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5D7" w:rsidRPr="00952249" w:rsidRDefault="00F225D7" w:rsidP="00F225D7">
      <w:pPr>
        <w:pStyle w:val="Header"/>
        <w:jc w:val="center"/>
        <w:rPr>
          <w:color w:val="auto"/>
        </w:rPr>
      </w:pPr>
      <w:bookmarkStart w:id="0" w:name="_GoBack"/>
      <w:bookmarkEnd w:id="0"/>
    </w:p>
    <w:p w:rsidR="00F225D7" w:rsidRPr="00952249" w:rsidRDefault="00F225D7" w:rsidP="00F225D7">
      <w:pPr>
        <w:pStyle w:val="Header"/>
        <w:jc w:val="center"/>
        <w:rPr>
          <w:color w:val="auto"/>
        </w:rPr>
      </w:pPr>
    </w:p>
    <w:p w:rsidR="00F225D7" w:rsidRPr="00952249" w:rsidRDefault="00F225D7" w:rsidP="00F225D7">
      <w:pPr>
        <w:pStyle w:val="Header"/>
        <w:jc w:val="center"/>
        <w:rPr>
          <w:color w:val="auto"/>
        </w:rPr>
      </w:pPr>
    </w:p>
    <w:p w:rsidR="00DF2400" w:rsidRPr="00952249" w:rsidRDefault="00DF2400" w:rsidP="00F225D7">
      <w:pPr>
        <w:jc w:val="center"/>
        <w:rPr>
          <w:b/>
          <w:color w:val="auto"/>
          <w:sz w:val="52"/>
          <w:szCs w:val="52"/>
        </w:rPr>
      </w:pPr>
    </w:p>
    <w:p w:rsidR="00D0249B" w:rsidRPr="00D0249B" w:rsidRDefault="00F225D7" w:rsidP="00F225D7">
      <w:pPr>
        <w:jc w:val="center"/>
        <w:rPr>
          <w:b/>
          <w:color w:val="auto"/>
          <w:sz w:val="46"/>
          <w:szCs w:val="46"/>
        </w:rPr>
      </w:pPr>
      <w:r w:rsidRPr="00D0249B">
        <w:rPr>
          <w:b/>
          <w:color w:val="auto"/>
          <w:sz w:val="46"/>
          <w:szCs w:val="46"/>
        </w:rPr>
        <w:t xml:space="preserve">TÀI LIỆU </w:t>
      </w:r>
      <w:r w:rsidR="00006DEC" w:rsidRPr="00D0249B">
        <w:rPr>
          <w:b/>
          <w:color w:val="auto"/>
          <w:sz w:val="46"/>
          <w:szCs w:val="46"/>
        </w:rPr>
        <w:t xml:space="preserve">PHÂN TÍCH </w:t>
      </w:r>
      <w:r w:rsidR="00D0249B" w:rsidRPr="00D0249B">
        <w:rPr>
          <w:b/>
          <w:color w:val="auto"/>
          <w:sz w:val="46"/>
          <w:szCs w:val="46"/>
        </w:rPr>
        <w:t xml:space="preserve">YÊU CẦU CHI TIẾT </w:t>
      </w:r>
    </w:p>
    <w:p w:rsidR="00F225D7" w:rsidRPr="00952249" w:rsidRDefault="00D0249B" w:rsidP="00F225D7">
      <w:pPr>
        <w:jc w:val="center"/>
        <w:rPr>
          <w:b/>
          <w:color w:val="auto"/>
          <w:sz w:val="52"/>
          <w:szCs w:val="52"/>
        </w:rPr>
      </w:pPr>
      <w:r w:rsidRPr="00A4333C">
        <w:rPr>
          <w:b/>
          <w:color w:val="auto"/>
          <w:sz w:val="40"/>
          <w:szCs w:val="46"/>
        </w:rPr>
        <w:t>PHẦN MỀM</w:t>
      </w:r>
      <w:r w:rsidR="00C86159" w:rsidRPr="00A4333C">
        <w:rPr>
          <w:b/>
          <w:color w:val="auto"/>
          <w:sz w:val="40"/>
          <w:szCs w:val="46"/>
        </w:rPr>
        <w:t xml:space="preserve"> </w:t>
      </w:r>
      <w:r w:rsidR="003B1068">
        <w:rPr>
          <w:b/>
          <w:color w:val="auto"/>
          <w:sz w:val="40"/>
          <w:szCs w:val="46"/>
        </w:rPr>
        <w:t xml:space="preserve"> </w:t>
      </w:r>
    </w:p>
    <w:p w:rsidR="00F225D7" w:rsidRPr="00952249" w:rsidRDefault="00F225D7" w:rsidP="00F225D7">
      <w:pPr>
        <w:jc w:val="center"/>
        <w:rPr>
          <w:b/>
          <w:color w:val="auto"/>
        </w:rPr>
      </w:pPr>
    </w:p>
    <w:p w:rsidR="00F225D7" w:rsidRPr="00A4333C" w:rsidRDefault="00F225D7" w:rsidP="00F225D7">
      <w:pPr>
        <w:jc w:val="center"/>
        <w:rPr>
          <w:b/>
          <w:color w:val="auto"/>
          <w:szCs w:val="26"/>
        </w:rPr>
      </w:pPr>
      <w:r w:rsidRPr="00A4333C">
        <w:rPr>
          <w:b/>
          <w:color w:val="auto"/>
          <w:szCs w:val="26"/>
        </w:rPr>
        <w:t xml:space="preserve">Mã hiệu dự án: </w:t>
      </w:r>
    </w:p>
    <w:p w:rsidR="00F225D7" w:rsidRPr="00A4333C" w:rsidRDefault="00F225D7" w:rsidP="00F225D7">
      <w:pPr>
        <w:jc w:val="center"/>
        <w:rPr>
          <w:b/>
          <w:color w:val="auto"/>
          <w:szCs w:val="26"/>
        </w:rPr>
      </w:pPr>
      <w:r w:rsidRPr="00A4333C">
        <w:rPr>
          <w:b/>
          <w:color w:val="auto"/>
          <w:szCs w:val="26"/>
        </w:rPr>
        <w:t xml:space="preserve">Mã hiệu tài liệu: </w:t>
      </w:r>
    </w:p>
    <w:p w:rsidR="00AD6FCF" w:rsidRPr="00A4333C" w:rsidRDefault="00AD6FCF" w:rsidP="00F225D7">
      <w:pPr>
        <w:jc w:val="center"/>
        <w:rPr>
          <w:b/>
          <w:color w:val="auto"/>
          <w:szCs w:val="26"/>
        </w:rPr>
      </w:pPr>
      <w:r w:rsidRPr="00A4333C">
        <w:rPr>
          <w:b/>
          <w:color w:val="auto"/>
          <w:szCs w:val="26"/>
        </w:rPr>
        <w:t>Phiên bả</w:t>
      </w:r>
      <w:r w:rsidR="009478CD" w:rsidRPr="00A4333C">
        <w:rPr>
          <w:b/>
          <w:color w:val="auto"/>
          <w:szCs w:val="26"/>
        </w:rPr>
        <w:t>n: 0.</w:t>
      </w:r>
      <w:r w:rsidR="00D14F4B" w:rsidRPr="00A4333C">
        <w:rPr>
          <w:b/>
          <w:color w:val="auto"/>
          <w:szCs w:val="26"/>
        </w:rPr>
        <w:t>0</w:t>
      </w:r>
      <w:r w:rsidR="009478CD" w:rsidRPr="00A4333C">
        <w:rPr>
          <w:b/>
          <w:color w:val="auto"/>
          <w:szCs w:val="26"/>
        </w:rPr>
        <w:t>1</w:t>
      </w:r>
    </w:p>
    <w:p w:rsidR="00F225D7" w:rsidRPr="00952249" w:rsidRDefault="00F225D7" w:rsidP="00C74712">
      <w:pPr>
        <w:jc w:val="both"/>
        <w:rPr>
          <w:color w:val="auto"/>
        </w:rPr>
      </w:pPr>
    </w:p>
    <w:p w:rsidR="00952249" w:rsidRPr="00952249" w:rsidRDefault="00952249" w:rsidP="00952249">
      <w:pPr>
        <w:tabs>
          <w:tab w:val="left" w:pos="2552"/>
          <w:tab w:val="center" w:pos="4320"/>
          <w:tab w:val="right" w:pos="8640"/>
        </w:tabs>
        <w:spacing w:before="200" w:after="0"/>
        <w:jc w:val="center"/>
        <w:rPr>
          <w:rFonts w:eastAsia="Times New Roman"/>
          <w:b/>
          <w:color w:val="auto"/>
          <w:sz w:val="40"/>
          <w:szCs w:val="40"/>
          <w:lang w:eastAsia="x-none"/>
        </w:rPr>
      </w:pPr>
    </w:p>
    <w:p w:rsidR="00C74712" w:rsidRDefault="00434116" w:rsidP="00952249">
      <w:pPr>
        <w:jc w:val="center"/>
        <w:rPr>
          <w:b/>
          <w:caps/>
          <w:noProof/>
          <w:sz w:val="32"/>
          <w:szCs w:val="32"/>
          <w:lang w:eastAsia="zh-CN"/>
        </w:rPr>
      </w:pPr>
      <w:r w:rsidRPr="00660EC2">
        <w:rPr>
          <w:b/>
          <w:caps/>
          <w:noProof/>
          <w:sz w:val="32"/>
          <w:szCs w:val="32"/>
          <w:lang w:eastAsia="zh-CN"/>
        </w:rPr>
        <w:t xml:space="preserve">DỰ ÁN: </w:t>
      </w:r>
    </w:p>
    <w:p w:rsidR="00434116" w:rsidRPr="00BA1BCD" w:rsidRDefault="00434116" w:rsidP="00434116">
      <w:pPr>
        <w:pStyle w:val="BodyText"/>
        <w:widowControl w:val="0"/>
        <w:spacing w:before="120" w:line="264" w:lineRule="auto"/>
        <w:rPr>
          <w:bCs/>
          <w:i/>
          <w:iCs/>
          <w:sz w:val="28"/>
          <w:szCs w:val="28"/>
          <w:lang w:val="it-IT"/>
        </w:rPr>
      </w:pPr>
      <w:r w:rsidRPr="00660EC2">
        <w:rPr>
          <w:sz w:val="28"/>
          <w:szCs w:val="28"/>
          <w:lang w:val="es-ES"/>
        </w:rPr>
        <w:t xml:space="preserve">Hợp đồng số: </w:t>
      </w:r>
    </w:p>
    <w:p w:rsidR="00434116" w:rsidRPr="00F16BCC" w:rsidRDefault="00434116" w:rsidP="00434116">
      <w:pPr>
        <w:jc w:val="center"/>
        <w:rPr>
          <w:b/>
          <w:lang w:val="it-IT"/>
        </w:rPr>
      </w:pPr>
      <w:r w:rsidRPr="00F16BCC">
        <w:rPr>
          <w:sz w:val="28"/>
          <w:szCs w:val="28"/>
          <w:lang w:val="it-IT"/>
        </w:rPr>
        <w:t xml:space="preserve">Gói thầu: </w:t>
      </w:r>
      <w:r w:rsidR="003B1068">
        <w:rPr>
          <w:i/>
          <w:sz w:val="32"/>
          <w:szCs w:val="32"/>
        </w:rPr>
        <w:t xml:space="preserve"> </w:t>
      </w:r>
    </w:p>
    <w:p w:rsidR="00A63562" w:rsidRPr="00F16BCC" w:rsidRDefault="00A63562" w:rsidP="0095796D">
      <w:pPr>
        <w:rPr>
          <w:b/>
          <w:lang w:val="it-IT"/>
        </w:rPr>
      </w:pPr>
    </w:p>
    <w:p w:rsidR="00A63562" w:rsidRPr="00F16BCC" w:rsidRDefault="00A63562" w:rsidP="0095796D">
      <w:pPr>
        <w:rPr>
          <w:b/>
          <w:lang w:val="it-IT"/>
        </w:rPr>
      </w:pPr>
    </w:p>
    <w:p w:rsidR="00140FDC" w:rsidRPr="00767A6C" w:rsidRDefault="00FC6581" w:rsidP="005F6578">
      <w:pPr>
        <w:rPr>
          <w:b/>
          <w:szCs w:val="26"/>
        </w:rPr>
      </w:pPr>
      <w:r w:rsidRPr="00F16BCC">
        <w:rPr>
          <w:lang w:val="it-IT"/>
        </w:rPr>
        <w:br w:type="page"/>
      </w:r>
      <w:r w:rsidR="00640D49" w:rsidRPr="00767A6C">
        <w:rPr>
          <w:b/>
          <w:szCs w:val="26"/>
        </w:rPr>
        <w:lastRenderedPageBreak/>
        <w:t>LỊCH SỬ THAY ĐỔI</w:t>
      </w:r>
    </w:p>
    <w:tbl>
      <w:tblPr>
        <w:tblW w:w="955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1402"/>
        <w:gridCol w:w="897"/>
        <w:gridCol w:w="2058"/>
        <w:gridCol w:w="1430"/>
        <w:gridCol w:w="1262"/>
        <w:gridCol w:w="2509"/>
      </w:tblGrid>
      <w:tr w:rsidR="001C4136" w:rsidRPr="00767A6C" w:rsidTr="00C74712">
        <w:trPr>
          <w:trHeight w:val="826"/>
        </w:trPr>
        <w:tc>
          <w:tcPr>
            <w:tcW w:w="1375" w:type="dxa"/>
            <w:tcBorders>
              <w:top w:val="single" w:sz="4" w:space="0" w:color="999999"/>
              <w:left w:val="single" w:sz="4" w:space="0" w:color="999999"/>
              <w:bottom w:val="single" w:sz="4" w:space="0" w:color="999999"/>
              <w:right w:val="single" w:sz="4" w:space="0" w:color="999999"/>
            </w:tcBorders>
            <w:shd w:val="clear" w:color="auto" w:fill="FFE8E1"/>
          </w:tcPr>
          <w:p w:rsidR="001C4136" w:rsidRPr="00767A6C" w:rsidRDefault="001C4136" w:rsidP="001C4136">
            <w:pPr>
              <w:pStyle w:val="ACNTableHeading"/>
              <w:jc w:val="center"/>
              <w:rPr>
                <w:b w:val="0"/>
                <w:color w:val="auto"/>
                <w:sz w:val="26"/>
                <w:szCs w:val="26"/>
              </w:rPr>
            </w:pPr>
            <w:r w:rsidRPr="00767A6C">
              <w:rPr>
                <w:b w:val="0"/>
                <w:color w:val="auto"/>
                <w:sz w:val="26"/>
                <w:szCs w:val="26"/>
              </w:rPr>
              <w:t>Ngày</w:t>
            </w:r>
          </w:p>
        </w:tc>
        <w:tc>
          <w:tcPr>
            <w:tcW w:w="898" w:type="dxa"/>
            <w:tcBorders>
              <w:top w:val="single" w:sz="4" w:space="0" w:color="999999"/>
              <w:left w:val="single" w:sz="4" w:space="0" w:color="999999"/>
              <w:bottom w:val="single" w:sz="4" w:space="0" w:color="999999"/>
              <w:right w:val="single" w:sz="4" w:space="0" w:color="999999"/>
            </w:tcBorders>
            <w:shd w:val="clear" w:color="auto" w:fill="FFE8E1"/>
          </w:tcPr>
          <w:p w:rsidR="001C4136" w:rsidRPr="00767A6C" w:rsidRDefault="001C4136" w:rsidP="001C4136">
            <w:pPr>
              <w:pStyle w:val="ACNTableHeading"/>
              <w:jc w:val="center"/>
              <w:rPr>
                <w:b w:val="0"/>
                <w:color w:val="auto"/>
                <w:sz w:val="26"/>
                <w:szCs w:val="26"/>
              </w:rPr>
            </w:pPr>
            <w:r w:rsidRPr="00767A6C">
              <w:rPr>
                <w:b w:val="0"/>
                <w:color w:val="auto"/>
                <w:sz w:val="26"/>
                <w:szCs w:val="26"/>
              </w:rPr>
              <w:t>Phiên bản</w:t>
            </w:r>
          </w:p>
        </w:tc>
        <w:tc>
          <w:tcPr>
            <w:tcW w:w="2065" w:type="dxa"/>
            <w:tcBorders>
              <w:top w:val="single" w:sz="4" w:space="0" w:color="999999"/>
              <w:left w:val="single" w:sz="4" w:space="0" w:color="999999"/>
              <w:bottom w:val="single" w:sz="4" w:space="0" w:color="999999"/>
              <w:right w:val="single" w:sz="4" w:space="0" w:color="999999"/>
            </w:tcBorders>
            <w:shd w:val="clear" w:color="auto" w:fill="FFE8E1"/>
          </w:tcPr>
          <w:p w:rsidR="001C4136" w:rsidRPr="00767A6C" w:rsidRDefault="001C4136" w:rsidP="001C4136">
            <w:pPr>
              <w:pStyle w:val="ACNTableHeading"/>
              <w:jc w:val="center"/>
              <w:rPr>
                <w:b w:val="0"/>
                <w:color w:val="auto"/>
                <w:sz w:val="26"/>
                <w:szCs w:val="26"/>
              </w:rPr>
            </w:pPr>
            <w:r w:rsidRPr="00767A6C">
              <w:rPr>
                <w:b w:val="0"/>
                <w:color w:val="auto"/>
                <w:sz w:val="26"/>
                <w:szCs w:val="26"/>
              </w:rPr>
              <w:t>Người thực hiện</w:t>
            </w:r>
          </w:p>
        </w:tc>
        <w:tc>
          <w:tcPr>
            <w:tcW w:w="1434" w:type="dxa"/>
            <w:tcBorders>
              <w:top w:val="single" w:sz="4" w:space="0" w:color="999999"/>
              <w:left w:val="single" w:sz="4" w:space="0" w:color="999999"/>
              <w:bottom w:val="single" w:sz="4" w:space="0" w:color="999999"/>
              <w:right w:val="single" w:sz="4" w:space="0" w:color="999999"/>
            </w:tcBorders>
            <w:shd w:val="clear" w:color="auto" w:fill="FFE8E1"/>
          </w:tcPr>
          <w:p w:rsidR="001C4136" w:rsidRPr="00767A6C" w:rsidRDefault="001C4136" w:rsidP="001C4136">
            <w:pPr>
              <w:pStyle w:val="ACNTableHeading"/>
              <w:jc w:val="center"/>
              <w:rPr>
                <w:b w:val="0"/>
                <w:color w:val="auto"/>
                <w:sz w:val="26"/>
                <w:szCs w:val="26"/>
              </w:rPr>
            </w:pPr>
            <w:r w:rsidRPr="00767A6C">
              <w:rPr>
                <w:b w:val="0"/>
                <w:color w:val="auto"/>
                <w:sz w:val="26"/>
                <w:szCs w:val="26"/>
              </w:rPr>
              <w:t>Mục, bảng sơ đồ được thay đổi</w:t>
            </w:r>
          </w:p>
        </w:tc>
        <w:tc>
          <w:tcPr>
            <w:tcW w:w="1266" w:type="dxa"/>
            <w:tcBorders>
              <w:top w:val="single" w:sz="4" w:space="0" w:color="999999"/>
              <w:left w:val="single" w:sz="4" w:space="0" w:color="999999"/>
              <w:bottom w:val="single" w:sz="4" w:space="0" w:color="999999"/>
              <w:right w:val="single" w:sz="4" w:space="0" w:color="999999"/>
            </w:tcBorders>
            <w:shd w:val="clear" w:color="auto" w:fill="FFE8E1"/>
          </w:tcPr>
          <w:p w:rsidR="001C4136" w:rsidRPr="00767A6C" w:rsidRDefault="001C4136" w:rsidP="001C4136">
            <w:pPr>
              <w:pStyle w:val="ACNTableHeading"/>
              <w:jc w:val="center"/>
              <w:rPr>
                <w:b w:val="0"/>
                <w:color w:val="auto"/>
                <w:sz w:val="26"/>
                <w:szCs w:val="26"/>
              </w:rPr>
            </w:pPr>
            <w:r w:rsidRPr="00767A6C">
              <w:rPr>
                <w:b w:val="0"/>
                <w:color w:val="auto"/>
                <w:sz w:val="26"/>
                <w:szCs w:val="26"/>
              </w:rPr>
              <w:t>Lý do</w:t>
            </w:r>
          </w:p>
        </w:tc>
        <w:tc>
          <w:tcPr>
            <w:tcW w:w="2520" w:type="dxa"/>
            <w:tcBorders>
              <w:top w:val="single" w:sz="4" w:space="0" w:color="999999"/>
              <w:left w:val="single" w:sz="4" w:space="0" w:color="999999"/>
              <w:bottom w:val="single" w:sz="4" w:space="0" w:color="999999"/>
              <w:right w:val="single" w:sz="4" w:space="0" w:color="999999"/>
            </w:tcBorders>
            <w:shd w:val="clear" w:color="auto" w:fill="FFE8E1"/>
          </w:tcPr>
          <w:p w:rsidR="001C4136" w:rsidRPr="00767A6C" w:rsidRDefault="001C4136" w:rsidP="001C4136">
            <w:pPr>
              <w:pStyle w:val="ACNTableHeading"/>
              <w:jc w:val="center"/>
              <w:rPr>
                <w:b w:val="0"/>
                <w:color w:val="auto"/>
                <w:sz w:val="26"/>
                <w:szCs w:val="26"/>
              </w:rPr>
            </w:pPr>
            <w:r w:rsidRPr="00767A6C">
              <w:rPr>
                <w:b w:val="0"/>
                <w:color w:val="auto"/>
                <w:sz w:val="26"/>
                <w:szCs w:val="26"/>
              </w:rPr>
              <w:t>Mô tả</w:t>
            </w:r>
          </w:p>
        </w:tc>
      </w:tr>
      <w:tr w:rsidR="0079706C" w:rsidRPr="00767A6C" w:rsidTr="00C74712">
        <w:tc>
          <w:tcPr>
            <w:tcW w:w="1375" w:type="dxa"/>
          </w:tcPr>
          <w:p w:rsidR="0079706C" w:rsidRPr="00767A6C" w:rsidRDefault="005E6E48" w:rsidP="005E6E48">
            <w:pPr>
              <w:pStyle w:val="ACNTableText"/>
              <w:jc w:val="both"/>
              <w:rPr>
                <w:color w:val="auto"/>
                <w:sz w:val="26"/>
                <w:szCs w:val="26"/>
              </w:rPr>
            </w:pPr>
            <w:r>
              <w:rPr>
                <w:color w:val="auto"/>
                <w:sz w:val="26"/>
                <w:szCs w:val="26"/>
              </w:rPr>
              <w:t>01</w:t>
            </w:r>
            <w:r w:rsidR="006B5F4D" w:rsidRPr="00767A6C">
              <w:rPr>
                <w:color w:val="auto"/>
                <w:sz w:val="26"/>
                <w:szCs w:val="26"/>
              </w:rPr>
              <w:t>/</w:t>
            </w:r>
            <w:r w:rsidR="00C262A7">
              <w:rPr>
                <w:color w:val="auto"/>
                <w:sz w:val="26"/>
                <w:szCs w:val="26"/>
              </w:rPr>
              <w:t>0</w:t>
            </w:r>
            <w:r>
              <w:rPr>
                <w:color w:val="auto"/>
                <w:sz w:val="26"/>
                <w:szCs w:val="26"/>
              </w:rPr>
              <w:t>4</w:t>
            </w:r>
            <w:r w:rsidR="006B5F4D" w:rsidRPr="00767A6C">
              <w:rPr>
                <w:color w:val="auto"/>
                <w:sz w:val="26"/>
                <w:szCs w:val="26"/>
              </w:rPr>
              <w:t>/20</w:t>
            </w:r>
            <w:r w:rsidR="00D0249B" w:rsidRPr="00767A6C">
              <w:rPr>
                <w:color w:val="auto"/>
                <w:sz w:val="26"/>
                <w:szCs w:val="26"/>
              </w:rPr>
              <w:t>2</w:t>
            </w:r>
            <w:r w:rsidR="00C262A7">
              <w:rPr>
                <w:color w:val="auto"/>
                <w:sz w:val="26"/>
                <w:szCs w:val="26"/>
              </w:rPr>
              <w:t>4</w:t>
            </w:r>
          </w:p>
        </w:tc>
        <w:tc>
          <w:tcPr>
            <w:tcW w:w="898" w:type="dxa"/>
          </w:tcPr>
          <w:p w:rsidR="0079706C" w:rsidRPr="00767A6C" w:rsidRDefault="006B5F4D" w:rsidP="003626BC">
            <w:pPr>
              <w:pStyle w:val="ACNTableText"/>
              <w:jc w:val="both"/>
              <w:rPr>
                <w:color w:val="auto"/>
                <w:sz w:val="26"/>
                <w:szCs w:val="26"/>
              </w:rPr>
            </w:pPr>
            <w:r w:rsidRPr="00767A6C">
              <w:rPr>
                <w:color w:val="auto"/>
                <w:sz w:val="26"/>
                <w:szCs w:val="26"/>
              </w:rPr>
              <w:t>0.01</w:t>
            </w:r>
          </w:p>
        </w:tc>
        <w:tc>
          <w:tcPr>
            <w:tcW w:w="2065" w:type="dxa"/>
          </w:tcPr>
          <w:p w:rsidR="0079706C" w:rsidRPr="00767A6C" w:rsidRDefault="0079706C" w:rsidP="003626BC">
            <w:pPr>
              <w:pStyle w:val="ACNTableText"/>
              <w:jc w:val="both"/>
              <w:rPr>
                <w:color w:val="auto"/>
                <w:sz w:val="26"/>
                <w:szCs w:val="26"/>
                <w:lang w:val="de-DE"/>
              </w:rPr>
            </w:pPr>
          </w:p>
        </w:tc>
        <w:tc>
          <w:tcPr>
            <w:tcW w:w="1434" w:type="dxa"/>
          </w:tcPr>
          <w:p w:rsidR="0079706C" w:rsidRPr="00767A6C" w:rsidRDefault="0079706C" w:rsidP="003626BC">
            <w:pPr>
              <w:pStyle w:val="ACNTableText"/>
              <w:ind w:left="0"/>
              <w:jc w:val="both"/>
              <w:rPr>
                <w:color w:val="auto"/>
                <w:sz w:val="26"/>
                <w:szCs w:val="26"/>
                <w:lang w:val="de-DE"/>
              </w:rPr>
            </w:pPr>
          </w:p>
        </w:tc>
        <w:tc>
          <w:tcPr>
            <w:tcW w:w="1266" w:type="dxa"/>
          </w:tcPr>
          <w:p w:rsidR="0079706C" w:rsidRPr="00767A6C" w:rsidRDefault="0079706C" w:rsidP="000E0123">
            <w:pPr>
              <w:pStyle w:val="ACNTableText"/>
              <w:rPr>
                <w:color w:val="auto"/>
                <w:sz w:val="26"/>
                <w:szCs w:val="26"/>
              </w:rPr>
            </w:pPr>
          </w:p>
        </w:tc>
        <w:tc>
          <w:tcPr>
            <w:tcW w:w="2520" w:type="dxa"/>
          </w:tcPr>
          <w:p w:rsidR="0079706C" w:rsidRPr="00767A6C" w:rsidRDefault="0079706C" w:rsidP="000E0123">
            <w:pPr>
              <w:pStyle w:val="ACNTableText"/>
              <w:rPr>
                <w:color w:val="auto"/>
                <w:sz w:val="26"/>
                <w:szCs w:val="26"/>
              </w:rPr>
            </w:pPr>
          </w:p>
        </w:tc>
      </w:tr>
      <w:tr w:rsidR="005E7B0D" w:rsidRPr="00767A6C" w:rsidTr="00C74712">
        <w:tc>
          <w:tcPr>
            <w:tcW w:w="1375" w:type="dxa"/>
          </w:tcPr>
          <w:p w:rsidR="005E7B0D" w:rsidRPr="00767A6C" w:rsidRDefault="005E7B0D" w:rsidP="00762A66">
            <w:pPr>
              <w:pStyle w:val="ACNTableText"/>
              <w:jc w:val="both"/>
              <w:rPr>
                <w:color w:val="auto"/>
                <w:sz w:val="26"/>
                <w:szCs w:val="26"/>
              </w:rPr>
            </w:pPr>
          </w:p>
        </w:tc>
        <w:tc>
          <w:tcPr>
            <w:tcW w:w="898" w:type="dxa"/>
          </w:tcPr>
          <w:p w:rsidR="005E7B0D" w:rsidRPr="00767A6C" w:rsidRDefault="005E7B0D" w:rsidP="003626BC">
            <w:pPr>
              <w:pStyle w:val="ACNTableText"/>
              <w:jc w:val="both"/>
              <w:rPr>
                <w:color w:val="auto"/>
                <w:sz w:val="26"/>
                <w:szCs w:val="26"/>
              </w:rPr>
            </w:pPr>
          </w:p>
        </w:tc>
        <w:tc>
          <w:tcPr>
            <w:tcW w:w="2065" w:type="dxa"/>
          </w:tcPr>
          <w:p w:rsidR="005E7B0D" w:rsidRPr="00767A6C" w:rsidRDefault="005E7B0D" w:rsidP="003626BC">
            <w:pPr>
              <w:pStyle w:val="ACNTableText"/>
              <w:jc w:val="both"/>
              <w:rPr>
                <w:color w:val="auto"/>
                <w:sz w:val="26"/>
                <w:szCs w:val="26"/>
                <w:lang w:val="de-DE"/>
              </w:rPr>
            </w:pPr>
          </w:p>
        </w:tc>
        <w:tc>
          <w:tcPr>
            <w:tcW w:w="1434" w:type="dxa"/>
          </w:tcPr>
          <w:p w:rsidR="005E7B0D" w:rsidRPr="00767A6C" w:rsidRDefault="005E7B0D" w:rsidP="003626BC">
            <w:pPr>
              <w:pStyle w:val="ACNTableText"/>
              <w:ind w:left="0"/>
              <w:jc w:val="both"/>
              <w:rPr>
                <w:color w:val="auto"/>
                <w:sz w:val="26"/>
                <w:szCs w:val="26"/>
                <w:lang w:val="de-DE"/>
              </w:rPr>
            </w:pPr>
          </w:p>
        </w:tc>
        <w:tc>
          <w:tcPr>
            <w:tcW w:w="1266" w:type="dxa"/>
          </w:tcPr>
          <w:p w:rsidR="005E7B0D" w:rsidRPr="00767A6C" w:rsidRDefault="005E7B0D" w:rsidP="000E0123">
            <w:pPr>
              <w:pStyle w:val="ACNTableText"/>
              <w:rPr>
                <w:color w:val="auto"/>
                <w:sz w:val="26"/>
                <w:szCs w:val="26"/>
              </w:rPr>
            </w:pPr>
          </w:p>
        </w:tc>
        <w:tc>
          <w:tcPr>
            <w:tcW w:w="2520" w:type="dxa"/>
          </w:tcPr>
          <w:p w:rsidR="00573DFB" w:rsidRPr="00767A6C" w:rsidRDefault="00573DFB" w:rsidP="00A5610C">
            <w:pPr>
              <w:pStyle w:val="ACNTableText"/>
              <w:rPr>
                <w:color w:val="auto"/>
                <w:sz w:val="26"/>
                <w:szCs w:val="26"/>
              </w:rPr>
            </w:pPr>
          </w:p>
        </w:tc>
      </w:tr>
      <w:tr w:rsidR="005E7B0D" w:rsidRPr="00767A6C" w:rsidTr="00C74712">
        <w:tc>
          <w:tcPr>
            <w:tcW w:w="1375" w:type="dxa"/>
          </w:tcPr>
          <w:p w:rsidR="005E7B0D" w:rsidRPr="00767A6C" w:rsidRDefault="005E7B0D" w:rsidP="009C5B91">
            <w:pPr>
              <w:pStyle w:val="ACNTableText"/>
              <w:jc w:val="both"/>
              <w:rPr>
                <w:color w:val="auto"/>
                <w:sz w:val="26"/>
                <w:szCs w:val="26"/>
              </w:rPr>
            </w:pPr>
          </w:p>
        </w:tc>
        <w:tc>
          <w:tcPr>
            <w:tcW w:w="898" w:type="dxa"/>
          </w:tcPr>
          <w:p w:rsidR="005E7B0D" w:rsidRPr="00767A6C" w:rsidRDefault="005E7B0D" w:rsidP="003626BC">
            <w:pPr>
              <w:pStyle w:val="ACNTableText"/>
              <w:jc w:val="both"/>
              <w:rPr>
                <w:color w:val="auto"/>
                <w:sz w:val="26"/>
                <w:szCs w:val="26"/>
              </w:rPr>
            </w:pPr>
          </w:p>
        </w:tc>
        <w:tc>
          <w:tcPr>
            <w:tcW w:w="2065" w:type="dxa"/>
          </w:tcPr>
          <w:p w:rsidR="005E7B0D" w:rsidRPr="00767A6C" w:rsidRDefault="005E7B0D" w:rsidP="003626BC">
            <w:pPr>
              <w:pStyle w:val="ACNTableText"/>
              <w:jc w:val="both"/>
              <w:rPr>
                <w:color w:val="auto"/>
                <w:sz w:val="26"/>
                <w:szCs w:val="26"/>
                <w:lang w:val="de-DE"/>
              </w:rPr>
            </w:pPr>
          </w:p>
        </w:tc>
        <w:tc>
          <w:tcPr>
            <w:tcW w:w="1434" w:type="dxa"/>
          </w:tcPr>
          <w:p w:rsidR="005E7B0D" w:rsidRPr="00767A6C" w:rsidRDefault="005E7B0D" w:rsidP="003626BC">
            <w:pPr>
              <w:pStyle w:val="ACNTableText"/>
              <w:ind w:left="0"/>
              <w:jc w:val="both"/>
              <w:rPr>
                <w:color w:val="auto"/>
                <w:sz w:val="26"/>
                <w:szCs w:val="26"/>
                <w:lang w:val="de-DE"/>
              </w:rPr>
            </w:pPr>
          </w:p>
        </w:tc>
        <w:tc>
          <w:tcPr>
            <w:tcW w:w="1266" w:type="dxa"/>
          </w:tcPr>
          <w:p w:rsidR="005E7B0D" w:rsidRPr="00767A6C" w:rsidRDefault="005E7B0D" w:rsidP="005878D4">
            <w:pPr>
              <w:pStyle w:val="ACNTableText"/>
              <w:rPr>
                <w:color w:val="auto"/>
                <w:sz w:val="26"/>
                <w:szCs w:val="26"/>
              </w:rPr>
            </w:pPr>
          </w:p>
        </w:tc>
        <w:tc>
          <w:tcPr>
            <w:tcW w:w="2520" w:type="dxa"/>
          </w:tcPr>
          <w:p w:rsidR="005E7B0D" w:rsidRPr="00767A6C" w:rsidRDefault="005E7B0D" w:rsidP="000E0123">
            <w:pPr>
              <w:pStyle w:val="ACNTableText"/>
              <w:rPr>
                <w:color w:val="auto"/>
                <w:sz w:val="26"/>
                <w:szCs w:val="26"/>
              </w:rPr>
            </w:pPr>
          </w:p>
        </w:tc>
      </w:tr>
      <w:tr w:rsidR="00E90DCA" w:rsidRPr="00767A6C" w:rsidTr="00C74712">
        <w:tc>
          <w:tcPr>
            <w:tcW w:w="1375" w:type="dxa"/>
          </w:tcPr>
          <w:p w:rsidR="00E90DCA" w:rsidRPr="00767A6C" w:rsidRDefault="00E90DCA" w:rsidP="009C5B91">
            <w:pPr>
              <w:pStyle w:val="ACNTableText"/>
              <w:jc w:val="both"/>
              <w:rPr>
                <w:color w:val="auto"/>
                <w:sz w:val="26"/>
                <w:szCs w:val="26"/>
              </w:rPr>
            </w:pPr>
          </w:p>
        </w:tc>
        <w:tc>
          <w:tcPr>
            <w:tcW w:w="898" w:type="dxa"/>
          </w:tcPr>
          <w:p w:rsidR="00E90DCA" w:rsidRPr="00767A6C" w:rsidRDefault="00E90DCA" w:rsidP="003626BC">
            <w:pPr>
              <w:pStyle w:val="ACNTableText"/>
              <w:jc w:val="both"/>
              <w:rPr>
                <w:color w:val="auto"/>
                <w:sz w:val="26"/>
                <w:szCs w:val="26"/>
              </w:rPr>
            </w:pPr>
          </w:p>
        </w:tc>
        <w:tc>
          <w:tcPr>
            <w:tcW w:w="2065" w:type="dxa"/>
          </w:tcPr>
          <w:p w:rsidR="00E90DCA" w:rsidRPr="00767A6C" w:rsidRDefault="00E90DCA" w:rsidP="003626BC">
            <w:pPr>
              <w:pStyle w:val="ACNTableText"/>
              <w:jc w:val="both"/>
              <w:rPr>
                <w:color w:val="auto"/>
                <w:sz w:val="26"/>
                <w:szCs w:val="26"/>
                <w:lang w:val="de-DE"/>
              </w:rPr>
            </w:pPr>
          </w:p>
        </w:tc>
        <w:tc>
          <w:tcPr>
            <w:tcW w:w="1434" w:type="dxa"/>
          </w:tcPr>
          <w:p w:rsidR="00E90DCA" w:rsidRPr="00767A6C" w:rsidRDefault="00E90DCA" w:rsidP="003626BC">
            <w:pPr>
              <w:pStyle w:val="ACNTableText"/>
              <w:ind w:left="0"/>
              <w:jc w:val="both"/>
              <w:rPr>
                <w:color w:val="auto"/>
                <w:sz w:val="26"/>
                <w:szCs w:val="26"/>
                <w:lang w:val="de-DE"/>
              </w:rPr>
            </w:pPr>
          </w:p>
        </w:tc>
        <w:tc>
          <w:tcPr>
            <w:tcW w:w="1266" w:type="dxa"/>
          </w:tcPr>
          <w:p w:rsidR="00E90DCA" w:rsidRPr="00767A6C" w:rsidRDefault="00E90DCA" w:rsidP="005878D4">
            <w:pPr>
              <w:pStyle w:val="ACNTableText"/>
              <w:rPr>
                <w:color w:val="auto"/>
                <w:sz w:val="26"/>
                <w:szCs w:val="26"/>
              </w:rPr>
            </w:pPr>
          </w:p>
        </w:tc>
        <w:tc>
          <w:tcPr>
            <w:tcW w:w="2520" w:type="dxa"/>
          </w:tcPr>
          <w:p w:rsidR="00E90DCA" w:rsidRPr="00767A6C" w:rsidRDefault="00E90DCA" w:rsidP="000E0123">
            <w:pPr>
              <w:pStyle w:val="ACNTableText"/>
              <w:rPr>
                <w:color w:val="auto"/>
                <w:sz w:val="26"/>
                <w:szCs w:val="26"/>
              </w:rPr>
            </w:pPr>
          </w:p>
        </w:tc>
      </w:tr>
      <w:tr w:rsidR="00822F9A" w:rsidRPr="00767A6C" w:rsidTr="00C74712">
        <w:tc>
          <w:tcPr>
            <w:tcW w:w="1375" w:type="dxa"/>
          </w:tcPr>
          <w:p w:rsidR="00822F9A" w:rsidRPr="00767A6C" w:rsidRDefault="00822F9A" w:rsidP="009C5B91">
            <w:pPr>
              <w:pStyle w:val="ACNTableText"/>
              <w:jc w:val="both"/>
              <w:rPr>
                <w:color w:val="auto"/>
                <w:sz w:val="26"/>
                <w:szCs w:val="26"/>
              </w:rPr>
            </w:pPr>
          </w:p>
        </w:tc>
        <w:tc>
          <w:tcPr>
            <w:tcW w:w="898" w:type="dxa"/>
          </w:tcPr>
          <w:p w:rsidR="00822F9A" w:rsidRPr="00767A6C" w:rsidRDefault="00822F9A" w:rsidP="003626BC">
            <w:pPr>
              <w:pStyle w:val="ACNTableText"/>
              <w:jc w:val="both"/>
              <w:rPr>
                <w:color w:val="auto"/>
                <w:sz w:val="26"/>
                <w:szCs w:val="26"/>
              </w:rPr>
            </w:pPr>
          </w:p>
        </w:tc>
        <w:tc>
          <w:tcPr>
            <w:tcW w:w="2065" w:type="dxa"/>
          </w:tcPr>
          <w:p w:rsidR="00822F9A" w:rsidRPr="00767A6C" w:rsidRDefault="00822F9A" w:rsidP="003626BC">
            <w:pPr>
              <w:pStyle w:val="ACNTableText"/>
              <w:jc w:val="both"/>
              <w:rPr>
                <w:color w:val="auto"/>
                <w:sz w:val="26"/>
                <w:szCs w:val="26"/>
                <w:lang w:val="de-DE"/>
              </w:rPr>
            </w:pPr>
          </w:p>
        </w:tc>
        <w:tc>
          <w:tcPr>
            <w:tcW w:w="1434" w:type="dxa"/>
          </w:tcPr>
          <w:p w:rsidR="00822F9A" w:rsidRPr="00767A6C" w:rsidRDefault="00822F9A" w:rsidP="003626BC">
            <w:pPr>
              <w:pStyle w:val="ACNTableText"/>
              <w:ind w:left="0"/>
              <w:jc w:val="both"/>
              <w:rPr>
                <w:color w:val="auto"/>
                <w:sz w:val="26"/>
                <w:szCs w:val="26"/>
                <w:lang w:val="de-DE"/>
              </w:rPr>
            </w:pPr>
          </w:p>
        </w:tc>
        <w:tc>
          <w:tcPr>
            <w:tcW w:w="1266" w:type="dxa"/>
          </w:tcPr>
          <w:p w:rsidR="00822F9A" w:rsidRPr="00767A6C" w:rsidRDefault="00822F9A" w:rsidP="005878D4">
            <w:pPr>
              <w:pStyle w:val="ACNTableText"/>
              <w:rPr>
                <w:color w:val="auto"/>
                <w:sz w:val="26"/>
                <w:szCs w:val="26"/>
              </w:rPr>
            </w:pPr>
          </w:p>
        </w:tc>
        <w:tc>
          <w:tcPr>
            <w:tcW w:w="2520" w:type="dxa"/>
          </w:tcPr>
          <w:p w:rsidR="00822F9A" w:rsidRPr="00767A6C" w:rsidRDefault="00822F9A" w:rsidP="000E0123">
            <w:pPr>
              <w:pStyle w:val="ACNTableText"/>
              <w:rPr>
                <w:color w:val="auto"/>
                <w:sz w:val="26"/>
                <w:szCs w:val="26"/>
              </w:rPr>
            </w:pPr>
          </w:p>
        </w:tc>
      </w:tr>
      <w:tr w:rsidR="00C642CC" w:rsidRPr="00767A6C" w:rsidTr="00C74712">
        <w:tc>
          <w:tcPr>
            <w:tcW w:w="1375" w:type="dxa"/>
          </w:tcPr>
          <w:p w:rsidR="00C642CC" w:rsidRPr="00767A6C" w:rsidRDefault="00C642CC" w:rsidP="009C5B91">
            <w:pPr>
              <w:pStyle w:val="ACNTableText"/>
              <w:jc w:val="both"/>
              <w:rPr>
                <w:color w:val="auto"/>
                <w:sz w:val="26"/>
                <w:szCs w:val="26"/>
              </w:rPr>
            </w:pPr>
          </w:p>
        </w:tc>
        <w:tc>
          <w:tcPr>
            <w:tcW w:w="898" w:type="dxa"/>
          </w:tcPr>
          <w:p w:rsidR="00C642CC" w:rsidRPr="00767A6C" w:rsidRDefault="00C642CC" w:rsidP="003626BC">
            <w:pPr>
              <w:pStyle w:val="ACNTableText"/>
              <w:jc w:val="both"/>
              <w:rPr>
                <w:color w:val="auto"/>
                <w:sz w:val="26"/>
                <w:szCs w:val="26"/>
              </w:rPr>
            </w:pPr>
          </w:p>
        </w:tc>
        <w:tc>
          <w:tcPr>
            <w:tcW w:w="2065" w:type="dxa"/>
          </w:tcPr>
          <w:p w:rsidR="00C642CC" w:rsidRPr="00767A6C" w:rsidRDefault="00C642CC" w:rsidP="003626BC">
            <w:pPr>
              <w:pStyle w:val="ACNTableText"/>
              <w:jc w:val="both"/>
              <w:rPr>
                <w:color w:val="auto"/>
                <w:sz w:val="26"/>
                <w:szCs w:val="26"/>
                <w:lang w:val="de-DE"/>
              </w:rPr>
            </w:pPr>
          </w:p>
        </w:tc>
        <w:tc>
          <w:tcPr>
            <w:tcW w:w="1434" w:type="dxa"/>
          </w:tcPr>
          <w:p w:rsidR="00C642CC" w:rsidRPr="00767A6C" w:rsidRDefault="00C642CC" w:rsidP="003626BC">
            <w:pPr>
              <w:pStyle w:val="ACNTableText"/>
              <w:ind w:left="0"/>
              <w:jc w:val="both"/>
              <w:rPr>
                <w:color w:val="auto"/>
                <w:sz w:val="26"/>
                <w:szCs w:val="26"/>
                <w:lang w:val="de-DE"/>
              </w:rPr>
            </w:pPr>
          </w:p>
        </w:tc>
        <w:tc>
          <w:tcPr>
            <w:tcW w:w="1266" w:type="dxa"/>
          </w:tcPr>
          <w:p w:rsidR="00C642CC" w:rsidRPr="00767A6C" w:rsidRDefault="00C642CC" w:rsidP="00BE7608">
            <w:pPr>
              <w:pStyle w:val="ACNTableText"/>
              <w:rPr>
                <w:color w:val="auto"/>
                <w:sz w:val="26"/>
                <w:szCs w:val="26"/>
              </w:rPr>
            </w:pPr>
          </w:p>
        </w:tc>
        <w:tc>
          <w:tcPr>
            <w:tcW w:w="2520" w:type="dxa"/>
          </w:tcPr>
          <w:p w:rsidR="00C642CC" w:rsidRPr="00767A6C" w:rsidRDefault="00C642CC" w:rsidP="00BE7608">
            <w:pPr>
              <w:pStyle w:val="ACNTableText"/>
              <w:rPr>
                <w:color w:val="auto"/>
                <w:sz w:val="26"/>
                <w:szCs w:val="26"/>
              </w:rPr>
            </w:pPr>
          </w:p>
        </w:tc>
      </w:tr>
    </w:tbl>
    <w:p w:rsidR="0017395C" w:rsidRPr="00767A6C" w:rsidRDefault="004451E5" w:rsidP="0017395C">
      <w:pPr>
        <w:rPr>
          <w:b/>
          <w:szCs w:val="26"/>
        </w:rPr>
      </w:pPr>
      <w:r w:rsidRPr="00767A6C">
        <w:rPr>
          <w:b/>
          <w:szCs w:val="26"/>
        </w:rPr>
        <w:br w:type="page"/>
      </w:r>
      <w:r w:rsidR="00B345FF" w:rsidRPr="00767A6C">
        <w:rPr>
          <w:b/>
          <w:szCs w:val="26"/>
        </w:rPr>
        <w:lastRenderedPageBreak/>
        <w:t>MỤC LỤC</w:t>
      </w:r>
    </w:p>
    <w:p w:rsidR="0006174D" w:rsidRPr="00FB0735" w:rsidRDefault="0017395C">
      <w:pPr>
        <w:pStyle w:val="TOC1"/>
        <w:rPr>
          <w:rFonts w:ascii="Wingdings" w:eastAsia="Times New Roman" w:hAnsi="Wingdings"/>
          <w:b w:val="0"/>
          <w:noProof/>
          <w:color w:val="auto"/>
          <w:sz w:val="22"/>
          <w:lang w:val="en-US"/>
        </w:rPr>
      </w:pPr>
      <w:r w:rsidRPr="00767A6C">
        <w:rPr>
          <w:szCs w:val="26"/>
          <w:lang w:val="en-AU"/>
        </w:rPr>
        <w:fldChar w:fldCharType="begin"/>
      </w:r>
      <w:r w:rsidRPr="00767A6C">
        <w:rPr>
          <w:szCs w:val="26"/>
          <w:lang w:val="en-AU"/>
        </w:rPr>
        <w:instrText xml:space="preserve"> TOC \o "1-3" \h \z \u </w:instrText>
      </w:r>
      <w:r w:rsidRPr="00767A6C">
        <w:rPr>
          <w:szCs w:val="26"/>
          <w:lang w:val="en-AU"/>
        </w:rPr>
        <w:fldChar w:fldCharType="separate"/>
      </w:r>
      <w:hyperlink w:anchor="_Toc208928039" w:history="1">
        <w:r w:rsidR="0006174D" w:rsidRPr="00163119">
          <w:rPr>
            <w:rStyle w:val="Hyperlink"/>
            <w:noProof/>
          </w:rPr>
          <w:t>1. TÓM TẮT</w:t>
        </w:r>
        <w:r w:rsidR="0006174D">
          <w:rPr>
            <w:noProof/>
            <w:webHidden/>
          </w:rPr>
          <w:tab/>
        </w:r>
        <w:r w:rsidR="0006174D">
          <w:rPr>
            <w:noProof/>
            <w:webHidden/>
          </w:rPr>
          <w:fldChar w:fldCharType="begin"/>
        </w:r>
        <w:r w:rsidR="0006174D">
          <w:rPr>
            <w:noProof/>
            <w:webHidden/>
          </w:rPr>
          <w:instrText xml:space="preserve"> PAGEREF _Toc208928039 \h </w:instrText>
        </w:r>
        <w:r w:rsidR="0006174D">
          <w:rPr>
            <w:noProof/>
            <w:webHidden/>
          </w:rPr>
        </w:r>
        <w:r w:rsidR="0006174D">
          <w:rPr>
            <w:noProof/>
            <w:webHidden/>
          </w:rPr>
          <w:fldChar w:fldCharType="separate"/>
        </w:r>
        <w:r w:rsidR="0006174D">
          <w:rPr>
            <w:noProof/>
            <w:webHidden/>
          </w:rPr>
          <w:t>4</w:t>
        </w:r>
        <w:r w:rsidR="0006174D">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0" w:history="1">
        <w:r w:rsidRPr="00163119">
          <w:rPr>
            <w:rStyle w:val="Hyperlink"/>
            <w:noProof/>
          </w:rPr>
          <w:t>1.1. Mục đích tài liệu</w:t>
        </w:r>
        <w:r>
          <w:rPr>
            <w:noProof/>
            <w:webHidden/>
          </w:rPr>
          <w:tab/>
        </w:r>
        <w:r>
          <w:rPr>
            <w:noProof/>
            <w:webHidden/>
          </w:rPr>
          <w:fldChar w:fldCharType="begin"/>
        </w:r>
        <w:r>
          <w:rPr>
            <w:noProof/>
            <w:webHidden/>
          </w:rPr>
          <w:instrText xml:space="preserve"> PAGEREF _Toc208928040 \h </w:instrText>
        </w:r>
        <w:r>
          <w:rPr>
            <w:noProof/>
            <w:webHidden/>
          </w:rPr>
        </w:r>
        <w:r>
          <w:rPr>
            <w:noProof/>
            <w:webHidden/>
          </w:rPr>
          <w:fldChar w:fldCharType="separate"/>
        </w:r>
        <w:r>
          <w:rPr>
            <w:noProof/>
            <w:webHidden/>
          </w:rPr>
          <w:t>4</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1" w:history="1">
        <w:r w:rsidRPr="00163119">
          <w:rPr>
            <w:rStyle w:val="Hyperlink"/>
            <w:noProof/>
          </w:rPr>
          <w:t>1.2. Tài liệu tham khảo</w:t>
        </w:r>
        <w:r>
          <w:rPr>
            <w:noProof/>
            <w:webHidden/>
          </w:rPr>
          <w:tab/>
        </w:r>
        <w:r>
          <w:rPr>
            <w:noProof/>
            <w:webHidden/>
          </w:rPr>
          <w:fldChar w:fldCharType="begin"/>
        </w:r>
        <w:r>
          <w:rPr>
            <w:noProof/>
            <w:webHidden/>
          </w:rPr>
          <w:instrText xml:space="preserve"> PAGEREF _Toc208928041 \h </w:instrText>
        </w:r>
        <w:r>
          <w:rPr>
            <w:noProof/>
            <w:webHidden/>
          </w:rPr>
        </w:r>
        <w:r>
          <w:rPr>
            <w:noProof/>
            <w:webHidden/>
          </w:rPr>
          <w:fldChar w:fldCharType="separate"/>
        </w:r>
        <w:r>
          <w:rPr>
            <w:noProof/>
            <w:webHidden/>
          </w:rPr>
          <w:t>4</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2" w:history="1">
        <w:r w:rsidRPr="00163119">
          <w:rPr>
            <w:rStyle w:val="Hyperlink"/>
            <w:noProof/>
          </w:rPr>
          <w:t>1.3. Thuật ngữ và từ viết tắt</w:t>
        </w:r>
        <w:r>
          <w:rPr>
            <w:noProof/>
            <w:webHidden/>
          </w:rPr>
          <w:tab/>
        </w:r>
        <w:r>
          <w:rPr>
            <w:noProof/>
            <w:webHidden/>
          </w:rPr>
          <w:fldChar w:fldCharType="begin"/>
        </w:r>
        <w:r>
          <w:rPr>
            <w:noProof/>
            <w:webHidden/>
          </w:rPr>
          <w:instrText xml:space="preserve"> PAGEREF _Toc208928042 \h </w:instrText>
        </w:r>
        <w:r>
          <w:rPr>
            <w:noProof/>
            <w:webHidden/>
          </w:rPr>
        </w:r>
        <w:r>
          <w:rPr>
            <w:noProof/>
            <w:webHidden/>
          </w:rPr>
          <w:fldChar w:fldCharType="separate"/>
        </w:r>
        <w:r>
          <w:rPr>
            <w:noProof/>
            <w:webHidden/>
          </w:rPr>
          <w:t>4</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3" w:history="1">
        <w:r w:rsidRPr="00163119">
          <w:rPr>
            <w:rStyle w:val="Hyperlink"/>
            <w:noProof/>
          </w:rPr>
          <w:t>1.4. Các ký hiệu sử dụng trong tài liệu</w:t>
        </w:r>
        <w:r>
          <w:rPr>
            <w:noProof/>
            <w:webHidden/>
          </w:rPr>
          <w:tab/>
        </w:r>
        <w:r>
          <w:rPr>
            <w:noProof/>
            <w:webHidden/>
          </w:rPr>
          <w:fldChar w:fldCharType="begin"/>
        </w:r>
        <w:r>
          <w:rPr>
            <w:noProof/>
            <w:webHidden/>
          </w:rPr>
          <w:instrText xml:space="preserve"> PAGEREF _Toc208928043 \h </w:instrText>
        </w:r>
        <w:r>
          <w:rPr>
            <w:noProof/>
            <w:webHidden/>
          </w:rPr>
        </w:r>
        <w:r>
          <w:rPr>
            <w:noProof/>
            <w:webHidden/>
          </w:rPr>
          <w:fldChar w:fldCharType="separate"/>
        </w:r>
        <w:r>
          <w:rPr>
            <w:noProof/>
            <w:webHidden/>
          </w:rPr>
          <w:t>5</w:t>
        </w:r>
        <w:r>
          <w:rPr>
            <w:noProof/>
            <w:webHidden/>
          </w:rPr>
          <w:fldChar w:fldCharType="end"/>
        </w:r>
      </w:hyperlink>
    </w:p>
    <w:p w:rsidR="0006174D" w:rsidRPr="00FB0735" w:rsidRDefault="0006174D">
      <w:pPr>
        <w:pStyle w:val="TOC1"/>
        <w:rPr>
          <w:rFonts w:ascii="Wingdings" w:eastAsia="Times New Roman" w:hAnsi="Wingdings"/>
          <w:b w:val="0"/>
          <w:noProof/>
          <w:color w:val="auto"/>
          <w:sz w:val="22"/>
          <w:lang w:val="en-US"/>
        </w:rPr>
      </w:pPr>
      <w:hyperlink w:anchor="_Toc208928044" w:history="1">
        <w:r w:rsidRPr="00163119">
          <w:rPr>
            <w:rStyle w:val="Hyperlink"/>
            <w:noProof/>
          </w:rPr>
          <w:t>2. MÔ HÌNH KIẾN TRÚC TỔNG THỂ PHẦN MỀM</w:t>
        </w:r>
        <w:r>
          <w:rPr>
            <w:noProof/>
            <w:webHidden/>
          </w:rPr>
          <w:tab/>
        </w:r>
        <w:r>
          <w:rPr>
            <w:noProof/>
            <w:webHidden/>
          </w:rPr>
          <w:fldChar w:fldCharType="begin"/>
        </w:r>
        <w:r>
          <w:rPr>
            <w:noProof/>
            <w:webHidden/>
          </w:rPr>
          <w:instrText xml:space="preserve"> PAGEREF _Toc208928044 \h </w:instrText>
        </w:r>
        <w:r>
          <w:rPr>
            <w:noProof/>
            <w:webHidden/>
          </w:rPr>
        </w:r>
        <w:r>
          <w:rPr>
            <w:noProof/>
            <w:webHidden/>
          </w:rPr>
          <w:fldChar w:fldCharType="separate"/>
        </w:r>
        <w:r>
          <w:rPr>
            <w:noProof/>
            <w:webHidden/>
          </w:rPr>
          <w:t>6</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5" w:history="1">
        <w:r w:rsidRPr="00163119">
          <w:rPr>
            <w:rStyle w:val="Hyperlink"/>
            <w:noProof/>
          </w:rPr>
          <w:t>2.1. Mô hình kiến trúc tổng thể phần mềm</w:t>
        </w:r>
        <w:r>
          <w:rPr>
            <w:noProof/>
            <w:webHidden/>
          </w:rPr>
          <w:tab/>
        </w:r>
        <w:r>
          <w:rPr>
            <w:noProof/>
            <w:webHidden/>
          </w:rPr>
          <w:fldChar w:fldCharType="begin"/>
        </w:r>
        <w:r>
          <w:rPr>
            <w:noProof/>
            <w:webHidden/>
          </w:rPr>
          <w:instrText xml:space="preserve"> PAGEREF _Toc208928045 \h </w:instrText>
        </w:r>
        <w:r>
          <w:rPr>
            <w:noProof/>
            <w:webHidden/>
          </w:rPr>
        </w:r>
        <w:r>
          <w:rPr>
            <w:noProof/>
            <w:webHidden/>
          </w:rPr>
          <w:fldChar w:fldCharType="separate"/>
        </w:r>
        <w:r>
          <w:rPr>
            <w:noProof/>
            <w:webHidden/>
          </w:rPr>
          <w:t>6</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6" w:history="1">
        <w:r w:rsidRPr="00163119">
          <w:rPr>
            <w:rStyle w:val="Hyperlink"/>
            <w:noProof/>
          </w:rPr>
          <w:t>2.2. Mô tả tổng quan phần mềm</w:t>
        </w:r>
        <w:r>
          <w:rPr>
            <w:noProof/>
            <w:webHidden/>
          </w:rPr>
          <w:tab/>
        </w:r>
        <w:r>
          <w:rPr>
            <w:noProof/>
            <w:webHidden/>
          </w:rPr>
          <w:fldChar w:fldCharType="begin"/>
        </w:r>
        <w:r>
          <w:rPr>
            <w:noProof/>
            <w:webHidden/>
          </w:rPr>
          <w:instrText xml:space="preserve"> PAGEREF _Toc208928046 \h </w:instrText>
        </w:r>
        <w:r>
          <w:rPr>
            <w:noProof/>
            <w:webHidden/>
          </w:rPr>
        </w:r>
        <w:r>
          <w:rPr>
            <w:noProof/>
            <w:webHidden/>
          </w:rPr>
          <w:fldChar w:fldCharType="separate"/>
        </w:r>
        <w:r>
          <w:rPr>
            <w:noProof/>
            <w:webHidden/>
          </w:rPr>
          <w:t>6</w:t>
        </w:r>
        <w:r>
          <w:rPr>
            <w:noProof/>
            <w:webHidden/>
          </w:rPr>
          <w:fldChar w:fldCharType="end"/>
        </w:r>
      </w:hyperlink>
    </w:p>
    <w:p w:rsidR="0006174D" w:rsidRPr="00FB0735" w:rsidRDefault="0006174D">
      <w:pPr>
        <w:pStyle w:val="TOC1"/>
        <w:rPr>
          <w:rFonts w:ascii="Wingdings" w:eastAsia="Times New Roman" w:hAnsi="Wingdings"/>
          <w:b w:val="0"/>
          <w:noProof/>
          <w:color w:val="auto"/>
          <w:sz w:val="22"/>
          <w:lang w:val="en-US"/>
        </w:rPr>
      </w:pPr>
      <w:hyperlink w:anchor="_Toc208928047" w:history="1">
        <w:r w:rsidRPr="00163119">
          <w:rPr>
            <w:rStyle w:val="Hyperlink"/>
            <w:noProof/>
            <w:lang w:val="vi-VN"/>
          </w:rPr>
          <w:t>3. MÔ HÌNH QUY TRÌNH NGHIỆP VỤ</w:t>
        </w:r>
        <w:r>
          <w:rPr>
            <w:noProof/>
            <w:webHidden/>
          </w:rPr>
          <w:tab/>
        </w:r>
        <w:r>
          <w:rPr>
            <w:noProof/>
            <w:webHidden/>
          </w:rPr>
          <w:fldChar w:fldCharType="begin"/>
        </w:r>
        <w:r>
          <w:rPr>
            <w:noProof/>
            <w:webHidden/>
          </w:rPr>
          <w:instrText xml:space="preserve"> PAGEREF _Toc208928047 \h </w:instrText>
        </w:r>
        <w:r>
          <w:rPr>
            <w:noProof/>
            <w:webHidden/>
          </w:rPr>
        </w:r>
        <w:r>
          <w:rPr>
            <w:noProof/>
            <w:webHidden/>
          </w:rPr>
          <w:fldChar w:fldCharType="separate"/>
        </w:r>
        <w:r>
          <w:rPr>
            <w:noProof/>
            <w:webHidden/>
          </w:rPr>
          <w:t>7</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48" w:history="1">
        <w:r w:rsidRPr="00163119">
          <w:rPr>
            <w:rStyle w:val="Hyperlink"/>
            <w:noProof/>
            <w:lang w:val="vi-VN"/>
          </w:rPr>
          <w:t>3.1.</w:t>
        </w:r>
        <w:r w:rsidRPr="00163119">
          <w:rPr>
            <w:rStyle w:val="Hyperlink"/>
            <w:noProof/>
          </w:rPr>
          <w:t xml:space="preserve"> Quản lý việc, vụ việc TGPL</w:t>
        </w:r>
        <w:r>
          <w:rPr>
            <w:noProof/>
            <w:webHidden/>
          </w:rPr>
          <w:tab/>
        </w:r>
        <w:r>
          <w:rPr>
            <w:noProof/>
            <w:webHidden/>
          </w:rPr>
          <w:fldChar w:fldCharType="begin"/>
        </w:r>
        <w:r>
          <w:rPr>
            <w:noProof/>
            <w:webHidden/>
          </w:rPr>
          <w:instrText xml:space="preserve"> PAGEREF _Toc208928048 \h </w:instrText>
        </w:r>
        <w:r>
          <w:rPr>
            <w:noProof/>
            <w:webHidden/>
          </w:rPr>
        </w:r>
        <w:r>
          <w:rPr>
            <w:noProof/>
            <w:webHidden/>
          </w:rPr>
          <w:fldChar w:fldCharType="separate"/>
        </w:r>
        <w:r>
          <w:rPr>
            <w:noProof/>
            <w:webHidden/>
          </w:rPr>
          <w:t>7</w:t>
        </w:r>
        <w:r>
          <w:rPr>
            <w:noProof/>
            <w:webHidden/>
          </w:rPr>
          <w:fldChar w:fldCharType="end"/>
        </w:r>
      </w:hyperlink>
    </w:p>
    <w:p w:rsidR="0006174D" w:rsidRPr="00FB0735" w:rsidRDefault="0006174D">
      <w:pPr>
        <w:pStyle w:val="TOC3"/>
        <w:tabs>
          <w:tab w:val="right" w:leader="dot" w:pos="9391"/>
        </w:tabs>
        <w:rPr>
          <w:rFonts w:ascii="Wingdings" w:eastAsia="Times New Roman" w:hAnsi="Wingdings"/>
          <w:noProof/>
          <w:color w:val="auto"/>
          <w:sz w:val="22"/>
          <w:lang w:val="en-US"/>
        </w:rPr>
      </w:pPr>
      <w:hyperlink w:anchor="_Toc208928049" w:history="1">
        <w:r w:rsidRPr="00163119">
          <w:rPr>
            <w:rStyle w:val="Hyperlink"/>
            <w:noProof/>
            <w:lang w:val="en-US"/>
          </w:rPr>
          <w:t>3.1.1.</w:t>
        </w:r>
        <w:r w:rsidRPr="00163119">
          <w:rPr>
            <w:rStyle w:val="Hyperlink"/>
            <w:noProof/>
          </w:rPr>
          <w:t xml:space="preserve"> Quản lý việc TGPL</w:t>
        </w:r>
        <w:r>
          <w:rPr>
            <w:noProof/>
            <w:webHidden/>
          </w:rPr>
          <w:tab/>
        </w:r>
        <w:r>
          <w:rPr>
            <w:noProof/>
            <w:webHidden/>
          </w:rPr>
          <w:fldChar w:fldCharType="begin"/>
        </w:r>
        <w:r>
          <w:rPr>
            <w:noProof/>
            <w:webHidden/>
          </w:rPr>
          <w:instrText xml:space="preserve"> PAGEREF _Toc208928049 \h </w:instrText>
        </w:r>
        <w:r>
          <w:rPr>
            <w:noProof/>
            <w:webHidden/>
          </w:rPr>
        </w:r>
        <w:r>
          <w:rPr>
            <w:noProof/>
            <w:webHidden/>
          </w:rPr>
          <w:fldChar w:fldCharType="separate"/>
        </w:r>
        <w:r>
          <w:rPr>
            <w:noProof/>
            <w:webHidden/>
          </w:rPr>
          <w:t>7</w:t>
        </w:r>
        <w:r>
          <w:rPr>
            <w:noProof/>
            <w:webHidden/>
          </w:rPr>
          <w:fldChar w:fldCharType="end"/>
        </w:r>
      </w:hyperlink>
    </w:p>
    <w:p w:rsidR="0006174D" w:rsidRPr="00FB0735" w:rsidRDefault="0006174D">
      <w:pPr>
        <w:pStyle w:val="TOC3"/>
        <w:tabs>
          <w:tab w:val="right" w:leader="dot" w:pos="9391"/>
        </w:tabs>
        <w:rPr>
          <w:rFonts w:ascii="Wingdings" w:eastAsia="Times New Roman" w:hAnsi="Wingdings"/>
          <w:noProof/>
          <w:color w:val="auto"/>
          <w:sz w:val="22"/>
          <w:lang w:val="en-US"/>
        </w:rPr>
      </w:pPr>
      <w:hyperlink w:anchor="_Toc208928050" w:history="1">
        <w:r w:rsidRPr="00163119">
          <w:rPr>
            <w:rStyle w:val="Hyperlink"/>
            <w:noProof/>
            <w:lang w:val="en-US"/>
          </w:rPr>
          <w:t>3.1.2. Tiếp nhận yêu cầu</w:t>
        </w:r>
        <w:r>
          <w:rPr>
            <w:noProof/>
            <w:webHidden/>
          </w:rPr>
          <w:tab/>
        </w:r>
        <w:r>
          <w:rPr>
            <w:noProof/>
            <w:webHidden/>
          </w:rPr>
          <w:fldChar w:fldCharType="begin"/>
        </w:r>
        <w:r>
          <w:rPr>
            <w:noProof/>
            <w:webHidden/>
          </w:rPr>
          <w:instrText xml:space="preserve"> PAGEREF _Toc208928050 \h </w:instrText>
        </w:r>
        <w:r>
          <w:rPr>
            <w:noProof/>
            <w:webHidden/>
          </w:rPr>
        </w:r>
        <w:r>
          <w:rPr>
            <w:noProof/>
            <w:webHidden/>
          </w:rPr>
          <w:fldChar w:fldCharType="separate"/>
        </w:r>
        <w:r>
          <w:rPr>
            <w:noProof/>
            <w:webHidden/>
          </w:rPr>
          <w:t>8</w:t>
        </w:r>
        <w:r>
          <w:rPr>
            <w:noProof/>
            <w:webHidden/>
          </w:rPr>
          <w:fldChar w:fldCharType="end"/>
        </w:r>
      </w:hyperlink>
    </w:p>
    <w:p w:rsidR="0006174D" w:rsidRPr="00FB0735" w:rsidRDefault="0006174D">
      <w:pPr>
        <w:pStyle w:val="TOC1"/>
        <w:rPr>
          <w:rFonts w:ascii="Wingdings" w:eastAsia="Times New Roman" w:hAnsi="Wingdings"/>
          <w:b w:val="0"/>
          <w:noProof/>
          <w:color w:val="auto"/>
          <w:sz w:val="22"/>
          <w:lang w:val="en-US"/>
        </w:rPr>
      </w:pPr>
      <w:hyperlink w:anchor="_Toc208928051" w:history="1">
        <w:r w:rsidRPr="00163119">
          <w:rPr>
            <w:rStyle w:val="Hyperlink"/>
            <w:noProof/>
          </w:rPr>
          <w:t>4. ĐẶC TẢ CHI TIẾT YÊU CẦU CHỨC NĂNG</w:t>
        </w:r>
        <w:r>
          <w:rPr>
            <w:noProof/>
            <w:webHidden/>
          </w:rPr>
          <w:tab/>
        </w:r>
        <w:r>
          <w:rPr>
            <w:noProof/>
            <w:webHidden/>
          </w:rPr>
          <w:fldChar w:fldCharType="begin"/>
        </w:r>
        <w:r>
          <w:rPr>
            <w:noProof/>
            <w:webHidden/>
          </w:rPr>
          <w:instrText xml:space="preserve"> PAGEREF _Toc208928051 \h </w:instrText>
        </w:r>
        <w:r>
          <w:rPr>
            <w:noProof/>
            <w:webHidden/>
          </w:rPr>
        </w:r>
        <w:r>
          <w:rPr>
            <w:noProof/>
            <w:webHidden/>
          </w:rPr>
          <w:fldChar w:fldCharType="separate"/>
        </w:r>
        <w:r>
          <w:rPr>
            <w:noProof/>
            <w:webHidden/>
          </w:rPr>
          <w:t>9</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52" w:history="1">
        <w:r w:rsidRPr="00163119">
          <w:rPr>
            <w:rStyle w:val="Hyperlink"/>
            <w:noProof/>
          </w:rPr>
          <w:t>4.1. Quản lý việc, vụ việc TGPL</w:t>
        </w:r>
        <w:r>
          <w:rPr>
            <w:noProof/>
            <w:webHidden/>
          </w:rPr>
          <w:tab/>
        </w:r>
        <w:r>
          <w:rPr>
            <w:noProof/>
            <w:webHidden/>
          </w:rPr>
          <w:fldChar w:fldCharType="begin"/>
        </w:r>
        <w:r>
          <w:rPr>
            <w:noProof/>
            <w:webHidden/>
          </w:rPr>
          <w:instrText xml:space="preserve"> PAGEREF _Toc208928052 \h </w:instrText>
        </w:r>
        <w:r>
          <w:rPr>
            <w:noProof/>
            <w:webHidden/>
          </w:rPr>
        </w:r>
        <w:r>
          <w:rPr>
            <w:noProof/>
            <w:webHidden/>
          </w:rPr>
          <w:fldChar w:fldCharType="separate"/>
        </w:r>
        <w:r>
          <w:rPr>
            <w:noProof/>
            <w:webHidden/>
          </w:rPr>
          <w:t>9</w:t>
        </w:r>
        <w:r>
          <w:rPr>
            <w:noProof/>
            <w:webHidden/>
          </w:rPr>
          <w:fldChar w:fldCharType="end"/>
        </w:r>
      </w:hyperlink>
    </w:p>
    <w:p w:rsidR="0006174D" w:rsidRPr="00FB0735" w:rsidRDefault="0006174D">
      <w:pPr>
        <w:pStyle w:val="TOC3"/>
        <w:tabs>
          <w:tab w:val="right" w:leader="dot" w:pos="9391"/>
        </w:tabs>
        <w:rPr>
          <w:rFonts w:ascii="Wingdings" w:eastAsia="Times New Roman" w:hAnsi="Wingdings"/>
          <w:noProof/>
          <w:color w:val="auto"/>
          <w:sz w:val="22"/>
          <w:lang w:val="en-US"/>
        </w:rPr>
      </w:pPr>
      <w:hyperlink w:anchor="_Toc208928053" w:history="1">
        <w:r w:rsidRPr="00163119">
          <w:rPr>
            <w:rStyle w:val="Hyperlink"/>
            <w:noProof/>
            <w:lang w:val="en-US"/>
          </w:rPr>
          <w:t>4.1.1.</w:t>
        </w:r>
        <w:r w:rsidRPr="00163119">
          <w:rPr>
            <w:rStyle w:val="Hyperlink"/>
            <w:noProof/>
          </w:rPr>
          <w:t xml:space="preserve"> Quản lý việc TGPL</w:t>
        </w:r>
        <w:r>
          <w:rPr>
            <w:noProof/>
            <w:webHidden/>
          </w:rPr>
          <w:tab/>
        </w:r>
        <w:r>
          <w:rPr>
            <w:noProof/>
            <w:webHidden/>
          </w:rPr>
          <w:fldChar w:fldCharType="begin"/>
        </w:r>
        <w:r>
          <w:rPr>
            <w:noProof/>
            <w:webHidden/>
          </w:rPr>
          <w:instrText xml:space="preserve"> PAGEREF _Toc208928053 \h </w:instrText>
        </w:r>
        <w:r>
          <w:rPr>
            <w:noProof/>
            <w:webHidden/>
          </w:rPr>
        </w:r>
        <w:r>
          <w:rPr>
            <w:noProof/>
            <w:webHidden/>
          </w:rPr>
          <w:fldChar w:fldCharType="separate"/>
        </w:r>
        <w:r>
          <w:rPr>
            <w:noProof/>
            <w:webHidden/>
          </w:rPr>
          <w:t>9</w:t>
        </w:r>
        <w:r>
          <w:rPr>
            <w:noProof/>
            <w:webHidden/>
          </w:rPr>
          <w:fldChar w:fldCharType="end"/>
        </w:r>
      </w:hyperlink>
    </w:p>
    <w:p w:rsidR="0006174D" w:rsidRPr="00FB0735" w:rsidRDefault="0006174D">
      <w:pPr>
        <w:pStyle w:val="TOC1"/>
        <w:rPr>
          <w:rFonts w:ascii="Wingdings" w:eastAsia="Times New Roman" w:hAnsi="Wingdings"/>
          <w:b w:val="0"/>
          <w:noProof/>
          <w:color w:val="auto"/>
          <w:sz w:val="22"/>
          <w:lang w:val="en-US"/>
        </w:rPr>
      </w:pPr>
      <w:hyperlink w:anchor="_Toc208928054" w:history="1">
        <w:r w:rsidRPr="00163119">
          <w:rPr>
            <w:rStyle w:val="Hyperlink"/>
            <w:noProof/>
          </w:rPr>
          <w:t>5. PHỤ LỤC</w:t>
        </w:r>
        <w:r>
          <w:rPr>
            <w:noProof/>
            <w:webHidden/>
          </w:rPr>
          <w:tab/>
        </w:r>
        <w:r>
          <w:rPr>
            <w:noProof/>
            <w:webHidden/>
          </w:rPr>
          <w:fldChar w:fldCharType="begin"/>
        </w:r>
        <w:r>
          <w:rPr>
            <w:noProof/>
            <w:webHidden/>
          </w:rPr>
          <w:instrText xml:space="preserve"> PAGEREF _Toc208928054 \h </w:instrText>
        </w:r>
        <w:r>
          <w:rPr>
            <w:noProof/>
            <w:webHidden/>
          </w:rPr>
        </w:r>
        <w:r>
          <w:rPr>
            <w:noProof/>
            <w:webHidden/>
          </w:rPr>
          <w:fldChar w:fldCharType="separate"/>
        </w:r>
        <w:r>
          <w:rPr>
            <w:noProof/>
            <w:webHidden/>
          </w:rPr>
          <w:t>12</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55" w:history="1">
        <w:r w:rsidRPr="00163119">
          <w:rPr>
            <w:rStyle w:val="Hyperlink"/>
            <w:noProof/>
          </w:rPr>
          <w:t>5.1. Danh mục</w:t>
        </w:r>
        <w:r>
          <w:rPr>
            <w:noProof/>
            <w:webHidden/>
          </w:rPr>
          <w:tab/>
        </w:r>
        <w:r>
          <w:rPr>
            <w:noProof/>
            <w:webHidden/>
          </w:rPr>
          <w:fldChar w:fldCharType="begin"/>
        </w:r>
        <w:r>
          <w:rPr>
            <w:noProof/>
            <w:webHidden/>
          </w:rPr>
          <w:instrText xml:space="preserve"> PAGEREF _Toc208928055 \h </w:instrText>
        </w:r>
        <w:r>
          <w:rPr>
            <w:noProof/>
            <w:webHidden/>
          </w:rPr>
        </w:r>
        <w:r>
          <w:rPr>
            <w:noProof/>
            <w:webHidden/>
          </w:rPr>
          <w:fldChar w:fldCharType="separate"/>
        </w:r>
        <w:r>
          <w:rPr>
            <w:noProof/>
            <w:webHidden/>
          </w:rPr>
          <w:t>12</w:t>
        </w:r>
        <w:r>
          <w:rPr>
            <w:noProof/>
            <w:webHidden/>
          </w:rPr>
          <w:fldChar w:fldCharType="end"/>
        </w:r>
      </w:hyperlink>
    </w:p>
    <w:p w:rsidR="0006174D" w:rsidRPr="00FB0735" w:rsidRDefault="0006174D">
      <w:pPr>
        <w:pStyle w:val="TOC3"/>
        <w:tabs>
          <w:tab w:val="right" w:leader="dot" w:pos="9391"/>
        </w:tabs>
        <w:rPr>
          <w:rFonts w:ascii="Wingdings" w:eastAsia="Times New Roman" w:hAnsi="Wingdings"/>
          <w:noProof/>
          <w:color w:val="auto"/>
          <w:sz w:val="22"/>
          <w:lang w:val="en-US"/>
        </w:rPr>
      </w:pPr>
      <w:hyperlink w:anchor="_Toc208928056" w:history="1">
        <w:r w:rsidRPr="00163119">
          <w:rPr>
            <w:rStyle w:val="Hyperlink"/>
            <w:noProof/>
          </w:rPr>
          <w:t>5.1.1. Danh mục</w:t>
        </w:r>
        <w:r>
          <w:rPr>
            <w:noProof/>
            <w:webHidden/>
          </w:rPr>
          <w:tab/>
        </w:r>
        <w:r>
          <w:rPr>
            <w:noProof/>
            <w:webHidden/>
          </w:rPr>
          <w:fldChar w:fldCharType="begin"/>
        </w:r>
        <w:r>
          <w:rPr>
            <w:noProof/>
            <w:webHidden/>
          </w:rPr>
          <w:instrText xml:space="preserve"> PAGEREF _Toc208928056 \h </w:instrText>
        </w:r>
        <w:r>
          <w:rPr>
            <w:noProof/>
            <w:webHidden/>
          </w:rPr>
        </w:r>
        <w:r>
          <w:rPr>
            <w:noProof/>
            <w:webHidden/>
          </w:rPr>
          <w:fldChar w:fldCharType="separate"/>
        </w:r>
        <w:r>
          <w:rPr>
            <w:noProof/>
            <w:webHidden/>
          </w:rPr>
          <w:t>12</w:t>
        </w:r>
        <w:r>
          <w:rPr>
            <w:noProof/>
            <w:webHidden/>
          </w:rPr>
          <w:fldChar w:fldCharType="end"/>
        </w:r>
      </w:hyperlink>
    </w:p>
    <w:p w:rsidR="0006174D" w:rsidRPr="00FB0735" w:rsidRDefault="0006174D">
      <w:pPr>
        <w:pStyle w:val="TOC2"/>
        <w:rPr>
          <w:rFonts w:ascii="Wingdings" w:eastAsia="Times New Roman" w:hAnsi="Wingdings"/>
          <w:b w:val="0"/>
          <w:noProof/>
          <w:color w:val="auto"/>
          <w:sz w:val="22"/>
          <w:lang w:val="en-US"/>
        </w:rPr>
      </w:pPr>
      <w:hyperlink w:anchor="_Toc208928057" w:history="1">
        <w:r w:rsidRPr="00163119">
          <w:rPr>
            <w:rStyle w:val="Hyperlink"/>
            <w:noProof/>
          </w:rPr>
          <w:t>5.2. Bảng map chức năng với usecase</w:t>
        </w:r>
        <w:r>
          <w:rPr>
            <w:noProof/>
            <w:webHidden/>
          </w:rPr>
          <w:tab/>
        </w:r>
        <w:r>
          <w:rPr>
            <w:noProof/>
            <w:webHidden/>
          </w:rPr>
          <w:fldChar w:fldCharType="begin"/>
        </w:r>
        <w:r>
          <w:rPr>
            <w:noProof/>
            <w:webHidden/>
          </w:rPr>
          <w:instrText xml:space="preserve"> PAGEREF _Toc208928057 \h </w:instrText>
        </w:r>
        <w:r>
          <w:rPr>
            <w:noProof/>
            <w:webHidden/>
          </w:rPr>
        </w:r>
        <w:r>
          <w:rPr>
            <w:noProof/>
            <w:webHidden/>
          </w:rPr>
          <w:fldChar w:fldCharType="separate"/>
        </w:r>
        <w:r>
          <w:rPr>
            <w:noProof/>
            <w:webHidden/>
          </w:rPr>
          <w:t>12</w:t>
        </w:r>
        <w:r>
          <w:rPr>
            <w:noProof/>
            <w:webHidden/>
          </w:rPr>
          <w:fldChar w:fldCharType="end"/>
        </w:r>
      </w:hyperlink>
    </w:p>
    <w:p w:rsidR="0017395C" w:rsidRPr="00767A6C" w:rsidRDefault="0017395C" w:rsidP="0017395C">
      <w:pPr>
        <w:rPr>
          <w:szCs w:val="26"/>
          <w:lang w:val="en-AU"/>
        </w:rPr>
      </w:pPr>
      <w:r w:rsidRPr="00767A6C">
        <w:rPr>
          <w:szCs w:val="26"/>
          <w:lang w:val="en-AU"/>
        </w:rPr>
        <w:fldChar w:fldCharType="end"/>
      </w:r>
    </w:p>
    <w:p w:rsidR="0017395C" w:rsidRPr="00767A6C" w:rsidRDefault="0017395C" w:rsidP="0017395C">
      <w:pPr>
        <w:rPr>
          <w:szCs w:val="26"/>
          <w:lang w:val="en-AU"/>
        </w:rPr>
      </w:pPr>
    </w:p>
    <w:p w:rsidR="00902DB3" w:rsidRPr="00767A6C" w:rsidRDefault="007F5634" w:rsidP="00D023C2">
      <w:pPr>
        <w:pStyle w:val="Heading1"/>
        <w:rPr>
          <w:szCs w:val="26"/>
        </w:rPr>
      </w:pPr>
      <w:bookmarkStart w:id="1" w:name="_Toc347498810"/>
      <w:bookmarkStart w:id="2" w:name="_Toc208928039"/>
      <w:r w:rsidRPr="00767A6C">
        <w:rPr>
          <w:szCs w:val="26"/>
        </w:rPr>
        <w:t>TÓM TẮT</w:t>
      </w:r>
      <w:bookmarkEnd w:id="1"/>
      <w:bookmarkEnd w:id="2"/>
    </w:p>
    <w:p w:rsidR="00176D76" w:rsidRPr="00767A6C" w:rsidRDefault="00176D76" w:rsidP="00E47A2D">
      <w:pPr>
        <w:pStyle w:val="Heading2"/>
        <w:rPr>
          <w:szCs w:val="26"/>
        </w:rPr>
      </w:pPr>
      <w:bookmarkStart w:id="3" w:name="_Toc222623743"/>
      <w:bookmarkStart w:id="4" w:name="_Toc222623813"/>
      <w:bookmarkStart w:id="5" w:name="_Toc226170878"/>
      <w:bookmarkStart w:id="6" w:name="_Toc347498812"/>
      <w:bookmarkStart w:id="7" w:name="_Toc208928040"/>
      <w:bookmarkEnd w:id="3"/>
      <w:bookmarkEnd w:id="4"/>
      <w:r w:rsidRPr="00767A6C">
        <w:rPr>
          <w:szCs w:val="26"/>
        </w:rPr>
        <w:t>Mục đích tài liệu</w:t>
      </w:r>
      <w:bookmarkEnd w:id="5"/>
      <w:bookmarkEnd w:id="6"/>
      <w:bookmarkEnd w:id="7"/>
    </w:p>
    <w:p w:rsidR="006C3E4D" w:rsidRDefault="00434116">
      <w:pPr>
        <w:pStyle w:val="HVB1"/>
      </w:pPr>
      <w:r>
        <w:t xml:space="preserve">Đặc tả mô hình quy trình nghiệp vụ cho các phân hệ thuộc phần mềm </w:t>
      </w:r>
    </w:p>
    <w:p w:rsidR="00804BEF" w:rsidRPr="00B77F1D" w:rsidRDefault="00A4333C" w:rsidP="00B77F1D">
      <w:pPr>
        <w:pStyle w:val="HVB1"/>
      </w:pPr>
      <w:r w:rsidRPr="00B77F1D">
        <w:t>Tài liệu này làm căn cứ để xây dựng tài liệu thiết kế chi tiết, tài liệu thiết kế kỹ thuật, tài liệu hướng dẫn sử dụng; tài liệu kịch bản kiểm thử (UAT).</w:t>
      </w:r>
    </w:p>
    <w:p w:rsidR="00A4333C" w:rsidRPr="00767A6C" w:rsidRDefault="00A4333C" w:rsidP="00B77F1D">
      <w:pPr>
        <w:pStyle w:val="HVB1"/>
        <w:rPr>
          <w:szCs w:val="26"/>
        </w:rPr>
      </w:pPr>
      <w:r w:rsidRPr="00B77F1D">
        <w:t>Tài liệu</w:t>
      </w:r>
      <w:r w:rsidRPr="00767A6C">
        <w:rPr>
          <w:szCs w:val="26"/>
        </w:rPr>
        <w:t xml:space="preserve"> này cũng là căn cứ để nghiệm thu hệ thống ứng dụng.</w:t>
      </w:r>
    </w:p>
    <w:p w:rsidR="00D771DA" w:rsidRDefault="00D771DA" w:rsidP="00A4333C">
      <w:pPr>
        <w:pStyle w:val="Heading2"/>
        <w:rPr>
          <w:szCs w:val="26"/>
        </w:rPr>
      </w:pPr>
      <w:bookmarkStart w:id="8" w:name="_Toc208928041"/>
      <w:r>
        <w:rPr>
          <w:szCs w:val="26"/>
        </w:rPr>
        <w:t>Tài liệu tham khảo</w:t>
      </w:r>
      <w:bookmarkEnd w:id="8"/>
    </w:p>
    <w:p w:rsidR="00D771DA" w:rsidRPr="00B77F1D" w:rsidRDefault="003B1068" w:rsidP="00B77F1D">
      <w:pPr>
        <w:pStyle w:val="HVB1"/>
      </w:pPr>
      <w:r>
        <w:rPr>
          <w:szCs w:val="24"/>
        </w:rPr>
        <w:t xml:space="preserve">  </w:t>
      </w:r>
    </w:p>
    <w:p w:rsidR="003938E5" w:rsidRDefault="003938E5" w:rsidP="003B1068">
      <w:pPr>
        <w:pStyle w:val="HVB1"/>
        <w:numPr>
          <w:ilvl w:val="0"/>
          <w:numId w:val="0"/>
        </w:numPr>
        <w:ind w:left="360"/>
      </w:pPr>
    </w:p>
    <w:p w:rsidR="00A4333C" w:rsidRPr="00767A6C" w:rsidRDefault="00A4333C" w:rsidP="00A4333C">
      <w:pPr>
        <w:pStyle w:val="Heading2"/>
        <w:rPr>
          <w:szCs w:val="26"/>
        </w:rPr>
      </w:pPr>
      <w:bookmarkStart w:id="9" w:name="_Toc208928042"/>
      <w:r w:rsidRPr="00767A6C">
        <w:rPr>
          <w:szCs w:val="26"/>
        </w:rPr>
        <w:t>Thuật ngữ và từ viết tắt</w:t>
      </w:r>
      <w:bookmarkEnd w:id="9"/>
    </w:p>
    <w:tbl>
      <w:tblPr>
        <w:tblW w:w="0" w:type="auto"/>
        <w:tblInd w:w="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1E0" w:firstRow="1" w:lastRow="1" w:firstColumn="1" w:lastColumn="1" w:noHBand="0" w:noVBand="0"/>
      </w:tblPr>
      <w:tblGrid>
        <w:gridCol w:w="3222"/>
        <w:gridCol w:w="6318"/>
      </w:tblGrid>
      <w:tr w:rsidR="00804BEF" w:rsidRPr="00767A6C" w:rsidTr="00200BEA">
        <w:trPr>
          <w:tblHeader/>
        </w:trPr>
        <w:tc>
          <w:tcPr>
            <w:tcW w:w="3222" w:type="dxa"/>
            <w:shd w:val="clear" w:color="auto" w:fill="FFE8E1"/>
          </w:tcPr>
          <w:p w:rsidR="00804BEF" w:rsidRPr="00767A6C" w:rsidRDefault="00804BEF" w:rsidP="00200BEA">
            <w:pPr>
              <w:jc w:val="both"/>
              <w:rPr>
                <w:b/>
                <w:color w:val="auto"/>
                <w:szCs w:val="26"/>
                <w:lang w:val="da-DK"/>
              </w:rPr>
            </w:pPr>
            <w:r w:rsidRPr="00767A6C">
              <w:rPr>
                <w:b/>
                <w:color w:val="auto"/>
                <w:szCs w:val="26"/>
                <w:lang w:val="da-DK"/>
              </w:rPr>
              <w:t>Thuật ngữ</w:t>
            </w:r>
          </w:p>
        </w:tc>
        <w:tc>
          <w:tcPr>
            <w:tcW w:w="6318" w:type="dxa"/>
            <w:shd w:val="clear" w:color="auto" w:fill="FFE8E1"/>
          </w:tcPr>
          <w:p w:rsidR="00804BEF" w:rsidRPr="00767A6C" w:rsidRDefault="00804BEF" w:rsidP="00200BEA">
            <w:pPr>
              <w:jc w:val="both"/>
              <w:rPr>
                <w:b/>
                <w:color w:val="auto"/>
                <w:szCs w:val="26"/>
                <w:lang w:val="da-DK"/>
              </w:rPr>
            </w:pPr>
            <w:r w:rsidRPr="00767A6C">
              <w:rPr>
                <w:b/>
                <w:color w:val="auto"/>
                <w:szCs w:val="26"/>
                <w:lang w:val="da-DK"/>
              </w:rPr>
              <w:t>Mô tả</w:t>
            </w:r>
          </w:p>
        </w:tc>
      </w:tr>
      <w:tr w:rsidR="006C3E4D" w:rsidRPr="00767A6C">
        <w:tc>
          <w:tcPr>
            <w:tcW w:w="3222" w:type="dxa"/>
            <w:vAlign w:val="center"/>
          </w:tcPr>
          <w:p w:rsidR="006C3E4D" w:rsidRPr="00767A6C" w:rsidRDefault="006C3E4D" w:rsidP="006C3E4D">
            <w:pPr>
              <w:pStyle w:val="ATableL0"/>
              <w:keepNext/>
              <w:keepLines/>
              <w:rPr>
                <w:szCs w:val="26"/>
              </w:rPr>
            </w:pPr>
            <w:r w:rsidRPr="00B616CE">
              <w:rPr>
                <w:szCs w:val="28"/>
              </w:rPr>
              <w:t>BTP</w:t>
            </w:r>
          </w:p>
        </w:tc>
        <w:tc>
          <w:tcPr>
            <w:tcW w:w="6318" w:type="dxa"/>
            <w:vAlign w:val="center"/>
          </w:tcPr>
          <w:p w:rsidR="006C3E4D" w:rsidRPr="00767A6C" w:rsidRDefault="006C3E4D" w:rsidP="006C3E4D">
            <w:pPr>
              <w:pStyle w:val="ATableL0"/>
              <w:keepNext/>
              <w:keepLines/>
              <w:rPr>
                <w:szCs w:val="26"/>
              </w:rPr>
            </w:pPr>
            <w:r w:rsidRPr="00B616CE">
              <w:rPr>
                <w:szCs w:val="32"/>
              </w:rPr>
              <w:t>Bộ Tư pháp</w:t>
            </w:r>
          </w:p>
        </w:tc>
      </w:tr>
      <w:tr w:rsidR="006C3E4D" w:rsidRPr="00767A6C">
        <w:tc>
          <w:tcPr>
            <w:tcW w:w="3222" w:type="dxa"/>
            <w:vAlign w:val="center"/>
          </w:tcPr>
          <w:p w:rsidR="006C3E4D" w:rsidRPr="00767A6C" w:rsidRDefault="006C3E4D" w:rsidP="006C3E4D">
            <w:pPr>
              <w:pStyle w:val="ATableL0"/>
              <w:keepNext/>
              <w:keepLines/>
              <w:rPr>
                <w:szCs w:val="26"/>
              </w:rPr>
            </w:pPr>
          </w:p>
        </w:tc>
        <w:tc>
          <w:tcPr>
            <w:tcW w:w="6318" w:type="dxa"/>
            <w:vAlign w:val="center"/>
          </w:tcPr>
          <w:p w:rsidR="006C3E4D" w:rsidRPr="00767A6C" w:rsidRDefault="006C3E4D" w:rsidP="006C3E4D">
            <w:pPr>
              <w:pStyle w:val="ATableL0"/>
              <w:keepNext/>
              <w:keepLines/>
              <w:rPr>
                <w:szCs w:val="26"/>
              </w:rPr>
            </w:pPr>
          </w:p>
        </w:tc>
      </w:tr>
      <w:tr w:rsidR="006C3E4D" w:rsidRPr="00767A6C">
        <w:tc>
          <w:tcPr>
            <w:tcW w:w="3222" w:type="dxa"/>
            <w:vAlign w:val="center"/>
          </w:tcPr>
          <w:p w:rsidR="006C3E4D" w:rsidRPr="00767A6C" w:rsidRDefault="006C3E4D" w:rsidP="006C3E4D">
            <w:pPr>
              <w:pStyle w:val="ATableL0"/>
              <w:keepNext/>
              <w:keepLines/>
              <w:rPr>
                <w:szCs w:val="26"/>
              </w:rPr>
            </w:pPr>
          </w:p>
        </w:tc>
        <w:tc>
          <w:tcPr>
            <w:tcW w:w="6318" w:type="dxa"/>
            <w:vAlign w:val="center"/>
          </w:tcPr>
          <w:p w:rsidR="006C3E4D" w:rsidRPr="00767A6C" w:rsidRDefault="006C3E4D" w:rsidP="006C3E4D">
            <w:pPr>
              <w:pStyle w:val="ATableL0"/>
              <w:keepNext/>
              <w:keepLines/>
              <w:rPr>
                <w:szCs w:val="26"/>
              </w:rPr>
            </w:pPr>
          </w:p>
        </w:tc>
      </w:tr>
      <w:tr w:rsidR="006C3E4D" w:rsidRPr="00767A6C">
        <w:tc>
          <w:tcPr>
            <w:tcW w:w="3222" w:type="dxa"/>
            <w:vAlign w:val="center"/>
          </w:tcPr>
          <w:p w:rsidR="006C3E4D" w:rsidRPr="00767A6C" w:rsidRDefault="006C3E4D" w:rsidP="006C3E4D">
            <w:pPr>
              <w:pStyle w:val="ATableL0"/>
              <w:keepNext/>
              <w:keepLines/>
              <w:rPr>
                <w:szCs w:val="26"/>
              </w:rPr>
            </w:pPr>
          </w:p>
        </w:tc>
        <w:tc>
          <w:tcPr>
            <w:tcW w:w="6318" w:type="dxa"/>
            <w:vAlign w:val="center"/>
          </w:tcPr>
          <w:p w:rsidR="006C3E4D" w:rsidRPr="00767A6C" w:rsidRDefault="006C3E4D" w:rsidP="006C3E4D">
            <w:pPr>
              <w:pStyle w:val="ATableL0"/>
              <w:keepNext/>
              <w:keepLines/>
              <w:rPr>
                <w:szCs w:val="26"/>
              </w:rPr>
            </w:pPr>
          </w:p>
        </w:tc>
      </w:tr>
      <w:tr w:rsidR="006C3E4D" w:rsidRPr="00767A6C">
        <w:tc>
          <w:tcPr>
            <w:tcW w:w="3222" w:type="dxa"/>
            <w:vAlign w:val="center"/>
          </w:tcPr>
          <w:p w:rsidR="006C3E4D" w:rsidRPr="00767A6C" w:rsidRDefault="006C3E4D" w:rsidP="006C3E4D">
            <w:pPr>
              <w:pStyle w:val="ATableL0"/>
              <w:keepNext/>
              <w:keepLines/>
              <w:rPr>
                <w:szCs w:val="26"/>
              </w:rPr>
            </w:pPr>
          </w:p>
        </w:tc>
        <w:tc>
          <w:tcPr>
            <w:tcW w:w="6318" w:type="dxa"/>
            <w:vAlign w:val="center"/>
          </w:tcPr>
          <w:p w:rsidR="006C3E4D" w:rsidRPr="00767A6C" w:rsidRDefault="006C3E4D" w:rsidP="006C3E4D">
            <w:pPr>
              <w:pStyle w:val="ATableL0"/>
              <w:keepNext/>
              <w:keepLines/>
              <w:rPr>
                <w:szCs w:val="26"/>
              </w:rPr>
            </w:pPr>
          </w:p>
        </w:tc>
      </w:tr>
      <w:tr w:rsidR="006C3E4D" w:rsidRPr="00767A6C">
        <w:tc>
          <w:tcPr>
            <w:tcW w:w="3222" w:type="dxa"/>
            <w:vAlign w:val="center"/>
          </w:tcPr>
          <w:p w:rsidR="006C3E4D" w:rsidRPr="00767A6C" w:rsidRDefault="006C3E4D" w:rsidP="006C3E4D">
            <w:pPr>
              <w:pStyle w:val="ATableL0"/>
              <w:keepNext/>
              <w:keepLines/>
              <w:rPr>
                <w:szCs w:val="26"/>
              </w:rPr>
            </w:pPr>
          </w:p>
        </w:tc>
        <w:tc>
          <w:tcPr>
            <w:tcW w:w="6318" w:type="dxa"/>
            <w:vAlign w:val="center"/>
          </w:tcPr>
          <w:p w:rsidR="006C3E4D" w:rsidRPr="00767A6C" w:rsidRDefault="006C3E4D" w:rsidP="006C3E4D">
            <w:pPr>
              <w:pStyle w:val="ATableL0"/>
              <w:keepNext/>
              <w:keepLines/>
              <w:rPr>
                <w:szCs w:val="26"/>
              </w:rPr>
            </w:pPr>
          </w:p>
        </w:tc>
      </w:tr>
    </w:tbl>
    <w:p w:rsidR="000A77A0" w:rsidRPr="00767A6C" w:rsidRDefault="000A77A0" w:rsidP="000A77A0">
      <w:pPr>
        <w:pStyle w:val="CaptionBng"/>
        <w:rPr>
          <w:szCs w:val="26"/>
        </w:rPr>
      </w:pPr>
      <w:r w:rsidRPr="00767A6C">
        <w:rPr>
          <w:szCs w:val="26"/>
        </w:rPr>
        <w:t>Định nghĩa các thuật ngữ</w:t>
      </w:r>
    </w:p>
    <w:p w:rsidR="00A4333C" w:rsidRPr="00767A6C" w:rsidRDefault="00A4333C" w:rsidP="00A4333C">
      <w:pPr>
        <w:rPr>
          <w:szCs w:val="26"/>
        </w:rPr>
      </w:pPr>
    </w:p>
    <w:p w:rsidR="000A77A0" w:rsidRPr="00767A6C" w:rsidRDefault="000A77A0" w:rsidP="000A77A0">
      <w:pPr>
        <w:pStyle w:val="Heading2"/>
        <w:rPr>
          <w:szCs w:val="26"/>
        </w:rPr>
      </w:pPr>
      <w:r w:rsidRPr="00767A6C">
        <w:rPr>
          <w:szCs w:val="26"/>
        </w:rPr>
        <w:tab/>
      </w:r>
      <w:bookmarkStart w:id="10" w:name="_Toc347498819"/>
      <w:bookmarkStart w:id="11" w:name="_Toc208928043"/>
      <w:r w:rsidRPr="00767A6C">
        <w:rPr>
          <w:szCs w:val="26"/>
        </w:rPr>
        <w:t>Các ký hiệu sử dụng trong tài liệu</w:t>
      </w:r>
      <w:bookmarkEnd w:id="10"/>
      <w:bookmarkEnd w:id="11"/>
    </w:p>
    <w:p w:rsidR="000A77A0" w:rsidRPr="00767A6C" w:rsidRDefault="000A77A0" w:rsidP="000A77A0">
      <w:pPr>
        <w:rPr>
          <w:color w:val="auto"/>
          <w:szCs w:val="26"/>
        </w:rPr>
      </w:pPr>
    </w:p>
    <w:p w:rsidR="000A77A0" w:rsidRPr="00767A6C" w:rsidRDefault="000A77A0" w:rsidP="000A77A0">
      <w:pPr>
        <w:pStyle w:val="CaptionBng"/>
        <w:rPr>
          <w:szCs w:val="26"/>
        </w:rPr>
      </w:pPr>
      <w:r w:rsidRPr="00767A6C">
        <w:rPr>
          <w:szCs w:val="26"/>
        </w:rPr>
        <w:t>Định nghĩa các thuật ngữ</w:t>
      </w:r>
    </w:p>
    <w:p w:rsidR="000A77A0" w:rsidRPr="00767A6C" w:rsidRDefault="000A77A0" w:rsidP="000A77A0">
      <w:pPr>
        <w:rPr>
          <w:color w:val="auto"/>
          <w:szCs w:val="26"/>
        </w:rPr>
      </w:pPr>
    </w:p>
    <w:p w:rsidR="00176D76" w:rsidRPr="00767A6C" w:rsidRDefault="00A4333C" w:rsidP="00E47A2D">
      <w:pPr>
        <w:pStyle w:val="Heading1"/>
        <w:rPr>
          <w:szCs w:val="26"/>
        </w:rPr>
      </w:pPr>
      <w:bookmarkStart w:id="12" w:name="_Toc208928044"/>
      <w:r w:rsidRPr="00767A6C">
        <w:rPr>
          <w:szCs w:val="26"/>
        </w:rPr>
        <w:t>MÔ HÌNH KIẾN TRÚC TỔNG THỂ PHẦN MỀM</w:t>
      </w:r>
      <w:bookmarkEnd w:id="12"/>
    </w:p>
    <w:p w:rsidR="00804BEF" w:rsidRPr="00767A6C" w:rsidRDefault="00A4333C" w:rsidP="00804BEF">
      <w:pPr>
        <w:pStyle w:val="Heading2"/>
        <w:rPr>
          <w:szCs w:val="26"/>
        </w:rPr>
      </w:pPr>
      <w:bookmarkStart w:id="13" w:name="_Toc208928045"/>
      <w:r w:rsidRPr="00767A6C">
        <w:rPr>
          <w:szCs w:val="26"/>
        </w:rPr>
        <w:t>Mô hình kiến trúc tổng thể phần mềm</w:t>
      </w:r>
      <w:bookmarkEnd w:id="13"/>
      <w:r w:rsidRPr="00767A6C">
        <w:rPr>
          <w:szCs w:val="26"/>
        </w:rPr>
        <w:t xml:space="preserve"> </w:t>
      </w:r>
    </w:p>
    <w:p w:rsidR="00804BEF" w:rsidRPr="00767A6C" w:rsidRDefault="00804BEF" w:rsidP="00804BEF">
      <w:pPr>
        <w:rPr>
          <w:szCs w:val="26"/>
        </w:rPr>
      </w:pPr>
    </w:p>
    <w:p w:rsidR="008C0D0D" w:rsidRDefault="000A77A0" w:rsidP="00804BEF">
      <w:pPr>
        <w:pStyle w:val="Heading2"/>
        <w:rPr>
          <w:szCs w:val="26"/>
        </w:rPr>
      </w:pPr>
      <w:bookmarkStart w:id="14" w:name="_Toc226170881"/>
      <w:bookmarkStart w:id="15" w:name="_Toc347498815"/>
      <w:bookmarkStart w:id="16" w:name="_Toc208928046"/>
      <w:r w:rsidRPr="00767A6C">
        <w:rPr>
          <w:szCs w:val="26"/>
        </w:rPr>
        <w:t>Mô tả tổng quan phần mềm</w:t>
      </w:r>
      <w:bookmarkEnd w:id="16"/>
    </w:p>
    <w:p w:rsidR="00804BEF" w:rsidRPr="00F16BCC" w:rsidRDefault="00804BEF" w:rsidP="00E47A2D">
      <w:pPr>
        <w:pStyle w:val="Heading1"/>
        <w:rPr>
          <w:szCs w:val="26"/>
          <w:lang w:val="vi-VN"/>
        </w:rPr>
      </w:pPr>
      <w:bookmarkStart w:id="17" w:name="_Toc208928047"/>
      <w:bookmarkEnd w:id="14"/>
      <w:bookmarkEnd w:id="15"/>
      <w:r w:rsidRPr="00F16BCC">
        <w:rPr>
          <w:szCs w:val="26"/>
          <w:lang w:val="vi-VN"/>
        </w:rPr>
        <w:t>MÔ HÌNH QUY TRÌNH NGHIỆP VỤ</w:t>
      </w:r>
      <w:bookmarkEnd w:id="17"/>
    </w:p>
    <w:p w:rsidR="000A77A0" w:rsidRPr="00F16BCC" w:rsidRDefault="007C747F" w:rsidP="00804BEF">
      <w:pPr>
        <w:pStyle w:val="Heading2"/>
        <w:rPr>
          <w:szCs w:val="26"/>
          <w:lang w:val="vi-VN"/>
        </w:rPr>
      </w:pPr>
      <w:r>
        <w:rPr>
          <w:szCs w:val="26"/>
        </w:rPr>
        <w:t>Quản lý hồ sơ đăng ký biện pháp bảo đảm</w:t>
      </w:r>
    </w:p>
    <w:p w:rsidR="00DA285A" w:rsidRDefault="008A34D3" w:rsidP="00DA285A">
      <w:pPr>
        <w:pStyle w:val="Heading3"/>
        <w:rPr>
          <w:szCs w:val="26"/>
          <w:lang w:val="en-US"/>
        </w:rPr>
      </w:pPr>
      <w:bookmarkStart w:id="18" w:name="_Toc208928049"/>
      <w:r>
        <w:rPr>
          <w:szCs w:val="26"/>
        </w:rPr>
        <w:t>PM01.QLV.</w:t>
      </w:r>
      <w:r w:rsidRPr="00C35B0A">
        <w:rPr>
          <w:szCs w:val="26"/>
        </w:rPr>
        <w:t xml:space="preserve"> </w:t>
      </w:r>
      <w:r w:rsidR="00C35B0A" w:rsidRPr="00C35B0A">
        <w:rPr>
          <w:szCs w:val="26"/>
        </w:rPr>
        <w:t xml:space="preserve">Quản lý </w:t>
      </w:r>
      <w:bookmarkEnd w:id="18"/>
      <w:r w:rsidR="00DA285A" w:rsidRPr="00F16BCC">
        <w:rPr>
          <w:szCs w:val="26"/>
          <w:lang w:val="vi-VN"/>
        </w:rPr>
        <w:t xml:space="preserve"> </w:t>
      </w:r>
      <w:r w:rsidR="007C747F">
        <w:rPr>
          <w:szCs w:val="26"/>
          <w:lang w:val="en-US"/>
        </w:rPr>
        <w:t>hồ sơ đăng ký biện pháp bảo đảm trực tuyến</w:t>
      </w:r>
    </w:p>
    <w:p w:rsidR="00C35B0A" w:rsidRPr="00C35B0A" w:rsidRDefault="00C35B0A" w:rsidP="00C35B0A">
      <w:pPr>
        <w:pStyle w:val="Heading4"/>
        <w:rPr>
          <w:lang w:val="en-US"/>
        </w:rPr>
      </w:pPr>
      <w:r>
        <w:rPr>
          <w:lang w:val="en-US"/>
        </w:rPr>
        <w:t>Sơ đồ quy trình</w:t>
      </w:r>
    </w:p>
    <w:p w:rsidR="00866B32" w:rsidRPr="00782BE8" w:rsidRDefault="00866B32" w:rsidP="00866B32">
      <w:pPr>
        <w:pStyle w:val="ACaption"/>
        <w:spacing w:before="120" w:after="0" w:line="240" w:lineRule="auto"/>
      </w:pPr>
      <w:r w:rsidRPr="00095320">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7.65pt;height:204.75pt;visibility:visible">
            <v:imagedata r:id="rId11" o:title=""/>
          </v:shape>
        </w:pict>
      </w:r>
    </w:p>
    <w:p w:rsidR="00866B32" w:rsidRPr="00866B32" w:rsidRDefault="00866B32" w:rsidP="00866B32">
      <w:pPr>
        <w:pStyle w:val="Heading4"/>
        <w:rPr>
          <w:bCs w:val="0"/>
          <w:lang w:val="en-US"/>
        </w:rPr>
      </w:pPr>
      <w:r w:rsidRPr="00866B32">
        <w:rPr>
          <w:bCs w:val="0"/>
          <w:lang w:val="en-US"/>
        </w:rPr>
        <w:t>Mô tả</w:t>
      </w:r>
      <w:r>
        <w:rPr>
          <w:bCs w:val="0"/>
          <w:lang w:val="en-US"/>
        </w:rPr>
        <w:t xml:space="preserve"> quy trình</w:t>
      </w:r>
    </w:p>
    <w:tbl>
      <w:tblPr>
        <w:tblW w:w="4831" w:type="pct"/>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98"/>
        <w:gridCol w:w="2176"/>
        <w:gridCol w:w="5518"/>
      </w:tblGrid>
      <w:tr w:rsidR="00866B32" w:rsidRPr="00A00281">
        <w:trPr>
          <w:tblHeader/>
        </w:trPr>
        <w:tc>
          <w:tcPr>
            <w:tcW w:w="860" w:type="pct"/>
            <w:shd w:val="clear" w:color="auto" w:fill="F2F2F2"/>
            <w:vAlign w:val="center"/>
          </w:tcPr>
          <w:p w:rsidR="00866B32" w:rsidRPr="00A00281" w:rsidRDefault="00866B32">
            <w:pPr>
              <w:pStyle w:val="ATabletextC"/>
              <w:rPr>
                <w:lang w:val="en-AU" w:eastAsia="ja-JP"/>
              </w:rPr>
            </w:pPr>
            <w:r w:rsidRPr="00A00281">
              <w:rPr>
                <w:b/>
                <w:lang w:val="en-AU" w:eastAsia="ja-JP"/>
              </w:rPr>
              <w:t>Bước thực hiện</w:t>
            </w:r>
          </w:p>
        </w:tc>
        <w:tc>
          <w:tcPr>
            <w:tcW w:w="1171" w:type="pct"/>
          </w:tcPr>
          <w:p w:rsidR="00866B32" w:rsidRPr="00A00281" w:rsidRDefault="00866B32">
            <w:pPr>
              <w:pStyle w:val="ATabletextC"/>
              <w:rPr>
                <w:b/>
                <w:lang w:val="en-AU" w:eastAsia="ja-JP"/>
              </w:rPr>
            </w:pPr>
            <w:r>
              <w:rPr>
                <w:b/>
                <w:lang w:val="en-AU" w:eastAsia="ja-JP"/>
              </w:rPr>
              <w:t>Người thực hiện</w:t>
            </w:r>
          </w:p>
        </w:tc>
        <w:tc>
          <w:tcPr>
            <w:tcW w:w="2968" w:type="pct"/>
            <w:shd w:val="clear" w:color="auto" w:fill="F2F2F2"/>
            <w:vAlign w:val="center"/>
          </w:tcPr>
          <w:p w:rsidR="00866B32" w:rsidRPr="00A00281" w:rsidRDefault="00866B32">
            <w:pPr>
              <w:pStyle w:val="ATabletextC"/>
              <w:rPr>
                <w:lang w:val="en-AU" w:eastAsia="ja-JP"/>
              </w:rPr>
            </w:pPr>
            <w:r w:rsidRPr="00A00281">
              <w:rPr>
                <w:b/>
                <w:lang w:val="en-AU" w:eastAsia="ja-JP"/>
              </w:rPr>
              <w:t>Mô tả</w:t>
            </w:r>
          </w:p>
        </w:tc>
      </w:tr>
      <w:tr w:rsidR="00866B32" w:rsidRPr="00A00281">
        <w:tc>
          <w:tcPr>
            <w:tcW w:w="860" w:type="pct"/>
          </w:tcPr>
          <w:p w:rsidR="00866B32" w:rsidRPr="00A00281" w:rsidRDefault="00866B32" w:rsidP="00866B32">
            <w:pPr>
              <w:pStyle w:val="ATabletext"/>
              <w:numPr>
                <w:ilvl w:val="0"/>
                <w:numId w:val="34"/>
              </w:numPr>
              <w:jc w:val="center"/>
              <w:rPr>
                <w:lang w:val="en-AU" w:eastAsia="ja-JP"/>
              </w:rPr>
            </w:pPr>
          </w:p>
        </w:tc>
        <w:tc>
          <w:tcPr>
            <w:tcW w:w="1171" w:type="pct"/>
          </w:tcPr>
          <w:p w:rsidR="00866B32" w:rsidRPr="00A00281" w:rsidRDefault="00866B32">
            <w:pPr>
              <w:tabs>
                <w:tab w:val="left" w:pos="793"/>
              </w:tabs>
              <w:spacing w:before="40" w:line="300" w:lineRule="atLeast"/>
              <w:jc w:val="both"/>
              <w:rPr>
                <w:sz w:val="28"/>
                <w:szCs w:val="28"/>
                <w:lang w:val="en-AU" w:eastAsia="ja-JP"/>
              </w:rPr>
            </w:pPr>
            <w:r>
              <w:rPr>
                <w:sz w:val="28"/>
                <w:szCs w:val="28"/>
                <w:lang w:val="en-AU" w:eastAsia="ja-JP"/>
              </w:rPr>
              <w:t>Người sử dụng</w:t>
            </w:r>
          </w:p>
        </w:tc>
        <w:tc>
          <w:tcPr>
            <w:tcW w:w="2968" w:type="pct"/>
          </w:tcPr>
          <w:p w:rsidR="00866B32" w:rsidRPr="004E1E4E" w:rsidRDefault="00866B32">
            <w:pPr>
              <w:tabs>
                <w:tab w:val="left" w:pos="793"/>
              </w:tabs>
              <w:spacing w:before="40" w:line="300" w:lineRule="atLeast"/>
              <w:jc w:val="both"/>
              <w:rPr>
                <w:b/>
                <w:bCs/>
                <w:sz w:val="28"/>
                <w:szCs w:val="28"/>
                <w:lang w:val="en-AU" w:eastAsia="ja-JP"/>
              </w:rPr>
            </w:pPr>
            <w:r w:rsidRPr="004E1E4E">
              <w:rPr>
                <w:b/>
                <w:bCs/>
                <w:sz w:val="28"/>
                <w:szCs w:val="28"/>
                <w:lang w:val="en-AU" w:eastAsia="ja-JP"/>
              </w:rPr>
              <w:t>Đăng ký hồ sơ trực tuyến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Người sử dụng xác định việc đăng ký hồ sơ trực tuyến nếu qua Cổng DVCQG thì thực hiện truy cập và chọn thủ tục hành chính cần thực hiện trên Cổng DVCQG, hệ thống sẽ tự động chuyển đến chức năng Đăng ký hồ sơ trực tuyến.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Trường hợp thực hiện không qua cổng DVCQG thì truy cập vào phân hệ Đăng ký biện pháp bảo đảm của HTTT về Đăng ký BPBĐ &amp; BTNN để đăng ký hồ sơ trực tuyến.</w:t>
            </w:r>
          </w:p>
          <w:p w:rsidR="00866B32" w:rsidRPr="00A00281" w:rsidRDefault="00866B32">
            <w:pPr>
              <w:tabs>
                <w:tab w:val="left" w:pos="793"/>
              </w:tabs>
              <w:spacing w:before="40" w:line="300" w:lineRule="atLeast"/>
              <w:jc w:val="both"/>
              <w:rPr>
                <w:sz w:val="28"/>
                <w:szCs w:val="28"/>
                <w:lang w:val="en-AU" w:eastAsia="ja-JP"/>
              </w:rPr>
            </w:pPr>
            <w:r>
              <w:rPr>
                <w:sz w:val="28"/>
                <w:szCs w:val="28"/>
                <w:lang w:val="en-AU" w:eastAsia="ja-JP"/>
              </w:rPr>
              <w:t>Người sử dụng nhập các thông tin theo quy định về việc nộp trực tuyến hồ sơ đăng ký biện pháp bảo đảm, khi các thông tin hợp lệ, hệ thống cho phép thực hiện nộp phí.</w:t>
            </w:r>
          </w:p>
        </w:tc>
      </w:tr>
      <w:tr w:rsidR="00866B32" w:rsidRPr="00A00281">
        <w:tc>
          <w:tcPr>
            <w:tcW w:w="860" w:type="pct"/>
          </w:tcPr>
          <w:p w:rsidR="00866B32" w:rsidRPr="00A00281" w:rsidRDefault="00866B32" w:rsidP="00866B32">
            <w:pPr>
              <w:pStyle w:val="ATabletext"/>
              <w:numPr>
                <w:ilvl w:val="0"/>
                <w:numId w:val="34"/>
              </w:numPr>
              <w:jc w:val="center"/>
              <w:rPr>
                <w:lang w:val="en-AU" w:eastAsia="ja-JP"/>
              </w:rPr>
            </w:pPr>
          </w:p>
        </w:tc>
        <w:tc>
          <w:tcPr>
            <w:tcW w:w="1171" w:type="pct"/>
          </w:tcPr>
          <w:p w:rsidR="00866B32" w:rsidRPr="00A00281" w:rsidRDefault="00866B32">
            <w:pPr>
              <w:tabs>
                <w:tab w:val="left" w:pos="793"/>
              </w:tabs>
              <w:spacing w:before="40" w:line="300" w:lineRule="atLeast"/>
              <w:jc w:val="both"/>
              <w:rPr>
                <w:sz w:val="28"/>
                <w:szCs w:val="28"/>
                <w:lang w:val="en-AU" w:eastAsia="ja-JP"/>
              </w:rPr>
            </w:pPr>
            <w:r>
              <w:rPr>
                <w:sz w:val="28"/>
                <w:szCs w:val="28"/>
                <w:lang w:val="en-AU" w:eastAsia="ja-JP"/>
              </w:rPr>
              <w:t>Người sử dụng</w:t>
            </w:r>
          </w:p>
        </w:tc>
        <w:tc>
          <w:tcPr>
            <w:tcW w:w="2968" w:type="pct"/>
          </w:tcPr>
          <w:p w:rsidR="00866B32" w:rsidRPr="00F905DC" w:rsidRDefault="00866B32">
            <w:pPr>
              <w:tabs>
                <w:tab w:val="left" w:pos="793"/>
              </w:tabs>
              <w:spacing w:before="40" w:line="300" w:lineRule="atLeast"/>
              <w:jc w:val="both"/>
              <w:rPr>
                <w:b/>
                <w:bCs/>
                <w:sz w:val="28"/>
                <w:szCs w:val="28"/>
                <w:lang w:val="en-AU" w:eastAsia="ja-JP"/>
              </w:rPr>
            </w:pPr>
            <w:r w:rsidRPr="00F905DC">
              <w:rPr>
                <w:b/>
                <w:bCs/>
                <w:sz w:val="28"/>
                <w:szCs w:val="28"/>
                <w:lang w:val="en-AU" w:eastAsia="ja-JP"/>
              </w:rPr>
              <w:t>Nộp phí</w:t>
            </w:r>
          </w:p>
          <w:p w:rsidR="00866B32" w:rsidRPr="00A00281" w:rsidRDefault="00866B32">
            <w:pPr>
              <w:tabs>
                <w:tab w:val="left" w:pos="793"/>
              </w:tabs>
              <w:spacing w:before="40" w:line="300" w:lineRule="atLeast"/>
              <w:jc w:val="both"/>
              <w:rPr>
                <w:sz w:val="28"/>
                <w:szCs w:val="28"/>
                <w:lang w:val="en-AU" w:eastAsia="ja-JP"/>
              </w:rPr>
            </w:pPr>
            <w:r>
              <w:rPr>
                <w:sz w:val="28"/>
                <w:szCs w:val="28"/>
                <w:lang w:val="en-AU" w:eastAsia="ja-JP"/>
              </w:rPr>
              <w:t>Người sử dụng thực hiện nộp phí theo bảng phí đã được công bố bằng các hình thức như chuyển khoản, chuyển qua mã QR,…. Hệ thống ghi nhận thông tin nộp phí và chuyển hồ sơ tới cán bộ tiếp nhận.</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tiếp nhận hồ sơ</w:t>
            </w:r>
          </w:p>
        </w:tc>
        <w:tc>
          <w:tcPr>
            <w:tcW w:w="2968" w:type="pct"/>
          </w:tcPr>
          <w:p w:rsidR="00866B32" w:rsidRPr="00887143" w:rsidRDefault="00866B32">
            <w:pPr>
              <w:tabs>
                <w:tab w:val="left" w:pos="793"/>
              </w:tabs>
              <w:spacing w:before="40" w:line="300" w:lineRule="atLeast"/>
              <w:jc w:val="both"/>
              <w:rPr>
                <w:b/>
                <w:bCs/>
                <w:sz w:val="28"/>
                <w:szCs w:val="28"/>
                <w:lang w:val="en-AU" w:eastAsia="ja-JP"/>
              </w:rPr>
            </w:pPr>
            <w:r w:rsidRPr="00887143">
              <w:rPr>
                <w:b/>
                <w:bCs/>
                <w:sz w:val="28"/>
                <w:szCs w:val="28"/>
                <w:lang w:val="en-AU" w:eastAsia="ja-JP"/>
              </w:rPr>
              <w:t>Tiếp nhận hồ sơ</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tiếp nhận hồ sơ thực hiện kiểm tra thông tin hồ sơ nhận được qua hình thức trực tuyến.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Nếu hồ sơ có căn cứ từ chối, thực hiện bước 4.</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Nếu hồ sơ không  có căn cứ từ chối, thực hiện việc xác nhận tiếp nhận hồ sơ. Hệ thống ghi nhận thông tin vào Sổ tiếp nhận hồ sơ.</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tiếp nhận hồ sơ</w:t>
            </w:r>
          </w:p>
        </w:tc>
        <w:tc>
          <w:tcPr>
            <w:tcW w:w="2968" w:type="pct"/>
          </w:tcPr>
          <w:p w:rsidR="00866B32" w:rsidRPr="00887143" w:rsidRDefault="00866B32">
            <w:pPr>
              <w:tabs>
                <w:tab w:val="left" w:pos="793"/>
              </w:tabs>
              <w:spacing w:before="40" w:line="300" w:lineRule="atLeast"/>
              <w:jc w:val="both"/>
              <w:rPr>
                <w:b/>
                <w:bCs/>
                <w:sz w:val="28"/>
                <w:szCs w:val="28"/>
                <w:lang w:val="en-AU" w:eastAsia="ja-JP"/>
              </w:rPr>
            </w:pPr>
            <w:r w:rsidRPr="00887143">
              <w:rPr>
                <w:b/>
                <w:bCs/>
                <w:sz w:val="28"/>
                <w:szCs w:val="28"/>
                <w:lang w:val="en-AU" w:eastAsia="ja-JP"/>
              </w:rPr>
              <w:t>Từ chối xác nhận hồ sơ</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Trường hợp có căn cứ từ chối, cán bộ tiếp nhận hồ sơ thực hiện thao tác “Từ chối”, hệ thống gửi thông tin tới người yêu cầu đăng ký thông tin.</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tiếp nhận hồ sơ</w:t>
            </w:r>
          </w:p>
        </w:tc>
        <w:tc>
          <w:tcPr>
            <w:tcW w:w="2968" w:type="pct"/>
          </w:tcPr>
          <w:p w:rsidR="00866B32" w:rsidRPr="00631240" w:rsidRDefault="00866B32">
            <w:pPr>
              <w:tabs>
                <w:tab w:val="left" w:pos="793"/>
              </w:tabs>
              <w:spacing w:before="40" w:line="300" w:lineRule="atLeast"/>
              <w:jc w:val="both"/>
              <w:rPr>
                <w:b/>
                <w:bCs/>
                <w:sz w:val="28"/>
                <w:szCs w:val="28"/>
                <w:lang w:val="en-AU" w:eastAsia="ja-JP"/>
              </w:rPr>
            </w:pPr>
            <w:r w:rsidRPr="00631240">
              <w:rPr>
                <w:b/>
                <w:bCs/>
                <w:sz w:val="28"/>
                <w:szCs w:val="28"/>
                <w:lang w:val="en-AU" w:eastAsia="ja-JP"/>
              </w:rPr>
              <w:t>Xác nhận tiếp nhận hồ sơ</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Trường hợp không có căn cứ từ chối, cán bộ tiếp nhận thực hiện thao tác “Xác nhận” để tiếp nhận hồ sơ, hệ thống ghi nhận vào Sổ tiếp nhận hồ sơ và chuyển thông tin tới người giải quyết hồ sơ để thực hiện bước tiếp theo.</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giải quyết hồ sơ</w:t>
            </w:r>
          </w:p>
        </w:tc>
        <w:tc>
          <w:tcPr>
            <w:tcW w:w="2968" w:type="pct"/>
          </w:tcPr>
          <w:p w:rsidR="00866B32" w:rsidRPr="00414F4E" w:rsidRDefault="00866B32">
            <w:pPr>
              <w:tabs>
                <w:tab w:val="left" w:pos="793"/>
              </w:tabs>
              <w:spacing w:before="40" w:line="300" w:lineRule="atLeast"/>
              <w:jc w:val="both"/>
              <w:rPr>
                <w:b/>
                <w:bCs/>
                <w:sz w:val="28"/>
                <w:szCs w:val="28"/>
                <w:lang w:val="en-AU" w:eastAsia="ja-JP"/>
              </w:rPr>
            </w:pPr>
            <w:r w:rsidRPr="00414F4E">
              <w:rPr>
                <w:b/>
                <w:bCs/>
                <w:sz w:val="28"/>
                <w:szCs w:val="28"/>
                <w:lang w:val="en-AU" w:eastAsia="ja-JP"/>
              </w:rPr>
              <w:t>Giải quyết hồ sơ</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giải quyết hồ sơ thực hiện kiểm tra thông tin hồ sơ.</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Nếu hồ sơ có căn cứ từ chối, thực hiện bước 7.</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Nếu hồ sơ không  có căn cứ từ chối, thực hiện trình văn bản chứng nhận đăng ký tới cán bộ có thẩm quyền ký.</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giải quyết hồ sơ</w:t>
            </w:r>
          </w:p>
        </w:tc>
        <w:tc>
          <w:tcPr>
            <w:tcW w:w="2968" w:type="pct"/>
          </w:tcPr>
          <w:p w:rsidR="00866B32" w:rsidRPr="009540F4" w:rsidRDefault="00866B32">
            <w:pPr>
              <w:tabs>
                <w:tab w:val="left" w:pos="793"/>
              </w:tabs>
              <w:spacing w:before="40" w:line="300" w:lineRule="atLeast"/>
              <w:jc w:val="both"/>
              <w:rPr>
                <w:b/>
                <w:bCs/>
                <w:sz w:val="28"/>
                <w:szCs w:val="28"/>
                <w:lang w:val="en-AU" w:eastAsia="ja-JP"/>
              </w:rPr>
            </w:pPr>
            <w:r w:rsidRPr="009540F4">
              <w:rPr>
                <w:b/>
                <w:bCs/>
                <w:sz w:val="28"/>
                <w:szCs w:val="28"/>
                <w:lang w:val="en-AU" w:eastAsia="ja-JP"/>
              </w:rPr>
              <w:t>Từ chối giải quyết hồ sơ</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Trường hợp phát hiện có căn cứ từ chối, cán bộ giải quyết hồ sơ thực hiện thao tác “Từ chối”, hệ thống thực hiện gửi thông tin tới cán bộ văn thư để thực hiện trả kết quả từ chối cho người yêu cầu đăng ký thông tin.</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giải quyết hồ sơ</w:t>
            </w:r>
          </w:p>
        </w:tc>
        <w:tc>
          <w:tcPr>
            <w:tcW w:w="2968" w:type="pct"/>
          </w:tcPr>
          <w:p w:rsidR="00866B32" w:rsidRPr="008F5562" w:rsidRDefault="00866B32">
            <w:pPr>
              <w:tabs>
                <w:tab w:val="left" w:pos="793"/>
              </w:tabs>
              <w:spacing w:before="40" w:line="300" w:lineRule="atLeast"/>
              <w:jc w:val="both"/>
              <w:rPr>
                <w:b/>
                <w:bCs/>
                <w:sz w:val="28"/>
                <w:szCs w:val="28"/>
                <w:lang w:val="en-AU" w:eastAsia="ja-JP"/>
              </w:rPr>
            </w:pPr>
            <w:r w:rsidRPr="008F5562">
              <w:rPr>
                <w:b/>
                <w:bCs/>
                <w:sz w:val="28"/>
                <w:szCs w:val="28"/>
                <w:lang w:val="en-AU" w:eastAsia="ja-JP"/>
              </w:rPr>
              <w:t>Trình văn bản chứng nhận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Trường hợp không có căn cứ từ chối, cán bộ giải quyết hồ sơ thực hiện lập văn bản chứng nhận đăng ký và trình người có thẩm quyền ký xem xét.</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có thẩm quyền ký</w:t>
            </w:r>
          </w:p>
        </w:tc>
        <w:tc>
          <w:tcPr>
            <w:tcW w:w="2968" w:type="pct"/>
          </w:tcPr>
          <w:p w:rsidR="00866B32" w:rsidRPr="008F5562" w:rsidRDefault="00866B32">
            <w:pPr>
              <w:tabs>
                <w:tab w:val="left" w:pos="793"/>
              </w:tabs>
              <w:spacing w:before="40" w:line="300" w:lineRule="atLeast"/>
              <w:jc w:val="both"/>
              <w:rPr>
                <w:b/>
                <w:bCs/>
                <w:sz w:val="28"/>
                <w:szCs w:val="28"/>
                <w:lang w:val="en-AU" w:eastAsia="ja-JP"/>
              </w:rPr>
            </w:pPr>
            <w:r w:rsidRPr="008F5562">
              <w:rPr>
                <w:b/>
                <w:bCs/>
                <w:sz w:val="28"/>
                <w:szCs w:val="28"/>
                <w:lang w:val="en-AU" w:eastAsia="ja-JP"/>
              </w:rPr>
              <w:t>Ký duyệt văn bản chứng nhận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có thẩm quyền kiểm tra thông tin hồ sơ và văn bản chứng nhận.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Nếu phát hiện có căn cứ từ chối, thực hiện bước 10.</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Nếu không có căn cứ từ chối, thực hiện ký số văn bản chứng nhận.</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có thẩm quyền ký</w:t>
            </w:r>
          </w:p>
        </w:tc>
        <w:tc>
          <w:tcPr>
            <w:tcW w:w="2968" w:type="pct"/>
          </w:tcPr>
          <w:p w:rsidR="00866B32" w:rsidRPr="008F5562" w:rsidRDefault="00866B32">
            <w:pPr>
              <w:tabs>
                <w:tab w:val="left" w:pos="793"/>
              </w:tabs>
              <w:spacing w:before="40" w:line="300" w:lineRule="atLeast"/>
              <w:jc w:val="both"/>
              <w:rPr>
                <w:b/>
                <w:bCs/>
                <w:sz w:val="28"/>
                <w:szCs w:val="28"/>
                <w:lang w:val="en-AU" w:eastAsia="ja-JP"/>
              </w:rPr>
            </w:pPr>
            <w:r w:rsidRPr="008F5562">
              <w:rPr>
                <w:b/>
                <w:bCs/>
                <w:sz w:val="28"/>
                <w:szCs w:val="28"/>
                <w:lang w:val="en-AU" w:eastAsia="ja-JP"/>
              </w:rPr>
              <w:t>Từ chối duyệt văn bản chứng nhận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có thẩm quyền nếu phát hiện có căn cứ từ chối theo quy định, thực hiện thao tác “Từ chối” duyệt văn bản chứng nhận. hệ thống thực hiện gửi thông tin tới cán bộ văn thư để thực hiện trả kết quả từ chối cho người yêu cầu đăng ký thông tin.</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có thẩm quyền ký</w:t>
            </w:r>
          </w:p>
        </w:tc>
        <w:tc>
          <w:tcPr>
            <w:tcW w:w="2968" w:type="pct"/>
          </w:tcPr>
          <w:p w:rsidR="00866B32" w:rsidRPr="008F5562" w:rsidRDefault="00866B32">
            <w:pPr>
              <w:tabs>
                <w:tab w:val="left" w:pos="793"/>
              </w:tabs>
              <w:spacing w:before="40" w:line="300" w:lineRule="atLeast"/>
              <w:jc w:val="both"/>
              <w:rPr>
                <w:b/>
                <w:bCs/>
                <w:sz w:val="28"/>
                <w:szCs w:val="28"/>
                <w:lang w:val="en-AU" w:eastAsia="ja-JP"/>
              </w:rPr>
            </w:pPr>
            <w:r w:rsidRPr="008F5562">
              <w:rPr>
                <w:b/>
                <w:bCs/>
                <w:sz w:val="28"/>
                <w:szCs w:val="28"/>
                <w:lang w:val="en-AU" w:eastAsia="ja-JP"/>
              </w:rPr>
              <w:t>Ký số văn bản chứng nhận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Trường hợp cán bộ có thẩm quyền ký thực hiện kiểm tra và hồ sơ không có căn cứ từ chối, thực hiện ký số văn bản chứng nhận đăng ký. Hệ thống gửi thông tin tới cán bộ văn thư để thực hiện trả kết quả văn bản chứng nhận đã được ký số tới người yêu cầu đăng ký.</w:t>
            </w:r>
          </w:p>
        </w:tc>
      </w:tr>
      <w:tr w:rsidR="00866B32" w:rsidRPr="00A00281">
        <w:tc>
          <w:tcPr>
            <w:tcW w:w="860" w:type="pct"/>
          </w:tcPr>
          <w:p w:rsidR="00866B32" w:rsidRDefault="00866B32" w:rsidP="00866B32">
            <w:pPr>
              <w:pStyle w:val="ATabletext"/>
              <w:numPr>
                <w:ilvl w:val="0"/>
                <w:numId w:val="34"/>
              </w:numPr>
              <w:jc w:val="center"/>
              <w:rPr>
                <w:lang w:val="en-AU" w:eastAsia="ja-JP"/>
              </w:rPr>
            </w:pPr>
          </w:p>
        </w:tc>
        <w:tc>
          <w:tcPr>
            <w:tcW w:w="1171" w:type="pct"/>
          </w:tcPr>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văn thư</w:t>
            </w:r>
          </w:p>
        </w:tc>
        <w:tc>
          <w:tcPr>
            <w:tcW w:w="2968" w:type="pct"/>
          </w:tcPr>
          <w:p w:rsidR="00866B32" w:rsidRPr="00137276" w:rsidRDefault="00866B32">
            <w:pPr>
              <w:tabs>
                <w:tab w:val="left" w:pos="793"/>
              </w:tabs>
              <w:spacing w:before="40" w:line="300" w:lineRule="atLeast"/>
              <w:jc w:val="both"/>
              <w:rPr>
                <w:b/>
                <w:bCs/>
                <w:sz w:val="28"/>
                <w:szCs w:val="28"/>
                <w:lang w:val="en-AU" w:eastAsia="ja-JP"/>
              </w:rPr>
            </w:pPr>
            <w:r w:rsidRPr="00137276">
              <w:rPr>
                <w:b/>
                <w:bCs/>
                <w:sz w:val="28"/>
                <w:szCs w:val="28"/>
                <w:lang w:val="en-AU" w:eastAsia="ja-JP"/>
              </w:rPr>
              <w:t>Trả kết quả</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Cán bộ văn thư thực hiện việc trả kết quả cho người yêu cầu đăng ký trong các trường hợp:</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 Kết quả Từ chối đối với hồ sơ đã được tiếp nhận nhưng phát hiện có căn cứ từ chối.</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 Kết quả cấp Văn bản chứng nhận đăng ký có ký số của người có thẩm quyền.</w:t>
            </w:r>
          </w:p>
          <w:p w:rsidR="00866B32" w:rsidRDefault="00866B32">
            <w:pPr>
              <w:tabs>
                <w:tab w:val="left" w:pos="793"/>
              </w:tabs>
              <w:spacing w:before="40" w:line="300" w:lineRule="atLeast"/>
              <w:jc w:val="both"/>
              <w:rPr>
                <w:sz w:val="28"/>
                <w:szCs w:val="28"/>
                <w:lang w:val="en-AU" w:eastAsia="ja-JP"/>
              </w:rPr>
            </w:pPr>
            <w:r>
              <w:rPr>
                <w:sz w:val="28"/>
                <w:szCs w:val="28"/>
                <w:lang w:val="en-AU" w:eastAsia="ja-JP"/>
              </w:rPr>
              <w:t>Đối với trường hợp người sử dụng thực hiện thông qua cổng DVCQG, có thể tra cứu kết quả trên cổng DVCQG.</w:t>
            </w:r>
          </w:p>
        </w:tc>
      </w:tr>
    </w:tbl>
    <w:p w:rsidR="00176D76" w:rsidRPr="00767A6C" w:rsidRDefault="00804BEF" w:rsidP="00E47A2D">
      <w:pPr>
        <w:pStyle w:val="Heading1"/>
        <w:rPr>
          <w:szCs w:val="26"/>
        </w:rPr>
      </w:pPr>
      <w:bookmarkStart w:id="19" w:name="_Toc208928051"/>
      <w:r w:rsidRPr="00767A6C">
        <w:rPr>
          <w:szCs w:val="26"/>
        </w:rPr>
        <w:t>ĐẶC TẢ CHI TIẾT YÊU CẦU CHỨC NĂNG</w:t>
      </w:r>
      <w:bookmarkEnd w:id="19"/>
    </w:p>
    <w:p w:rsidR="00432780" w:rsidRDefault="008A34D3" w:rsidP="008A34D3">
      <w:pPr>
        <w:pStyle w:val="Heading2"/>
        <w:rPr>
          <w:szCs w:val="26"/>
          <w:lang w:val="en-US"/>
        </w:rPr>
      </w:pPr>
      <w:bookmarkStart w:id="20" w:name="_DT3.1.1_–_Nhập"/>
      <w:bookmarkStart w:id="21" w:name="_Toc208928053"/>
      <w:bookmarkEnd w:id="20"/>
      <w:r>
        <w:rPr>
          <w:szCs w:val="26"/>
        </w:rPr>
        <w:t>PM01.QLV_</w:t>
      </w:r>
      <w:r w:rsidR="00432780" w:rsidRPr="00C35B0A">
        <w:rPr>
          <w:szCs w:val="26"/>
        </w:rPr>
        <w:t>Quản lý việc TGPL</w:t>
      </w:r>
      <w:bookmarkEnd w:id="21"/>
      <w:r w:rsidR="00432780" w:rsidRPr="00F16BCC">
        <w:rPr>
          <w:szCs w:val="26"/>
          <w:lang w:val="vi-VN"/>
        </w:rPr>
        <w:t xml:space="preserve"> </w:t>
      </w:r>
    </w:p>
    <w:p w:rsidR="00432780" w:rsidRPr="00432780" w:rsidRDefault="008A34D3" w:rsidP="008A34D3">
      <w:pPr>
        <w:pStyle w:val="Heading3"/>
        <w:rPr>
          <w:szCs w:val="26"/>
          <w:lang w:val="en-US"/>
        </w:rPr>
      </w:pPr>
      <w:r>
        <w:rPr>
          <w:szCs w:val="26"/>
        </w:rPr>
        <w:t xml:space="preserve">PM01.QLV.TM. </w:t>
      </w:r>
      <w:r w:rsidR="00432780">
        <w:rPr>
          <w:szCs w:val="26"/>
        </w:rPr>
        <w:t>Thêm mới</w:t>
      </w:r>
      <w:r w:rsidR="00432780" w:rsidRPr="00C35B0A">
        <w:rPr>
          <w:szCs w:val="26"/>
        </w:rPr>
        <w:t xml:space="preserve"> việc TGPL</w:t>
      </w:r>
      <w:r w:rsidR="00432780" w:rsidRPr="00F16BCC">
        <w:rPr>
          <w:szCs w:val="26"/>
          <w:lang w:val="vi-VN"/>
        </w:rPr>
        <w:t xml:space="preserve"> </w:t>
      </w:r>
    </w:p>
    <w:p w:rsidR="00766D95" w:rsidRDefault="007D715A" w:rsidP="008A34D3">
      <w:pPr>
        <w:pStyle w:val="Heading4"/>
        <w:rPr>
          <w:szCs w:val="26"/>
        </w:rPr>
      </w:pPr>
      <w:r w:rsidRPr="00767A6C">
        <w:rPr>
          <w:szCs w:val="26"/>
        </w:rPr>
        <w:t>Mục đích</w:t>
      </w:r>
    </w:p>
    <w:p w:rsidR="0024519B" w:rsidRDefault="0024519B" w:rsidP="008A34D3">
      <w:pPr>
        <w:rPr>
          <w:szCs w:val="26"/>
        </w:rPr>
      </w:pPr>
      <w:r w:rsidRPr="00767A6C">
        <w:rPr>
          <w:szCs w:val="26"/>
        </w:rPr>
        <w:t xml:space="preserve">Cho phép </w:t>
      </w:r>
      <w:r>
        <w:rPr>
          <w:szCs w:val="26"/>
        </w:rPr>
        <w:t xml:space="preserve">NSD là cán </w:t>
      </w:r>
      <w:r w:rsidR="00B50862">
        <w:rPr>
          <w:szCs w:val="26"/>
        </w:rPr>
        <w:t>bộ …</w:t>
      </w:r>
    </w:p>
    <w:p w:rsidR="0024519B" w:rsidRPr="0024519B" w:rsidRDefault="0024519B" w:rsidP="008A34D3">
      <w:pPr>
        <w:numPr>
          <w:ilvl w:val="0"/>
          <w:numId w:val="13"/>
        </w:numPr>
        <w:rPr>
          <w:i/>
        </w:rPr>
      </w:pPr>
      <w:r w:rsidRPr="0024519B">
        <w:rPr>
          <w:i/>
        </w:rPr>
        <w:t>Phân quyền</w:t>
      </w:r>
    </w:p>
    <w:p w:rsidR="0024519B" w:rsidRPr="00B475FD" w:rsidRDefault="0024519B" w:rsidP="008A34D3">
      <w:pPr>
        <w:rPr>
          <w:szCs w:val="26"/>
        </w:rPr>
      </w:pPr>
      <w:r w:rsidRPr="00B475FD">
        <w:rPr>
          <w:szCs w:val="26"/>
        </w:rPr>
        <w:t>Hệ thống thực hiện phân quyề</w:t>
      </w:r>
      <w:r>
        <w:rPr>
          <w:szCs w:val="26"/>
        </w:rPr>
        <w:t xml:space="preserve">n chức năng </w:t>
      </w:r>
      <w:r w:rsidR="00432780">
        <w:rPr>
          <w:szCs w:val="26"/>
        </w:rPr>
        <w:t>Thêm mới việc</w:t>
      </w:r>
      <w:r w:rsidRPr="00B475FD">
        <w:rPr>
          <w:szCs w:val="26"/>
        </w:rPr>
        <w:t xml:space="preserve"> theo nguyên tắc sau:</w:t>
      </w:r>
    </w:p>
    <w:p w:rsidR="0024519B" w:rsidRDefault="0024519B" w:rsidP="008A34D3">
      <w:pPr>
        <w:pStyle w:val="HVB1"/>
      </w:pPr>
      <w:r>
        <w:t xml:space="preserve">NSD </w:t>
      </w:r>
      <w:r w:rsidR="00942539">
        <w:t>là</w:t>
      </w:r>
      <w:r>
        <w:t>.</w:t>
      </w:r>
    </w:p>
    <w:p w:rsidR="0024519B" w:rsidRPr="0024519B" w:rsidRDefault="0024519B" w:rsidP="008A34D3">
      <w:pPr>
        <w:numPr>
          <w:ilvl w:val="0"/>
          <w:numId w:val="13"/>
        </w:numPr>
        <w:rPr>
          <w:i/>
        </w:rPr>
      </w:pPr>
      <w:r w:rsidRPr="0024519B">
        <w:rPr>
          <w:i/>
        </w:rPr>
        <w:t>Điều kiện thực hiện</w:t>
      </w:r>
    </w:p>
    <w:p w:rsidR="0024519B" w:rsidRPr="0024519B" w:rsidRDefault="0024519B" w:rsidP="008A34D3">
      <w:pPr>
        <w:pStyle w:val="HVB1"/>
      </w:pPr>
      <w:r>
        <w:t xml:space="preserve"> Đã thiết lập</w:t>
      </w:r>
      <w:r w:rsidR="008A34D3">
        <w:t xml:space="preserve"> danh mục .</w:t>
      </w:r>
      <w:r w:rsidR="00432780">
        <w:t>..</w:t>
      </w:r>
    </w:p>
    <w:p w:rsidR="00766D95" w:rsidRPr="00767A6C" w:rsidRDefault="008A34D3" w:rsidP="008A34D3">
      <w:pPr>
        <w:pStyle w:val="Heading4"/>
        <w:rPr>
          <w:szCs w:val="26"/>
        </w:rPr>
      </w:pPr>
      <w:r>
        <w:rPr>
          <w:szCs w:val="26"/>
        </w:rPr>
        <w:t>PM01.QLV.TM.</w:t>
      </w:r>
      <w:r w:rsidR="00F62EC9">
        <w:rPr>
          <w:szCs w:val="26"/>
        </w:rPr>
        <w:t xml:space="preserve">MH01 </w:t>
      </w:r>
      <w:r w:rsidR="001B5532">
        <w:rPr>
          <w:szCs w:val="26"/>
        </w:rPr>
        <w:t>–</w:t>
      </w:r>
      <w:r w:rsidR="00F62EC9">
        <w:rPr>
          <w:szCs w:val="26"/>
        </w:rPr>
        <w:t xml:space="preserve"> </w:t>
      </w:r>
      <w:r w:rsidR="00432780">
        <w:rPr>
          <w:szCs w:val="26"/>
        </w:rPr>
        <w:t>Thêm mới việc</w:t>
      </w:r>
      <w:r w:rsidR="00215228">
        <w:rPr>
          <w:szCs w:val="26"/>
        </w:rPr>
        <w:t xml:space="preserve"> </w:t>
      </w:r>
    </w:p>
    <w:p w:rsidR="00C00374" w:rsidRDefault="00C00374" w:rsidP="008A34D3">
      <w:pPr>
        <w:pStyle w:val="Heading5"/>
        <w:rPr>
          <w:szCs w:val="26"/>
        </w:rPr>
      </w:pPr>
      <w:r>
        <w:rPr>
          <w:szCs w:val="26"/>
        </w:rPr>
        <w:t>Màn hình</w:t>
      </w:r>
    </w:p>
    <w:p w:rsidR="00C962A4" w:rsidRDefault="00C962A4" w:rsidP="008A34D3">
      <w:pPr>
        <w:pStyle w:val="HVB1"/>
      </w:pPr>
      <w:r>
        <w:t xml:space="preserve">Màn hình </w:t>
      </w:r>
    </w:p>
    <w:p w:rsidR="00C00374" w:rsidRPr="00C962A4" w:rsidRDefault="0074302C" w:rsidP="008A34D3">
      <w:r w:rsidRPr="0074302C">
        <w:rPr>
          <w:noProof/>
          <w:lang w:val="en-US"/>
        </w:rPr>
        <w:pict>
          <v:shape id="_x0000_i1026" type="#_x0000_t75" style="width:469.55pt;height:310.55pt;visibility:visible">
            <v:imagedata r:id="rId12" o:title=""/>
          </v:shape>
        </w:pict>
      </w:r>
    </w:p>
    <w:p w:rsidR="00C00374" w:rsidRPr="007D715A" w:rsidRDefault="00F774C8" w:rsidP="008A34D3">
      <w:pPr>
        <w:pStyle w:val="Heading5"/>
        <w:rPr>
          <w:szCs w:val="26"/>
        </w:rPr>
      </w:pPr>
      <w:r w:rsidRPr="007D715A">
        <w:rPr>
          <w:szCs w:val="26"/>
        </w:rPr>
        <w:t>Mô tả thông tin trên màn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2123"/>
        <w:gridCol w:w="974"/>
        <w:gridCol w:w="929"/>
        <w:gridCol w:w="3774"/>
      </w:tblGrid>
      <w:tr w:rsidR="007535DE" w:rsidTr="00823EE9">
        <w:trPr>
          <w:trHeight w:val="614"/>
          <w:tblHeader/>
          <w:jc w:val="center"/>
        </w:trPr>
        <w:tc>
          <w:tcPr>
            <w:tcW w:w="1817" w:type="dxa"/>
            <w:shd w:val="clear" w:color="auto" w:fill="D9D9D9"/>
            <w:vAlign w:val="center"/>
          </w:tcPr>
          <w:p w:rsidR="007535DE" w:rsidRDefault="007535DE" w:rsidP="008A34D3">
            <w:pPr>
              <w:jc w:val="center"/>
              <w:rPr>
                <w:b/>
                <w:szCs w:val="26"/>
              </w:rPr>
            </w:pPr>
            <w:r>
              <w:rPr>
                <w:b/>
                <w:szCs w:val="26"/>
              </w:rPr>
              <w:t>Trường thông tin</w:t>
            </w:r>
          </w:p>
        </w:tc>
        <w:tc>
          <w:tcPr>
            <w:tcW w:w="2123" w:type="dxa"/>
            <w:shd w:val="clear" w:color="auto" w:fill="D9D9D9"/>
            <w:vAlign w:val="center"/>
          </w:tcPr>
          <w:p w:rsidR="007535DE" w:rsidRDefault="007535DE" w:rsidP="008A34D3">
            <w:pPr>
              <w:jc w:val="center"/>
              <w:rPr>
                <w:b/>
                <w:szCs w:val="26"/>
              </w:rPr>
            </w:pPr>
            <w:r>
              <w:rPr>
                <w:b/>
                <w:szCs w:val="26"/>
              </w:rPr>
              <w:t>Kiểu dữ liệu</w:t>
            </w:r>
          </w:p>
        </w:tc>
        <w:tc>
          <w:tcPr>
            <w:tcW w:w="974" w:type="dxa"/>
            <w:shd w:val="clear" w:color="auto" w:fill="D9D9D9"/>
            <w:vAlign w:val="center"/>
          </w:tcPr>
          <w:p w:rsidR="007535DE" w:rsidRDefault="007535DE" w:rsidP="008A34D3">
            <w:pPr>
              <w:jc w:val="center"/>
              <w:rPr>
                <w:b/>
                <w:szCs w:val="26"/>
              </w:rPr>
            </w:pPr>
            <w:r>
              <w:rPr>
                <w:b/>
                <w:szCs w:val="26"/>
              </w:rPr>
              <w:t>Bắt buộc</w:t>
            </w:r>
          </w:p>
        </w:tc>
        <w:tc>
          <w:tcPr>
            <w:tcW w:w="929" w:type="dxa"/>
            <w:shd w:val="clear" w:color="auto" w:fill="D9D9D9"/>
          </w:tcPr>
          <w:p w:rsidR="007535DE" w:rsidRDefault="007535DE" w:rsidP="008A34D3">
            <w:pPr>
              <w:jc w:val="center"/>
              <w:rPr>
                <w:b/>
                <w:szCs w:val="26"/>
              </w:rPr>
            </w:pPr>
            <w:r>
              <w:rPr>
                <w:b/>
                <w:szCs w:val="26"/>
              </w:rPr>
              <w:t>Mặc định</w:t>
            </w:r>
          </w:p>
        </w:tc>
        <w:tc>
          <w:tcPr>
            <w:tcW w:w="3774" w:type="dxa"/>
            <w:shd w:val="clear" w:color="auto" w:fill="D9D9D9"/>
            <w:vAlign w:val="center"/>
          </w:tcPr>
          <w:p w:rsidR="007535DE" w:rsidRDefault="007535DE" w:rsidP="008A34D3">
            <w:pPr>
              <w:jc w:val="center"/>
              <w:rPr>
                <w:b/>
                <w:szCs w:val="26"/>
              </w:rPr>
            </w:pPr>
            <w:r>
              <w:rPr>
                <w:b/>
                <w:szCs w:val="26"/>
              </w:rPr>
              <w:t>Mô tả</w:t>
            </w:r>
          </w:p>
        </w:tc>
      </w:tr>
      <w:tr w:rsidR="009B1737" w:rsidTr="0024519B">
        <w:trPr>
          <w:jc w:val="center"/>
        </w:trPr>
        <w:tc>
          <w:tcPr>
            <w:tcW w:w="9617" w:type="dxa"/>
            <w:gridSpan w:val="5"/>
          </w:tcPr>
          <w:p w:rsidR="009B1737" w:rsidRPr="009B1737" w:rsidRDefault="00106757" w:rsidP="008A34D3">
            <w:pPr>
              <w:rPr>
                <w:b/>
                <w:szCs w:val="26"/>
              </w:rPr>
            </w:pPr>
            <w:r>
              <w:rPr>
                <w:b/>
                <w:szCs w:val="26"/>
              </w:rPr>
              <w:t>Điều kiện</w:t>
            </w:r>
            <w:r w:rsidR="009B1737" w:rsidRPr="009B1737">
              <w:rPr>
                <w:b/>
                <w:szCs w:val="26"/>
              </w:rPr>
              <w:t xml:space="preserve"> tìm kiếm</w:t>
            </w:r>
          </w:p>
        </w:tc>
      </w:tr>
      <w:tr w:rsidR="009B1737" w:rsidTr="00823EE9">
        <w:trPr>
          <w:jc w:val="center"/>
        </w:trPr>
        <w:tc>
          <w:tcPr>
            <w:tcW w:w="1817" w:type="dxa"/>
          </w:tcPr>
          <w:p w:rsidR="009B1737" w:rsidRDefault="000356B8" w:rsidP="008A34D3">
            <w:pPr>
              <w:rPr>
                <w:szCs w:val="26"/>
              </w:rPr>
            </w:pPr>
            <w:r>
              <w:rPr>
                <w:szCs w:val="26"/>
              </w:rPr>
              <w:t xml:space="preserve">Cơ sở </w:t>
            </w:r>
            <w:r w:rsidR="009B1737">
              <w:rPr>
                <w:szCs w:val="26"/>
              </w:rPr>
              <w:t>đào tạo</w:t>
            </w:r>
          </w:p>
        </w:tc>
        <w:tc>
          <w:tcPr>
            <w:tcW w:w="2123" w:type="dxa"/>
          </w:tcPr>
          <w:p w:rsidR="009B1737" w:rsidRDefault="000356B8" w:rsidP="008A34D3">
            <w:pPr>
              <w:rPr>
                <w:szCs w:val="26"/>
              </w:rPr>
            </w:pPr>
            <w:r>
              <w:t>Ký tự</w:t>
            </w:r>
            <w:r w:rsidR="008A34D3">
              <w:t xml:space="preserve"> (200)</w:t>
            </w:r>
          </w:p>
        </w:tc>
        <w:tc>
          <w:tcPr>
            <w:tcW w:w="974" w:type="dxa"/>
          </w:tcPr>
          <w:p w:rsidR="009B1737" w:rsidRDefault="00735A6A" w:rsidP="008A34D3">
            <w:pPr>
              <w:rPr>
                <w:szCs w:val="26"/>
              </w:rPr>
            </w:pPr>
            <w:r>
              <w:rPr>
                <w:szCs w:val="26"/>
              </w:rPr>
              <w:t>Có</w:t>
            </w:r>
          </w:p>
        </w:tc>
        <w:tc>
          <w:tcPr>
            <w:tcW w:w="929" w:type="dxa"/>
          </w:tcPr>
          <w:p w:rsidR="009B1737" w:rsidRDefault="000356B8" w:rsidP="008A34D3">
            <w:pPr>
              <w:rPr>
                <w:szCs w:val="26"/>
              </w:rPr>
            </w:pPr>
            <w:r>
              <w:rPr>
                <w:szCs w:val="26"/>
              </w:rPr>
              <w:t>Theo tài khoản đăng nhập</w:t>
            </w:r>
          </w:p>
        </w:tc>
        <w:tc>
          <w:tcPr>
            <w:tcW w:w="3774" w:type="dxa"/>
          </w:tcPr>
          <w:p w:rsidR="009B1737" w:rsidRDefault="00241D38" w:rsidP="008A34D3">
            <w:pPr>
              <w:pStyle w:val="Table"/>
            </w:pPr>
            <w:r>
              <w:t>Hiển thị danh sách cơ sở đào tạo được gắn với tài khoản đăng nhập</w:t>
            </w:r>
          </w:p>
          <w:p w:rsidR="00241D38" w:rsidRPr="00106757" w:rsidRDefault="00241D38" w:rsidP="008A34D3">
            <w:pPr>
              <w:pStyle w:val="Table"/>
            </w:pPr>
            <w:r>
              <w:t>Trường hợp 1 tài khoản gắn với nhiều cơ sở đào tạo thì cho phép lựa chọn 1 giá trị trong danh sách</w:t>
            </w:r>
          </w:p>
        </w:tc>
      </w:tr>
      <w:tr w:rsidR="00C552EA" w:rsidTr="00823EE9">
        <w:trPr>
          <w:jc w:val="center"/>
        </w:trPr>
        <w:tc>
          <w:tcPr>
            <w:tcW w:w="1817" w:type="dxa"/>
          </w:tcPr>
          <w:p w:rsidR="00C552EA" w:rsidRDefault="00C552EA" w:rsidP="008A34D3">
            <w:pPr>
              <w:rPr>
                <w:szCs w:val="26"/>
              </w:rPr>
            </w:pPr>
          </w:p>
        </w:tc>
        <w:tc>
          <w:tcPr>
            <w:tcW w:w="2123" w:type="dxa"/>
          </w:tcPr>
          <w:p w:rsidR="00C552EA" w:rsidRDefault="00C552EA" w:rsidP="008A34D3">
            <w:pPr>
              <w:rPr>
                <w:szCs w:val="26"/>
              </w:rPr>
            </w:pPr>
          </w:p>
        </w:tc>
        <w:tc>
          <w:tcPr>
            <w:tcW w:w="974" w:type="dxa"/>
          </w:tcPr>
          <w:p w:rsidR="00C552EA" w:rsidRDefault="00C552EA" w:rsidP="008A34D3">
            <w:pPr>
              <w:rPr>
                <w:szCs w:val="26"/>
              </w:rPr>
            </w:pPr>
          </w:p>
        </w:tc>
        <w:tc>
          <w:tcPr>
            <w:tcW w:w="929" w:type="dxa"/>
          </w:tcPr>
          <w:p w:rsidR="00C552EA" w:rsidRDefault="00C552EA" w:rsidP="008A34D3">
            <w:pPr>
              <w:rPr>
                <w:szCs w:val="26"/>
              </w:rPr>
            </w:pPr>
          </w:p>
        </w:tc>
        <w:tc>
          <w:tcPr>
            <w:tcW w:w="3774" w:type="dxa"/>
          </w:tcPr>
          <w:p w:rsidR="00735A6A" w:rsidRDefault="00735A6A" w:rsidP="008A34D3">
            <w:pPr>
              <w:pStyle w:val="Table"/>
              <w:rPr>
                <w:szCs w:val="26"/>
              </w:rPr>
            </w:pPr>
          </w:p>
        </w:tc>
      </w:tr>
      <w:tr w:rsidR="00D67B8E" w:rsidTr="00823EE9">
        <w:trPr>
          <w:jc w:val="center"/>
        </w:trPr>
        <w:tc>
          <w:tcPr>
            <w:tcW w:w="1817" w:type="dxa"/>
          </w:tcPr>
          <w:p w:rsidR="00D67B8E" w:rsidRDefault="00D67B8E" w:rsidP="008A34D3">
            <w:pPr>
              <w:rPr>
                <w:szCs w:val="26"/>
              </w:rPr>
            </w:pPr>
          </w:p>
        </w:tc>
        <w:tc>
          <w:tcPr>
            <w:tcW w:w="2123" w:type="dxa"/>
          </w:tcPr>
          <w:p w:rsidR="00D67B8E" w:rsidRDefault="00D67B8E" w:rsidP="008A34D3">
            <w:pPr>
              <w:rPr>
                <w:szCs w:val="26"/>
              </w:rPr>
            </w:pPr>
          </w:p>
        </w:tc>
        <w:tc>
          <w:tcPr>
            <w:tcW w:w="974" w:type="dxa"/>
          </w:tcPr>
          <w:p w:rsidR="00D67B8E" w:rsidRDefault="00D67B8E" w:rsidP="008A34D3">
            <w:pPr>
              <w:rPr>
                <w:szCs w:val="26"/>
              </w:rPr>
            </w:pPr>
          </w:p>
        </w:tc>
        <w:tc>
          <w:tcPr>
            <w:tcW w:w="929" w:type="dxa"/>
          </w:tcPr>
          <w:p w:rsidR="00D67B8E" w:rsidRPr="00731A8A" w:rsidRDefault="00D67B8E" w:rsidP="008A34D3"/>
        </w:tc>
        <w:tc>
          <w:tcPr>
            <w:tcW w:w="3774" w:type="dxa"/>
          </w:tcPr>
          <w:p w:rsidR="000A6B5F" w:rsidRPr="006E0AFB" w:rsidRDefault="000A6B5F" w:rsidP="008A34D3"/>
        </w:tc>
      </w:tr>
      <w:tr w:rsidR="00D67B8E" w:rsidTr="00823EE9">
        <w:trPr>
          <w:jc w:val="center"/>
        </w:trPr>
        <w:tc>
          <w:tcPr>
            <w:tcW w:w="1817" w:type="dxa"/>
          </w:tcPr>
          <w:p w:rsidR="00D67B8E" w:rsidRDefault="00D67B8E" w:rsidP="008A34D3">
            <w:pPr>
              <w:rPr>
                <w:szCs w:val="26"/>
              </w:rPr>
            </w:pPr>
          </w:p>
        </w:tc>
        <w:tc>
          <w:tcPr>
            <w:tcW w:w="2123" w:type="dxa"/>
          </w:tcPr>
          <w:p w:rsidR="00D67B8E" w:rsidRDefault="00D67B8E" w:rsidP="008A34D3">
            <w:pPr>
              <w:rPr>
                <w:szCs w:val="26"/>
              </w:rPr>
            </w:pPr>
          </w:p>
        </w:tc>
        <w:tc>
          <w:tcPr>
            <w:tcW w:w="974" w:type="dxa"/>
          </w:tcPr>
          <w:p w:rsidR="00D67B8E" w:rsidRDefault="00D67B8E" w:rsidP="008A34D3">
            <w:pPr>
              <w:rPr>
                <w:szCs w:val="26"/>
              </w:rPr>
            </w:pPr>
          </w:p>
        </w:tc>
        <w:tc>
          <w:tcPr>
            <w:tcW w:w="929" w:type="dxa"/>
          </w:tcPr>
          <w:p w:rsidR="00D67B8E" w:rsidRPr="00731A8A" w:rsidRDefault="00D67B8E" w:rsidP="008A34D3"/>
        </w:tc>
        <w:tc>
          <w:tcPr>
            <w:tcW w:w="3774" w:type="dxa"/>
          </w:tcPr>
          <w:p w:rsidR="00575CA5" w:rsidRDefault="00575CA5" w:rsidP="008A34D3">
            <w:pPr>
              <w:rPr>
                <w:szCs w:val="26"/>
              </w:rPr>
            </w:pPr>
          </w:p>
        </w:tc>
      </w:tr>
      <w:tr w:rsidR="00E76B42" w:rsidTr="00823EE9">
        <w:trPr>
          <w:jc w:val="center"/>
        </w:trPr>
        <w:tc>
          <w:tcPr>
            <w:tcW w:w="1817" w:type="dxa"/>
          </w:tcPr>
          <w:p w:rsidR="00E76B42" w:rsidRDefault="00E76B42" w:rsidP="008A34D3">
            <w:pPr>
              <w:rPr>
                <w:szCs w:val="26"/>
              </w:rPr>
            </w:pPr>
          </w:p>
        </w:tc>
        <w:tc>
          <w:tcPr>
            <w:tcW w:w="2123" w:type="dxa"/>
          </w:tcPr>
          <w:p w:rsidR="00E76B42" w:rsidRDefault="00E76B42" w:rsidP="008A34D3">
            <w:pPr>
              <w:rPr>
                <w:szCs w:val="26"/>
              </w:rPr>
            </w:pPr>
          </w:p>
        </w:tc>
        <w:tc>
          <w:tcPr>
            <w:tcW w:w="974" w:type="dxa"/>
          </w:tcPr>
          <w:p w:rsidR="00E76B42" w:rsidRDefault="00E76B42" w:rsidP="008A34D3">
            <w:pPr>
              <w:rPr>
                <w:szCs w:val="26"/>
              </w:rPr>
            </w:pPr>
          </w:p>
        </w:tc>
        <w:tc>
          <w:tcPr>
            <w:tcW w:w="929" w:type="dxa"/>
          </w:tcPr>
          <w:p w:rsidR="00E76B42" w:rsidRPr="00731A8A" w:rsidRDefault="00E76B42" w:rsidP="008A34D3"/>
        </w:tc>
        <w:tc>
          <w:tcPr>
            <w:tcW w:w="3774" w:type="dxa"/>
          </w:tcPr>
          <w:p w:rsidR="00575CA5" w:rsidRDefault="00575CA5" w:rsidP="008A34D3">
            <w:pPr>
              <w:rPr>
                <w:szCs w:val="26"/>
              </w:rPr>
            </w:pPr>
          </w:p>
        </w:tc>
      </w:tr>
      <w:tr w:rsidR="000706E9" w:rsidTr="00823EE9">
        <w:trPr>
          <w:jc w:val="center"/>
        </w:trPr>
        <w:tc>
          <w:tcPr>
            <w:tcW w:w="1817" w:type="dxa"/>
          </w:tcPr>
          <w:p w:rsidR="000706E9" w:rsidRDefault="000706E9" w:rsidP="008A34D3">
            <w:pPr>
              <w:rPr>
                <w:szCs w:val="26"/>
              </w:rPr>
            </w:pPr>
          </w:p>
        </w:tc>
        <w:tc>
          <w:tcPr>
            <w:tcW w:w="2123" w:type="dxa"/>
          </w:tcPr>
          <w:p w:rsidR="000706E9" w:rsidRDefault="000706E9" w:rsidP="008A34D3">
            <w:pPr>
              <w:rPr>
                <w:szCs w:val="26"/>
              </w:rPr>
            </w:pPr>
          </w:p>
        </w:tc>
        <w:tc>
          <w:tcPr>
            <w:tcW w:w="974" w:type="dxa"/>
          </w:tcPr>
          <w:p w:rsidR="000706E9" w:rsidRDefault="000706E9" w:rsidP="008A34D3">
            <w:pPr>
              <w:rPr>
                <w:szCs w:val="26"/>
              </w:rPr>
            </w:pPr>
          </w:p>
        </w:tc>
        <w:tc>
          <w:tcPr>
            <w:tcW w:w="929" w:type="dxa"/>
          </w:tcPr>
          <w:p w:rsidR="000706E9" w:rsidRPr="00731A8A" w:rsidRDefault="000706E9" w:rsidP="008A34D3"/>
        </w:tc>
        <w:tc>
          <w:tcPr>
            <w:tcW w:w="3774" w:type="dxa"/>
          </w:tcPr>
          <w:p w:rsidR="00100EB7" w:rsidRDefault="00100EB7" w:rsidP="008A34D3">
            <w:pPr>
              <w:rPr>
                <w:szCs w:val="26"/>
              </w:rPr>
            </w:pPr>
          </w:p>
        </w:tc>
      </w:tr>
      <w:tr w:rsidR="000706E9" w:rsidTr="00823EE9">
        <w:trPr>
          <w:jc w:val="center"/>
        </w:trPr>
        <w:tc>
          <w:tcPr>
            <w:tcW w:w="1817" w:type="dxa"/>
          </w:tcPr>
          <w:p w:rsidR="000706E9" w:rsidRDefault="000706E9" w:rsidP="008A34D3">
            <w:pPr>
              <w:spacing w:before="60" w:after="60"/>
              <w:jc w:val="both"/>
              <w:rPr>
                <w:szCs w:val="26"/>
              </w:rPr>
            </w:pPr>
          </w:p>
        </w:tc>
        <w:tc>
          <w:tcPr>
            <w:tcW w:w="2123" w:type="dxa"/>
          </w:tcPr>
          <w:p w:rsidR="000706E9" w:rsidRDefault="000706E9" w:rsidP="008A34D3">
            <w:pPr>
              <w:spacing w:before="60" w:after="60"/>
              <w:jc w:val="both"/>
              <w:rPr>
                <w:szCs w:val="26"/>
              </w:rPr>
            </w:pPr>
          </w:p>
        </w:tc>
        <w:tc>
          <w:tcPr>
            <w:tcW w:w="974" w:type="dxa"/>
          </w:tcPr>
          <w:p w:rsidR="000706E9" w:rsidRDefault="000706E9" w:rsidP="008A34D3">
            <w:pPr>
              <w:spacing w:before="60" w:after="60"/>
              <w:jc w:val="both"/>
              <w:rPr>
                <w:szCs w:val="26"/>
              </w:rPr>
            </w:pPr>
          </w:p>
        </w:tc>
        <w:tc>
          <w:tcPr>
            <w:tcW w:w="929" w:type="dxa"/>
          </w:tcPr>
          <w:p w:rsidR="000706E9" w:rsidRDefault="000706E9" w:rsidP="008A34D3">
            <w:pPr>
              <w:spacing w:before="60" w:after="60"/>
              <w:jc w:val="both"/>
              <w:rPr>
                <w:szCs w:val="26"/>
              </w:rPr>
            </w:pPr>
          </w:p>
        </w:tc>
        <w:tc>
          <w:tcPr>
            <w:tcW w:w="3774" w:type="dxa"/>
          </w:tcPr>
          <w:p w:rsidR="00536B86" w:rsidRDefault="00536B86" w:rsidP="008A34D3">
            <w:pPr>
              <w:pStyle w:val="HVB1"/>
              <w:numPr>
                <w:ilvl w:val="0"/>
                <w:numId w:val="0"/>
              </w:numPr>
              <w:ind w:left="360"/>
            </w:pPr>
          </w:p>
        </w:tc>
      </w:tr>
      <w:tr w:rsidR="007D0C6B" w:rsidTr="00823EE9">
        <w:trPr>
          <w:jc w:val="center"/>
        </w:trPr>
        <w:tc>
          <w:tcPr>
            <w:tcW w:w="1817" w:type="dxa"/>
          </w:tcPr>
          <w:p w:rsidR="007D0C6B" w:rsidRDefault="007D0C6B" w:rsidP="008A34D3">
            <w:pPr>
              <w:rPr>
                <w:szCs w:val="26"/>
              </w:rPr>
            </w:pPr>
          </w:p>
        </w:tc>
        <w:tc>
          <w:tcPr>
            <w:tcW w:w="2123" w:type="dxa"/>
          </w:tcPr>
          <w:p w:rsidR="007D0C6B" w:rsidRDefault="007D0C6B" w:rsidP="008A34D3">
            <w:pPr>
              <w:rPr>
                <w:szCs w:val="26"/>
              </w:rPr>
            </w:pPr>
          </w:p>
        </w:tc>
        <w:tc>
          <w:tcPr>
            <w:tcW w:w="974" w:type="dxa"/>
          </w:tcPr>
          <w:p w:rsidR="007D0C6B" w:rsidRDefault="007D0C6B" w:rsidP="008A34D3">
            <w:pPr>
              <w:spacing w:before="60" w:after="60"/>
              <w:jc w:val="both"/>
              <w:rPr>
                <w:szCs w:val="26"/>
              </w:rPr>
            </w:pPr>
          </w:p>
        </w:tc>
        <w:tc>
          <w:tcPr>
            <w:tcW w:w="929" w:type="dxa"/>
          </w:tcPr>
          <w:p w:rsidR="007D0C6B" w:rsidRPr="002573A6" w:rsidRDefault="007D0C6B" w:rsidP="008A34D3">
            <w:pPr>
              <w:spacing w:before="60" w:after="60"/>
              <w:jc w:val="both"/>
              <w:rPr>
                <w:szCs w:val="26"/>
              </w:rPr>
            </w:pPr>
          </w:p>
        </w:tc>
        <w:tc>
          <w:tcPr>
            <w:tcW w:w="3774" w:type="dxa"/>
          </w:tcPr>
          <w:p w:rsidR="007D0C6B" w:rsidRDefault="007D0C6B" w:rsidP="008A34D3">
            <w:pPr>
              <w:rPr>
                <w:szCs w:val="26"/>
              </w:rPr>
            </w:pPr>
          </w:p>
        </w:tc>
      </w:tr>
      <w:tr w:rsidR="007D0C6B" w:rsidTr="00823EE9">
        <w:trPr>
          <w:jc w:val="center"/>
        </w:trPr>
        <w:tc>
          <w:tcPr>
            <w:tcW w:w="1817" w:type="dxa"/>
          </w:tcPr>
          <w:p w:rsidR="007D0C6B" w:rsidRDefault="007D0C6B" w:rsidP="008A34D3">
            <w:pPr>
              <w:rPr>
                <w:szCs w:val="26"/>
              </w:rPr>
            </w:pPr>
          </w:p>
        </w:tc>
        <w:tc>
          <w:tcPr>
            <w:tcW w:w="2123" w:type="dxa"/>
          </w:tcPr>
          <w:p w:rsidR="007D0C6B" w:rsidRDefault="007D0C6B" w:rsidP="008A34D3">
            <w:pPr>
              <w:rPr>
                <w:szCs w:val="26"/>
              </w:rPr>
            </w:pPr>
          </w:p>
        </w:tc>
        <w:tc>
          <w:tcPr>
            <w:tcW w:w="974" w:type="dxa"/>
          </w:tcPr>
          <w:p w:rsidR="007D0C6B" w:rsidRDefault="007D0C6B" w:rsidP="008A34D3">
            <w:pPr>
              <w:spacing w:before="60" w:after="60"/>
              <w:jc w:val="both"/>
              <w:rPr>
                <w:szCs w:val="26"/>
              </w:rPr>
            </w:pPr>
          </w:p>
        </w:tc>
        <w:tc>
          <w:tcPr>
            <w:tcW w:w="929" w:type="dxa"/>
          </w:tcPr>
          <w:p w:rsidR="007D0C6B" w:rsidRPr="002573A6" w:rsidRDefault="007D0C6B" w:rsidP="008A34D3">
            <w:pPr>
              <w:spacing w:before="60" w:after="60"/>
              <w:jc w:val="both"/>
              <w:rPr>
                <w:szCs w:val="26"/>
              </w:rPr>
            </w:pPr>
          </w:p>
        </w:tc>
        <w:tc>
          <w:tcPr>
            <w:tcW w:w="3774" w:type="dxa"/>
          </w:tcPr>
          <w:p w:rsidR="007D0C6B" w:rsidRDefault="007D0C6B" w:rsidP="008A34D3">
            <w:pPr>
              <w:rPr>
                <w:szCs w:val="26"/>
              </w:rPr>
            </w:pPr>
          </w:p>
        </w:tc>
      </w:tr>
    </w:tbl>
    <w:p w:rsidR="007535DE" w:rsidRPr="007535DE" w:rsidRDefault="007535DE" w:rsidP="008A34D3">
      <w:pPr>
        <w:rPr>
          <w:lang w:val="fr-FR"/>
        </w:rPr>
      </w:pPr>
    </w:p>
    <w:p w:rsidR="00F774C8" w:rsidRPr="007D715A" w:rsidRDefault="007535DE" w:rsidP="008A34D3">
      <w:pPr>
        <w:pStyle w:val="Heading5"/>
        <w:rPr>
          <w:szCs w:val="26"/>
        </w:rPr>
      </w:pPr>
      <w:r w:rsidRPr="007D715A">
        <w:rPr>
          <w:szCs w:val="26"/>
        </w:rPr>
        <w:t>Chức năng</w:t>
      </w:r>
      <w:r w:rsidR="00F774C8" w:rsidRPr="007D715A">
        <w:rPr>
          <w:szCs w:val="26"/>
        </w:rPr>
        <w:t xml:space="preserve"> trên màn hình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552"/>
        <w:gridCol w:w="1417"/>
        <w:gridCol w:w="4831"/>
      </w:tblGrid>
      <w:tr w:rsidR="00795ABB" w:rsidTr="00AF49DB">
        <w:trPr>
          <w:trHeight w:val="614"/>
          <w:tblHeader/>
          <w:jc w:val="center"/>
        </w:trPr>
        <w:tc>
          <w:tcPr>
            <w:tcW w:w="817" w:type="dxa"/>
            <w:shd w:val="clear" w:color="auto" w:fill="D9D9D9"/>
            <w:vAlign w:val="center"/>
          </w:tcPr>
          <w:p w:rsidR="00795ABB" w:rsidRDefault="00795ABB" w:rsidP="0024519B">
            <w:pPr>
              <w:jc w:val="center"/>
              <w:rPr>
                <w:b/>
                <w:szCs w:val="26"/>
              </w:rPr>
            </w:pPr>
            <w:r>
              <w:rPr>
                <w:b/>
                <w:szCs w:val="26"/>
              </w:rPr>
              <w:t>STT</w:t>
            </w:r>
          </w:p>
        </w:tc>
        <w:tc>
          <w:tcPr>
            <w:tcW w:w="2552" w:type="dxa"/>
            <w:shd w:val="clear" w:color="auto" w:fill="D9D9D9"/>
            <w:vAlign w:val="center"/>
          </w:tcPr>
          <w:p w:rsidR="00795ABB" w:rsidRDefault="00795ABB" w:rsidP="0024519B">
            <w:pPr>
              <w:jc w:val="center"/>
              <w:rPr>
                <w:b/>
                <w:szCs w:val="26"/>
              </w:rPr>
            </w:pPr>
            <w:r>
              <w:rPr>
                <w:b/>
                <w:szCs w:val="26"/>
              </w:rPr>
              <w:t>Tên chức năng</w:t>
            </w:r>
          </w:p>
        </w:tc>
        <w:tc>
          <w:tcPr>
            <w:tcW w:w="1417" w:type="dxa"/>
            <w:shd w:val="clear" w:color="auto" w:fill="D9D9D9"/>
            <w:vAlign w:val="center"/>
          </w:tcPr>
          <w:p w:rsidR="00795ABB" w:rsidRDefault="00795ABB" w:rsidP="0024519B">
            <w:pPr>
              <w:jc w:val="center"/>
              <w:rPr>
                <w:b/>
                <w:szCs w:val="26"/>
              </w:rPr>
            </w:pPr>
            <w:r>
              <w:rPr>
                <w:b/>
                <w:szCs w:val="26"/>
              </w:rPr>
              <w:t>Định dạng</w:t>
            </w:r>
          </w:p>
        </w:tc>
        <w:tc>
          <w:tcPr>
            <w:tcW w:w="4831" w:type="dxa"/>
            <w:shd w:val="clear" w:color="auto" w:fill="D9D9D9"/>
            <w:vAlign w:val="center"/>
          </w:tcPr>
          <w:p w:rsidR="00795ABB" w:rsidRDefault="00795ABB" w:rsidP="0024519B">
            <w:pPr>
              <w:jc w:val="center"/>
              <w:rPr>
                <w:b/>
                <w:szCs w:val="26"/>
              </w:rPr>
            </w:pPr>
            <w:r>
              <w:rPr>
                <w:b/>
                <w:szCs w:val="26"/>
              </w:rPr>
              <w:t>Mô tả</w:t>
            </w:r>
          </w:p>
        </w:tc>
      </w:tr>
      <w:tr w:rsidR="00432780" w:rsidRPr="00106757" w:rsidTr="00667C23">
        <w:trPr>
          <w:jc w:val="center"/>
        </w:trPr>
        <w:tc>
          <w:tcPr>
            <w:tcW w:w="817" w:type="dxa"/>
          </w:tcPr>
          <w:p w:rsidR="00432780" w:rsidRDefault="00432780" w:rsidP="00432780">
            <w:pPr>
              <w:numPr>
                <w:ilvl w:val="0"/>
                <w:numId w:val="12"/>
              </w:numPr>
              <w:rPr>
                <w:szCs w:val="26"/>
              </w:rPr>
            </w:pPr>
          </w:p>
        </w:tc>
        <w:tc>
          <w:tcPr>
            <w:tcW w:w="2552" w:type="dxa"/>
          </w:tcPr>
          <w:p w:rsidR="00432780" w:rsidRDefault="00432780" w:rsidP="00432780">
            <w:pPr>
              <w:rPr>
                <w:szCs w:val="26"/>
              </w:rPr>
            </w:pPr>
            <w:r>
              <w:rPr>
                <w:szCs w:val="26"/>
              </w:rPr>
              <w:t>Tìm kiếm</w:t>
            </w:r>
          </w:p>
        </w:tc>
        <w:tc>
          <w:tcPr>
            <w:tcW w:w="1417" w:type="dxa"/>
          </w:tcPr>
          <w:p w:rsidR="00432780" w:rsidRDefault="00432780" w:rsidP="00432780">
            <w:pPr>
              <w:rPr>
                <w:szCs w:val="26"/>
              </w:rPr>
            </w:pPr>
            <w:r>
              <w:rPr>
                <w:szCs w:val="26"/>
              </w:rPr>
              <w:t>Nút</w:t>
            </w:r>
          </w:p>
        </w:tc>
        <w:tc>
          <w:tcPr>
            <w:tcW w:w="4831" w:type="dxa"/>
          </w:tcPr>
          <w:p w:rsidR="00432780" w:rsidRDefault="00432780" w:rsidP="00432780">
            <w:pPr>
              <w:pStyle w:val="HVB1"/>
            </w:pPr>
            <w:r>
              <w:t>NSD nhập thông tin tìm kiếm và bấm nút “Tìm kiếm” hoặc click enter, hệ thống thực hiện tìm kiếm theo:</w:t>
            </w:r>
          </w:p>
          <w:p w:rsidR="00432780" w:rsidRDefault="00432780" w:rsidP="00432780">
            <w:pPr>
              <w:pStyle w:val="HVB1"/>
              <w:numPr>
                <w:ilvl w:val="0"/>
                <w:numId w:val="0"/>
              </w:numPr>
              <w:ind w:left="360"/>
            </w:pPr>
            <w:r>
              <w:t>+ Tài khoản đăng nhập</w:t>
            </w:r>
          </w:p>
          <w:p w:rsidR="00432780" w:rsidRDefault="00432780" w:rsidP="00432780">
            <w:pPr>
              <w:pStyle w:val="HVB1"/>
              <w:numPr>
                <w:ilvl w:val="0"/>
                <w:numId w:val="0"/>
              </w:numPr>
              <w:ind w:left="360"/>
            </w:pPr>
            <w:r>
              <w:t>+ Điều kiện tìm kiếm đã nhập</w:t>
            </w:r>
          </w:p>
          <w:p w:rsidR="00432780" w:rsidRDefault="00432780" w:rsidP="00432780">
            <w:pPr>
              <w:pStyle w:val="HVB1"/>
            </w:pPr>
            <w:r>
              <w:t>Xảy ra các trường hợp:</w:t>
            </w:r>
          </w:p>
          <w:p w:rsidR="00432780" w:rsidRDefault="00432780" w:rsidP="00432780">
            <w:pPr>
              <w:pStyle w:val="HVB1"/>
              <w:numPr>
                <w:ilvl w:val="0"/>
                <w:numId w:val="0"/>
              </w:numPr>
              <w:ind w:left="360"/>
            </w:pPr>
            <w:r>
              <w:t>+ Trường hợp 1: Không có kết quả, Các trường dữ liệu để trống</w:t>
            </w:r>
          </w:p>
          <w:p w:rsidR="00432780" w:rsidRPr="00106757" w:rsidRDefault="00432780" w:rsidP="00432780">
            <w:pPr>
              <w:pStyle w:val="HVB1"/>
              <w:numPr>
                <w:ilvl w:val="0"/>
                <w:numId w:val="0"/>
              </w:numPr>
            </w:pPr>
            <w:r>
              <w:t>+ Trường hợp 2: Có kết quả, hệ thống hiển thị danh sách kết quả tìm kiếm</w:t>
            </w:r>
          </w:p>
        </w:tc>
      </w:tr>
      <w:tr w:rsidR="00432780" w:rsidRPr="00106757" w:rsidTr="00667C23">
        <w:trPr>
          <w:jc w:val="center"/>
        </w:trPr>
        <w:tc>
          <w:tcPr>
            <w:tcW w:w="817" w:type="dxa"/>
          </w:tcPr>
          <w:p w:rsidR="00432780" w:rsidRDefault="00432780" w:rsidP="00432780">
            <w:pPr>
              <w:numPr>
                <w:ilvl w:val="0"/>
                <w:numId w:val="12"/>
              </w:numPr>
              <w:rPr>
                <w:szCs w:val="26"/>
              </w:rPr>
            </w:pPr>
          </w:p>
        </w:tc>
        <w:tc>
          <w:tcPr>
            <w:tcW w:w="2552" w:type="dxa"/>
          </w:tcPr>
          <w:p w:rsidR="00432780" w:rsidRDefault="00432780" w:rsidP="00432780">
            <w:pPr>
              <w:rPr>
                <w:szCs w:val="26"/>
              </w:rPr>
            </w:pPr>
          </w:p>
        </w:tc>
        <w:tc>
          <w:tcPr>
            <w:tcW w:w="1417" w:type="dxa"/>
          </w:tcPr>
          <w:p w:rsidR="00432780" w:rsidRDefault="00432780" w:rsidP="00432780">
            <w:pPr>
              <w:rPr>
                <w:szCs w:val="26"/>
              </w:rPr>
            </w:pPr>
          </w:p>
        </w:tc>
        <w:tc>
          <w:tcPr>
            <w:tcW w:w="4831" w:type="dxa"/>
          </w:tcPr>
          <w:p w:rsidR="00432780" w:rsidRPr="00106757" w:rsidRDefault="00432780" w:rsidP="00432780">
            <w:pPr>
              <w:pStyle w:val="HVB1"/>
            </w:pPr>
          </w:p>
        </w:tc>
      </w:tr>
      <w:tr w:rsidR="00432780" w:rsidRPr="00106757" w:rsidTr="00667C23">
        <w:trPr>
          <w:jc w:val="center"/>
        </w:trPr>
        <w:tc>
          <w:tcPr>
            <w:tcW w:w="817" w:type="dxa"/>
          </w:tcPr>
          <w:p w:rsidR="00432780" w:rsidRDefault="00432780" w:rsidP="00432780">
            <w:pPr>
              <w:numPr>
                <w:ilvl w:val="0"/>
                <w:numId w:val="12"/>
              </w:numPr>
              <w:rPr>
                <w:szCs w:val="26"/>
              </w:rPr>
            </w:pPr>
          </w:p>
        </w:tc>
        <w:tc>
          <w:tcPr>
            <w:tcW w:w="2552" w:type="dxa"/>
          </w:tcPr>
          <w:p w:rsidR="00432780" w:rsidRDefault="00432780" w:rsidP="00432780">
            <w:pPr>
              <w:rPr>
                <w:szCs w:val="26"/>
              </w:rPr>
            </w:pPr>
          </w:p>
        </w:tc>
        <w:tc>
          <w:tcPr>
            <w:tcW w:w="1417" w:type="dxa"/>
          </w:tcPr>
          <w:p w:rsidR="00432780" w:rsidRDefault="00432780" w:rsidP="00432780">
            <w:pPr>
              <w:rPr>
                <w:szCs w:val="26"/>
              </w:rPr>
            </w:pPr>
          </w:p>
        </w:tc>
        <w:tc>
          <w:tcPr>
            <w:tcW w:w="4831" w:type="dxa"/>
          </w:tcPr>
          <w:p w:rsidR="00432780" w:rsidRDefault="00432780" w:rsidP="00432780">
            <w:pPr>
              <w:pStyle w:val="HVB1"/>
            </w:pPr>
          </w:p>
        </w:tc>
      </w:tr>
    </w:tbl>
    <w:p w:rsidR="00795ABB" w:rsidRDefault="00795ABB" w:rsidP="00795ABB">
      <w:pPr>
        <w:rPr>
          <w:lang w:val="fr-FR"/>
        </w:rPr>
      </w:pPr>
    </w:p>
    <w:p w:rsidR="00624E4C" w:rsidRPr="00767A6C" w:rsidRDefault="008D7DC6" w:rsidP="00E47A2D">
      <w:pPr>
        <w:pStyle w:val="Heading1"/>
        <w:rPr>
          <w:szCs w:val="26"/>
        </w:rPr>
      </w:pPr>
      <w:bookmarkStart w:id="22" w:name="_MH02_-_Thêm"/>
      <w:bookmarkStart w:id="23" w:name="_MH02.03_-_Tab_1"/>
      <w:bookmarkStart w:id="24" w:name="_MH02.04_-_Tab_1"/>
      <w:bookmarkStart w:id="25" w:name="_MH02.05_-_Tab"/>
      <w:bookmarkStart w:id="26" w:name="_MH03_–_Sửa_1"/>
      <w:bookmarkStart w:id="27" w:name="_MH04_–_Xóa_1"/>
      <w:bookmarkStart w:id="28" w:name="_MH05_–_Xem_1"/>
      <w:bookmarkStart w:id="29" w:name="_MH06_–_Xem"/>
      <w:bookmarkStart w:id="30" w:name="_MH07_–_Lịch"/>
      <w:bookmarkStart w:id="31" w:name="_Toc222623789"/>
      <w:bookmarkStart w:id="32" w:name="_Toc222623859"/>
      <w:bookmarkStart w:id="33" w:name="_Toc222623790"/>
      <w:bookmarkStart w:id="34" w:name="_Toc222623860"/>
      <w:bookmarkStart w:id="35" w:name="_Toc222623795"/>
      <w:bookmarkStart w:id="36" w:name="_Toc222623865"/>
      <w:bookmarkStart w:id="37" w:name="_Toc222623797"/>
      <w:bookmarkStart w:id="38" w:name="_Toc222623867"/>
      <w:bookmarkStart w:id="39" w:name="_Toc222623798"/>
      <w:bookmarkStart w:id="40" w:name="_Toc222623868"/>
      <w:bookmarkStart w:id="41" w:name="_Toc222623799"/>
      <w:bookmarkStart w:id="42" w:name="_Toc222623869"/>
      <w:bookmarkStart w:id="43" w:name="_Toc222623801"/>
      <w:bookmarkStart w:id="44" w:name="_Toc222623871"/>
      <w:bookmarkStart w:id="45" w:name="_Toc222623802"/>
      <w:bookmarkStart w:id="46" w:name="_Toc222623872"/>
      <w:bookmarkStart w:id="47" w:name="_Toc222623803"/>
      <w:bookmarkStart w:id="48" w:name="_Toc222623873"/>
      <w:bookmarkStart w:id="49" w:name="_Toc222623805"/>
      <w:bookmarkStart w:id="50" w:name="_Toc222623875"/>
      <w:bookmarkStart w:id="51" w:name="_Toc222623806"/>
      <w:bookmarkStart w:id="52" w:name="_Toc222623876"/>
      <w:bookmarkStart w:id="53" w:name="_Toc222623807"/>
      <w:bookmarkStart w:id="54" w:name="_Toc222623877"/>
      <w:bookmarkStart w:id="55" w:name="_Toc222623808"/>
      <w:bookmarkStart w:id="56" w:name="_Toc222623878"/>
      <w:bookmarkStart w:id="57" w:name="_Toc222623809"/>
      <w:bookmarkStart w:id="58" w:name="_Toc222623879"/>
      <w:bookmarkStart w:id="59" w:name="_Toc208928054"/>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r>
        <w:rPr>
          <w:szCs w:val="26"/>
        </w:rPr>
        <w:t>PHỤ LỤC</w:t>
      </w:r>
      <w:bookmarkEnd w:id="59"/>
    </w:p>
    <w:p w:rsidR="005B6CF5" w:rsidRDefault="005B6CF5" w:rsidP="008D7DC6">
      <w:pPr>
        <w:pStyle w:val="Heading2"/>
        <w:rPr>
          <w:szCs w:val="26"/>
        </w:rPr>
      </w:pPr>
      <w:bookmarkStart w:id="60" w:name="_Toc208928055"/>
      <w:r>
        <w:rPr>
          <w:szCs w:val="26"/>
        </w:rPr>
        <w:t>Danh mục</w:t>
      </w:r>
      <w:bookmarkEnd w:id="60"/>
    </w:p>
    <w:p w:rsidR="005B6CF5" w:rsidRDefault="005B6CF5" w:rsidP="00432780">
      <w:pPr>
        <w:pStyle w:val="Heading3"/>
      </w:pPr>
      <w:bookmarkStart w:id="61" w:name="_Toc208928056"/>
      <w:r>
        <w:t>Danh mục</w:t>
      </w:r>
      <w:bookmarkEnd w:id="61"/>
      <w:r>
        <w:t xml:space="preserve"> </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1425"/>
        <w:gridCol w:w="2246"/>
        <w:gridCol w:w="5254"/>
      </w:tblGrid>
      <w:tr w:rsidR="0056218D" w:rsidRPr="0036311B" w:rsidTr="00B1435B">
        <w:trPr>
          <w:tblHeader/>
        </w:trPr>
        <w:tc>
          <w:tcPr>
            <w:tcW w:w="723" w:type="dxa"/>
            <w:vAlign w:val="center"/>
            <w:hideMark/>
          </w:tcPr>
          <w:p w:rsidR="0056218D" w:rsidRPr="0036311B" w:rsidRDefault="0056218D" w:rsidP="002657E7">
            <w:pPr>
              <w:pStyle w:val="ATableCenter"/>
              <w:keepNext/>
              <w:keepLines/>
              <w:spacing w:before="288" w:after="288"/>
              <w:rPr>
                <w:rStyle w:val="ACharacterB"/>
                <w:rFonts w:cs="Times New Roman"/>
                <w:szCs w:val="26"/>
              </w:rPr>
            </w:pPr>
            <w:r w:rsidRPr="0036311B">
              <w:rPr>
                <w:rStyle w:val="ACharacterB"/>
                <w:rFonts w:cs="Times New Roman"/>
                <w:szCs w:val="26"/>
              </w:rPr>
              <w:t>STT</w:t>
            </w:r>
          </w:p>
        </w:tc>
        <w:tc>
          <w:tcPr>
            <w:tcW w:w="1425" w:type="dxa"/>
            <w:vAlign w:val="center"/>
            <w:hideMark/>
          </w:tcPr>
          <w:p w:rsidR="0056218D" w:rsidRPr="0036311B" w:rsidRDefault="0056218D" w:rsidP="005B6CF5">
            <w:pPr>
              <w:pStyle w:val="ATableCenter"/>
              <w:keepNext/>
              <w:keepLines/>
              <w:spacing w:before="288" w:after="288"/>
              <w:rPr>
                <w:rStyle w:val="ACharacterB"/>
                <w:rFonts w:cs="Times New Roman"/>
                <w:szCs w:val="26"/>
              </w:rPr>
            </w:pPr>
            <w:r w:rsidRPr="0036311B">
              <w:rPr>
                <w:rStyle w:val="ACharacterB"/>
                <w:rFonts w:cs="Times New Roman"/>
                <w:szCs w:val="26"/>
              </w:rPr>
              <w:t xml:space="preserve">Mã </w:t>
            </w:r>
          </w:p>
        </w:tc>
        <w:tc>
          <w:tcPr>
            <w:tcW w:w="2246" w:type="dxa"/>
            <w:vAlign w:val="center"/>
            <w:hideMark/>
          </w:tcPr>
          <w:p w:rsidR="0056218D" w:rsidRPr="0036311B" w:rsidRDefault="0056218D" w:rsidP="002657E7">
            <w:pPr>
              <w:pStyle w:val="ATableCenter"/>
              <w:keepNext/>
              <w:keepLines/>
              <w:spacing w:before="288" w:after="288"/>
              <w:rPr>
                <w:rStyle w:val="ACharacterB"/>
                <w:rFonts w:cs="Times New Roman"/>
                <w:szCs w:val="26"/>
              </w:rPr>
            </w:pPr>
            <w:r>
              <w:rPr>
                <w:rStyle w:val="ACharacterB"/>
                <w:rFonts w:cs="Times New Roman"/>
                <w:szCs w:val="26"/>
              </w:rPr>
              <w:t>Tên</w:t>
            </w:r>
          </w:p>
        </w:tc>
        <w:tc>
          <w:tcPr>
            <w:tcW w:w="5254" w:type="dxa"/>
          </w:tcPr>
          <w:p w:rsidR="0056218D" w:rsidRDefault="0056218D" w:rsidP="002657E7">
            <w:pPr>
              <w:pStyle w:val="ATableCenter"/>
              <w:keepNext/>
              <w:keepLines/>
              <w:spacing w:before="288" w:after="288"/>
              <w:rPr>
                <w:rStyle w:val="ACharacterB"/>
                <w:rFonts w:cs="Times New Roman"/>
                <w:szCs w:val="26"/>
              </w:rPr>
            </w:pPr>
            <w:r>
              <w:rPr>
                <w:rStyle w:val="ACharacterB"/>
                <w:rFonts w:cs="Times New Roman"/>
                <w:szCs w:val="26"/>
              </w:rPr>
              <w:t>Tên tiếng Anh</w:t>
            </w:r>
          </w:p>
        </w:tc>
      </w:tr>
      <w:tr w:rsidR="0056218D" w:rsidRPr="0036311B" w:rsidTr="00B1435B">
        <w:tc>
          <w:tcPr>
            <w:tcW w:w="723" w:type="dxa"/>
          </w:tcPr>
          <w:p w:rsidR="0056218D" w:rsidRPr="0036311B" w:rsidRDefault="0056218D" w:rsidP="002657E7">
            <w:pPr>
              <w:pStyle w:val="ATableL0"/>
              <w:keepNext/>
              <w:keepLines/>
              <w:rPr>
                <w:szCs w:val="26"/>
              </w:rPr>
            </w:pPr>
            <w:r w:rsidRPr="0036311B">
              <w:rPr>
                <w:szCs w:val="26"/>
              </w:rPr>
              <w:t>1</w:t>
            </w:r>
          </w:p>
        </w:tc>
        <w:tc>
          <w:tcPr>
            <w:tcW w:w="1425" w:type="dxa"/>
          </w:tcPr>
          <w:p w:rsidR="0056218D" w:rsidRPr="0036311B" w:rsidRDefault="0056218D" w:rsidP="002657E7">
            <w:pPr>
              <w:pStyle w:val="ATableL0"/>
              <w:keepNext/>
              <w:keepLines/>
              <w:rPr>
                <w:szCs w:val="26"/>
              </w:rPr>
            </w:pPr>
          </w:p>
        </w:tc>
        <w:tc>
          <w:tcPr>
            <w:tcW w:w="2246" w:type="dxa"/>
          </w:tcPr>
          <w:p w:rsidR="0056218D" w:rsidRPr="0036311B" w:rsidRDefault="0056218D" w:rsidP="002657E7">
            <w:pPr>
              <w:pStyle w:val="ATableL0"/>
              <w:keepNext/>
              <w:keepLines/>
              <w:rPr>
                <w:szCs w:val="26"/>
              </w:rPr>
            </w:pPr>
          </w:p>
        </w:tc>
        <w:tc>
          <w:tcPr>
            <w:tcW w:w="5254" w:type="dxa"/>
          </w:tcPr>
          <w:p w:rsidR="0056218D" w:rsidRDefault="0056218D" w:rsidP="002657E7">
            <w:pPr>
              <w:pStyle w:val="ATableL0"/>
              <w:keepNext/>
              <w:keepLines/>
              <w:rPr>
                <w:szCs w:val="26"/>
              </w:rPr>
            </w:pPr>
          </w:p>
        </w:tc>
      </w:tr>
      <w:tr w:rsidR="0056218D" w:rsidRPr="0036311B" w:rsidTr="00B1435B">
        <w:tc>
          <w:tcPr>
            <w:tcW w:w="723" w:type="dxa"/>
          </w:tcPr>
          <w:p w:rsidR="0056218D" w:rsidRPr="0036311B" w:rsidRDefault="0056218D" w:rsidP="002657E7">
            <w:pPr>
              <w:pStyle w:val="ATableL0"/>
              <w:keepNext/>
              <w:keepLines/>
              <w:rPr>
                <w:szCs w:val="26"/>
              </w:rPr>
            </w:pPr>
            <w:r>
              <w:rPr>
                <w:szCs w:val="26"/>
              </w:rPr>
              <w:t>2</w:t>
            </w:r>
          </w:p>
        </w:tc>
        <w:tc>
          <w:tcPr>
            <w:tcW w:w="1425" w:type="dxa"/>
          </w:tcPr>
          <w:p w:rsidR="0056218D" w:rsidRDefault="0056218D" w:rsidP="002657E7">
            <w:pPr>
              <w:pStyle w:val="ATableL0"/>
              <w:keepNext/>
              <w:keepLines/>
              <w:rPr>
                <w:szCs w:val="26"/>
              </w:rPr>
            </w:pPr>
          </w:p>
        </w:tc>
        <w:tc>
          <w:tcPr>
            <w:tcW w:w="2246" w:type="dxa"/>
          </w:tcPr>
          <w:p w:rsidR="0056218D" w:rsidRDefault="0056218D" w:rsidP="002657E7">
            <w:pPr>
              <w:pStyle w:val="ATableL0"/>
              <w:keepNext/>
              <w:keepLines/>
              <w:rPr>
                <w:szCs w:val="26"/>
              </w:rPr>
            </w:pPr>
          </w:p>
        </w:tc>
        <w:tc>
          <w:tcPr>
            <w:tcW w:w="5254" w:type="dxa"/>
          </w:tcPr>
          <w:p w:rsidR="0056218D" w:rsidRDefault="0056218D" w:rsidP="002657E7">
            <w:pPr>
              <w:pStyle w:val="ATableL0"/>
              <w:keepNext/>
              <w:keepLines/>
              <w:rPr>
                <w:szCs w:val="26"/>
              </w:rPr>
            </w:pPr>
          </w:p>
        </w:tc>
      </w:tr>
      <w:tr w:rsidR="0056218D" w:rsidRPr="0036311B" w:rsidTr="00B1435B">
        <w:tc>
          <w:tcPr>
            <w:tcW w:w="723" w:type="dxa"/>
          </w:tcPr>
          <w:p w:rsidR="0056218D" w:rsidRDefault="0056218D" w:rsidP="002657E7">
            <w:pPr>
              <w:pStyle w:val="ATableL0"/>
              <w:keepNext/>
              <w:keepLines/>
              <w:rPr>
                <w:szCs w:val="26"/>
              </w:rPr>
            </w:pPr>
            <w:r>
              <w:rPr>
                <w:szCs w:val="26"/>
              </w:rPr>
              <w:t>3</w:t>
            </w:r>
          </w:p>
        </w:tc>
        <w:tc>
          <w:tcPr>
            <w:tcW w:w="1425" w:type="dxa"/>
          </w:tcPr>
          <w:p w:rsidR="0056218D" w:rsidRDefault="0056218D" w:rsidP="002657E7">
            <w:pPr>
              <w:pStyle w:val="ATableL0"/>
              <w:keepNext/>
              <w:keepLines/>
              <w:rPr>
                <w:szCs w:val="26"/>
              </w:rPr>
            </w:pPr>
          </w:p>
        </w:tc>
        <w:tc>
          <w:tcPr>
            <w:tcW w:w="2246" w:type="dxa"/>
          </w:tcPr>
          <w:p w:rsidR="0056218D" w:rsidRDefault="0056218D" w:rsidP="002657E7">
            <w:pPr>
              <w:pStyle w:val="ATableL0"/>
              <w:keepNext/>
              <w:keepLines/>
              <w:rPr>
                <w:szCs w:val="26"/>
              </w:rPr>
            </w:pPr>
          </w:p>
        </w:tc>
        <w:tc>
          <w:tcPr>
            <w:tcW w:w="5254" w:type="dxa"/>
          </w:tcPr>
          <w:p w:rsidR="0056218D" w:rsidRDefault="0056218D" w:rsidP="002657E7">
            <w:pPr>
              <w:pStyle w:val="ATableL0"/>
              <w:keepNext/>
              <w:keepLines/>
              <w:rPr>
                <w:szCs w:val="26"/>
              </w:rPr>
            </w:pPr>
          </w:p>
        </w:tc>
      </w:tr>
      <w:tr w:rsidR="0056218D" w:rsidRPr="0036311B" w:rsidTr="00B1435B">
        <w:tc>
          <w:tcPr>
            <w:tcW w:w="723" w:type="dxa"/>
          </w:tcPr>
          <w:p w:rsidR="0056218D" w:rsidRDefault="0056218D" w:rsidP="002657E7">
            <w:pPr>
              <w:pStyle w:val="ATableL0"/>
              <w:keepNext/>
              <w:keepLines/>
              <w:rPr>
                <w:szCs w:val="26"/>
              </w:rPr>
            </w:pPr>
            <w:r>
              <w:rPr>
                <w:szCs w:val="26"/>
              </w:rPr>
              <w:t>4</w:t>
            </w:r>
          </w:p>
        </w:tc>
        <w:tc>
          <w:tcPr>
            <w:tcW w:w="1425" w:type="dxa"/>
          </w:tcPr>
          <w:p w:rsidR="0056218D" w:rsidRDefault="0056218D" w:rsidP="002657E7">
            <w:pPr>
              <w:pStyle w:val="ATableL0"/>
              <w:keepNext/>
              <w:keepLines/>
              <w:rPr>
                <w:szCs w:val="26"/>
              </w:rPr>
            </w:pPr>
          </w:p>
        </w:tc>
        <w:tc>
          <w:tcPr>
            <w:tcW w:w="2246" w:type="dxa"/>
          </w:tcPr>
          <w:p w:rsidR="0056218D" w:rsidRDefault="0056218D" w:rsidP="002657E7">
            <w:pPr>
              <w:pStyle w:val="ATableL0"/>
              <w:keepNext/>
              <w:keepLines/>
              <w:rPr>
                <w:szCs w:val="26"/>
              </w:rPr>
            </w:pPr>
          </w:p>
        </w:tc>
        <w:tc>
          <w:tcPr>
            <w:tcW w:w="5254" w:type="dxa"/>
          </w:tcPr>
          <w:p w:rsidR="0056218D" w:rsidRDefault="0056218D" w:rsidP="002657E7">
            <w:pPr>
              <w:pStyle w:val="ATableL0"/>
              <w:keepNext/>
              <w:keepLines/>
              <w:rPr>
                <w:szCs w:val="26"/>
              </w:rPr>
            </w:pPr>
          </w:p>
        </w:tc>
      </w:tr>
    </w:tbl>
    <w:p w:rsidR="002E7435" w:rsidRDefault="002E7435" w:rsidP="005F55BF"/>
    <w:p w:rsidR="00624E4C" w:rsidRDefault="0087785E" w:rsidP="0087785E">
      <w:pPr>
        <w:pStyle w:val="Heading1"/>
        <w:rPr>
          <w:szCs w:val="26"/>
        </w:rPr>
      </w:pPr>
      <w:r>
        <w:rPr>
          <w:szCs w:val="26"/>
        </w:rPr>
        <w:t>BẢNG MAP CHỨC NĂNG VỚI USECASE</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192"/>
        <w:gridCol w:w="2410"/>
        <w:gridCol w:w="992"/>
        <w:gridCol w:w="4264"/>
      </w:tblGrid>
      <w:tr w:rsidR="007F4495" w:rsidRPr="0036311B" w:rsidTr="00AF49DB">
        <w:trPr>
          <w:tblHeader/>
        </w:trPr>
        <w:tc>
          <w:tcPr>
            <w:tcW w:w="759" w:type="dxa"/>
            <w:vAlign w:val="center"/>
            <w:hideMark/>
          </w:tcPr>
          <w:p w:rsidR="007F4495" w:rsidRPr="0036311B" w:rsidRDefault="007F4495" w:rsidP="00AF49DB">
            <w:pPr>
              <w:pStyle w:val="ATableCenter"/>
              <w:keepNext/>
              <w:keepLines/>
              <w:spacing w:before="288" w:after="288"/>
              <w:rPr>
                <w:rStyle w:val="ACharacterB"/>
                <w:rFonts w:cs="Times New Roman"/>
                <w:szCs w:val="26"/>
              </w:rPr>
            </w:pPr>
            <w:r w:rsidRPr="0036311B">
              <w:rPr>
                <w:rStyle w:val="ACharacterB"/>
                <w:rFonts w:cs="Times New Roman"/>
                <w:szCs w:val="26"/>
              </w:rPr>
              <w:t>STT</w:t>
            </w:r>
          </w:p>
        </w:tc>
        <w:tc>
          <w:tcPr>
            <w:tcW w:w="1192" w:type="dxa"/>
            <w:vAlign w:val="center"/>
            <w:hideMark/>
          </w:tcPr>
          <w:p w:rsidR="007F4495" w:rsidRPr="0036311B" w:rsidRDefault="007F4495" w:rsidP="00AF49DB">
            <w:pPr>
              <w:pStyle w:val="ATableCenter"/>
              <w:keepNext/>
              <w:keepLines/>
              <w:spacing w:before="288" w:after="288"/>
              <w:rPr>
                <w:rStyle w:val="ACharacterB"/>
                <w:rFonts w:cs="Times New Roman"/>
                <w:szCs w:val="26"/>
              </w:rPr>
            </w:pPr>
            <w:r w:rsidRPr="0036311B">
              <w:rPr>
                <w:rStyle w:val="ACharacterB"/>
                <w:rFonts w:cs="Times New Roman"/>
                <w:szCs w:val="26"/>
              </w:rPr>
              <w:t>Mã chức năng</w:t>
            </w:r>
          </w:p>
        </w:tc>
        <w:tc>
          <w:tcPr>
            <w:tcW w:w="2410" w:type="dxa"/>
            <w:vAlign w:val="center"/>
            <w:hideMark/>
          </w:tcPr>
          <w:p w:rsidR="007F4495" w:rsidRPr="0036311B" w:rsidRDefault="007F4495" w:rsidP="00AF49DB">
            <w:pPr>
              <w:pStyle w:val="ATableCenter"/>
              <w:keepNext/>
              <w:keepLines/>
              <w:spacing w:before="288" w:after="288"/>
              <w:rPr>
                <w:rStyle w:val="ACharacterB"/>
                <w:rFonts w:cs="Times New Roman"/>
                <w:szCs w:val="26"/>
              </w:rPr>
            </w:pPr>
            <w:r w:rsidRPr="0036311B">
              <w:rPr>
                <w:rStyle w:val="ACharacterB"/>
                <w:rFonts w:cs="Times New Roman"/>
                <w:szCs w:val="26"/>
              </w:rPr>
              <w:t>Tên chức năng</w:t>
            </w:r>
          </w:p>
        </w:tc>
        <w:tc>
          <w:tcPr>
            <w:tcW w:w="992" w:type="dxa"/>
          </w:tcPr>
          <w:p w:rsidR="007F4495" w:rsidRPr="0036311B" w:rsidRDefault="007F4495" w:rsidP="00AF49DB">
            <w:pPr>
              <w:pStyle w:val="ATableCenter"/>
              <w:keepNext/>
              <w:keepLines/>
              <w:spacing w:before="288" w:after="288"/>
              <w:rPr>
                <w:rStyle w:val="ACharacterB"/>
                <w:rFonts w:cs="Times New Roman"/>
                <w:szCs w:val="26"/>
              </w:rPr>
            </w:pPr>
            <w:r w:rsidRPr="0036311B">
              <w:rPr>
                <w:rStyle w:val="ACharacterB"/>
                <w:rFonts w:cs="Times New Roman"/>
                <w:szCs w:val="26"/>
              </w:rPr>
              <w:t>Mã UC</w:t>
            </w:r>
          </w:p>
        </w:tc>
        <w:tc>
          <w:tcPr>
            <w:tcW w:w="4264" w:type="dxa"/>
            <w:vAlign w:val="center"/>
            <w:hideMark/>
          </w:tcPr>
          <w:p w:rsidR="007F4495" w:rsidRPr="0036311B" w:rsidRDefault="007F4495" w:rsidP="00AF49DB">
            <w:pPr>
              <w:pStyle w:val="ATableCenter"/>
              <w:keepNext/>
              <w:keepLines/>
              <w:spacing w:before="288" w:after="288"/>
              <w:rPr>
                <w:rStyle w:val="ACharacterB"/>
                <w:rFonts w:cs="Times New Roman"/>
                <w:szCs w:val="26"/>
              </w:rPr>
            </w:pPr>
            <w:r w:rsidRPr="0036311B">
              <w:rPr>
                <w:rStyle w:val="ACharacterB"/>
                <w:rFonts w:cs="Times New Roman"/>
                <w:szCs w:val="26"/>
              </w:rPr>
              <w:t>Mô tả UC</w:t>
            </w:r>
          </w:p>
        </w:tc>
      </w:tr>
      <w:tr w:rsidR="007F4495" w:rsidRPr="0036311B" w:rsidTr="00AF49DB">
        <w:tc>
          <w:tcPr>
            <w:tcW w:w="9617" w:type="dxa"/>
            <w:gridSpan w:val="5"/>
          </w:tcPr>
          <w:p w:rsidR="007F4495" w:rsidRPr="0036311B" w:rsidRDefault="007F4495" w:rsidP="00187657">
            <w:pPr>
              <w:pStyle w:val="TNormal"/>
              <w:rPr>
                <w:rFonts w:cs="Times New Roman"/>
                <w:b/>
                <w:i/>
                <w:szCs w:val="26"/>
              </w:rPr>
            </w:pPr>
            <w:r w:rsidRPr="0036311B">
              <w:rPr>
                <w:rFonts w:cs="Times New Roman"/>
                <w:b/>
                <w:i/>
                <w:szCs w:val="26"/>
              </w:rPr>
              <w:t>DT</w:t>
            </w:r>
            <w:r w:rsidR="006E0AFB">
              <w:rPr>
                <w:rFonts w:cs="Times New Roman"/>
                <w:b/>
                <w:i/>
                <w:szCs w:val="26"/>
              </w:rPr>
              <w:t>x</w:t>
            </w:r>
            <w:r w:rsidRPr="0036311B">
              <w:rPr>
                <w:rFonts w:cs="Times New Roman"/>
                <w:b/>
                <w:i/>
                <w:szCs w:val="26"/>
              </w:rPr>
              <w:t xml:space="preserve">.1 </w:t>
            </w:r>
          </w:p>
        </w:tc>
      </w:tr>
      <w:tr w:rsidR="007F4495" w:rsidRPr="0036311B" w:rsidTr="00AF49DB">
        <w:tc>
          <w:tcPr>
            <w:tcW w:w="759" w:type="dxa"/>
          </w:tcPr>
          <w:p w:rsidR="007F4495" w:rsidRPr="0036311B" w:rsidRDefault="007F4495" w:rsidP="00A976A3">
            <w:pPr>
              <w:pStyle w:val="ATableL0"/>
              <w:keepNext/>
              <w:keepLines/>
              <w:numPr>
                <w:ilvl w:val="0"/>
                <w:numId w:val="16"/>
              </w:numPr>
              <w:jc w:val="center"/>
              <w:rPr>
                <w:szCs w:val="26"/>
              </w:rPr>
            </w:pPr>
          </w:p>
        </w:tc>
        <w:tc>
          <w:tcPr>
            <w:tcW w:w="1192" w:type="dxa"/>
          </w:tcPr>
          <w:p w:rsidR="007F4495" w:rsidRPr="0036311B" w:rsidRDefault="007F4495" w:rsidP="00B678DE">
            <w:pPr>
              <w:pStyle w:val="ATableL0"/>
              <w:keepNext/>
              <w:keepLines/>
              <w:rPr>
                <w:szCs w:val="26"/>
              </w:rPr>
            </w:pPr>
            <w:r w:rsidRPr="0036311B">
              <w:rPr>
                <w:szCs w:val="26"/>
              </w:rPr>
              <w:t>DT</w:t>
            </w:r>
            <w:r w:rsidR="00187657">
              <w:rPr>
                <w:szCs w:val="26"/>
              </w:rPr>
              <w:t>x</w:t>
            </w:r>
            <w:r w:rsidRPr="0036311B">
              <w:rPr>
                <w:szCs w:val="26"/>
              </w:rPr>
              <w:t>.1</w:t>
            </w:r>
          </w:p>
        </w:tc>
        <w:tc>
          <w:tcPr>
            <w:tcW w:w="2410" w:type="dxa"/>
          </w:tcPr>
          <w:p w:rsidR="007F4495" w:rsidRPr="00187657" w:rsidRDefault="00187657" w:rsidP="00AF49DB">
            <w:pPr>
              <w:pStyle w:val="ATableL0"/>
              <w:keepNext/>
              <w:keepLines/>
              <w:rPr>
                <w:szCs w:val="26"/>
              </w:rPr>
            </w:pPr>
            <w:r w:rsidRPr="00187657">
              <w:rPr>
                <w:szCs w:val="26"/>
              </w:rPr>
              <w:t>Tra cứu lịch giảng</w:t>
            </w:r>
          </w:p>
        </w:tc>
        <w:tc>
          <w:tcPr>
            <w:tcW w:w="992" w:type="dxa"/>
          </w:tcPr>
          <w:p w:rsidR="007F4495" w:rsidRPr="0036311B" w:rsidRDefault="007F4495" w:rsidP="00AF49DB">
            <w:pPr>
              <w:pStyle w:val="ATableL0"/>
              <w:keepNext/>
              <w:keepLines/>
              <w:rPr>
                <w:szCs w:val="26"/>
              </w:rPr>
            </w:pPr>
          </w:p>
        </w:tc>
        <w:tc>
          <w:tcPr>
            <w:tcW w:w="4264" w:type="dxa"/>
          </w:tcPr>
          <w:p w:rsidR="007F4495" w:rsidRPr="0036311B" w:rsidRDefault="007F4495" w:rsidP="00AF49DB">
            <w:pPr>
              <w:pStyle w:val="TNormal"/>
              <w:rPr>
                <w:rFonts w:cs="Times New Roman"/>
                <w:b/>
                <w:i/>
                <w:szCs w:val="26"/>
              </w:rPr>
            </w:pPr>
          </w:p>
        </w:tc>
      </w:tr>
      <w:tr w:rsidR="00B678DE" w:rsidRPr="0036311B" w:rsidTr="00AF49DB">
        <w:tc>
          <w:tcPr>
            <w:tcW w:w="759" w:type="dxa"/>
          </w:tcPr>
          <w:p w:rsidR="00B678DE" w:rsidRPr="0036311B" w:rsidRDefault="00B678DE" w:rsidP="00A976A3">
            <w:pPr>
              <w:pStyle w:val="ATableL0"/>
              <w:keepNext/>
              <w:keepLines/>
              <w:numPr>
                <w:ilvl w:val="0"/>
                <w:numId w:val="16"/>
              </w:numPr>
              <w:jc w:val="center"/>
              <w:rPr>
                <w:szCs w:val="26"/>
              </w:rPr>
            </w:pPr>
          </w:p>
        </w:tc>
        <w:tc>
          <w:tcPr>
            <w:tcW w:w="1192" w:type="dxa"/>
          </w:tcPr>
          <w:p w:rsidR="00B678DE" w:rsidRPr="0036311B" w:rsidRDefault="00B678DE" w:rsidP="00B678DE">
            <w:pPr>
              <w:pStyle w:val="ATableL0"/>
              <w:keepNext/>
              <w:keepLines/>
              <w:rPr>
                <w:szCs w:val="26"/>
              </w:rPr>
            </w:pPr>
          </w:p>
        </w:tc>
        <w:tc>
          <w:tcPr>
            <w:tcW w:w="2410" w:type="dxa"/>
          </w:tcPr>
          <w:p w:rsidR="00B678DE" w:rsidRPr="0036311B" w:rsidRDefault="00B678DE" w:rsidP="00B678DE">
            <w:pPr>
              <w:pStyle w:val="ATableL0"/>
              <w:keepNext/>
              <w:keepLines/>
              <w:rPr>
                <w:szCs w:val="26"/>
              </w:rPr>
            </w:pPr>
          </w:p>
        </w:tc>
        <w:tc>
          <w:tcPr>
            <w:tcW w:w="992" w:type="dxa"/>
          </w:tcPr>
          <w:p w:rsidR="00B678DE" w:rsidRPr="0036311B" w:rsidRDefault="00B678DE" w:rsidP="00B678DE">
            <w:pPr>
              <w:pStyle w:val="ATableL0"/>
              <w:keepNext/>
              <w:keepLines/>
              <w:rPr>
                <w:szCs w:val="26"/>
              </w:rPr>
            </w:pPr>
          </w:p>
        </w:tc>
        <w:tc>
          <w:tcPr>
            <w:tcW w:w="4264" w:type="dxa"/>
          </w:tcPr>
          <w:p w:rsidR="00B678DE" w:rsidRPr="0036311B" w:rsidRDefault="00B678DE" w:rsidP="00B678DE">
            <w:pPr>
              <w:pStyle w:val="ATableL0"/>
              <w:keepNext/>
              <w:keepLines/>
              <w:rPr>
                <w:szCs w:val="26"/>
              </w:rPr>
            </w:pPr>
          </w:p>
        </w:tc>
      </w:tr>
      <w:tr w:rsidR="00D63A9F" w:rsidRPr="0036311B" w:rsidTr="00AF49DB">
        <w:tc>
          <w:tcPr>
            <w:tcW w:w="759" w:type="dxa"/>
          </w:tcPr>
          <w:p w:rsidR="00D63A9F" w:rsidRPr="0036311B" w:rsidRDefault="00D63A9F" w:rsidP="00A976A3">
            <w:pPr>
              <w:pStyle w:val="ATableL0"/>
              <w:keepNext/>
              <w:keepLines/>
              <w:numPr>
                <w:ilvl w:val="0"/>
                <w:numId w:val="16"/>
              </w:numPr>
              <w:jc w:val="center"/>
              <w:rPr>
                <w:szCs w:val="26"/>
              </w:rPr>
            </w:pPr>
          </w:p>
        </w:tc>
        <w:tc>
          <w:tcPr>
            <w:tcW w:w="1192" w:type="dxa"/>
          </w:tcPr>
          <w:p w:rsidR="00D63A9F" w:rsidRPr="0036311B" w:rsidRDefault="00D63A9F" w:rsidP="00B678DE">
            <w:pPr>
              <w:pStyle w:val="ATableL0"/>
              <w:keepNext/>
              <w:keepLines/>
              <w:rPr>
                <w:szCs w:val="26"/>
              </w:rPr>
            </w:pPr>
          </w:p>
        </w:tc>
        <w:tc>
          <w:tcPr>
            <w:tcW w:w="2410" w:type="dxa"/>
          </w:tcPr>
          <w:p w:rsidR="00D63A9F" w:rsidRDefault="00D63A9F" w:rsidP="00B678DE">
            <w:pPr>
              <w:pStyle w:val="ATableL0"/>
              <w:keepNext/>
              <w:keepLines/>
              <w:rPr>
                <w:szCs w:val="26"/>
              </w:rPr>
            </w:pPr>
          </w:p>
        </w:tc>
        <w:tc>
          <w:tcPr>
            <w:tcW w:w="992" w:type="dxa"/>
          </w:tcPr>
          <w:p w:rsidR="00D63A9F" w:rsidRDefault="00D63A9F" w:rsidP="00B678DE">
            <w:pPr>
              <w:pStyle w:val="ATableL0"/>
              <w:keepNext/>
              <w:keepLines/>
              <w:rPr>
                <w:szCs w:val="26"/>
              </w:rPr>
            </w:pPr>
          </w:p>
        </w:tc>
        <w:tc>
          <w:tcPr>
            <w:tcW w:w="4264" w:type="dxa"/>
          </w:tcPr>
          <w:p w:rsidR="00D63A9F" w:rsidRPr="00D63A9F" w:rsidRDefault="00D63A9F" w:rsidP="00B678DE">
            <w:pPr>
              <w:pStyle w:val="ATableL0"/>
              <w:keepNext/>
              <w:keepLines/>
              <w:rPr>
                <w:color w:val="000000"/>
                <w:sz w:val="23"/>
                <w:szCs w:val="23"/>
                <w:shd w:val="clear" w:color="auto" w:fill="FFFFFF"/>
              </w:rPr>
            </w:pPr>
          </w:p>
        </w:tc>
      </w:tr>
      <w:tr w:rsidR="00B678DE" w:rsidRPr="0036311B" w:rsidTr="00AF49DB">
        <w:tc>
          <w:tcPr>
            <w:tcW w:w="759" w:type="dxa"/>
          </w:tcPr>
          <w:p w:rsidR="00B678DE" w:rsidRPr="0036311B" w:rsidRDefault="00B678DE" w:rsidP="00A976A3">
            <w:pPr>
              <w:pStyle w:val="ATableL0"/>
              <w:keepNext/>
              <w:keepLines/>
              <w:numPr>
                <w:ilvl w:val="0"/>
                <w:numId w:val="16"/>
              </w:numPr>
              <w:jc w:val="center"/>
              <w:rPr>
                <w:szCs w:val="26"/>
              </w:rPr>
            </w:pPr>
          </w:p>
        </w:tc>
        <w:tc>
          <w:tcPr>
            <w:tcW w:w="1192" w:type="dxa"/>
          </w:tcPr>
          <w:p w:rsidR="00B678DE" w:rsidRPr="0036311B" w:rsidRDefault="00B678DE" w:rsidP="00B678DE">
            <w:pPr>
              <w:pStyle w:val="ATableL0"/>
              <w:keepNext/>
              <w:keepLines/>
              <w:rPr>
                <w:szCs w:val="26"/>
              </w:rPr>
            </w:pPr>
          </w:p>
        </w:tc>
        <w:tc>
          <w:tcPr>
            <w:tcW w:w="2410" w:type="dxa"/>
          </w:tcPr>
          <w:p w:rsidR="00B678DE" w:rsidRPr="0036311B" w:rsidRDefault="00B678DE" w:rsidP="00B678DE">
            <w:pPr>
              <w:pStyle w:val="ATableL0"/>
              <w:keepNext/>
              <w:keepLines/>
              <w:rPr>
                <w:szCs w:val="26"/>
              </w:rPr>
            </w:pPr>
          </w:p>
        </w:tc>
        <w:tc>
          <w:tcPr>
            <w:tcW w:w="992" w:type="dxa"/>
          </w:tcPr>
          <w:p w:rsidR="00B678DE" w:rsidRPr="0036311B" w:rsidRDefault="00B678DE" w:rsidP="00B678DE">
            <w:pPr>
              <w:pStyle w:val="ATableL0"/>
              <w:keepNext/>
              <w:keepLines/>
              <w:rPr>
                <w:szCs w:val="26"/>
              </w:rPr>
            </w:pPr>
          </w:p>
        </w:tc>
        <w:tc>
          <w:tcPr>
            <w:tcW w:w="4264" w:type="dxa"/>
          </w:tcPr>
          <w:p w:rsidR="00B678DE" w:rsidRPr="00D63A9F" w:rsidRDefault="00B678DE" w:rsidP="00B678DE">
            <w:pPr>
              <w:pStyle w:val="ATableL0"/>
              <w:keepNext/>
              <w:keepLines/>
              <w:rPr>
                <w:szCs w:val="26"/>
              </w:rPr>
            </w:pPr>
          </w:p>
        </w:tc>
      </w:tr>
      <w:tr w:rsidR="00B678DE" w:rsidRPr="0036311B" w:rsidTr="00AF49DB">
        <w:tc>
          <w:tcPr>
            <w:tcW w:w="759" w:type="dxa"/>
          </w:tcPr>
          <w:p w:rsidR="00B678DE" w:rsidRPr="0036311B" w:rsidRDefault="00B678DE" w:rsidP="00A976A3">
            <w:pPr>
              <w:pStyle w:val="ATableL0"/>
              <w:keepNext/>
              <w:keepLines/>
              <w:numPr>
                <w:ilvl w:val="0"/>
                <w:numId w:val="16"/>
              </w:numPr>
              <w:jc w:val="center"/>
              <w:rPr>
                <w:szCs w:val="26"/>
              </w:rPr>
            </w:pPr>
          </w:p>
        </w:tc>
        <w:tc>
          <w:tcPr>
            <w:tcW w:w="1192" w:type="dxa"/>
          </w:tcPr>
          <w:p w:rsidR="00B678DE" w:rsidRPr="0036311B" w:rsidRDefault="00B678DE" w:rsidP="00B678DE">
            <w:pPr>
              <w:pStyle w:val="ATableL0"/>
              <w:keepNext/>
              <w:keepLines/>
              <w:rPr>
                <w:szCs w:val="26"/>
              </w:rPr>
            </w:pPr>
          </w:p>
        </w:tc>
        <w:tc>
          <w:tcPr>
            <w:tcW w:w="2410" w:type="dxa"/>
          </w:tcPr>
          <w:p w:rsidR="00B678DE" w:rsidRPr="0036311B" w:rsidRDefault="00B678DE" w:rsidP="00B678DE">
            <w:pPr>
              <w:pStyle w:val="ATableL0"/>
              <w:keepNext/>
              <w:keepLines/>
              <w:rPr>
                <w:szCs w:val="26"/>
              </w:rPr>
            </w:pPr>
          </w:p>
        </w:tc>
        <w:tc>
          <w:tcPr>
            <w:tcW w:w="992" w:type="dxa"/>
          </w:tcPr>
          <w:p w:rsidR="00B678DE" w:rsidRPr="0036311B" w:rsidRDefault="00B678DE" w:rsidP="00B678DE">
            <w:pPr>
              <w:pStyle w:val="ATableL0"/>
              <w:keepNext/>
              <w:keepLines/>
              <w:rPr>
                <w:szCs w:val="26"/>
              </w:rPr>
            </w:pPr>
          </w:p>
        </w:tc>
        <w:tc>
          <w:tcPr>
            <w:tcW w:w="4264" w:type="dxa"/>
          </w:tcPr>
          <w:p w:rsidR="00B678DE" w:rsidRPr="00D63A9F" w:rsidRDefault="00B678DE" w:rsidP="00B678DE">
            <w:pPr>
              <w:pStyle w:val="ATableL0"/>
              <w:keepNext/>
              <w:keepLines/>
              <w:rPr>
                <w:szCs w:val="26"/>
              </w:rPr>
            </w:pPr>
          </w:p>
        </w:tc>
      </w:tr>
      <w:tr w:rsidR="00B678DE" w:rsidRPr="0036311B" w:rsidTr="00AF49DB">
        <w:tc>
          <w:tcPr>
            <w:tcW w:w="759" w:type="dxa"/>
          </w:tcPr>
          <w:p w:rsidR="00B678DE" w:rsidRPr="0036311B" w:rsidRDefault="00B678DE" w:rsidP="00A976A3">
            <w:pPr>
              <w:pStyle w:val="ATableL0"/>
              <w:keepNext/>
              <w:keepLines/>
              <w:numPr>
                <w:ilvl w:val="0"/>
                <w:numId w:val="16"/>
              </w:numPr>
              <w:jc w:val="center"/>
              <w:rPr>
                <w:szCs w:val="26"/>
              </w:rPr>
            </w:pPr>
          </w:p>
        </w:tc>
        <w:tc>
          <w:tcPr>
            <w:tcW w:w="1192" w:type="dxa"/>
          </w:tcPr>
          <w:p w:rsidR="00B678DE" w:rsidRPr="0036311B" w:rsidRDefault="00B678DE" w:rsidP="00B678DE">
            <w:pPr>
              <w:pStyle w:val="ATableL0"/>
              <w:keepNext/>
              <w:keepLines/>
              <w:rPr>
                <w:szCs w:val="26"/>
              </w:rPr>
            </w:pPr>
          </w:p>
        </w:tc>
        <w:tc>
          <w:tcPr>
            <w:tcW w:w="2410" w:type="dxa"/>
          </w:tcPr>
          <w:p w:rsidR="00B678DE" w:rsidRPr="0036311B" w:rsidRDefault="00B678DE" w:rsidP="00B678DE">
            <w:pPr>
              <w:pStyle w:val="ATableL0"/>
              <w:keepNext/>
              <w:keepLines/>
              <w:rPr>
                <w:szCs w:val="26"/>
              </w:rPr>
            </w:pPr>
          </w:p>
        </w:tc>
        <w:tc>
          <w:tcPr>
            <w:tcW w:w="992" w:type="dxa"/>
          </w:tcPr>
          <w:p w:rsidR="00B678DE" w:rsidRPr="0036311B" w:rsidRDefault="00B678DE" w:rsidP="00B678DE">
            <w:pPr>
              <w:pStyle w:val="ATableL0"/>
              <w:keepNext/>
              <w:keepLines/>
              <w:rPr>
                <w:szCs w:val="26"/>
              </w:rPr>
            </w:pPr>
          </w:p>
        </w:tc>
        <w:tc>
          <w:tcPr>
            <w:tcW w:w="4264" w:type="dxa"/>
          </w:tcPr>
          <w:p w:rsidR="00B678DE" w:rsidRPr="00D63A9F" w:rsidRDefault="00B678DE" w:rsidP="00B678DE">
            <w:pPr>
              <w:pStyle w:val="ATableL0"/>
              <w:keepNext/>
              <w:keepLines/>
              <w:rPr>
                <w:szCs w:val="26"/>
              </w:rPr>
            </w:pPr>
          </w:p>
        </w:tc>
      </w:tr>
      <w:tr w:rsidR="00D63A9F" w:rsidRPr="0036311B" w:rsidTr="00AF49DB">
        <w:tc>
          <w:tcPr>
            <w:tcW w:w="759" w:type="dxa"/>
          </w:tcPr>
          <w:p w:rsidR="00D63A9F" w:rsidRPr="0036311B" w:rsidRDefault="00D63A9F" w:rsidP="00A976A3">
            <w:pPr>
              <w:pStyle w:val="ATableL0"/>
              <w:keepNext/>
              <w:keepLines/>
              <w:numPr>
                <w:ilvl w:val="0"/>
                <w:numId w:val="16"/>
              </w:numPr>
              <w:jc w:val="center"/>
              <w:rPr>
                <w:szCs w:val="26"/>
              </w:rPr>
            </w:pPr>
          </w:p>
        </w:tc>
        <w:tc>
          <w:tcPr>
            <w:tcW w:w="1192" w:type="dxa"/>
          </w:tcPr>
          <w:p w:rsidR="00D63A9F" w:rsidRPr="0036311B" w:rsidRDefault="00D63A9F" w:rsidP="00B678DE">
            <w:pPr>
              <w:pStyle w:val="ATableL0"/>
              <w:keepNext/>
              <w:keepLines/>
              <w:rPr>
                <w:szCs w:val="26"/>
              </w:rPr>
            </w:pPr>
          </w:p>
        </w:tc>
        <w:tc>
          <w:tcPr>
            <w:tcW w:w="2410" w:type="dxa"/>
          </w:tcPr>
          <w:p w:rsidR="00D63A9F" w:rsidRDefault="00D63A9F" w:rsidP="00B678DE">
            <w:pPr>
              <w:pStyle w:val="ATableL0"/>
              <w:keepNext/>
              <w:keepLines/>
              <w:rPr>
                <w:szCs w:val="26"/>
              </w:rPr>
            </w:pPr>
          </w:p>
        </w:tc>
        <w:tc>
          <w:tcPr>
            <w:tcW w:w="992" w:type="dxa"/>
          </w:tcPr>
          <w:p w:rsidR="00D63A9F" w:rsidRDefault="00D63A9F" w:rsidP="00B678DE">
            <w:pPr>
              <w:pStyle w:val="ATableL0"/>
              <w:keepNext/>
              <w:keepLines/>
              <w:rPr>
                <w:szCs w:val="26"/>
              </w:rPr>
            </w:pPr>
          </w:p>
        </w:tc>
        <w:tc>
          <w:tcPr>
            <w:tcW w:w="4264" w:type="dxa"/>
          </w:tcPr>
          <w:p w:rsidR="00D63A9F" w:rsidRPr="00D63A9F" w:rsidRDefault="00D63A9F" w:rsidP="00B678DE">
            <w:pPr>
              <w:pStyle w:val="ATableL0"/>
              <w:keepNext/>
              <w:keepLines/>
              <w:rPr>
                <w:color w:val="000000"/>
                <w:sz w:val="23"/>
                <w:szCs w:val="23"/>
                <w:shd w:val="clear" w:color="auto" w:fill="FFFFFF"/>
              </w:rPr>
            </w:pPr>
          </w:p>
        </w:tc>
      </w:tr>
    </w:tbl>
    <w:p w:rsidR="008D7DC6" w:rsidRDefault="008D7DC6" w:rsidP="008D7DC6"/>
    <w:sectPr w:rsidR="008D7DC6" w:rsidSect="00B84B09">
      <w:headerReference w:type="even" r:id="rId13"/>
      <w:pgSz w:w="11907" w:h="16840" w:code="9"/>
      <w:pgMar w:top="1325" w:right="1210" w:bottom="1325" w:left="1296" w:header="907" w:footer="17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1A8B" w:rsidRDefault="00141A8B">
      <w:r>
        <w:separator/>
      </w:r>
    </w:p>
    <w:p w:rsidR="00141A8B" w:rsidRDefault="00141A8B"/>
    <w:p w:rsidR="00141A8B" w:rsidRDefault="00141A8B"/>
    <w:p w:rsidR="00141A8B" w:rsidRDefault="00141A8B"/>
    <w:p w:rsidR="00141A8B" w:rsidRDefault="00141A8B"/>
  </w:endnote>
  <w:endnote w:type="continuationSeparator" w:id="0">
    <w:p w:rsidR="00141A8B" w:rsidRDefault="00141A8B">
      <w:r>
        <w:continuationSeparator/>
      </w:r>
    </w:p>
    <w:p w:rsidR="00141A8B" w:rsidRDefault="00141A8B"/>
    <w:p w:rsidR="00141A8B" w:rsidRDefault="00141A8B"/>
    <w:p w:rsidR="00141A8B" w:rsidRDefault="00141A8B"/>
    <w:p w:rsidR="00141A8B" w:rsidRDefault="00141A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1A8B" w:rsidRDefault="00141A8B">
      <w:r>
        <w:separator/>
      </w:r>
    </w:p>
    <w:p w:rsidR="00141A8B" w:rsidRDefault="00141A8B"/>
    <w:p w:rsidR="00141A8B" w:rsidRDefault="00141A8B"/>
    <w:p w:rsidR="00141A8B" w:rsidRDefault="00141A8B"/>
    <w:p w:rsidR="00141A8B" w:rsidRDefault="00141A8B"/>
  </w:footnote>
  <w:footnote w:type="continuationSeparator" w:id="0">
    <w:p w:rsidR="00141A8B" w:rsidRDefault="00141A8B">
      <w:r>
        <w:continuationSeparator/>
      </w:r>
    </w:p>
    <w:p w:rsidR="00141A8B" w:rsidRDefault="00141A8B"/>
    <w:p w:rsidR="00141A8B" w:rsidRDefault="00141A8B"/>
    <w:p w:rsidR="00141A8B" w:rsidRDefault="00141A8B"/>
    <w:p w:rsidR="00141A8B" w:rsidRDefault="00141A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19B" w:rsidRDefault="002451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463C4"/>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6419B"/>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71A12"/>
    <w:multiLevelType w:val="hybridMultilevel"/>
    <w:tmpl w:val="931E87D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EC68B9"/>
    <w:multiLevelType w:val="hybridMultilevel"/>
    <w:tmpl w:val="A5D09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3A526B"/>
    <w:multiLevelType w:val="hybridMultilevel"/>
    <w:tmpl w:val="8BEA338E"/>
    <w:lvl w:ilvl="0" w:tplc="B9C8CD8A">
      <w:start w:val="1"/>
      <w:numFmt w:val="decimal"/>
      <w:lvlText w:val="%1"/>
      <w:lvlJc w:val="left"/>
      <w:pPr>
        <w:ind w:left="360" w:hanging="360"/>
      </w:pPr>
      <w:rPr>
        <w:rFonts w:ascii="SimSun" w:hAnsi="SimSun" w:cs="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7666932"/>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5B47A6"/>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F7BA9"/>
    <w:multiLevelType w:val="hybridMultilevel"/>
    <w:tmpl w:val="A5D09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F76CA0"/>
    <w:multiLevelType w:val="hybridMultilevel"/>
    <w:tmpl w:val="18282DD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75704C"/>
    <w:multiLevelType w:val="hybridMultilevel"/>
    <w:tmpl w:val="A57ACA90"/>
    <w:lvl w:ilvl="0" w:tplc="38929EA2">
      <w:start w:val="1"/>
      <w:numFmt w:val="decimal"/>
      <w:lvlText w:val="%1"/>
      <w:lvlJc w:val="right"/>
      <w:pPr>
        <w:ind w:left="360" w:hanging="360"/>
      </w:pPr>
      <w:rPr>
        <w:rFonts w:ascii="SimSun" w:hAnsi="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6265A1"/>
    <w:multiLevelType w:val="multilevel"/>
    <w:tmpl w:val="AC0E3CA0"/>
    <w:lvl w:ilvl="0">
      <w:numFmt w:val="bullet"/>
      <w:lvlText w:val="-"/>
      <w:lvlJc w:val="left"/>
      <w:pPr>
        <w:ind w:left="360" w:hanging="360"/>
      </w:pPr>
      <w:rPr>
        <w:rFonts w:ascii="Cambria Math" w:hAnsi="Cambria Math" w:hint="default"/>
      </w:rPr>
    </w:lvl>
    <w:lvl w:ilvl="1">
      <w:start w:val="1"/>
      <w:numFmt w:val="bullet"/>
      <w:pStyle w:val="Bullet2"/>
      <w:lvlText w:val=""/>
      <w:lvlJc w:val="left"/>
      <w:pPr>
        <w:ind w:left="720" w:hanging="360"/>
      </w:pPr>
      <w:rPr>
        <w:rFonts w:ascii="Aptos Display" w:hAnsi="Aptos Display" w:hint="default"/>
        <w:sz w:val="22"/>
      </w:rPr>
    </w:lvl>
    <w:lvl w:ilvl="2">
      <w:start w:val="1"/>
      <w:numFmt w:val="bullet"/>
      <w:pStyle w:val="Bullet3"/>
      <w:lvlText w:val=""/>
      <w:lvlJc w:val="left"/>
      <w:pPr>
        <w:ind w:left="1080" w:hanging="360"/>
      </w:pPr>
      <w:rPr>
        <w:rFonts w:ascii="Arial" w:hAnsi="Arial" w:hint="default"/>
      </w:rPr>
    </w:lvl>
    <w:lvl w:ilvl="3">
      <w:start w:val="1"/>
      <w:numFmt w:val="bullet"/>
      <w:pStyle w:val="Bullet4"/>
      <w:lvlText w:val=""/>
      <w:lvlJc w:val="left"/>
      <w:pPr>
        <w:ind w:left="1440" w:hanging="360"/>
      </w:pPr>
      <w:rPr>
        <w:rFonts w:ascii="Aptos Display" w:hAnsi="Aptos Display" w:hint="default"/>
      </w:rPr>
    </w:lvl>
    <w:lvl w:ilvl="4">
      <w:start w:val="1"/>
      <w:numFmt w:val="bullet"/>
      <w:pStyle w:val="Bullet5"/>
      <w:lvlText w:val="o"/>
      <w:lvlJc w:val="left"/>
      <w:pPr>
        <w:ind w:left="1800" w:hanging="360"/>
      </w:pPr>
      <w:rPr>
        <w:rFonts w:ascii="Symbol" w:hAnsi="Symbol" w:hint="default"/>
      </w:rPr>
    </w:lvl>
    <w:lvl w:ilvl="5">
      <w:start w:val="1"/>
      <w:numFmt w:val="bullet"/>
      <w:pStyle w:val="Bullet6"/>
      <w:lvlText w:val=""/>
      <w:lvlJc w:val="left"/>
      <w:pPr>
        <w:ind w:left="2160" w:hanging="360"/>
      </w:pPr>
      <w:rPr>
        <w:rFonts w:ascii="Arial" w:hAnsi="Arial" w:hint="default"/>
      </w:rPr>
    </w:lvl>
    <w:lvl w:ilvl="6">
      <w:start w:val="1"/>
      <w:numFmt w:val="bullet"/>
      <w:pStyle w:val="Bullet7"/>
      <w:lvlText w:val=""/>
      <w:lvlJc w:val="left"/>
      <w:pPr>
        <w:ind w:left="2520" w:hanging="360"/>
      </w:pPr>
      <w:rPr>
        <w:rFonts w:ascii="Aptos Display" w:hAnsi="Aptos Display" w:hint="default"/>
      </w:rPr>
    </w:lvl>
    <w:lvl w:ilvl="7">
      <w:start w:val="1"/>
      <w:numFmt w:val="bullet"/>
      <w:pStyle w:val="Bullet8"/>
      <w:lvlText w:val="o"/>
      <w:lvlJc w:val="left"/>
      <w:pPr>
        <w:ind w:left="2880" w:hanging="360"/>
      </w:pPr>
      <w:rPr>
        <w:rFonts w:ascii="Symbol" w:hAnsi="Symbol" w:hint="default"/>
      </w:rPr>
    </w:lvl>
    <w:lvl w:ilvl="8">
      <w:start w:val="1"/>
      <w:numFmt w:val="bullet"/>
      <w:pStyle w:val="Bullet9"/>
      <w:lvlText w:val=""/>
      <w:lvlJc w:val="left"/>
      <w:pPr>
        <w:ind w:left="3240" w:hanging="360"/>
      </w:pPr>
      <w:rPr>
        <w:rFonts w:ascii="Arial" w:hAnsi="Arial" w:hint="default"/>
      </w:rPr>
    </w:lvl>
  </w:abstractNum>
  <w:abstractNum w:abstractNumId="11" w15:restartNumberingAfterBreak="0">
    <w:nsid w:val="2EAD6C4A"/>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4609A"/>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74CC0"/>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3E0CF8"/>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AD48F1"/>
    <w:multiLevelType w:val="hybridMultilevel"/>
    <w:tmpl w:val="6EF07AF8"/>
    <w:lvl w:ilvl="0" w:tplc="FFFFFFFF">
      <w:start w:val="1"/>
      <w:numFmt w:val="decimal"/>
      <w:pStyle w:val="CaptionHinh"/>
      <w:suff w:val="space"/>
      <w:lvlText w:val="Hình %1:"/>
      <w:lvlJc w:val="center"/>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0A1B2A"/>
    <w:multiLevelType w:val="multilevel"/>
    <w:tmpl w:val="ED625D8C"/>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0" w:firstLine="360"/>
      </w:pPr>
      <w:rPr>
        <w:rFonts w:ascii="SimSun" w:hAnsi="SimSun" w:cs="SimSun" w:hint="default"/>
      </w:rPr>
    </w:lvl>
    <w:lvl w:ilvl="3">
      <w:start w:val="1"/>
      <w:numFmt w:val="bullet"/>
      <w:pStyle w:val="ANormalBullet2"/>
      <w:lvlText w:val="+"/>
      <w:lvlJc w:val="left"/>
      <w:pPr>
        <w:tabs>
          <w:tab w:val="num" w:pos="1080"/>
        </w:tabs>
        <w:ind w:left="360" w:firstLine="360"/>
      </w:pPr>
      <w:rPr>
        <w:rFonts w:ascii="SimSun" w:hAnsi="SimSun" w:cs="SimSun" w:hint="default"/>
        <w:color w:val="auto"/>
      </w:rPr>
    </w:lvl>
    <w:lvl w:ilvl="4">
      <w:start w:val="1"/>
      <w:numFmt w:val="bullet"/>
      <w:pStyle w:val="ANormalBullet3"/>
      <w:lvlText w:val="○"/>
      <w:lvlJc w:val="left"/>
      <w:pPr>
        <w:tabs>
          <w:tab w:val="num" w:pos="1440"/>
        </w:tabs>
        <w:ind w:left="720" w:firstLine="360"/>
      </w:pPr>
      <w:rPr>
        <w:rFonts w:ascii="SimSun" w:hAnsi="SimSun" w:cs="SimSun" w:hint="default"/>
      </w:rPr>
    </w:lvl>
    <w:lvl w:ilvl="5">
      <w:start w:val="1"/>
      <w:numFmt w:val="bullet"/>
      <w:pStyle w:val="ANormalBullet4"/>
      <w:lvlText w:val=""/>
      <w:lvlJc w:val="left"/>
      <w:pPr>
        <w:tabs>
          <w:tab w:val="num" w:pos="1800"/>
        </w:tabs>
        <w:ind w:left="1080" w:firstLine="360"/>
      </w:pPr>
      <w:rPr>
        <w:rFonts w:ascii="Arial" w:hAnsi="Arial" w:hint="default"/>
      </w:rPr>
    </w:lvl>
    <w:lvl w:ilvl="6">
      <w:start w:val="1"/>
      <w:numFmt w:val="bullet"/>
      <w:pStyle w:val="ANormalBullet5"/>
      <w:lvlText w:val=""/>
      <w:lvlJc w:val="left"/>
      <w:pPr>
        <w:tabs>
          <w:tab w:val="num" w:pos="2160"/>
        </w:tabs>
        <w:ind w:left="1440" w:firstLine="360"/>
      </w:pPr>
      <w:rPr>
        <w:rFonts w:ascii="Arial" w:hAnsi="Arial" w:hint="default"/>
      </w:rPr>
    </w:lvl>
    <w:lvl w:ilvl="7">
      <w:start w:val="1"/>
      <w:numFmt w:val="bullet"/>
      <w:pStyle w:val="ANormalBullet6"/>
      <w:lvlText w:val=""/>
      <w:lvlJc w:val="left"/>
      <w:pPr>
        <w:tabs>
          <w:tab w:val="num" w:pos="2520"/>
        </w:tabs>
        <w:ind w:left="1800" w:firstLine="360"/>
      </w:pPr>
      <w:rPr>
        <w:rFonts w:ascii="Arial" w:hAnsi="Arial" w:hint="default"/>
      </w:rPr>
    </w:lvl>
    <w:lvl w:ilvl="8">
      <w:start w:val="1"/>
      <w:numFmt w:val="none"/>
      <w:lvlText w:val=""/>
      <w:lvlJc w:val="left"/>
      <w:pPr>
        <w:tabs>
          <w:tab w:val="num" w:pos="4959"/>
        </w:tabs>
        <w:ind w:left="4959" w:hanging="425"/>
      </w:pPr>
      <w:rPr>
        <w:rFonts w:hint="default"/>
      </w:rPr>
    </w:lvl>
  </w:abstractNum>
  <w:abstractNum w:abstractNumId="17" w15:restartNumberingAfterBreak="0">
    <w:nsid w:val="4D7E14D3"/>
    <w:multiLevelType w:val="hybridMultilevel"/>
    <w:tmpl w:val="5B3A4652"/>
    <w:lvl w:ilvl="0" w:tplc="3042E110">
      <w:start w:val="1"/>
      <w:numFmt w:val="bullet"/>
      <w:pStyle w:val="TBullet2"/>
      <w:lvlText w:val="o"/>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1800"/>
        </w:tabs>
        <w:ind w:left="1800" w:hanging="360"/>
      </w:pPr>
      <w:rPr>
        <w:rFonts w:ascii="Symbol" w:hAnsi="Symbol" w:cs="Symbol" w:hint="default"/>
      </w:rPr>
    </w:lvl>
    <w:lvl w:ilvl="2" w:tplc="04090005" w:tentative="1">
      <w:start w:val="1"/>
      <w:numFmt w:val="bullet"/>
      <w:lvlText w:val=""/>
      <w:lvlJc w:val="left"/>
      <w:pPr>
        <w:tabs>
          <w:tab w:val="num" w:pos="2520"/>
        </w:tabs>
        <w:ind w:left="2520" w:hanging="360"/>
      </w:pPr>
      <w:rPr>
        <w:rFonts w:ascii="Arial" w:hAnsi="Arial" w:hint="default"/>
      </w:rPr>
    </w:lvl>
    <w:lvl w:ilvl="3" w:tplc="04090001" w:tentative="1">
      <w:start w:val="1"/>
      <w:numFmt w:val="bullet"/>
      <w:lvlText w:val=""/>
      <w:lvlJc w:val="left"/>
      <w:pPr>
        <w:tabs>
          <w:tab w:val="num" w:pos="3240"/>
        </w:tabs>
        <w:ind w:left="3240" w:hanging="360"/>
      </w:pPr>
      <w:rPr>
        <w:rFonts w:ascii="Aptos Display" w:hAnsi="Aptos Display" w:hint="default"/>
      </w:rPr>
    </w:lvl>
    <w:lvl w:ilvl="4" w:tplc="04090003" w:tentative="1">
      <w:start w:val="1"/>
      <w:numFmt w:val="bullet"/>
      <w:lvlText w:val="o"/>
      <w:lvlJc w:val="left"/>
      <w:pPr>
        <w:tabs>
          <w:tab w:val="num" w:pos="3960"/>
        </w:tabs>
        <w:ind w:left="3960" w:hanging="360"/>
      </w:pPr>
      <w:rPr>
        <w:rFonts w:ascii="Symbol" w:hAnsi="Symbol" w:cs="Symbol" w:hint="default"/>
      </w:rPr>
    </w:lvl>
    <w:lvl w:ilvl="5" w:tplc="04090005" w:tentative="1">
      <w:start w:val="1"/>
      <w:numFmt w:val="bullet"/>
      <w:lvlText w:val=""/>
      <w:lvlJc w:val="left"/>
      <w:pPr>
        <w:tabs>
          <w:tab w:val="num" w:pos="4680"/>
        </w:tabs>
        <w:ind w:left="4680" w:hanging="360"/>
      </w:pPr>
      <w:rPr>
        <w:rFonts w:ascii="Arial" w:hAnsi="Arial" w:hint="default"/>
      </w:rPr>
    </w:lvl>
    <w:lvl w:ilvl="6" w:tplc="04090001" w:tentative="1">
      <w:start w:val="1"/>
      <w:numFmt w:val="bullet"/>
      <w:lvlText w:val=""/>
      <w:lvlJc w:val="left"/>
      <w:pPr>
        <w:tabs>
          <w:tab w:val="num" w:pos="5400"/>
        </w:tabs>
        <w:ind w:left="5400" w:hanging="360"/>
      </w:pPr>
      <w:rPr>
        <w:rFonts w:ascii="Aptos Display" w:hAnsi="Aptos Display" w:hint="default"/>
      </w:rPr>
    </w:lvl>
    <w:lvl w:ilvl="7" w:tplc="04090003" w:tentative="1">
      <w:start w:val="1"/>
      <w:numFmt w:val="bullet"/>
      <w:lvlText w:val="o"/>
      <w:lvlJc w:val="left"/>
      <w:pPr>
        <w:tabs>
          <w:tab w:val="num" w:pos="6120"/>
        </w:tabs>
        <w:ind w:left="6120" w:hanging="360"/>
      </w:pPr>
      <w:rPr>
        <w:rFonts w:ascii="Symbol" w:hAnsi="Symbol" w:cs="Symbol" w:hint="default"/>
      </w:rPr>
    </w:lvl>
    <w:lvl w:ilvl="8" w:tplc="04090005" w:tentative="1">
      <w:start w:val="1"/>
      <w:numFmt w:val="bullet"/>
      <w:lvlText w:val=""/>
      <w:lvlJc w:val="left"/>
      <w:pPr>
        <w:tabs>
          <w:tab w:val="num" w:pos="6840"/>
        </w:tabs>
        <w:ind w:left="6840" w:hanging="360"/>
      </w:pPr>
      <w:rPr>
        <w:rFonts w:ascii="Arial" w:hAnsi="Arial" w:hint="default"/>
      </w:rPr>
    </w:lvl>
  </w:abstractNum>
  <w:abstractNum w:abstractNumId="18" w15:restartNumberingAfterBreak="0">
    <w:nsid w:val="623D7776"/>
    <w:multiLevelType w:val="multilevel"/>
    <w:tmpl w:val="3AB247B2"/>
    <w:lvl w:ilvl="0">
      <w:start w:val="2"/>
      <w:numFmt w:val="bullet"/>
      <w:pStyle w:val="HVB1"/>
      <w:lvlText w:val="-"/>
      <w:lvlJc w:val="left"/>
      <w:pPr>
        <w:ind w:left="360" w:hanging="360"/>
      </w:pPr>
      <w:rPr>
        <w:rFonts w:ascii="SimSun" w:eastAsia="SimSun" w:hAnsi="SimSun" w:cs="SimSun" w:hint="default"/>
      </w:rPr>
    </w:lvl>
    <w:lvl w:ilvl="1">
      <w:numFmt w:val="bullet"/>
      <w:pStyle w:val="HVB2"/>
      <w:lvlText w:val="+"/>
      <w:lvlJc w:val="left"/>
      <w:pPr>
        <w:ind w:left="720" w:hanging="360"/>
      </w:pPr>
      <w:rPr>
        <w:rFonts w:ascii="Cambria Math" w:eastAsia="Wingdings" w:hAnsi="Cambria Math" w:hint="default"/>
      </w:rPr>
    </w:lvl>
    <w:lvl w:ilvl="2">
      <w:start w:val="1"/>
      <w:numFmt w:val="bullet"/>
      <w:pStyle w:val="HVB3"/>
      <w:lvlText w:val=""/>
      <w:lvlJc w:val="left"/>
      <w:pPr>
        <w:ind w:left="1080" w:hanging="360"/>
      </w:pPr>
      <w:rPr>
        <w:rFonts w:ascii="Arial" w:hAnsi="Arial" w:hint="default"/>
      </w:rPr>
    </w:lvl>
    <w:lvl w:ilvl="3">
      <w:start w:val="1"/>
      <w:numFmt w:val="bullet"/>
      <w:pStyle w:val="Bullet40"/>
      <w:lvlText w:val="o"/>
      <w:lvlJc w:val="left"/>
      <w:pPr>
        <w:ind w:left="1440" w:hanging="360"/>
      </w:pPr>
      <w:rPr>
        <w:rFonts w:ascii="Symbol" w:hAnsi="Symbol" w:cs="Symbol" w:hint="default"/>
      </w:rPr>
    </w:lvl>
    <w:lvl w:ilvl="4">
      <w:start w:val="1"/>
      <w:numFmt w:val="bullet"/>
      <w:lvlText w:val=""/>
      <w:lvlJc w:val="left"/>
      <w:pPr>
        <w:ind w:left="1800" w:hanging="360"/>
      </w:pPr>
      <w:rPr>
        <w:rFonts w:ascii="Aptos Display" w:hAnsi="Aptos Display"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ptos Display" w:hAnsi="Aptos Display" w:hint="default"/>
      </w:rPr>
    </w:lvl>
    <w:lvl w:ilvl="8">
      <w:start w:val="1"/>
      <w:numFmt w:val="bullet"/>
      <w:lvlText w:val=""/>
      <w:lvlJc w:val="left"/>
      <w:pPr>
        <w:ind w:left="3240" w:hanging="360"/>
      </w:pPr>
      <w:rPr>
        <w:rFonts w:ascii="Aptos Display" w:hAnsi="Aptos Display" w:hint="default"/>
      </w:rPr>
    </w:lvl>
  </w:abstractNum>
  <w:abstractNum w:abstractNumId="19" w15:restartNumberingAfterBreak="0">
    <w:nsid w:val="64B410C7"/>
    <w:multiLevelType w:val="hybridMultilevel"/>
    <w:tmpl w:val="CA803E18"/>
    <w:lvl w:ilvl="0" w:tplc="A2C6EF10">
      <w:start w:val="1"/>
      <w:numFmt w:val="bullet"/>
      <w:pStyle w:val="ListBullet3"/>
      <w:lvlText w:val=""/>
      <w:lvlJc w:val="left"/>
      <w:pPr>
        <w:tabs>
          <w:tab w:val="num" w:pos="720"/>
        </w:tabs>
        <w:ind w:left="720" w:hanging="360"/>
      </w:pPr>
      <w:rPr>
        <w:rFonts w:ascii="Arial" w:hAnsi="Arial" w:hint="default"/>
        <w:sz w:val="16"/>
        <w:szCs w:val="16"/>
      </w:rPr>
    </w:lvl>
    <w:lvl w:ilvl="1" w:tplc="04090003">
      <w:start w:val="1"/>
      <w:numFmt w:val="bullet"/>
      <w:lvlText w:val="o"/>
      <w:lvlJc w:val="left"/>
      <w:pPr>
        <w:tabs>
          <w:tab w:val="num" w:pos="1440"/>
        </w:tabs>
        <w:ind w:left="1440" w:hanging="360"/>
      </w:pPr>
      <w:rPr>
        <w:rFonts w:ascii="Symbol" w:hAnsi="Symbol" w:cs="Symbol" w:hint="default"/>
      </w:rPr>
    </w:lvl>
    <w:lvl w:ilvl="2" w:tplc="04090005" w:tentative="1">
      <w:start w:val="1"/>
      <w:numFmt w:val="bullet"/>
      <w:lvlText w:val=""/>
      <w:lvlJc w:val="left"/>
      <w:pPr>
        <w:tabs>
          <w:tab w:val="num" w:pos="2160"/>
        </w:tabs>
        <w:ind w:left="2160" w:hanging="360"/>
      </w:pPr>
      <w:rPr>
        <w:rFonts w:ascii="Arial" w:hAnsi="Arial" w:hint="default"/>
      </w:rPr>
    </w:lvl>
    <w:lvl w:ilvl="3" w:tplc="04090001" w:tentative="1">
      <w:start w:val="1"/>
      <w:numFmt w:val="bullet"/>
      <w:lvlText w:val=""/>
      <w:lvlJc w:val="left"/>
      <w:pPr>
        <w:tabs>
          <w:tab w:val="num" w:pos="2880"/>
        </w:tabs>
        <w:ind w:left="2880" w:hanging="360"/>
      </w:pPr>
      <w:rPr>
        <w:rFonts w:ascii="Aptos Display" w:hAnsi="Aptos Display" w:hint="default"/>
      </w:rPr>
    </w:lvl>
    <w:lvl w:ilvl="4" w:tplc="04090003" w:tentative="1">
      <w:start w:val="1"/>
      <w:numFmt w:val="bullet"/>
      <w:lvlText w:val="o"/>
      <w:lvlJc w:val="left"/>
      <w:pPr>
        <w:tabs>
          <w:tab w:val="num" w:pos="3600"/>
        </w:tabs>
        <w:ind w:left="3600" w:hanging="360"/>
      </w:pPr>
      <w:rPr>
        <w:rFonts w:ascii="Symbol" w:hAnsi="Symbol" w:cs="Symbol" w:hint="default"/>
      </w:rPr>
    </w:lvl>
    <w:lvl w:ilvl="5" w:tplc="04090005" w:tentative="1">
      <w:start w:val="1"/>
      <w:numFmt w:val="bullet"/>
      <w:lvlText w:val=""/>
      <w:lvlJc w:val="left"/>
      <w:pPr>
        <w:tabs>
          <w:tab w:val="num" w:pos="4320"/>
        </w:tabs>
        <w:ind w:left="4320" w:hanging="360"/>
      </w:pPr>
      <w:rPr>
        <w:rFonts w:ascii="Arial" w:hAnsi="Arial" w:hint="default"/>
      </w:rPr>
    </w:lvl>
    <w:lvl w:ilvl="6" w:tplc="04090001" w:tentative="1">
      <w:start w:val="1"/>
      <w:numFmt w:val="bullet"/>
      <w:lvlText w:val=""/>
      <w:lvlJc w:val="left"/>
      <w:pPr>
        <w:tabs>
          <w:tab w:val="num" w:pos="5040"/>
        </w:tabs>
        <w:ind w:left="5040" w:hanging="360"/>
      </w:pPr>
      <w:rPr>
        <w:rFonts w:ascii="Aptos Display" w:hAnsi="Aptos Display" w:hint="default"/>
      </w:rPr>
    </w:lvl>
    <w:lvl w:ilvl="7" w:tplc="04090003" w:tentative="1">
      <w:start w:val="1"/>
      <w:numFmt w:val="bullet"/>
      <w:lvlText w:val="o"/>
      <w:lvlJc w:val="left"/>
      <w:pPr>
        <w:tabs>
          <w:tab w:val="num" w:pos="5760"/>
        </w:tabs>
        <w:ind w:left="5760" w:hanging="360"/>
      </w:pPr>
      <w:rPr>
        <w:rFonts w:ascii="Symbol" w:hAnsi="Symbol" w:cs="Symbol" w:hint="default"/>
      </w:rPr>
    </w:lvl>
    <w:lvl w:ilvl="8" w:tplc="04090005"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8C92DF5"/>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33002"/>
    <w:multiLevelType w:val="hybridMultilevel"/>
    <w:tmpl w:val="7BC016FA"/>
    <w:lvl w:ilvl="0" w:tplc="F672F820">
      <w:start w:val="1"/>
      <w:numFmt w:val="decimal"/>
      <w:pStyle w:val="CaptionBng"/>
      <w:suff w:val="space"/>
      <w:lvlText w:val="Bảng %1:"/>
      <w:lvlJc w:val="center"/>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2DF33D2"/>
    <w:multiLevelType w:val="multilevel"/>
    <w:tmpl w:val="9868676A"/>
    <w:lvl w:ilvl="0">
      <w:numFmt w:val="bullet"/>
      <w:pStyle w:val="aducng"/>
      <w:suff w:val="space"/>
      <w:lvlText w:val="+"/>
      <w:lvlJc w:val="left"/>
      <w:pPr>
        <w:ind w:left="0" w:firstLine="927"/>
      </w:pPr>
      <w:rPr>
        <w:rFonts w:ascii="SimSun" w:hAnsi="SimSun" w:cs="SimSun" w:hint="default"/>
      </w:rPr>
    </w:lvl>
    <w:lvl w:ilvl="1">
      <w:start w:val="1"/>
      <w:numFmt w:val="bullet"/>
      <w:lvlText w:val="o"/>
      <w:lvlJc w:val="left"/>
      <w:pPr>
        <w:ind w:left="2007" w:hanging="360"/>
      </w:pPr>
      <w:rPr>
        <w:rFonts w:ascii="Symbol" w:hAnsi="Symbol" w:cs="Symbol" w:hint="default"/>
      </w:rPr>
    </w:lvl>
    <w:lvl w:ilvl="2">
      <w:start w:val="1"/>
      <w:numFmt w:val="bullet"/>
      <w:lvlText w:val=""/>
      <w:lvlJc w:val="left"/>
      <w:pPr>
        <w:ind w:left="2727" w:hanging="360"/>
      </w:pPr>
      <w:rPr>
        <w:rFonts w:ascii="Arial" w:hAnsi="Arial" w:hint="default"/>
      </w:rPr>
    </w:lvl>
    <w:lvl w:ilvl="3">
      <w:start w:val="1"/>
      <w:numFmt w:val="bullet"/>
      <w:lvlText w:val=""/>
      <w:lvlJc w:val="left"/>
      <w:pPr>
        <w:ind w:left="3447" w:hanging="360"/>
      </w:pPr>
      <w:rPr>
        <w:rFonts w:ascii="Aptos Display" w:hAnsi="Aptos Display" w:hint="default"/>
      </w:rPr>
    </w:lvl>
    <w:lvl w:ilvl="4">
      <w:start w:val="1"/>
      <w:numFmt w:val="bullet"/>
      <w:lvlText w:val="o"/>
      <w:lvlJc w:val="left"/>
      <w:pPr>
        <w:ind w:left="4167" w:hanging="360"/>
      </w:pPr>
      <w:rPr>
        <w:rFonts w:ascii="Symbol" w:hAnsi="Symbol" w:cs="Symbol" w:hint="default"/>
      </w:rPr>
    </w:lvl>
    <w:lvl w:ilvl="5">
      <w:start w:val="1"/>
      <w:numFmt w:val="bullet"/>
      <w:lvlText w:val=""/>
      <w:lvlJc w:val="left"/>
      <w:pPr>
        <w:ind w:left="4887" w:hanging="360"/>
      </w:pPr>
      <w:rPr>
        <w:rFonts w:ascii="Arial" w:hAnsi="Arial" w:hint="default"/>
      </w:rPr>
    </w:lvl>
    <w:lvl w:ilvl="6">
      <w:start w:val="1"/>
      <w:numFmt w:val="bullet"/>
      <w:lvlText w:val=""/>
      <w:lvlJc w:val="left"/>
      <w:pPr>
        <w:ind w:left="5607" w:hanging="360"/>
      </w:pPr>
      <w:rPr>
        <w:rFonts w:ascii="Aptos Display" w:hAnsi="Aptos Display" w:hint="default"/>
      </w:rPr>
    </w:lvl>
    <w:lvl w:ilvl="7">
      <w:start w:val="1"/>
      <w:numFmt w:val="bullet"/>
      <w:lvlText w:val="o"/>
      <w:lvlJc w:val="left"/>
      <w:pPr>
        <w:ind w:left="6327" w:hanging="360"/>
      </w:pPr>
      <w:rPr>
        <w:rFonts w:ascii="Symbol" w:hAnsi="Symbol" w:cs="Symbol" w:hint="default"/>
      </w:rPr>
    </w:lvl>
    <w:lvl w:ilvl="8">
      <w:start w:val="1"/>
      <w:numFmt w:val="bullet"/>
      <w:lvlText w:val=""/>
      <w:lvlJc w:val="left"/>
      <w:pPr>
        <w:ind w:left="7047" w:hanging="360"/>
      </w:pPr>
      <w:rPr>
        <w:rFonts w:ascii="Arial" w:hAnsi="Arial" w:hint="default"/>
      </w:rPr>
    </w:lvl>
  </w:abstractNum>
  <w:abstractNum w:abstractNumId="23" w15:restartNumberingAfterBreak="0">
    <w:nsid w:val="73652C37"/>
    <w:multiLevelType w:val="hybridMultilevel"/>
    <w:tmpl w:val="60504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407EEB"/>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033419"/>
    <w:multiLevelType w:val="multilevel"/>
    <w:tmpl w:val="05B2C44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26" w15:restartNumberingAfterBreak="0">
    <w:nsid w:val="75477BA0"/>
    <w:multiLevelType w:val="hybridMultilevel"/>
    <w:tmpl w:val="F5C64468"/>
    <w:lvl w:ilvl="0" w:tplc="4E8EF6A6">
      <w:start w:val="1"/>
      <w:numFmt w:val="decimal"/>
      <w:lvlText w:val="%1"/>
      <w:lvlJc w:val="left"/>
      <w:pPr>
        <w:ind w:left="360" w:hanging="360"/>
      </w:pPr>
      <w:rPr>
        <w:rFonts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770E24BC"/>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B41744"/>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7D00C0"/>
    <w:multiLevelType w:val="hybridMultilevel"/>
    <w:tmpl w:val="DE2029A2"/>
    <w:lvl w:ilvl="0" w:tplc="38929EA2">
      <w:start w:val="1"/>
      <w:numFmt w:val="decimal"/>
      <w:lvlText w:val="%1"/>
      <w:lvlJc w:val="right"/>
      <w:pPr>
        <w:ind w:left="720" w:hanging="360"/>
      </w:pPr>
      <w:rPr>
        <w:rFonts w:ascii="SimSun" w:hAnsi="SimSu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8"/>
  </w:num>
  <w:num w:numId="3">
    <w:abstractNumId w:val="15"/>
  </w:num>
  <w:num w:numId="4">
    <w:abstractNumId w:val="21"/>
  </w:num>
  <w:num w:numId="5">
    <w:abstractNumId w:val="17"/>
  </w:num>
  <w:num w:numId="6">
    <w:abstractNumId w:val="19"/>
  </w:num>
  <w:num w:numId="7">
    <w:abstractNumId w:val="22"/>
  </w:num>
  <w:num w:numId="8">
    <w:abstractNumId w:val="16"/>
  </w:num>
  <w:num w:numId="9">
    <w:abstractNumId w:val="3"/>
  </w:num>
  <w:num w:numId="10">
    <w:abstractNumId w:val="2"/>
  </w:num>
  <w:num w:numId="11">
    <w:abstractNumId w:val="8"/>
  </w:num>
  <w:num w:numId="12">
    <w:abstractNumId w:val="12"/>
  </w:num>
  <w:num w:numId="13">
    <w:abstractNumId w:val="27"/>
  </w:num>
  <w:num w:numId="14">
    <w:abstractNumId w:val="29"/>
  </w:num>
  <w:num w:numId="15">
    <w:abstractNumId w:val="4"/>
  </w:num>
  <w:num w:numId="16">
    <w:abstractNumId w:val="26"/>
  </w:num>
  <w:num w:numId="17">
    <w:abstractNumId w:val="10"/>
  </w:num>
  <w:num w:numId="18">
    <w:abstractNumId w:val="9"/>
  </w:num>
  <w:num w:numId="19">
    <w:abstractNumId w:val="5"/>
  </w:num>
  <w:num w:numId="20">
    <w:abstractNumId w:val="13"/>
  </w:num>
  <w:num w:numId="21">
    <w:abstractNumId w:val="0"/>
  </w:num>
  <w:num w:numId="22">
    <w:abstractNumId w:val="28"/>
  </w:num>
  <w:num w:numId="23">
    <w:abstractNumId w:val="1"/>
  </w:num>
  <w:num w:numId="24">
    <w:abstractNumId w:val="14"/>
  </w:num>
  <w:num w:numId="25">
    <w:abstractNumId w:val="20"/>
  </w:num>
  <w:num w:numId="26">
    <w:abstractNumId w:val="11"/>
  </w:num>
  <w:num w:numId="27">
    <w:abstractNumId w:val="7"/>
  </w:num>
  <w:num w:numId="28">
    <w:abstractNumId w:val="6"/>
  </w:num>
  <w:num w:numId="29">
    <w:abstractNumId w:val="24"/>
  </w:num>
  <w:num w:numId="30">
    <w:abstractNumId w:val="25"/>
  </w:num>
  <w:num w:numId="31">
    <w:abstractNumId w:val="25"/>
  </w:num>
  <w:num w:numId="32">
    <w:abstractNumId w:val="25"/>
  </w:num>
  <w:num w:numId="33">
    <w:abstractNumId w:val="16"/>
    <w:lvlOverride w:ilvl="0">
      <w:lvl w:ilvl="0">
        <w:start w:val="1"/>
        <w:numFmt w:val="none"/>
        <w:pStyle w:val="ANormal"/>
        <w:lvlText w:val=""/>
        <w:lvlJc w:val="left"/>
        <w:pPr>
          <w:ind w:left="0" w:firstLine="0"/>
        </w:pPr>
        <w:rPr>
          <w:rFonts w:hint="default"/>
          <w:sz w:val="24"/>
        </w:rPr>
      </w:lvl>
    </w:lvlOverride>
    <w:lvlOverride w:ilvl="1">
      <w:lvl w:ilvl="1">
        <w:start w:val="1"/>
        <w:numFmt w:val="none"/>
        <w:pStyle w:val="ANormalBullet0"/>
        <w:lvlText w:val="%2"/>
        <w:lvlJc w:val="left"/>
        <w:pPr>
          <w:tabs>
            <w:tab w:val="num" w:pos="360"/>
          </w:tabs>
          <w:ind w:left="0" w:firstLine="360"/>
        </w:pPr>
        <w:rPr>
          <w:rFonts w:hint="default"/>
        </w:rPr>
      </w:lvl>
    </w:lvlOverride>
    <w:lvlOverride w:ilvl="2">
      <w:lvl w:ilvl="2">
        <w:start w:val="1"/>
        <w:numFmt w:val="bullet"/>
        <w:pStyle w:val="ANormalBullet1"/>
        <w:lvlText w:val="̵"/>
        <w:lvlJc w:val="left"/>
        <w:pPr>
          <w:tabs>
            <w:tab w:val="num" w:pos="720"/>
          </w:tabs>
          <w:ind w:left="720" w:hanging="360"/>
        </w:pPr>
        <w:rPr>
          <w:rFonts w:ascii="Times New Roman" w:hAnsi="Times New Roman" w:cs="Times New Roman" w:hint="default"/>
        </w:rPr>
      </w:lvl>
    </w:lvlOverride>
    <w:lvlOverride w:ilvl="3">
      <w:lvl w:ilvl="3">
        <w:start w:val="1"/>
        <w:numFmt w:val="bullet"/>
        <w:pStyle w:val="ANormalBullet2"/>
        <w:lvlText w:val="+"/>
        <w:lvlJc w:val="left"/>
        <w:pPr>
          <w:tabs>
            <w:tab w:val="num" w:pos="1080"/>
          </w:tabs>
          <w:ind w:left="1080" w:hanging="360"/>
        </w:pPr>
        <w:rPr>
          <w:rFonts w:ascii="Times New Roman" w:hAnsi="Times New Roman" w:cs="Times New Roman" w:hint="default"/>
          <w:color w:val="auto"/>
        </w:rPr>
      </w:lvl>
    </w:lvlOverride>
    <w:lvlOverride w:ilvl="4">
      <w:lvl w:ilvl="4">
        <w:start w:val="1"/>
        <w:numFmt w:val="bullet"/>
        <w:pStyle w:val="ANormalBullet3"/>
        <w:lvlText w:val="○"/>
        <w:lvlJc w:val="left"/>
        <w:pPr>
          <w:tabs>
            <w:tab w:val="num" w:pos="1440"/>
          </w:tabs>
          <w:ind w:left="1440" w:hanging="360"/>
        </w:pPr>
        <w:rPr>
          <w:rFonts w:ascii="Times New Roman" w:hAnsi="Times New Roman" w:cs="Times New Roman" w:hint="default"/>
        </w:rPr>
      </w:lvl>
    </w:lvlOverride>
    <w:lvlOverride w:ilvl="5">
      <w:lvl w:ilvl="5">
        <w:start w:val="1"/>
        <w:numFmt w:val="bullet"/>
        <w:pStyle w:val="ANormalBullet4"/>
        <w:lvlText w:val=""/>
        <w:lvlJc w:val="left"/>
        <w:pPr>
          <w:tabs>
            <w:tab w:val="num" w:pos="1800"/>
          </w:tabs>
          <w:ind w:left="1800" w:hanging="360"/>
        </w:pPr>
        <w:rPr>
          <w:rFonts w:ascii="Wingdings" w:hAnsi="Wingdings" w:hint="default"/>
        </w:rPr>
      </w:lvl>
    </w:lvlOverride>
    <w:lvlOverride w:ilvl="6">
      <w:lvl w:ilvl="6">
        <w:start w:val="1"/>
        <w:numFmt w:val="bullet"/>
        <w:pStyle w:val="ANormalBullet5"/>
        <w:lvlText w:val=""/>
        <w:lvlJc w:val="left"/>
        <w:pPr>
          <w:tabs>
            <w:tab w:val="num" w:pos="2160"/>
          </w:tabs>
          <w:ind w:left="2160" w:hanging="360"/>
        </w:pPr>
        <w:rPr>
          <w:rFonts w:ascii="Wingdings" w:hAnsi="Wingdings" w:hint="default"/>
        </w:rPr>
      </w:lvl>
    </w:lvlOverride>
    <w:lvlOverride w:ilvl="7">
      <w:lvl w:ilvl="7">
        <w:start w:val="1"/>
        <w:numFmt w:val="bullet"/>
        <w:pStyle w:val="ANormalBullet6"/>
        <w:lvlText w:val=""/>
        <w:lvlJc w:val="left"/>
        <w:pPr>
          <w:tabs>
            <w:tab w:val="num" w:pos="2520"/>
          </w:tabs>
          <w:ind w:left="2520" w:hanging="360"/>
        </w:pPr>
        <w:rPr>
          <w:rFonts w:ascii="Wingdings" w:hAnsi="Wingdings" w:hint="default"/>
        </w:rPr>
      </w:lvl>
    </w:lvlOverride>
    <w:lvlOverride w:ilvl="8">
      <w:lvl w:ilvl="8">
        <w:start w:val="1"/>
        <w:numFmt w:val="none"/>
        <w:lvlText w:val=""/>
        <w:lvlJc w:val="left"/>
        <w:pPr>
          <w:tabs>
            <w:tab w:val="num" w:pos="4959"/>
          </w:tabs>
          <w:ind w:left="4959" w:hanging="425"/>
        </w:pPr>
        <w:rPr>
          <w:rFonts w:hint="default"/>
        </w:rPr>
      </w:lvl>
    </w:lvlOverride>
  </w:num>
  <w:num w:numId="34">
    <w:abstractNumId w:val="23"/>
  </w:num>
  <w:num w:numId="35">
    <w:abstractNumId w:val="25"/>
  </w:num>
  <w:num w:numId="36">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activeWritingStyle w:appName="MSWord" w:lang="en-AU" w:vendorID="64" w:dllVersion="131078" w:nlCheck="1" w:checkStyle="0"/>
  <w:activeWritingStyle w:appName="MSWord" w:lang="en-US" w:vendorID="64" w:dllVersion="131078" w:nlCheck="1" w:checkStyle="0"/>
  <w:activeWritingStyle w:appName="MSWord" w:lang="en-GB" w:vendorID="64" w:dllVersion="131078" w:nlCheck="1" w:checkStyle="0"/>
  <w:activeWritingStyle w:appName="MSWord" w:lang="en-SG" w:vendorID="64" w:dllVersion="131078" w:nlCheck="1" w:checkStyle="1"/>
  <w:activeWritingStyle w:appName="MSWord" w:lang="fr-FR" w:vendorID="64" w:dllVersion="131078" w:nlCheck="1" w:checkStyle="1"/>
  <w:activeWritingStyle w:appName="MSWord" w:lang="es-AR" w:vendorID="64" w:dllVersion="131078" w:nlCheck="1" w:checkStyle="0"/>
  <w:activeWritingStyle w:appName="MSWord" w:lang="es-ES" w:vendorID="64" w:dllVersion="131078" w:nlCheck="1" w:checkStyle="0"/>
  <w:activeWritingStyle w:appName="MSWord" w:lang="en-GB" w:vendorID="64" w:dllVersion="4096" w:nlCheck="1" w:checkStyle="0"/>
  <w:activeWritingStyle w:appName="MSWord" w:lang="es-ES"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activeWritingStyle w:appName="MSWord" w:lang="es-ES" w:vendorID="64" w:dllVersion="0" w:nlCheck="1" w:checkStyle="0"/>
  <w:proofState w:grammar="clean"/>
  <w:attachedTemplate r:id="rId1"/>
  <w:linkStyles/>
  <w:stylePaneFormatFilter w:val="3021" w:allStyles="1" w:customStyles="0" w:latentStyles="0" w:stylesInUse="0" w:headingStyles="1" w:numberingStyles="0" w:tableStyles="0" w:directFormattingOnRuns="0" w:directFormattingOnParagraphs="0" w:directFormattingOnNumbering="0" w:directFormattingOnTables="0" w:clearFormatting="1" w:top3HeadingStyles="1" w:visibleStyles="0" w:alternateStyleNames="0"/>
  <w:doNotTrackMoves/>
  <w:defaultTabStop w:val="720"/>
  <w:drawingGridHorizontalSpacing w:val="100"/>
  <w:drawingGridVerticalSpacing w:val="301"/>
  <w:displayHorizontalDrawingGridEvery w:val="0"/>
  <w:noPunctuationKerning/>
  <w:characterSpacingControl w:val="doNotCompress"/>
  <w:hdrShapeDefaults>
    <o:shapedefaults v:ext="edit" spidmax="3074" fill="f" fillcolor="white" stroke="f">
      <v:fill color="white" on="f"/>
      <v:stroke on="f"/>
      <o:colormru v:ext="edit" colors="#a50021,#003,#1c5639,#369,#030,#699,#033,#366"/>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9F9"/>
    <w:rsid w:val="00000460"/>
    <w:rsid w:val="00000698"/>
    <w:rsid w:val="00000809"/>
    <w:rsid w:val="00000875"/>
    <w:rsid w:val="00001151"/>
    <w:rsid w:val="00001C2B"/>
    <w:rsid w:val="00001E24"/>
    <w:rsid w:val="00001F60"/>
    <w:rsid w:val="00001FFE"/>
    <w:rsid w:val="0000210F"/>
    <w:rsid w:val="000022B6"/>
    <w:rsid w:val="000023BE"/>
    <w:rsid w:val="000029F7"/>
    <w:rsid w:val="00002B26"/>
    <w:rsid w:val="00002E31"/>
    <w:rsid w:val="00003081"/>
    <w:rsid w:val="000030DA"/>
    <w:rsid w:val="00003194"/>
    <w:rsid w:val="00003A5A"/>
    <w:rsid w:val="00004251"/>
    <w:rsid w:val="00004686"/>
    <w:rsid w:val="00005CBB"/>
    <w:rsid w:val="0000612D"/>
    <w:rsid w:val="00006415"/>
    <w:rsid w:val="00006A96"/>
    <w:rsid w:val="00006DEC"/>
    <w:rsid w:val="00007296"/>
    <w:rsid w:val="00007633"/>
    <w:rsid w:val="0000790E"/>
    <w:rsid w:val="00007915"/>
    <w:rsid w:val="000079E0"/>
    <w:rsid w:val="00010667"/>
    <w:rsid w:val="000115DD"/>
    <w:rsid w:val="0001177A"/>
    <w:rsid w:val="00011D08"/>
    <w:rsid w:val="00011D80"/>
    <w:rsid w:val="0001297B"/>
    <w:rsid w:val="000129D6"/>
    <w:rsid w:val="00012FBE"/>
    <w:rsid w:val="00013B08"/>
    <w:rsid w:val="00013D2C"/>
    <w:rsid w:val="0001406B"/>
    <w:rsid w:val="000146BC"/>
    <w:rsid w:val="000149AD"/>
    <w:rsid w:val="00014B77"/>
    <w:rsid w:val="0001500D"/>
    <w:rsid w:val="00015032"/>
    <w:rsid w:val="000152DD"/>
    <w:rsid w:val="00015E79"/>
    <w:rsid w:val="000161D8"/>
    <w:rsid w:val="00016200"/>
    <w:rsid w:val="000167C7"/>
    <w:rsid w:val="00016E43"/>
    <w:rsid w:val="00017755"/>
    <w:rsid w:val="00017DE8"/>
    <w:rsid w:val="00017ED0"/>
    <w:rsid w:val="000201E4"/>
    <w:rsid w:val="00020BD0"/>
    <w:rsid w:val="00020E53"/>
    <w:rsid w:val="000218CD"/>
    <w:rsid w:val="00021F6C"/>
    <w:rsid w:val="00022272"/>
    <w:rsid w:val="00022342"/>
    <w:rsid w:val="00022549"/>
    <w:rsid w:val="000226B5"/>
    <w:rsid w:val="00022717"/>
    <w:rsid w:val="000228EA"/>
    <w:rsid w:val="00023099"/>
    <w:rsid w:val="0002348D"/>
    <w:rsid w:val="000237F9"/>
    <w:rsid w:val="00023844"/>
    <w:rsid w:val="00023F6F"/>
    <w:rsid w:val="000249D9"/>
    <w:rsid w:val="00024BCB"/>
    <w:rsid w:val="00025805"/>
    <w:rsid w:val="000279F9"/>
    <w:rsid w:val="00027DF8"/>
    <w:rsid w:val="0003009E"/>
    <w:rsid w:val="00030783"/>
    <w:rsid w:val="0003086A"/>
    <w:rsid w:val="00031091"/>
    <w:rsid w:val="000314D0"/>
    <w:rsid w:val="000321D3"/>
    <w:rsid w:val="000329FA"/>
    <w:rsid w:val="00033308"/>
    <w:rsid w:val="000336BB"/>
    <w:rsid w:val="00033C17"/>
    <w:rsid w:val="000341C8"/>
    <w:rsid w:val="000349C7"/>
    <w:rsid w:val="000356B8"/>
    <w:rsid w:val="00036385"/>
    <w:rsid w:val="00036A3B"/>
    <w:rsid w:val="000378A7"/>
    <w:rsid w:val="00037B99"/>
    <w:rsid w:val="00037BBC"/>
    <w:rsid w:val="00037FA7"/>
    <w:rsid w:val="00040737"/>
    <w:rsid w:val="00040909"/>
    <w:rsid w:val="00040EB3"/>
    <w:rsid w:val="00041572"/>
    <w:rsid w:val="00041A27"/>
    <w:rsid w:val="00041E3B"/>
    <w:rsid w:val="00042687"/>
    <w:rsid w:val="0004285D"/>
    <w:rsid w:val="00042D33"/>
    <w:rsid w:val="00043A00"/>
    <w:rsid w:val="00043AC3"/>
    <w:rsid w:val="00043D94"/>
    <w:rsid w:val="000443B8"/>
    <w:rsid w:val="00044EBA"/>
    <w:rsid w:val="00045D70"/>
    <w:rsid w:val="00045E56"/>
    <w:rsid w:val="000468B7"/>
    <w:rsid w:val="0004722D"/>
    <w:rsid w:val="0004739D"/>
    <w:rsid w:val="00047631"/>
    <w:rsid w:val="000476B3"/>
    <w:rsid w:val="000479C3"/>
    <w:rsid w:val="000501A5"/>
    <w:rsid w:val="00050359"/>
    <w:rsid w:val="000505C9"/>
    <w:rsid w:val="00050DCE"/>
    <w:rsid w:val="00050FE9"/>
    <w:rsid w:val="0005171E"/>
    <w:rsid w:val="00051762"/>
    <w:rsid w:val="000519C3"/>
    <w:rsid w:val="00051CE3"/>
    <w:rsid w:val="000521FC"/>
    <w:rsid w:val="000533D2"/>
    <w:rsid w:val="000535D0"/>
    <w:rsid w:val="00053962"/>
    <w:rsid w:val="00053F4C"/>
    <w:rsid w:val="00054031"/>
    <w:rsid w:val="00054AD8"/>
    <w:rsid w:val="0005546D"/>
    <w:rsid w:val="00055671"/>
    <w:rsid w:val="000559C3"/>
    <w:rsid w:val="00056D8C"/>
    <w:rsid w:val="000578D9"/>
    <w:rsid w:val="000601F7"/>
    <w:rsid w:val="00060802"/>
    <w:rsid w:val="0006174D"/>
    <w:rsid w:val="000618DC"/>
    <w:rsid w:val="000621A5"/>
    <w:rsid w:val="00062743"/>
    <w:rsid w:val="00062C18"/>
    <w:rsid w:val="00063125"/>
    <w:rsid w:val="0006319D"/>
    <w:rsid w:val="00064801"/>
    <w:rsid w:val="00064D2B"/>
    <w:rsid w:val="00065B2F"/>
    <w:rsid w:val="00067ACE"/>
    <w:rsid w:val="00070502"/>
    <w:rsid w:val="0007062B"/>
    <w:rsid w:val="000706E9"/>
    <w:rsid w:val="0007070F"/>
    <w:rsid w:val="00070D5B"/>
    <w:rsid w:val="00071402"/>
    <w:rsid w:val="00071447"/>
    <w:rsid w:val="00071CDD"/>
    <w:rsid w:val="0007200C"/>
    <w:rsid w:val="00072364"/>
    <w:rsid w:val="00072967"/>
    <w:rsid w:val="00072C7D"/>
    <w:rsid w:val="000730B9"/>
    <w:rsid w:val="0007339D"/>
    <w:rsid w:val="00073907"/>
    <w:rsid w:val="0007394C"/>
    <w:rsid w:val="00074093"/>
    <w:rsid w:val="000746DF"/>
    <w:rsid w:val="00074C58"/>
    <w:rsid w:val="000755DD"/>
    <w:rsid w:val="000756EB"/>
    <w:rsid w:val="00075E0C"/>
    <w:rsid w:val="0007617B"/>
    <w:rsid w:val="000764CD"/>
    <w:rsid w:val="00077C66"/>
    <w:rsid w:val="0008028C"/>
    <w:rsid w:val="00080A2A"/>
    <w:rsid w:val="00080C04"/>
    <w:rsid w:val="00080C87"/>
    <w:rsid w:val="00080FBA"/>
    <w:rsid w:val="00081E00"/>
    <w:rsid w:val="00082346"/>
    <w:rsid w:val="000841AE"/>
    <w:rsid w:val="00084953"/>
    <w:rsid w:val="0008504D"/>
    <w:rsid w:val="0008570D"/>
    <w:rsid w:val="0008627C"/>
    <w:rsid w:val="0008682B"/>
    <w:rsid w:val="00086B6E"/>
    <w:rsid w:val="00087684"/>
    <w:rsid w:val="000906DF"/>
    <w:rsid w:val="00090842"/>
    <w:rsid w:val="000914BB"/>
    <w:rsid w:val="00092386"/>
    <w:rsid w:val="00093465"/>
    <w:rsid w:val="000937A4"/>
    <w:rsid w:val="00093934"/>
    <w:rsid w:val="00094074"/>
    <w:rsid w:val="000945BE"/>
    <w:rsid w:val="000948DC"/>
    <w:rsid w:val="000948E9"/>
    <w:rsid w:val="00094E0D"/>
    <w:rsid w:val="000956FB"/>
    <w:rsid w:val="00095B99"/>
    <w:rsid w:val="00095BB4"/>
    <w:rsid w:val="00095DBE"/>
    <w:rsid w:val="00096431"/>
    <w:rsid w:val="000967B8"/>
    <w:rsid w:val="00096A9E"/>
    <w:rsid w:val="00096B08"/>
    <w:rsid w:val="00097119"/>
    <w:rsid w:val="000977AB"/>
    <w:rsid w:val="000A018A"/>
    <w:rsid w:val="000A0562"/>
    <w:rsid w:val="000A1119"/>
    <w:rsid w:val="000A143F"/>
    <w:rsid w:val="000A213B"/>
    <w:rsid w:val="000A272F"/>
    <w:rsid w:val="000A2EC7"/>
    <w:rsid w:val="000A40DC"/>
    <w:rsid w:val="000A418E"/>
    <w:rsid w:val="000A4E01"/>
    <w:rsid w:val="000A538B"/>
    <w:rsid w:val="000A58E2"/>
    <w:rsid w:val="000A5B8D"/>
    <w:rsid w:val="000A5C6F"/>
    <w:rsid w:val="000A5E7F"/>
    <w:rsid w:val="000A620F"/>
    <w:rsid w:val="000A62E5"/>
    <w:rsid w:val="000A63CE"/>
    <w:rsid w:val="000A65E9"/>
    <w:rsid w:val="000A65EE"/>
    <w:rsid w:val="000A6B5F"/>
    <w:rsid w:val="000A6C6F"/>
    <w:rsid w:val="000A70C9"/>
    <w:rsid w:val="000A773D"/>
    <w:rsid w:val="000A77A0"/>
    <w:rsid w:val="000A7C4D"/>
    <w:rsid w:val="000B08BE"/>
    <w:rsid w:val="000B0CEB"/>
    <w:rsid w:val="000B1E95"/>
    <w:rsid w:val="000B24D8"/>
    <w:rsid w:val="000B2FB7"/>
    <w:rsid w:val="000B3258"/>
    <w:rsid w:val="000B395A"/>
    <w:rsid w:val="000B3E69"/>
    <w:rsid w:val="000B41F9"/>
    <w:rsid w:val="000B48BF"/>
    <w:rsid w:val="000B4A37"/>
    <w:rsid w:val="000B5598"/>
    <w:rsid w:val="000B5D51"/>
    <w:rsid w:val="000B64EF"/>
    <w:rsid w:val="000B6AAB"/>
    <w:rsid w:val="000B7715"/>
    <w:rsid w:val="000B7A87"/>
    <w:rsid w:val="000C0217"/>
    <w:rsid w:val="000C15F5"/>
    <w:rsid w:val="000C1DB3"/>
    <w:rsid w:val="000C1FE6"/>
    <w:rsid w:val="000C300D"/>
    <w:rsid w:val="000C3D52"/>
    <w:rsid w:val="000C3E8E"/>
    <w:rsid w:val="000C3FB6"/>
    <w:rsid w:val="000C40B2"/>
    <w:rsid w:val="000C42BA"/>
    <w:rsid w:val="000C4406"/>
    <w:rsid w:val="000C4A9A"/>
    <w:rsid w:val="000C5102"/>
    <w:rsid w:val="000C6C6B"/>
    <w:rsid w:val="000C7770"/>
    <w:rsid w:val="000C7A7E"/>
    <w:rsid w:val="000D003A"/>
    <w:rsid w:val="000D0FC7"/>
    <w:rsid w:val="000D1149"/>
    <w:rsid w:val="000D11BD"/>
    <w:rsid w:val="000D1246"/>
    <w:rsid w:val="000D12F3"/>
    <w:rsid w:val="000D1FEA"/>
    <w:rsid w:val="000D3164"/>
    <w:rsid w:val="000D317B"/>
    <w:rsid w:val="000D399A"/>
    <w:rsid w:val="000D3E00"/>
    <w:rsid w:val="000D6655"/>
    <w:rsid w:val="000D775E"/>
    <w:rsid w:val="000D77AF"/>
    <w:rsid w:val="000D7BEB"/>
    <w:rsid w:val="000D7DB0"/>
    <w:rsid w:val="000E0123"/>
    <w:rsid w:val="000E0F17"/>
    <w:rsid w:val="000E1AF3"/>
    <w:rsid w:val="000E1D71"/>
    <w:rsid w:val="000E1D89"/>
    <w:rsid w:val="000E1FE8"/>
    <w:rsid w:val="000E2794"/>
    <w:rsid w:val="000E2C72"/>
    <w:rsid w:val="000E3064"/>
    <w:rsid w:val="000E3C68"/>
    <w:rsid w:val="000E3FEA"/>
    <w:rsid w:val="000E4053"/>
    <w:rsid w:val="000E436F"/>
    <w:rsid w:val="000E524A"/>
    <w:rsid w:val="000E589A"/>
    <w:rsid w:val="000E59EF"/>
    <w:rsid w:val="000E5AF3"/>
    <w:rsid w:val="000E5B3F"/>
    <w:rsid w:val="000E5C79"/>
    <w:rsid w:val="000E5EB4"/>
    <w:rsid w:val="000E5ED3"/>
    <w:rsid w:val="000E698E"/>
    <w:rsid w:val="000E6C5E"/>
    <w:rsid w:val="000E73F9"/>
    <w:rsid w:val="000E7AEB"/>
    <w:rsid w:val="000E7EC6"/>
    <w:rsid w:val="000F05E4"/>
    <w:rsid w:val="000F072E"/>
    <w:rsid w:val="000F0EB4"/>
    <w:rsid w:val="000F19BA"/>
    <w:rsid w:val="000F2AAC"/>
    <w:rsid w:val="000F2B0B"/>
    <w:rsid w:val="000F3B4C"/>
    <w:rsid w:val="000F3C3E"/>
    <w:rsid w:val="000F3C89"/>
    <w:rsid w:val="000F408A"/>
    <w:rsid w:val="000F54F8"/>
    <w:rsid w:val="000F59CB"/>
    <w:rsid w:val="000F5D34"/>
    <w:rsid w:val="000F61C0"/>
    <w:rsid w:val="000F6834"/>
    <w:rsid w:val="000F6894"/>
    <w:rsid w:val="000F6963"/>
    <w:rsid w:val="000F6D81"/>
    <w:rsid w:val="000F6EB2"/>
    <w:rsid w:val="000F7B14"/>
    <w:rsid w:val="000F7E9E"/>
    <w:rsid w:val="0010035A"/>
    <w:rsid w:val="00100E0D"/>
    <w:rsid w:val="00100EB7"/>
    <w:rsid w:val="00101B23"/>
    <w:rsid w:val="00101DBB"/>
    <w:rsid w:val="00101EC1"/>
    <w:rsid w:val="00101FD6"/>
    <w:rsid w:val="001024D4"/>
    <w:rsid w:val="00103951"/>
    <w:rsid w:val="00103AA0"/>
    <w:rsid w:val="00103B0A"/>
    <w:rsid w:val="00103BC7"/>
    <w:rsid w:val="00103DA1"/>
    <w:rsid w:val="00104115"/>
    <w:rsid w:val="001044D0"/>
    <w:rsid w:val="00104C8A"/>
    <w:rsid w:val="00104D91"/>
    <w:rsid w:val="00105340"/>
    <w:rsid w:val="00105A79"/>
    <w:rsid w:val="00105B04"/>
    <w:rsid w:val="0010665C"/>
    <w:rsid w:val="00106757"/>
    <w:rsid w:val="00106AB7"/>
    <w:rsid w:val="00106C89"/>
    <w:rsid w:val="00107495"/>
    <w:rsid w:val="001075DB"/>
    <w:rsid w:val="0010768F"/>
    <w:rsid w:val="00110085"/>
    <w:rsid w:val="00110432"/>
    <w:rsid w:val="001105EA"/>
    <w:rsid w:val="00111435"/>
    <w:rsid w:val="00111836"/>
    <w:rsid w:val="0011253B"/>
    <w:rsid w:val="00112B53"/>
    <w:rsid w:val="00112F8C"/>
    <w:rsid w:val="00112FB9"/>
    <w:rsid w:val="001133BD"/>
    <w:rsid w:val="0011382C"/>
    <w:rsid w:val="001139A2"/>
    <w:rsid w:val="0011423E"/>
    <w:rsid w:val="001145A9"/>
    <w:rsid w:val="001146EB"/>
    <w:rsid w:val="00114F58"/>
    <w:rsid w:val="001155E2"/>
    <w:rsid w:val="00115AA7"/>
    <w:rsid w:val="0011655E"/>
    <w:rsid w:val="001167D6"/>
    <w:rsid w:val="00116ED0"/>
    <w:rsid w:val="00117571"/>
    <w:rsid w:val="00117823"/>
    <w:rsid w:val="00120484"/>
    <w:rsid w:val="00120874"/>
    <w:rsid w:val="001214AA"/>
    <w:rsid w:val="0012174F"/>
    <w:rsid w:val="00122729"/>
    <w:rsid w:val="00122962"/>
    <w:rsid w:val="00122AF0"/>
    <w:rsid w:val="00122DE1"/>
    <w:rsid w:val="00123D44"/>
    <w:rsid w:val="001249EA"/>
    <w:rsid w:val="001253A5"/>
    <w:rsid w:val="0012555B"/>
    <w:rsid w:val="0012646C"/>
    <w:rsid w:val="0012699E"/>
    <w:rsid w:val="00126CAB"/>
    <w:rsid w:val="00127303"/>
    <w:rsid w:val="001277BA"/>
    <w:rsid w:val="00130798"/>
    <w:rsid w:val="00130973"/>
    <w:rsid w:val="001312CD"/>
    <w:rsid w:val="001316C3"/>
    <w:rsid w:val="00131980"/>
    <w:rsid w:val="00131A51"/>
    <w:rsid w:val="00131B4C"/>
    <w:rsid w:val="00131E6B"/>
    <w:rsid w:val="001321F9"/>
    <w:rsid w:val="0013277A"/>
    <w:rsid w:val="0013341C"/>
    <w:rsid w:val="0013436C"/>
    <w:rsid w:val="0013474F"/>
    <w:rsid w:val="00134BA7"/>
    <w:rsid w:val="001356F7"/>
    <w:rsid w:val="00135BA8"/>
    <w:rsid w:val="001361CE"/>
    <w:rsid w:val="00136357"/>
    <w:rsid w:val="0013670E"/>
    <w:rsid w:val="00137CE0"/>
    <w:rsid w:val="00140447"/>
    <w:rsid w:val="00140851"/>
    <w:rsid w:val="00140CA6"/>
    <w:rsid w:val="00140FDC"/>
    <w:rsid w:val="00141153"/>
    <w:rsid w:val="00141871"/>
    <w:rsid w:val="00141A8B"/>
    <w:rsid w:val="00141DC3"/>
    <w:rsid w:val="00142A97"/>
    <w:rsid w:val="00142C32"/>
    <w:rsid w:val="00143697"/>
    <w:rsid w:val="00143990"/>
    <w:rsid w:val="00143E03"/>
    <w:rsid w:val="00143E94"/>
    <w:rsid w:val="00143F1A"/>
    <w:rsid w:val="00144AB2"/>
    <w:rsid w:val="00144DCC"/>
    <w:rsid w:val="001453E1"/>
    <w:rsid w:val="001468E4"/>
    <w:rsid w:val="00146914"/>
    <w:rsid w:val="00146FCA"/>
    <w:rsid w:val="0014713C"/>
    <w:rsid w:val="00147619"/>
    <w:rsid w:val="001501CC"/>
    <w:rsid w:val="00150387"/>
    <w:rsid w:val="001505AE"/>
    <w:rsid w:val="0015077E"/>
    <w:rsid w:val="00150E6C"/>
    <w:rsid w:val="00151A9C"/>
    <w:rsid w:val="0015295B"/>
    <w:rsid w:val="001535D8"/>
    <w:rsid w:val="00153A68"/>
    <w:rsid w:val="00153AEF"/>
    <w:rsid w:val="0015422D"/>
    <w:rsid w:val="00154939"/>
    <w:rsid w:val="0015509B"/>
    <w:rsid w:val="0015523B"/>
    <w:rsid w:val="00155B72"/>
    <w:rsid w:val="00155DE4"/>
    <w:rsid w:val="001566C8"/>
    <w:rsid w:val="00156B71"/>
    <w:rsid w:val="00157E94"/>
    <w:rsid w:val="00160A3A"/>
    <w:rsid w:val="00160BC5"/>
    <w:rsid w:val="00160CAA"/>
    <w:rsid w:val="00160CD9"/>
    <w:rsid w:val="00160E0D"/>
    <w:rsid w:val="0016192D"/>
    <w:rsid w:val="00161A46"/>
    <w:rsid w:val="00161AED"/>
    <w:rsid w:val="0016209F"/>
    <w:rsid w:val="0016241B"/>
    <w:rsid w:val="001625C9"/>
    <w:rsid w:val="0016284A"/>
    <w:rsid w:val="0016305C"/>
    <w:rsid w:val="001635B5"/>
    <w:rsid w:val="001639E5"/>
    <w:rsid w:val="00163B65"/>
    <w:rsid w:val="00163FAC"/>
    <w:rsid w:val="00164320"/>
    <w:rsid w:val="001646E6"/>
    <w:rsid w:val="00164778"/>
    <w:rsid w:val="00165445"/>
    <w:rsid w:val="0016598E"/>
    <w:rsid w:val="00165B77"/>
    <w:rsid w:val="00165BB0"/>
    <w:rsid w:val="00166006"/>
    <w:rsid w:val="001660D5"/>
    <w:rsid w:val="00166346"/>
    <w:rsid w:val="0016650B"/>
    <w:rsid w:val="00166B8A"/>
    <w:rsid w:val="00166D14"/>
    <w:rsid w:val="00166DD2"/>
    <w:rsid w:val="00166E0F"/>
    <w:rsid w:val="00166F6A"/>
    <w:rsid w:val="00167113"/>
    <w:rsid w:val="001671C1"/>
    <w:rsid w:val="001702F5"/>
    <w:rsid w:val="001702FD"/>
    <w:rsid w:val="001704C3"/>
    <w:rsid w:val="00170E54"/>
    <w:rsid w:val="001726F4"/>
    <w:rsid w:val="0017289E"/>
    <w:rsid w:val="00172D7C"/>
    <w:rsid w:val="00172E41"/>
    <w:rsid w:val="00173039"/>
    <w:rsid w:val="0017395C"/>
    <w:rsid w:val="00175814"/>
    <w:rsid w:val="0017665C"/>
    <w:rsid w:val="001766FA"/>
    <w:rsid w:val="00176C0E"/>
    <w:rsid w:val="00176D76"/>
    <w:rsid w:val="00177435"/>
    <w:rsid w:val="00177985"/>
    <w:rsid w:val="00180ECD"/>
    <w:rsid w:val="0018154F"/>
    <w:rsid w:val="0018228C"/>
    <w:rsid w:val="00182645"/>
    <w:rsid w:val="00183313"/>
    <w:rsid w:val="00183ABD"/>
    <w:rsid w:val="0018445F"/>
    <w:rsid w:val="001844A2"/>
    <w:rsid w:val="00186105"/>
    <w:rsid w:val="00187143"/>
    <w:rsid w:val="001872E4"/>
    <w:rsid w:val="00187657"/>
    <w:rsid w:val="00187FE0"/>
    <w:rsid w:val="001904CB"/>
    <w:rsid w:val="001906F8"/>
    <w:rsid w:val="00190F28"/>
    <w:rsid w:val="0019293B"/>
    <w:rsid w:val="00192C1D"/>
    <w:rsid w:val="001938B6"/>
    <w:rsid w:val="001939F2"/>
    <w:rsid w:val="00194EFE"/>
    <w:rsid w:val="001951AE"/>
    <w:rsid w:val="001955A5"/>
    <w:rsid w:val="001959EF"/>
    <w:rsid w:val="00195FF2"/>
    <w:rsid w:val="00196BBF"/>
    <w:rsid w:val="00196F4D"/>
    <w:rsid w:val="00196F90"/>
    <w:rsid w:val="00197725"/>
    <w:rsid w:val="00197BC8"/>
    <w:rsid w:val="00197C05"/>
    <w:rsid w:val="001A0124"/>
    <w:rsid w:val="001A0B5B"/>
    <w:rsid w:val="001A0D80"/>
    <w:rsid w:val="001A0EA5"/>
    <w:rsid w:val="001A124D"/>
    <w:rsid w:val="001A12C6"/>
    <w:rsid w:val="001A187A"/>
    <w:rsid w:val="001A192C"/>
    <w:rsid w:val="001A1E27"/>
    <w:rsid w:val="001A2794"/>
    <w:rsid w:val="001A2FE2"/>
    <w:rsid w:val="001A4B3C"/>
    <w:rsid w:val="001A4BF7"/>
    <w:rsid w:val="001A5201"/>
    <w:rsid w:val="001A5D22"/>
    <w:rsid w:val="001A685C"/>
    <w:rsid w:val="001A7327"/>
    <w:rsid w:val="001A7856"/>
    <w:rsid w:val="001A7A91"/>
    <w:rsid w:val="001B0B66"/>
    <w:rsid w:val="001B149A"/>
    <w:rsid w:val="001B1522"/>
    <w:rsid w:val="001B21DA"/>
    <w:rsid w:val="001B229B"/>
    <w:rsid w:val="001B2348"/>
    <w:rsid w:val="001B252F"/>
    <w:rsid w:val="001B269E"/>
    <w:rsid w:val="001B3403"/>
    <w:rsid w:val="001B413A"/>
    <w:rsid w:val="001B53F2"/>
    <w:rsid w:val="001B5532"/>
    <w:rsid w:val="001B55B3"/>
    <w:rsid w:val="001B560C"/>
    <w:rsid w:val="001B5767"/>
    <w:rsid w:val="001B58EC"/>
    <w:rsid w:val="001B6760"/>
    <w:rsid w:val="001B6836"/>
    <w:rsid w:val="001B739E"/>
    <w:rsid w:val="001B7CEE"/>
    <w:rsid w:val="001C0BF0"/>
    <w:rsid w:val="001C0C7F"/>
    <w:rsid w:val="001C1616"/>
    <w:rsid w:val="001C1641"/>
    <w:rsid w:val="001C17E2"/>
    <w:rsid w:val="001C1E23"/>
    <w:rsid w:val="001C1FCD"/>
    <w:rsid w:val="001C2DFA"/>
    <w:rsid w:val="001C3827"/>
    <w:rsid w:val="001C3E5E"/>
    <w:rsid w:val="001C4136"/>
    <w:rsid w:val="001C49D1"/>
    <w:rsid w:val="001C4A5F"/>
    <w:rsid w:val="001C4A6C"/>
    <w:rsid w:val="001C4F5C"/>
    <w:rsid w:val="001C4FD4"/>
    <w:rsid w:val="001C5041"/>
    <w:rsid w:val="001C5139"/>
    <w:rsid w:val="001C5935"/>
    <w:rsid w:val="001C5C6D"/>
    <w:rsid w:val="001C5CEE"/>
    <w:rsid w:val="001C5E04"/>
    <w:rsid w:val="001C62C4"/>
    <w:rsid w:val="001C62CC"/>
    <w:rsid w:val="001C6410"/>
    <w:rsid w:val="001C76A3"/>
    <w:rsid w:val="001C7C01"/>
    <w:rsid w:val="001C7C0D"/>
    <w:rsid w:val="001D0A85"/>
    <w:rsid w:val="001D11BA"/>
    <w:rsid w:val="001D1DEF"/>
    <w:rsid w:val="001D27F0"/>
    <w:rsid w:val="001D431A"/>
    <w:rsid w:val="001D443F"/>
    <w:rsid w:val="001D4922"/>
    <w:rsid w:val="001D5576"/>
    <w:rsid w:val="001D587D"/>
    <w:rsid w:val="001D5A2B"/>
    <w:rsid w:val="001D5A38"/>
    <w:rsid w:val="001D5A7C"/>
    <w:rsid w:val="001D6C24"/>
    <w:rsid w:val="001D70A7"/>
    <w:rsid w:val="001D71D2"/>
    <w:rsid w:val="001D731B"/>
    <w:rsid w:val="001D752C"/>
    <w:rsid w:val="001D75CD"/>
    <w:rsid w:val="001D7D62"/>
    <w:rsid w:val="001D7E3C"/>
    <w:rsid w:val="001E040D"/>
    <w:rsid w:val="001E0554"/>
    <w:rsid w:val="001E0E46"/>
    <w:rsid w:val="001E0E69"/>
    <w:rsid w:val="001E1109"/>
    <w:rsid w:val="001E1A77"/>
    <w:rsid w:val="001E1E6D"/>
    <w:rsid w:val="001E244D"/>
    <w:rsid w:val="001E318A"/>
    <w:rsid w:val="001E3B56"/>
    <w:rsid w:val="001E482A"/>
    <w:rsid w:val="001E49F2"/>
    <w:rsid w:val="001E4F82"/>
    <w:rsid w:val="001E55A0"/>
    <w:rsid w:val="001E62BA"/>
    <w:rsid w:val="001E7DC8"/>
    <w:rsid w:val="001F02DD"/>
    <w:rsid w:val="001F0512"/>
    <w:rsid w:val="001F25D5"/>
    <w:rsid w:val="001F2887"/>
    <w:rsid w:val="001F2930"/>
    <w:rsid w:val="001F33E3"/>
    <w:rsid w:val="001F3E67"/>
    <w:rsid w:val="001F4166"/>
    <w:rsid w:val="001F4344"/>
    <w:rsid w:val="001F488E"/>
    <w:rsid w:val="001F53A2"/>
    <w:rsid w:val="001F5457"/>
    <w:rsid w:val="001F5766"/>
    <w:rsid w:val="001F6022"/>
    <w:rsid w:val="001F6D20"/>
    <w:rsid w:val="001F6F69"/>
    <w:rsid w:val="001F71EB"/>
    <w:rsid w:val="001F739D"/>
    <w:rsid w:val="001F75A8"/>
    <w:rsid w:val="0020008A"/>
    <w:rsid w:val="002008EC"/>
    <w:rsid w:val="00200BEA"/>
    <w:rsid w:val="00200C13"/>
    <w:rsid w:val="00201363"/>
    <w:rsid w:val="00204124"/>
    <w:rsid w:val="002041B7"/>
    <w:rsid w:val="002042B0"/>
    <w:rsid w:val="00204335"/>
    <w:rsid w:val="0020464B"/>
    <w:rsid w:val="00204AA6"/>
    <w:rsid w:val="002056EE"/>
    <w:rsid w:val="00205A40"/>
    <w:rsid w:val="0020617E"/>
    <w:rsid w:val="0020635D"/>
    <w:rsid w:val="002064EA"/>
    <w:rsid w:val="0020656F"/>
    <w:rsid w:val="00206982"/>
    <w:rsid w:val="00206AC1"/>
    <w:rsid w:val="00206B8A"/>
    <w:rsid w:val="002070C8"/>
    <w:rsid w:val="00207214"/>
    <w:rsid w:val="002072DA"/>
    <w:rsid w:val="00210BDD"/>
    <w:rsid w:val="00210CF2"/>
    <w:rsid w:val="00210D50"/>
    <w:rsid w:val="00210E03"/>
    <w:rsid w:val="00211255"/>
    <w:rsid w:val="00211676"/>
    <w:rsid w:val="00211B85"/>
    <w:rsid w:val="00211FAD"/>
    <w:rsid w:val="002123E5"/>
    <w:rsid w:val="00212637"/>
    <w:rsid w:val="002129BE"/>
    <w:rsid w:val="00212D88"/>
    <w:rsid w:val="002134D0"/>
    <w:rsid w:val="00213581"/>
    <w:rsid w:val="00213838"/>
    <w:rsid w:val="00213A8B"/>
    <w:rsid w:val="00213F09"/>
    <w:rsid w:val="00214171"/>
    <w:rsid w:val="00214592"/>
    <w:rsid w:val="00214A6F"/>
    <w:rsid w:val="00215228"/>
    <w:rsid w:val="0021542D"/>
    <w:rsid w:val="002158A5"/>
    <w:rsid w:val="00215992"/>
    <w:rsid w:val="00216208"/>
    <w:rsid w:val="002163C1"/>
    <w:rsid w:val="002164FE"/>
    <w:rsid w:val="002175F4"/>
    <w:rsid w:val="00217805"/>
    <w:rsid w:val="00217832"/>
    <w:rsid w:val="0022007D"/>
    <w:rsid w:val="00220ED3"/>
    <w:rsid w:val="00221828"/>
    <w:rsid w:val="00221A24"/>
    <w:rsid w:val="002221DC"/>
    <w:rsid w:val="00222A25"/>
    <w:rsid w:val="002233D8"/>
    <w:rsid w:val="002235CD"/>
    <w:rsid w:val="00223A60"/>
    <w:rsid w:val="00223C63"/>
    <w:rsid w:val="00223E47"/>
    <w:rsid w:val="00223EAC"/>
    <w:rsid w:val="002243C8"/>
    <w:rsid w:val="002244F6"/>
    <w:rsid w:val="00224813"/>
    <w:rsid w:val="00224C3C"/>
    <w:rsid w:val="00224C4D"/>
    <w:rsid w:val="00225020"/>
    <w:rsid w:val="00225A8C"/>
    <w:rsid w:val="0022635C"/>
    <w:rsid w:val="0022732A"/>
    <w:rsid w:val="002279C1"/>
    <w:rsid w:val="00230016"/>
    <w:rsid w:val="0023059B"/>
    <w:rsid w:val="00230B85"/>
    <w:rsid w:val="00230C13"/>
    <w:rsid w:val="002311A3"/>
    <w:rsid w:val="00231713"/>
    <w:rsid w:val="0023353A"/>
    <w:rsid w:val="0023354F"/>
    <w:rsid w:val="0023366E"/>
    <w:rsid w:val="002338FC"/>
    <w:rsid w:val="00233E66"/>
    <w:rsid w:val="00233EF1"/>
    <w:rsid w:val="0023432D"/>
    <w:rsid w:val="00234962"/>
    <w:rsid w:val="00235593"/>
    <w:rsid w:val="00235796"/>
    <w:rsid w:val="00235C52"/>
    <w:rsid w:val="00236052"/>
    <w:rsid w:val="00236B41"/>
    <w:rsid w:val="0023752A"/>
    <w:rsid w:val="00237869"/>
    <w:rsid w:val="002378E2"/>
    <w:rsid w:val="00237986"/>
    <w:rsid w:val="00237A5E"/>
    <w:rsid w:val="00237B10"/>
    <w:rsid w:val="002405E8"/>
    <w:rsid w:val="00240A6B"/>
    <w:rsid w:val="00240F8D"/>
    <w:rsid w:val="002416D7"/>
    <w:rsid w:val="00241927"/>
    <w:rsid w:val="00241D38"/>
    <w:rsid w:val="002427C9"/>
    <w:rsid w:val="00242BE3"/>
    <w:rsid w:val="00244432"/>
    <w:rsid w:val="00244592"/>
    <w:rsid w:val="00244BE2"/>
    <w:rsid w:val="00244E67"/>
    <w:rsid w:val="0024519B"/>
    <w:rsid w:val="002455BF"/>
    <w:rsid w:val="00245D51"/>
    <w:rsid w:val="002460A2"/>
    <w:rsid w:val="002461D4"/>
    <w:rsid w:val="0024681B"/>
    <w:rsid w:val="00247674"/>
    <w:rsid w:val="00247A4A"/>
    <w:rsid w:val="00250031"/>
    <w:rsid w:val="002500C5"/>
    <w:rsid w:val="0025157C"/>
    <w:rsid w:val="00251CA1"/>
    <w:rsid w:val="00251D7D"/>
    <w:rsid w:val="00252B84"/>
    <w:rsid w:val="00252C30"/>
    <w:rsid w:val="00252FDF"/>
    <w:rsid w:val="0025304E"/>
    <w:rsid w:val="00253278"/>
    <w:rsid w:val="00253712"/>
    <w:rsid w:val="00253800"/>
    <w:rsid w:val="002540A4"/>
    <w:rsid w:val="002541F2"/>
    <w:rsid w:val="00254752"/>
    <w:rsid w:val="00254D23"/>
    <w:rsid w:val="002563C3"/>
    <w:rsid w:val="0025680F"/>
    <w:rsid w:val="0025697A"/>
    <w:rsid w:val="00256B29"/>
    <w:rsid w:val="002573A6"/>
    <w:rsid w:val="00257C3A"/>
    <w:rsid w:val="00257E29"/>
    <w:rsid w:val="00257F65"/>
    <w:rsid w:val="00257F9E"/>
    <w:rsid w:val="0026012C"/>
    <w:rsid w:val="00260514"/>
    <w:rsid w:val="002607C1"/>
    <w:rsid w:val="00260E30"/>
    <w:rsid w:val="00261124"/>
    <w:rsid w:val="002615CB"/>
    <w:rsid w:val="00261683"/>
    <w:rsid w:val="002618B6"/>
    <w:rsid w:val="00262254"/>
    <w:rsid w:val="00262653"/>
    <w:rsid w:val="00262C84"/>
    <w:rsid w:val="00263103"/>
    <w:rsid w:val="00263AE9"/>
    <w:rsid w:val="0026547E"/>
    <w:rsid w:val="0026570A"/>
    <w:rsid w:val="002657E7"/>
    <w:rsid w:val="002659FF"/>
    <w:rsid w:val="00265AC3"/>
    <w:rsid w:val="00266036"/>
    <w:rsid w:val="00266F76"/>
    <w:rsid w:val="00267822"/>
    <w:rsid w:val="00267BE8"/>
    <w:rsid w:val="00267E35"/>
    <w:rsid w:val="00270EFA"/>
    <w:rsid w:val="00271500"/>
    <w:rsid w:val="00271548"/>
    <w:rsid w:val="002715D1"/>
    <w:rsid w:val="00271979"/>
    <w:rsid w:val="00271A87"/>
    <w:rsid w:val="0027306B"/>
    <w:rsid w:val="0027350E"/>
    <w:rsid w:val="00273E01"/>
    <w:rsid w:val="002741E0"/>
    <w:rsid w:val="00274238"/>
    <w:rsid w:val="002745BD"/>
    <w:rsid w:val="00274A78"/>
    <w:rsid w:val="002754DB"/>
    <w:rsid w:val="00275CC8"/>
    <w:rsid w:val="00275D14"/>
    <w:rsid w:val="002765FC"/>
    <w:rsid w:val="00276A82"/>
    <w:rsid w:val="00276CB1"/>
    <w:rsid w:val="00277086"/>
    <w:rsid w:val="0027735C"/>
    <w:rsid w:val="002801EC"/>
    <w:rsid w:val="002807DC"/>
    <w:rsid w:val="0028172E"/>
    <w:rsid w:val="00281E35"/>
    <w:rsid w:val="00282FA7"/>
    <w:rsid w:val="002830CE"/>
    <w:rsid w:val="002832B9"/>
    <w:rsid w:val="00283363"/>
    <w:rsid w:val="002838F7"/>
    <w:rsid w:val="002854C5"/>
    <w:rsid w:val="00285879"/>
    <w:rsid w:val="00285C15"/>
    <w:rsid w:val="002861D4"/>
    <w:rsid w:val="00286921"/>
    <w:rsid w:val="00286AEA"/>
    <w:rsid w:val="00286D00"/>
    <w:rsid w:val="00286FF6"/>
    <w:rsid w:val="002870DB"/>
    <w:rsid w:val="0028794D"/>
    <w:rsid w:val="00287BE0"/>
    <w:rsid w:val="00287BFC"/>
    <w:rsid w:val="00290703"/>
    <w:rsid w:val="00290BA7"/>
    <w:rsid w:val="00291399"/>
    <w:rsid w:val="0029165F"/>
    <w:rsid w:val="0029178B"/>
    <w:rsid w:val="0029201A"/>
    <w:rsid w:val="00292360"/>
    <w:rsid w:val="00292675"/>
    <w:rsid w:val="002927E6"/>
    <w:rsid w:val="00292D62"/>
    <w:rsid w:val="002937AF"/>
    <w:rsid w:val="002941EF"/>
    <w:rsid w:val="0029476F"/>
    <w:rsid w:val="00294BD7"/>
    <w:rsid w:val="00294BDB"/>
    <w:rsid w:val="0029512F"/>
    <w:rsid w:val="00295508"/>
    <w:rsid w:val="00295BD3"/>
    <w:rsid w:val="00296B15"/>
    <w:rsid w:val="0029713C"/>
    <w:rsid w:val="00297DF8"/>
    <w:rsid w:val="002A0577"/>
    <w:rsid w:val="002A096C"/>
    <w:rsid w:val="002A0B80"/>
    <w:rsid w:val="002A0C9D"/>
    <w:rsid w:val="002A1447"/>
    <w:rsid w:val="002A26E2"/>
    <w:rsid w:val="002A2788"/>
    <w:rsid w:val="002A2C57"/>
    <w:rsid w:val="002A327F"/>
    <w:rsid w:val="002A33D3"/>
    <w:rsid w:val="002A352C"/>
    <w:rsid w:val="002A4238"/>
    <w:rsid w:val="002A4786"/>
    <w:rsid w:val="002A4A68"/>
    <w:rsid w:val="002A4C99"/>
    <w:rsid w:val="002A4EDD"/>
    <w:rsid w:val="002A52C9"/>
    <w:rsid w:val="002A5D3F"/>
    <w:rsid w:val="002A670D"/>
    <w:rsid w:val="002A6F21"/>
    <w:rsid w:val="002A721F"/>
    <w:rsid w:val="002A7AC7"/>
    <w:rsid w:val="002B0286"/>
    <w:rsid w:val="002B04C0"/>
    <w:rsid w:val="002B05AA"/>
    <w:rsid w:val="002B0E4E"/>
    <w:rsid w:val="002B134A"/>
    <w:rsid w:val="002B1B1F"/>
    <w:rsid w:val="002B311F"/>
    <w:rsid w:val="002B3647"/>
    <w:rsid w:val="002B3B69"/>
    <w:rsid w:val="002B3D5C"/>
    <w:rsid w:val="002B499C"/>
    <w:rsid w:val="002B4DDF"/>
    <w:rsid w:val="002B4ED9"/>
    <w:rsid w:val="002B5CE6"/>
    <w:rsid w:val="002B63C4"/>
    <w:rsid w:val="002B6A2E"/>
    <w:rsid w:val="002B6CE7"/>
    <w:rsid w:val="002B6E52"/>
    <w:rsid w:val="002B723C"/>
    <w:rsid w:val="002B7321"/>
    <w:rsid w:val="002B73B6"/>
    <w:rsid w:val="002B799E"/>
    <w:rsid w:val="002C025E"/>
    <w:rsid w:val="002C0426"/>
    <w:rsid w:val="002C0937"/>
    <w:rsid w:val="002C09C5"/>
    <w:rsid w:val="002C0AFC"/>
    <w:rsid w:val="002C0B45"/>
    <w:rsid w:val="002C0BCC"/>
    <w:rsid w:val="002C0BFE"/>
    <w:rsid w:val="002C0E53"/>
    <w:rsid w:val="002C10D2"/>
    <w:rsid w:val="002C1C49"/>
    <w:rsid w:val="002C21D4"/>
    <w:rsid w:val="002C2A1E"/>
    <w:rsid w:val="002C2E53"/>
    <w:rsid w:val="002C4471"/>
    <w:rsid w:val="002C45A6"/>
    <w:rsid w:val="002C4605"/>
    <w:rsid w:val="002C553F"/>
    <w:rsid w:val="002C564D"/>
    <w:rsid w:val="002C569A"/>
    <w:rsid w:val="002C5792"/>
    <w:rsid w:val="002C586C"/>
    <w:rsid w:val="002C5F23"/>
    <w:rsid w:val="002C6C77"/>
    <w:rsid w:val="002C711B"/>
    <w:rsid w:val="002C7D18"/>
    <w:rsid w:val="002D0519"/>
    <w:rsid w:val="002D10A4"/>
    <w:rsid w:val="002D1849"/>
    <w:rsid w:val="002D1D32"/>
    <w:rsid w:val="002D23DE"/>
    <w:rsid w:val="002D324D"/>
    <w:rsid w:val="002D3527"/>
    <w:rsid w:val="002D3FDD"/>
    <w:rsid w:val="002D55F0"/>
    <w:rsid w:val="002D6FA3"/>
    <w:rsid w:val="002D7857"/>
    <w:rsid w:val="002E0D2B"/>
    <w:rsid w:val="002E1296"/>
    <w:rsid w:val="002E1486"/>
    <w:rsid w:val="002E186D"/>
    <w:rsid w:val="002E2589"/>
    <w:rsid w:val="002E2654"/>
    <w:rsid w:val="002E49C0"/>
    <w:rsid w:val="002E58FA"/>
    <w:rsid w:val="002E5B2A"/>
    <w:rsid w:val="002E6071"/>
    <w:rsid w:val="002E6D1A"/>
    <w:rsid w:val="002E6E9A"/>
    <w:rsid w:val="002E7067"/>
    <w:rsid w:val="002E7435"/>
    <w:rsid w:val="002F036E"/>
    <w:rsid w:val="002F03C2"/>
    <w:rsid w:val="002F0699"/>
    <w:rsid w:val="002F0C0B"/>
    <w:rsid w:val="002F0CF1"/>
    <w:rsid w:val="002F120A"/>
    <w:rsid w:val="002F15F7"/>
    <w:rsid w:val="002F161B"/>
    <w:rsid w:val="002F20B0"/>
    <w:rsid w:val="002F2B0C"/>
    <w:rsid w:val="002F2BB3"/>
    <w:rsid w:val="002F38BA"/>
    <w:rsid w:val="002F3C6C"/>
    <w:rsid w:val="002F48F1"/>
    <w:rsid w:val="002F536C"/>
    <w:rsid w:val="002F56A8"/>
    <w:rsid w:val="002F5784"/>
    <w:rsid w:val="002F5C1E"/>
    <w:rsid w:val="002F5C35"/>
    <w:rsid w:val="002F64B5"/>
    <w:rsid w:val="00300BEE"/>
    <w:rsid w:val="00300D60"/>
    <w:rsid w:val="00300E7C"/>
    <w:rsid w:val="00301A56"/>
    <w:rsid w:val="00301AA4"/>
    <w:rsid w:val="00301CD3"/>
    <w:rsid w:val="003020A0"/>
    <w:rsid w:val="0030216D"/>
    <w:rsid w:val="00302B78"/>
    <w:rsid w:val="00302C4E"/>
    <w:rsid w:val="003034AE"/>
    <w:rsid w:val="00303576"/>
    <w:rsid w:val="0030382A"/>
    <w:rsid w:val="00303BBA"/>
    <w:rsid w:val="00303E94"/>
    <w:rsid w:val="00303EF8"/>
    <w:rsid w:val="00304361"/>
    <w:rsid w:val="0030452E"/>
    <w:rsid w:val="00304638"/>
    <w:rsid w:val="00304698"/>
    <w:rsid w:val="00304CCA"/>
    <w:rsid w:val="003053A8"/>
    <w:rsid w:val="003053C5"/>
    <w:rsid w:val="00305592"/>
    <w:rsid w:val="0030574B"/>
    <w:rsid w:val="00307099"/>
    <w:rsid w:val="0030794C"/>
    <w:rsid w:val="00311198"/>
    <w:rsid w:val="003114CB"/>
    <w:rsid w:val="003118F9"/>
    <w:rsid w:val="00311AAD"/>
    <w:rsid w:val="00311B8B"/>
    <w:rsid w:val="003120FF"/>
    <w:rsid w:val="00313096"/>
    <w:rsid w:val="0031369E"/>
    <w:rsid w:val="003136B8"/>
    <w:rsid w:val="00313A05"/>
    <w:rsid w:val="00313B22"/>
    <w:rsid w:val="003141E7"/>
    <w:rsid w:val="003144A2"/>
    <w:rsid w:val="0031494C"/>
    <w:rsid w:val="00314DD0"/>
    <w:rsid w:val="00314E13"/>
    <w:rsid w:val="003154F4"/>
    <w:rsid w:val="00315BE9"/>
    <w:rsid w:val="00315DE1"/>
    <w:rsid w:val="00315F3B"/>
    <w:rsid w:val="003167BA"/>
    <w:rsid w:val="0031691D"/>
    <w:rsid w:val="00316D5E"/>
    <w:rsid w:val="0031728C"/>
    <w:rsid w:val="0031790B"/>
    <w:rsid w:val="00320320"/>
    <w:rsid w:val="00320813"/>
    <w:rsid w:val="0032191B"/>
    <w:rsid w:val="00321920"/>
    <w:rsid w:val="00321E20"/>
    <w:rsid w:val="0032254B"/>
    <w:rsid w:val="0032273C"/>
    <w:rsid w:val="00323532"/>
    <w:rsid w:val="00323FD6"/>
    <w:rsid w:val="00324253"/>
    <w:rsid w:val="0032474A"/>
    <w:rsid w:val="00324757"/>
    <w:rsid w:val="003249E2"/>
    <w:rsid w:val="003254BF"/>
    <w:rsid w:val="0032576C"/>
    <w:rsid w:val="00325804"/>
    <w:rsid w:val="00325B31"/>
    <w:rsid w:val="00325FF1"/>
    <w:rsid w:val="003261B6"/>
    <w:rsid w:val="003264D5"/>
    <w:rsid w:val="003267BF"/>
    <w:rsid w:val="00326CB4"/>
    <w:rsid w:val="00327984"/>
    <w:rsid w:val="00327E33"/>
    <w:rsid w:val="00327FA3"/>
    <w:rsid w:val="00331654"/>
    <w:rsid w:val="00331B2A"/>
    <w:rsid w:val="0033211B"/>
    <w:rsid w:val="003324EB"/>
    <w:rsid w:val="00332D82"/>
    <w:rsid w:val="00332EDA"/>
    <w:rsid w:val="003337D1"/>
    <w:rsid w:val="003338A6"/>
    <w:rsid w:val="00333B8A"/>
    <w:rsid w:val="0033428B"/>
    <w:rsid w:val="00336741"/>
    <w:rsid w:val="00336D95"/>
    <w:rsid w:val="003372FD"/>
    <w:rsid w:val="00337A2C"/>
    <w:rsid w:val="0034007B"/>
    <w:rsid w:val="00341094"/>
    <w:rsid w:val="0034205B"/>
    <w:rsid w:val="0034209B"/>
    <w:rsid w:val="003422B2"/>
    <w:rsid w:val="0034290C"/>
    <w:rsid w:val="00342BC6"/>
    <w:rsid w:val="00342F8A"/>
    <w:rsid w:val="003435AE"/>
    <w:rsid w:val="0034386B"/>
    <w:rsid w:val="00343A7D"/>
    <w:rsid w:val="00344AF0"/>
    <w:rsid w:val="00344CCD"/>
    <w:rsid w:val="00345113"/>
    <w:rsid w:val="0034527C"/>
    <w:rsid w:val="003457A6"/>
    <w:rsid w:val="00346DA5"/>
    <w:rsid w:val="00346FAA"/>
    <w:rsid w:val="003470F0"/>
    <w:rsid w:val="003478C4"/>
    <w:rsid w:val="00347AB1"/>
    <w:rsid w:val="00350233"/>
    <w:rsid w:val="00350438"/>
    <w:rsid w:val="003510FE"/>
    <w:rsid w:val="0035117D"/>
    <w:rsid w:val="0035124E"/>
    <w:rsid w:val="003515FC"/>
    <w:rsid w:val="003517F7"/>
    <w:rsid w:val="00351AE4"/>
    <w:rsid w:val="00351BBD"/>
    <w:rsid w:val="00351BFE"/>
    <w:rsid w:val="00351C57"/>
    <w:rsid w:val="00351CD7"/>
    <w:rsid w:val="00352922"/>
    <w:rsid w:val="00352DD5"/>
    <w:rsid w:val="0035385E"/>
    <w:rsid w:val="00353B46"/>
    <w:rsid w:val="00353EAE"/>
    <w:rsid w:val="00356062"/>
    <w:rsid w:val="003560A2"/>
    <w:rsid w:val="003561BF"/>
    <w:rsid w:val="003563E3"/>
    <w:rsid w:val="003564A5"/>
    <w:rsid w:val="00356CA5"/>
    <w:rsid w:val="003573DE"/>
    <w:rsid w:val="00357A93"/>
    <w:rsid w:val="003600EA"/>
    <w:rsid w:val="00360170"/>
    <w:rsid w:val="003610A3"/>
    <w:rsid w:val="003615D7"/>
    <w:rsid w:val="00361B4A"/>
    <w:rsid w:val="00362002"/>
    <w:rsid w:val="00362050"/>
    <w:rsid w:val="003626BC"/>
    <w:rsid w:val="0036311B"/>
    <w:rsid w:val="00363907"/>
    <w:rsid w:val="00363CE3"/>
    <w:rsid w:val="00364072"/>
    <w:rsid w:val="0036413E"/>
    <w:rsid w:val="00364435"/>
    <w:rsid w:val="003648AF"/>
    <w:rsid w:val="00364BAA"/>
    <w:rsid w:val="00364F07"/>
    <w:rsid w:val="003653FC"/>
    <w:rsid w:val="00365625"/>
    <w:rsid w:val="003658E1"/>
    <w:rsid w:val="00365AE2"/>
    <w:rsid w:val="0036608D"/>
    <w:rsid w:val="00366A1E"/>
    <w:rsid w:val="00366AE3"/>
    <w:rsid w:val="00366BB9"/>
    <w:rsid w:val="00367F73"/>
    <w:rsid w:val="00370D93"/>
    <w:rsid w:val="00371863"/>
    <w:rsid w:val="00371E07"/>
    <w:rsid w:val="0037260C"/>
    <w:rsid w:val="0037262D"/>
    <w:rsid w:val="0037290F"/>
    <w:rsid w:val="00372997"/>
    <w:rsid w:val="00372A46"/>
    <w:rsid w:val="0037392A"/>
    <w:rsid w:val="00373ABB"/>
    <w:rsid w:val="0037400E"/>
    <w:rsid w:val="003740E3"/>
    <w:rsid w:val="00374804"/>
    <w:rsid w:val="00375097"/>
    <w:rsid w:val="00375AE4"/>
    <w:rsid w:val="00377349"/>
    <w:rsid w:val="00377595"/>
    <w:rsid w:val="00377AF4"/>
    <w:rsid w:val="0038054B"/>
    <w:rsid w:val="00381F31"/>
    <w:rsid w:val="003824AF"/>
    <w:rsid w:val="0038273A"/>
    <w:rsid w:val="00382B8F"/>
    <w:rsid w:val="00382E17"/>
    <w:rsid w:val="00382E4E"/>
    <w:rsid w:val="00382EFC"/>
    <w:rsid w:val="00382F71"/>
    <w:rsid w:val="00382FA0"/>
    <w:rsid w:val="00383614"/>
    <w:rsid w:val="003836B8"/>
    <w:rsid w:val="00384234"/>
    <w:rsid w:val="0038437E"/>
    <w:rsid w:val="00384E20"/>
    <w:rsid w:val="00385CC9"/>
    <w:rsid w:val="00385DF9"/>
    <w:rsid w:val="00386511"/>
    <w:rsid w:val="00386710"/>
    <w:rsid w:val="003871D0"/>
    <w:rsid w:val="0039018D"/>
    <w:rsid w:val="0039086F"/>
    <w:rsid w:val="00390ECE"/>
    <w:rsid w:val="0039149C"/>
    <w:rsid w:val="00391810"/>
    <w:rsid w:val="00391FDB"/>
    <w:rsid w:val="003921E3"/>
    <w:rsid w:val="003938E5"/>
    <w:rsid w:val="0039421B"/>
    <w:rsid w:val="00394644"/>
    <w:rsid w:val="00394706"/>
    <w:rsid w:val="00394D1E"/>
    <w:rsid w:val="00395B6F"/>
    <w:rsid w:val="00395B78"/>
    <w:rsid w:val="003969C1"/>
    <w:rsid w:val="0039761B"/>
    <w:rsid w:val="00397FD7"/>
    <w:rsid w:val="003A0EEE"/>
    <w:rsid w:val="003A170A"/>
    <w:rsid w:val="003A182D"/>
    <w:rsid w:val="003A18F4"/>
    <w:rsid w:val="003A1A95"/>
    <w:rsid w:val="003A1BB6"/>
    <w:rsid w:val="003A1F78"/>
    <w:rsid w:val="003A2288"/>
    <w:rsid w:val="003A26F8"/>
    <w:rsid w:val="003A2AD6"/>
    <w:rsid w:val="003A2CAA"/>
    <w:rsid w:val="003A39A8"/>
    <w:rsid w:val="003A45AD"/>
    <w:rsid w:val="003A4ACA"/>
    <w:rsid w:val="003A4FDD"/>
    <w:rsid w:val="003A5159"/>
    <w:rsid w:val="003A5704"/>
    <w:rsid w:val="003A6BCD"/>
    <w:rsid w:val="003A7487"/>
    <w:rsid w:val="003A74AA"/>
    <w:rsid w:val="003A7587"/>
    <w:rsid w:val="003A7CF5"/>
    <w:rsid w:val="003A7D4C"/>
    <w:rsid w:val="003B0FD5"/>
    <w:rsid w:val="003B1068"/>
    <w:rsid w:val="003B1263"/>
    <w:rsid w:val="003B130B"/>
    <w:rsid w:val="003B13DD"/>
    <w:rsid w:val="003B146C"/>
    <w:rsid w:val="003B253D"/>
    <w:rsid w:val="003B2BDC"/>
    <w:rsid w:val="003B2DF1"/>
    <w:rsid w:val="003B35CC"/>
    <w:rsid w:val="003B36C9"/>
    <w:rsid w:val="003B37A1"/>
    <w:rsid w:val="003B3991"/>
    <w:rsid w:val="003B3B79"/>
    <w:rsid w:val="003B3F7C"/>
    <w:rsid w:val="003B5167"/>
    <w:rsid w:val="003B55EE"/>
    <w:rsid w:val="003B5EC9"/>
    <w:rsid w:val="003B6249"/>
    <w:rsid w:val="003B6278"/>
    <w:rsid w:val="003B643A"/>
    <w:rsid w:val="003B6553"/>
    <w:rsid w:val="003B65DF"/>
    <w:rsid w:val="003B6A6C"/>
    <w:rsid w:val="003B72BB"/>
    <w:rsid w:val="003B7C2B"/>
    <w:rsid w:val="003C035C"/>
    <w:rsid w:val="003C036A"/>
    <w:rsid w:val="003C1C14"/>
    <w:rsid w:val="003C2358"/>
    <w:rsid w:val="003C2F5D"/>
    <w:rsid w:val="003C4510"/>
    <w:rsid w:val="003C5C0B"/>
    <w:rsid w:val="003C6102"/>
    <w:rsid w:val="003C630E"/>
    <w:rsid w:val="003C6FE5"/>
    <w:rsid w:val="003C752F"/>
    <w:rsid w:val="003C7665"/>
    <w:rsid w:val="003C7A64"/>
    <w:rsid w:val="003D0066"/>
    <w:rsid w:val="003D102F"/>
    <w:rsid w:val="003D14A2"/>
    <w:rsid w:val="003D1804"/>
    <w:rsid w:val="003D1B3D"/>
    <w:rsid w:val="003D1D54"/>
    <w:rsid w:val="003D2522"/>
    <w:rsid w:val="003D2977"/>
    <w:rsid w:val="003D3135"/>
    <w:rsid w:val="003D3468"/>
    <w:rsid w:val="003D3987"/>
    <w:rsid w:val="003D3B47"/>
    <w:rsid w:val="003D3C27"/>
    <w:rsid w:val="003D42F9"/>
    <w:rsid w:val="003D43C9"/>
    <w:rsid w:val="003D4EC5"/>
    <w:rsid w:val="003D4FE9"/>
    <w:rsid w:val="003D5D87"/>
    <w:rsid w:val="003D610C"/>
    <w:rsid w:val="003D6344"/>
    <w:rsid w:val="003D6C47"/>
    <w:rsid w:val="003E0CD8"/>
    <w:rsid w:val="003E0CDF"/>
    <w:rsid w:val="003E1277"/>
    <w:rsid w:val="003E1403"/>
    <w:rsid w:val="003E1BE2"/>
    <w:rsid w:val="003E20B3"/>
    <w:rsid w:val="003E2970"/>
    <w:rsid w:val="003E3320"/>
    <w:rsid w:val="003E3A26"/>
    <w:rsid w:val="003E3E8C"/>
    <w:rsid w:val="003E3F32"/>
    <w:rsid w:val="003E41ED"/>
    <w:rsid w:val="003E45BB"/>
    <w:rsid w:val="003E47BE"/>
    <w:rsid w:val="003E5387"/>
    <w:rsid w:val="003E5F2B"/>
    <w:rsid w:val="003E6805"/>
    <w:rsid w:val="003E6D15"/>
    <w:rsid w:val="003E7359"/>
    <w:rsid w:val="003E7D6A"/>
    <w:rsid w:val="003E7E06"/>
    <w:rsid w:val="003E7ED3"/>
    <w:rsid w:val="003F0B36"/>
    <w:rsid w:val="003F111D"/>
    <w:rsid w:val="003F1679"/>
    <w:rsid w:val="003F245D"/>
    <w:rsid w:val="003F34C6"/>
    <w:rsid w:val="003F376F"/>
    <w:rsid w:val="003F3CC7"/>
    <w:rsid w:val="003F478D"/>
    <w:rsid w:val="003F4802"/>
    <w:rsid w:val="003F53A8"/>
    <w:rsid w:val="003F54EE"/>
    <w:rsid w:val="003F65A8"/>
    <w:rsid w:val="003F68C7"/>
    <w:rsid w:val="003F7109"/>
    <w:rsid w:val="003F740C"/>
    <w:rsid w:val="003F7B8B"/>
    <w:rsid w:val="0040155E"/>
    <w:rsid w:val="004016BA"/>
    <w:rsid w:val="004019AB"/>
    <w:rsid w:val="00401AF0"/>
    <w:rsid w:val="00402406"/>
    <w:rsid w:val="004025DC"/>
    <w:rsid w:val="00402E2A"/>
    <w:rsid w:val="004034E3"/>
    <w:rsid w:val="00403809"/>
    <w:rsid w:val="0040411C"/>
    <w:rsid w:val="0040411E"/>
    <w:rsid w:val="004048BD"/>
    <w:rsid w:val="00404C2C"/>
    <w:rsid w:val="00405009"/>
    <w:rsid w:val="00405163"/>
    <w:rsid w:val="00405209"/>
    <w:rsid w:val="00405E34"/>
    <w:rsid w:val="00406392"/>
    <w:rsid w:val="00406933"/>
    <w:rsid w:val="00406B11"/>
    <w:rsid w:val="00406D73"/>
    <w:rsid w:val="004072C3"/>
    <w:rsid w:val="00407C4A"/>
    <w:rsid w:val="00410125"/>
    <w:rsid w:val="004107A5"/>
    <w:rsid w:val="00410A28"/>
    <w:rsid w:val="00411051"/>
    <w:rsid w:val="00411551"/>
    <w:rsid w:val="004116D1"/>
    <w:rsid w:val="0041342A"/>
    <w:rsid w:val="00413461"/>
    <w:rsid w:val="004135C9"/>
    <w:rsid w:val="004136E0"/>
    <w:rsid w:val="00413B27"/>
    <w:rsid w:val="0041459D"/>
    <w:rsid w:val="004148AF"/>
    <w:rsid w:val="00416613"/>
    <w:rsid w:val="00416D5A"/>
    <w:rsid w:val="00416EC5"/>
    <w:rsid w:val="00417679"/>
    <w:rsid w:val="00417C3F"/>
    <w:rsid w:val="00420212"/>
    <w:rsid w:val="004211FD"/>
    <w:rsid w:val="004219AA"/>
    <w:rsid w:val="00421F5E"/>
    <w:rsid w:val="004230DF"/>
    <w:rsid w:val="00423931"/>
    <w:rsid w:val="00423A7F"/>
    <w:rsid w:val="004245E3"/>
    <w:rsid w:val="004246CB"/>
    <w:rsid w:val="00424770"/>
    <w:rsid w:val="004247FC"/>
    <w:rsid w:val="00424ABF"/>
    <w:rsid w:val="00424BD5"/>
    <w:rsid w:val="00424E87"/>
    <w:rsid w:val="0042504B"/>
    <w:rsid w:val="0042531D"/>
    <w:rsid w:val="00425672"/>
    <w:rsid w:val="004261DD"/>
    <w:rsid w:val="0042627D"/>
    <w:rsid w:val="00426858"/>
    <w:rsid w:val="00426A21"/>
    <w:rsid w:val="00426A23"/>
    <w:rsid w:val="00427437"/>
    <w:rsid w:val="00427A28"/>
    <w:rsid w:val="00427DBB"/>
    <w:rsid w:val="0043042B"/>
    <w:rsid w:val="0043050C"/>
    <w:rsid w:val="00430A2B"/>
    <w:rsid w:val="00430A53"/>
    <w:rsid w:val="0043141D"/>
    <w:rsid w:val="00431CDD"/>
    <w:rsid w:val="00431E21"/>
    <w:rsid w:val="00432780"/>
    <w:rsid w:val="00432E64"/>
    <w:rsid w:val="00432EBD"/>
    <w:rsid w:val="004337B7"/>
    <w:rsid w:val="00433899"/>
    <w:rsid w:val="00434116"/>
    <w:rsid w:val="004343BD"/>
    <w:rsid w:val="00434E63"/>
    <w:rsid w:val="00434F2E"/>
    <w:rsid w:val="00435422"/>
    <w:rsid w:val="00435E61"/>
    <w:rsid w:val="004361B6"/>
    <w:rsid w:val="00436684"/>
    <w:rsid w:val="00436ACF"/>
    <w:rsid w:val="00436B00"/>
    <w:rsid w:val="004370A5"/>
    <w:rsid w:val="0044016A"/>
    <w:rsid w:val="004403A1"/>
    <w:rsid w:val="004403EB"/>
    <w:rsid w:val="00440617"/>
    <w:rsid w:val="00442A57"/>
    <w:rsid w:val="00442B84"/>
    <w:rsid w:val="00442C1A"/>
    <w:rsid w:val="00442D15"/>
    <w:rsid w:val="00442EE9"/>
    <w:rsid w:val="00443243"/>
    <w:rsid w:val="00443EDE"/>
    <w:rsid w:val="0044457A"/>
    <w:rsid w:val="004448A3"/>
    <w:rsid w:val="0044493D"/>
    <w:rsid w:val="00444DAD"/>
    <w:rsid w:val="00444FAA"/>
    <w:rsid w:val="004451E5"/>
    <w:rsid w:val="00445970"/>
    <w:rsid w:val="004459BA"/>
    <w:rsid w:val="00445D94"/>
    <w:rsid w:val="00446090"/>
    <w:rsid w:val="004476A5"/>
    <w:rsid w:val="004479E4"/>
    <w:rsid w:val="00447AB9"/>
    <w:rsid w:val="00447AE2"/>
    <w:rsid w:val="00450487"/>
    <w:rsid w:val="00450666"/>
    <w:rsid w:val="0045075B"/>
    <w:rsid w:val="00450C9A"/>
    <w:rsid w:val="004513C4"/>
    <w:rsid w:val="0045183A"/>
    <w:rsid w:val="00451ED4"/>
    <w:rsid w:val="004533B9"/>
    <w:rsid w:val="00453BA2"/>
    <w:rsid w:val="00453E94"/>
    <w:rsid w:val="00454171"/>
    <w:rsid w:val="00455CF6"/>
    <w:rsid w:val="00456078"/>
    <w:rsid w:val="00456673"/>
    <w:rsid w:val="0046063A"/>
    <w:rsid w:val="00460904"/>
    <w:rsid w:val="00461F3D"/>
    <w:rsid w:val="00462025"/>
    <w:rsid w:val="00462206"/>
    <w:rsid w:val="00462425"/>
    <w:rsid w:val="0046280E"/>
    <w:rsid w:val="00463181"/>
    <w:rsid w:val="00463267"/>
    <w:rsid w:val="004638BE"/>
    <w:rsid w:val="00463CB3"/>
    <w:rsid w:val="004646C7"/>
    <w:rsid w:val="00464951"/>
    <w:rsid w:val="00465CCA"/>
    <w:rsid w:val="00466564"/>
    <w:rsid w:val="00466680"/>
    <w:rsid w:val="004667BC"/>
    <w:rsid w:val="00466A37"/>
    <w:rsid w:val="004701E9"/>
    <w:rsid w:val="0047097D"/>
    <w:rsid w:val="0047136A"/>
    <w:rsid w:val="0047147C"/>
    <w:rsid w:val="0047210F"/>
    <w:rsid w:val="0047245A"/>
    <w:rsid w:val="00472997"/>
    <w:rsid w:val="00472D35"/>
    <w:rsid w:val="00473C4A"/>
    <w:rsid w:val="00473EBB"/>
    <w:rsid w:val="00474EAD"/>
    <w:rsid w:val="00474FE1"/>
    <w:rsid w:val="004756BE"/>
    <w:rsid w:val="00475A81"/>
    <w:rsid w:val="00475FC3"/>
    <w:rsid w:val="004764C5"/>
    <w:rsid w:val="0047732B"/>
    <w:rsid w:val="004776AF"/>
    <w:rsid w:val="004802CA"/>
    <w:rsid w:val="004805A9"/>
    <w:rsid w:val="00480717"/>
    <w:rsid w:val="00480B11"/>
    <w:rsid w:val="00480E0F"/>
    <w:rsid w:val="00481AB9"/>
    <w:rsid w:val="0048283F"/>
    <w:rsid w:val="00483781"/>
    <w:rsid w:val="00483DB4"/>
    <w:rsid w:val="00483DF9"/>
    <w:rsid w:val="0048419C"/>
    <w:rsid w:val="00485130"/>
    <w:rsid w:val="00485153"/>
    <w:rsid w:val="00485529"/>
    <w:rsid w:val="004856FD"/>
    <w:rsid w:val="004858F8"/>
    <w:rsid w:val="00485AB0"/>
    <w:rsid w:val="0048607F"/>
    <w:rsid w:val="00486224"/>
    <w:rsid w:val="004863FC"/>
    <w:rsid w:val="00486548"/>
    <w:rsid w:val="00486653"/>
    <w:rsid w:val="00486975"/>
    <w:rsid w:val="004871CF"/>
    <w:rsid w:val="004878EF"/>
    <w:rsid w:val="004902CC"/>
    <w:rsid w:val="00490554"/>
    <w:rsid w:val="004908D6"/>
    <w:rsid w:val="00492B86"/>
    <w:rsid w:val="00492E57"/>
    <w:rsid w:val="00493ED4"/>
    <w:rsid w:val="00494BF4"/>
    <w:rsid w:val="00494CB2"/>
    <w:rsid w:val="0049568A"/>
    <w:rsid w:val="00495821"/>
    <w:rsid w:val="00495CED"/>
    <w:rsid w:val="00495EC6"/>
    <w:rsid w:val="004964DA"/>
    <w:rsid w:val="004976FD"/>
    <w:rsid w:val="00497820"/>
    <w:rsid w:val="00497CF7"/>
    <w:rsid w:val="004A03A3"/>
    <w:rsid w:val="004A062B"/>
    <w:rsid w:val="004A1720"/>
    <w:rsid w:val="004A21E7"/>
    <w:rsid w:val="004A30E0"/>
    <w:rsid w:val="004A33EB"/>
    <w:rsid w:val="004A353D"/>
    <w:rsid w:val="004A3C56"/>
    <w:rsid w:val="004A3DFC"/>
    <w:rsid w:val="004A3E86"/>
    <w:rsid w:val="004A5405"/>
    <w:rsid w:val="004A5B65"/>
    <w:rsid w:val="004A5E29"/>
    <w:rsid w:val="004A6E04"/>
    <w:rsid w:val="004A741D"/>
    <w:rsid w:val="004A7763"/>
    <w:rsid w:val="004A77DF"/>
    <w:rsid w:val="004B0085"/>
    <w:rsid w:val="004B0720"/>
    <w:rsid w:val="004B23E0"/>
    <w:rsid w:val="004B2614"/>
    <w:rsid w:val="004B2627"/>
    <w:rsid w:val="004B268E"/>
    <w:rsid w:val="004B2945"/>
    <w:rsid w:val="004B2AD1"/>
    <w:rsid w:val="004B2C9A"/>
    <w:rsid w:val="004B3805"/>
    <w:rsid w:val="004B3BF2"/>
    <w:rsid w:val="004B3C16"/>
    <w:rsid w:val="004B3F31"/>
    <w:rsid w:val="004B3F38"/>
    <w:rsid w:val="004B407E"/>
    <w:rsid w:val="004B42E7"/>
    <w:rsid w:val="004B4AD0"/>
    <w:rsid w:val="004B4EF3"/>
    <w:rsid w:val="004B55AE"/>
    <w:rsid w:val="004B5AB4"/>
    <w:rsid w:val="004B63EC"/>
    <w:rsid w:val="004B67FA"/>
    <w:rsid w:val="004B7074"/>
    <w:rsid w:val="004B7442"/>
    <w:rsid w:val="004B7557"/>
    <w:rsid w:val="004C01CD"/>
    <w:rsid w:val="004C0363"/>
    <w:rsid w:val="004C0365"/>
    <w:rsid w:val="004C05EF"/>
    <w:rsid w:val="004C0603"/>
    <w:rsid w:val="004C0BDE"/>
    <w:rsid w:val="004C0EA8"/>
    <w:rsid w:val="004C0F02"/>
    <w:rsid w:val="004C1071"/>
    <w:rsid w:val="004C1AE3"/>
    <w:rsid w:val="004C1FA5"/>
    <w:rsid w:val="004C2DF2"/>
    <w:rsid w:val="004C3003"/>
    <w:rsid w:val="004C3074"/>
    <w:rsid w:val="004C3477"/>
    <w:rsid w:val="004C35EC"/>
    <w:rsid w:val="004C4977"/>
    <w:rsid w:val="004C4B1B"/>
    <w:rsid w:val="004C5147"/>
    <w:rsid w:val="004C58EA"/>
    <w:rsid w:val="004C5B95"/>
    <w:rsid w:val="004C637C"/>
    <w:rsid w:val="004C6AEA"/>
    <w:rsid w:val="004C6CBF"/>
    <w:rsid w:val="004C7955"/>
    <w:rsid w:val="004D0095"/>
    <w:rsid w:val="004D03AB"/>
    <w:rsid w:val="004D040F"/>
    <w:rsid w:val="004D0470"/>
    <w:rsid w:val="004D04E5"/>
    <w:rsid w:val="004D0B23"/>
    <w:rsid w:val="004D1471"/>
    <w:rsid w:val="004D1518"/>
    <w:rsid w:val="004D1529"/>
    <w:rsid w:val="004D1EC9"/>
    <w:rsid w:val="004D1F8E"/>
    <w:rsid w:val="004D22D5"/>
    <w:rsid w:val="004D22E8"/>
    <w:rsid w:val="004D2995"/>
    <w:rsid w:val="004D2CB8"/>
    <w:rsid w:val="004D3164"/>
    <w:rsid w:val="004D3992"/>
    <w:rsid w:val="004D3D5E"/>
    <w:rsid w:val="004D4612"/>
    <w:rsid w:val="004D49A4"/>
    <w:rsid w:val="004D4C2F"/>
    <w:rsid w:val="004D5D32"/>
    <w:rsid w:val="004D5FB6"/>
    <w:rsid w:val="004D6169"/>
    <w:rsid w:val="004D61A7"/>
    <w:rsid w:val="004D6212"/>
    <w:rsid w:val="004D6674"/>
    <w:rsid w:val="004D7F84"/>
    <w:rsid w:val="004E051B"/>
    <w:rsid w:val="004E0BDD"/>
    <w:rsid w:val="004E112E"/>
    <w:rsid w:val="004E11C6"/>
    <w:rsid w:val="004E1325"/>
    <w:rsid w:val="004E1582"/>
    <w:rsid w:val="004E17C5"/>
    <w:rsid w:val="004E18B8"/>
    <w:rsid w:val="004E1AB2"/>
    <w:rsid w:val="004E1D6B"/>
    <w:rsid w:val="004E1F33"/>
    <w:rsid w:val="004E24FB"/>
    <w:rsid w:val="004E29EF"/>
    <w:rsid w:val="004E2E33"/>
    <w:rsid w:val="004E31BB"/>
    <w:rsid w:val="004E3299"/>
    <w:rsid w:val="004E35E4"/>
    <w:rsid w:val="004E37BC"/>
    <w:rsid w:val="004E46A6"/>
    <w:rsid w:val="004E535A"/>
    <w:rsid w:val="004E562C"/>
    <w:rsid w:val="004E616E"/>
    <w:rsid w:val="004E6231"/>
    <w:rsid w:val="004E6633"/>
    <w:rsid w:val="004E79D3"/>
    <w:rsid w:val="004F048E"/>
    <w:rsid w:val="004F0CB6"/>
    <w:rsid w:val="004F0DA9"/>
    <w:rsid w:val="004F1213"/>
    <w:rsid w:val="004F178C"/>
    <w:rsid w:val="004F1EBF"/>
    <w:rsid w:val="004F21DF"/>
    <w:rsid w:val="004F2672"/>
    <w:rsid w:val="004F3AC1"/>
    <w:rsid w:val="004F3ADE"/>
    <w:rsid w:val="004F4685"/>
    <w:rsid w:val="004F554A"/>
    <w:rsid w:val="004F5555"/>
    <w:rsid w:val="004F5570"/>
    <w:rsid w:val="004F56FC"/>
    <w:rsid w:val="004F58C0"/>
    <w:rsid w:val="004F605D"/>
    <w:rsid w:val="004F6894"/>
    <w:rsid w:val="004F6F41"/>
    <w:rsid w:val="004F780D"/>
    <w:rsid w:val="004F7A82"/>
    <w:rsid w:val="0050019F"/>
    <w:rsid w:val="00500AEF"/>
    <w:rsid w:val="005018D5"/>
    <w:rsid w:val="00501D57"/>
    <w:rsid w:val="00502406"/>
    <w:rsid w:val="00504211"/>
    <w:rsid w:val="0050461B"/>
    <w:rsid w:val="00505747"/>
    <w:rsid w:val="00505D2C"/>
    <w:rsid w:val="005060A5"/>
    <w:rsid w:val="00507424"/>
    <w:rsid w:val="00507D6D"/>
    <w:rsid w:val="00510665"/>
    <w:rsid w:val="005110D9"/>
    <w:rsid w:val="0051192E"/>
    <w:rsid w:val="00512373"/>
    <w:rsid w:val="005124F0"/>
    <w:rsid w:val="00512791"/>
    <w:rsid w:val="00513361"/>
    <w:rsid w:val="00513684"/>
    <w:rsid w:val="00513BCC"/>
    <w:rsid w:val="00514715"/>
    <w:rsid w:val="00514CAF"/>
    <w:rsid w:val="0051534F"/>
    <w:rsid w:val="00515657"/>
    <w:rsid w:val="00515BEE"/>
    <w:rsid w:val="0051705F"/>
    <w:rsid w:val="00517E0A"/>
    <w:rsid w:val="0052000A"/>
    <w:rsid w:val="0052026A"/>
    <w:rsid w:val="0052065E"/>
    <w:rsid w:val="005206A4"/>
    <w:rsid w:val="00520EBD"/>
    <w:rsid w:val="00520F23"/>
    <w:rsid w:val="00521B0B"/>
    <w:rsid w:val="00522583"/>
    <w:rsid w:val="00522AD7"/>
    <w:rsid w:val="005235DF"/>
    <w:rsid w:val="005248C2"/>
    <w:rsid w:val="00525101"/>
    <w:rsid w:val="00525512"/>
    <w:rsid w:val="005257B7"/>
    <w:rsid w:val="00525897"/>
    <w:rsid w:val="00525D2E"/>
    <w:rsid w:val="00526041"/>
    <w:rsid w:val="0052670F"/>
    <w:rsid w:val="00526B69"/>
    <w:rsid w:val="00526DAA"/>
    <w:rsid w:val="00527FA9"/>
    <w:rsid w:val="0053011E"/>
    <w:rsid w:val="005306B1"/>
    <w:rsid w:val="005315F9"/>
    <w:rsid w:val="00531B3C"/>
    <w:rsid w:val="00532217"/>
    <w:rsid w:val="0053267C"/>
    <w:rsid w:val="0053275F"/>
    <w:rsid w:val="0053282A"/>
    <w:rsid w:val="00533072"/>
    <w:rsid w:val="005330B2"/>
    <w:rsid w:val="00533259"/>
    <w:rsid w:val="005332C8"/>
    <w:rsid w:val="00533D45"/>
    <w:rsid w:val="005341FD"/>
    <w:rsid w:val="005347C0"/>
    <w:rsid w:val="005352DA"/>
    <w:rsid w:val="00535557"/>
    <w:rsid w:val="00535C51"/>
    <w:rsid w:val="005361C7"/>
    <w:rsid w:val="00536B86"/>
    <w:rsid w:val="005370FB"/>
    <w:rsid w:val="00537348"/>
    <w:rsid w:val="0054009D"/>
    <w:rsid w:val="005413C2"/>
    <w:rsid w:val="00541867"/>
    <w:rsid w:val="00542F32"/>
    <w:rsid w:val="00543085"/>
    <w:rsid w:val="005433F4"/>
    <w:rsid w:val="00544DBB"/>
    <w:rsid w:val="0054511E"/>
    <w:rsid w:val="0054527C"/>
    <w:rsid w:val="005453B7"/>
    <w:rsid w:val="00546288"/>
    <w:rsid w:val="00547387"/>
    <w:rsid w:val="0054789B"/>
    <w:rsid w:val="00547C6B"/>
    <w:rsid w:val="005504E3"/>
    <w:rsid w:val="00551A9A"/>
    <w:rsid w:val="00552302"/>
    <w:rsid w:val="00552A5A"/>
    <w:rsid w:val="00552CAD"/>
    <w:rsid w:val="00553320"/>
    <w:rsid w:val="00553DEB"/>
    <w:rsid w:val="00553EE6"/>
    <w:rsid w:val="00554009"/>
    <w:rsid w:val="00554AD9"/>
    <w:rsid w:val="005558BF"/>
    <w:rsid w:val="0055604D"/>
    <w:rsid w:val="00556449"/>
    <w:rsid w:val="00556A58"/>
    <w:rsid w:val="00556DAD"/>
    <w:rsid w:val="0055776A"/>
    <w:rsid w:val="0055786F"/>
    <w:rsid w:val="00557BCF"/>
    <w:rsid w:val="00557FC4"/>
    <w:rsid w:val="00560275"/>
    <w:rsid w:val="00560426"/>
    <w:rsid w:val="00560C40"/>
    <w:rsid w:val="00561E24"/>
    <w:rsid w:val="0056218D"/>
    <w:rsid w:val="00562190"/>
    <w:rsid w:val="0056261A"/>
    <w:rsid w:val="00562DD0"/>
    <w:rsid w:val="00562DE1"/>
    <w:rsid w:val="00563ABA"/>
    <w:rsid w:val="00564A28"/>
    <w:rsid w:val="00564A5E"/>
    <w:rsid w:val="00564B5E"/>
    <w:rsid w:val="00564BB7"/>
    <w:rsid w:val="005650CB"/>
    <w:rsid w:val="005659A4"/>
    <w:rsid w:val="00565A5A"/>
    <w:rsid w:val="005662EE"/>
    <w:rsid w:val="00566678"/>
    <w:rsid w:val="00566C44"/>
    <w:rsid w:val="005672F8"/>
    <w:rsid w:val="00567449"/>
    <w:rsid w:val="00567EF2"/>
    <w:rsid w:val="00570585"/>
    <w:rsid w:val="005706A9"/>
    <w:rsid w:val="005710CE"/>
    <w:rsid w:val="005711DA"/>
    <w:rsid w:val="00571344"/>
    <w:rsid w:val="00571913"/>
    <w:rsid w:val="00571D6D"/>
    <w:rsid w:val="00573D9F"/>
    <w:rsid w:val="00573DFB"/>
    <w:rsid w:val="00574298"/>
    <w:rsid w:val="00574B46"/>
    <w:rsid w:val="00575CA5"/>
    <w:rsid w:val="005761E4"/>
    <w:rsid w:val="0057628D"/>
    <w:rsid w:val="00576C98"/>
    <w:rsid w:val="00577712"/>
    <w:rsid w:val="005777B9"/>
    <w:rsid w:val="00577F73"/>
    <w:rsid w:val="00580743"/>
    <w:rsid w:val="00580BE1"/>
    <w:rsid w:val="00581126"/>
    <w:rsid w:val="00581595"/>
    <w:rsid w:val="005820FA"/>
    <w:rsid w:val="005822DF"/>
    <w:rsid w:val="00582344"/>
    <w:rsid w:val="00583233"/>
    <w:rsid w:val="005839E5"/>
    <w:rsid w:val="00583C5B"/>
    <w:rsid w:val="00583FDD"/>
    <w:rsid w:val="005849A0"/>
    <w:rsid w:val="00584F32"/>
    <w:rsid w:val="00584F4E"/>
    <w:rsid w:val="00586556"/>
    <w:rsid w:val="00586613"/>
    <w:rsid w:val="0058672E"/>
    <w:rsid w:val="00586A64"/>
    <w:rsid w:val="005871A1"/>
    <w:rsid w:val="0058730F"/>
    <w:rsid w:val="0058753E"/>
    <w:rsid w:val="0058784A"/>
    <w:rsid w:val="005878C3"/>
    <w:rsid w:val="005878D4"/>
    <w:rsid w:val="00590902"/>
    <w:rsid w:val="00590BAE"/>
    <w:rsid w:val="005912A7"/>
    <w:rsid w:val="00591633"/>
    <w:rsid w:val="00591768"/>
    <w:rsid w:val="00591C9F"/>
    <w:rsid w:val="00591CBB"/>
    <w:rsid w:val="00591FCA"/>
    <w:rsid w:val="00592ABF"/>
    <w:rsid w:val="00592FAA"/>
    <w:rsid w:val="00593859"/>
    <w:rsid w:val="00593F22"/>
    <w:rsid w:val="00594219"/>
    <w:rsid w:val="005962F7"/>
    <w:rsid w:val="005974D3"/>
    <w:rsid w:val="00597606"/>
    <w:rsid w:val="00597A06"/>
    <w:rsid w:val="00597F64"/>
    <w:rsid w:val="005A0566"/>
    <w:rsid w:val="005A0D85"/>
    <w:rsid w:val="005A0F81"/>
    <w:rsid w:val="005A1228"/>
    <w:rsid w:val="005A180C"/>
    <w:rsid w:val="005A1E4D"/>
    <w:rsid w:val="005A1F8A"/>
    <w:rsid w:val="005A2857"/>
    <w:rsid w:val="005A29E1"/>
    <w:rsid w:val="005A315D"/>
    <w:rsid w:val="005A32AC"/>
    <w:rsid w:val="005A39D7"/>
    <w:rsid w:val="005A3A25"/>
    <w:rsid w:val="005A3F03"/>
    <w:rsid w:val="005A41D4"/>
    <w:rsid w:val="005A6060"/>
    <w:rsid w:val="005B037B"/>
    <w:rsid w:val="005B06FE"/>
    <w:rsid w:val="005B0759"/>
    <w:rsid w:val="005B0D6E"/>
    <w:rsid w:val="005B159F"/>
    <w:rsid w:val="005B1940"/>
    <w:rsid w:val="005B1D5D"/>
    <w:rsid w:val="005B23B7"/>
    <w:rsid w:val="005B25CE"/>
    <w:rsid w:val="005B2F30"/>
    <w:rsid w:val="005B3A20"/>
    <w:rsid w:val="005B414F"/>
    <w:rsid w:val="005B41B7"/>
    <w:rsid w:val="005B44DA"/>
    <w:rsid w:val="005B4CFA"/>
    <w:rsid w:val="005B503E"/>
    <w:rsid w:val="005B55EC"/>
    <w:rsid w:val="005B5D4E"/>
    <w:rsid w:val="005B6255"/>
    <w:rsid w:val="005B6B06"/>
    <w:rsid w:val="005B6CF5"/>
    <w:rsid w:val="005B7173"/>
    <w:rsid w:val="005B75EB"/>
    <w:rsid w:val="005B7888"/>
    <w:rsid w:val="005B7CBB"/>
    <w:rsid w:val="005C074D"/>
    <w:rsid w:val="005C1244"/>
    <w:rsid w:val="005C1564"/>
    <w:rsid w:val="005C204C"/>
    <w:rsid w:val="005C20D5"/>
    <w:rsid w:val="005C2440"/>
    <w:rsid w:val="005C2A05"/>
    <w:rsid w:val="005C2A09"/>
    <w:rsid w:val="005C2A78"/>
    <w:rsid w:val="005C2D0C"/>
    <w:rsid w:val="005C30E1"/>
    <w:rsid w:val="005C3D01"/>
    <w:rsid w:val="005C439D"/>
    <w:rsid w:val="005C4731"/>
    <w:rsid w:val="005C47B8"/>
    <w:rsid w:val="005C4845"/>
    <w:rsid w:val="005C4D8D"/>
    <w:rsid w:val="005C62F8"/>
    <w:rsid w:val="005C7BA4"/>
    <w:rsid w:val="005D0284"/>
    <w:rsid w:val="005D074E"/>
    <w:rsid w:val="005D0947"/>
    <w:rsid w:val="005D103D"/>
    <w:rsid w:val="005D1BA2"/>
    <w:rsid w:val="005D1C32"/>
    <w:rsid w:val="005D2081"/>
    <w:rsid w:val="005D225B"/>
    <w:rsid w:val="005D33DF"/>
    <w:rsid w:val="005D369A"/>
    <w:rsid w:val="005D3871"/>
    <w:rsid w:val="005D3A0D"/>
    <w:rsid w:val="005D3B0A"/>
    <w:rsid w:val="005D3B52"/>
    <w:rsid w:val="005D3C09"/>
    <w:rsid w:val="005D4C54"/>
    <w:rsid w:val="005D5FE5"/>
    <w:rsid w:val="005D628F"/>
    <w:rsid w:val="005D6FB1"/>
    <w:rsid w:val="005D72B2"/>
    <w:rsid w:val="005D7DE3"/>
    <w:rsid w:val="005E053F"/>
    <w:rsid w:val="005E0A21"/>
    <w:rsid w:val="005E0F3D"/>
    <w:rsid w:val="005E151E"/>
    <w:rsid w:val="005E17D9"/>
    <w:rsid w:val="005E26D8"/>
    <w:rsid w:val="005E275E"/>
    <w:rsid w:val="005E29AA"/>
    <w:rsid w:val="005E2BE1"/>
    <w:rsid w:val="005E2BEE"/>
    <w:rsid w:val="005E2C33"/>
    <w:rsid w:val="005E2E50"/>
    <w:rsid w:val="005E3CBC"/>
    <w:rsid w:val="005E4570"/>
    <w:rsid w:val="005E46A6"/>
    <w:rsid w:val="005E6180"/>
    <w:rsid w:val="005E62B3"/>
    <w:rsid w:val="005E6B80"/>
    <w:rsid w:val="005E6E48"/>
    <w:rsid w:val="005E77A2"/>
    <w:rsid w:val="005E7B0D"/>
    <w:rsid w:val="005E7B6B"/>
    <w:rsid w:val="005F1410"/>
    <w:rsid w:val="005F24A1"/>
    <w:rsid w:val="005F28A6"/>
    <w:rsid w:val="005F333D"/>
    <w:rsid w:val="005F3D3E"/>
    <w:rsid w:val="005F48FB"/>
    <w:rsid w:val="005F49D2"/>
    <w:rsid w:val="005F5073"/>
    <w:rsid w:val="005F55BF"/>
    <w:rsid w:val="005F6578"/>
    <w:rsid w:val="005F680B"/>
    <w:rsid w:val="005F7671"/>
    <w:rsid w:val="005F7E1B"/>
    <w:rsid w:val="005F7F20"/>
    <w:rsid w:val="00600FA3"/>
    <w:rsid w:val="006026AC"/>
    <w:rsid w:val="00602D12"/>
    <w:rsid w:val="00602E27"/>
    <w:rsid w:val="00603AC9"/>
    <w:rsid w:val="00603BA0"/>
    <w:rsid w:val="00603E1A"/>
    <w:rsid w:val="0060421E"/>
    <w:rsid w:val="00604BEE"/>
    <w:rsid w:val="00605F23"/>
    <w:rsid w:val="0060612C"/>
    <w:rsid w:val="006061B1"/>
    <w:rsid w:val="006066A5"/>
    <w:rsid w:val="006066E7"/>
    <w:rsid w:val="00606F13"/>
    <w:rsid w:val="006106F9"/>
    <w:rsid w:val="00611508"/>
    <w:rsid w:val="006123EE"/>
    <w:rsid w:val="0061283F"/>
    <w:rsid w:val="00613509"/>
    <w:rsid w:val="006138D0"/>
    <w:rsid w:val="00613AA4"/>
    <w:rsid w:val="00614772"/>
    <w:rsid w:val="0061583A"/>
    <w:rsid w:val="00615A0C"/>
    <w:rsid w:val="00615DCB"/>
    <w:rsid w:val="0061613D"/>
    <w:rsid w:val="0061687C"/>
    <w:rsid w:val="006169E4"/>
    <w:rsid w:val="00616EEB"/>
    <w:rsid w:val="006172F9"/>
    <w:rsid w:val="006178BB"/>
    <w:rsid w:val="006203C3"/>
    <w:rsid w:val="00620654"/>
    <w:rsid w:val="006208D3"/>
    <w:rsid w:val="006211C9"/>
    <w:rsid w:val="006213FF"/>
    <w:rsid w:val="006221E3"/>
    <w:rsid w:val="00622BCD"/>
    <w:rsid w:val="006238EC"/>
    <w:rsid w:val="00623D2C"/>
    <w:rsid w:val="00624E4C"/>
    <w:rsid w:val="00624FBF"/>
    <w:rsid w:val="00625662"/>
    <w:rsid w:val="00625A5F"/>
    <w:rsid w:val="00625B7D"/>
    <w:rsid w:val="00625BE5"/>
    <w:rsid w:val="00625ECC"/>
    <w:rsid w:val="0062617C"/>
    <w:rsid w:val="00626B06"/>
    <w:rsid w:val="00626D62"/>
    <w:rsid w:val="006270FD"/>
    <w:rsid w:val="006301C3"/>
    <w:rsid w:val="00630DC5"/>
    <w:rsid w:val="00630E6A"/>
    <w:rsid w:val="0063121C"/>
    <w:rsid w:val="0063166A"/>
    <w:rsid w:val="00631763"/>
    <w:rsid w:val="00632417"/>
    <w:rsid w:val="006326DF"/>
    <w:rsid w:val="006335EB"/>
    <w:rsid w:val="006337F7"/>
    <w:rsid w:val="00633E4F"/>
    <w:rsid w:val="00634A75"/>
    <w:rsid w:val="00635288"/>
    <w:rsid w:val="006357E5"/>
    <w:rsid w:val="006359B0"/>
    <w:rsid w:val="00636235"/>
    <w:rsid w:val="006362F5"/>
    <w:rsid w:val="00636DB4"/>
    <w:rsid w:val="00637504"/>
    <w:rsid w:val="006375B8"/>
    <w:rsid w:val="00640599"/>
    <w:rsid w:val="0064068C"/>
    <w:rsid w:val="00640BCC"/>
    <w:rsid w:val="00640D49"/>
    <w:rsid w:val="006421F7"/>
    <w:rsid w:val="006426B7"/>
    <w:rsid w:val="006427C7"/>
    <w:rsid w:val="00642BC5"/>
    <w:rsid w:val="00643796"/>
    <w:rsid w:val="00643DF3"/>
    <w:rsid w:val="00643E2B"/>
    <w:rsid w:val="0064475D"/>
    <w:rsid w:val="00644C14"/>
    <w:rsid w:val="00644CA0"/>
    <w:rsid w:val="00644D65"/>
    <w:rsid w:val="006456D6"/>
    <w:rsid w:val="00645991"/>
    <w:rsid w:val="00645F3E"/>
    <w:rsid w:val="00646693"/>
    <w:rsid w:val="006466A4"/>
    <w:rsid w:val="0064694D"/>
    <w:rsid w:val="006469CE"/>
    <w:rsid w:val="00646B46"/>
    <w:rsid w:val="00646E9C"/>
    <w:rsid w:val="00647610"/>
    <w:rsid w:val="00647655"/>
    <w:rsid w:val="00650176"/>
    <w:rsid w:val="00650F9D"/>
    <w:rsid w:val="006517B0"/>
    <w:rsid w:val="00652168"/>
    <w:rsid w:val="006522C4"/>
    <w:rsid w:val="0065284A"/>
    <w:rsid w:val="00652BBC"/>
    <w:rsid w:val="006533D2"/>
    <w:rsid w:val="00653C30"/>
    <w:rsid w:val="00654E21"/>
    <w:rsid w:val="00654F3C"/>
    <w:rsid w:val="00654F48"/>
    <w:rsid w:val="006551C3"/>
    <w:rsid w:val="006555B0"/>
    <w:rsid w:val="006556A0"/>
    <w:rsid w:val="006559FE"/>
    <w:rsid w:val="00655FF5"/>
    <w:rsid w:val="006564AF"/>
    <w:rsid w:val="006565F4"/>
    <w:rsid w:val="006602D8"/>
    <w:rsid w:val="00660991"/>
    <w:rsid w:val="006612C9"/>
    <w:rsid w:val="00661A6A"/>
    <w:rsid w:val="00661ACA"/>
    <w:rsid w:val="00661DC0"/>
    <w:rsid w:val="00662A9A"/>
    <w:rsid w:val="00662CA8"/>
    <w:rsid w:val="00663BE6"/>
    <w:rsid w:val="00664851"/>
    <w:rsid w:val="00664DF4"/>
    <w:rsid w:val="0066529D"/>
    <w:rsid w:val="00665422"/>
    <w:rsid w:val="00665660"/>
    <w:rsid w:val="00665986"/>
    <w:rsid w:val="00666B7B"/>
    <w:rsid w:val="00667320"/>
    <w:rsid w:val="00667430"/>
    <w:rsid w:val="0066746A"/>
    <w:rsid w:val="00667A48"/>
    <w:rsid w:val="00667C23"/>
    <w:rsid w:val="00670213"/>
    <w:rsid w:val="00670850"/>
    <w:rsid w:val="00670EE3"/>
    <w:rsid w:val="0067109A"/>
    <w:rsid w:val="00671F9E"/>
    <w:rsid w:val="00673037"/>
    <w:rsid w:val="00673B48"/>
    <w:rsid w:val="00673DF8"/>
    <w:rsid w:val="00673F1B"/>
    <w:rsid w:val="00674640"/>
    <w:rsid w:val="00675092"/>
    <w:rsid w:val="00675527"/>
    <w:rsid w:val="00675BFD"/>
    <w:rsid w:val="00675EA0"/>
    <w:rsid w:val="00676799"/>
    <w:rsid w:val="00676833"/>
    <w:rsid w:val="00676D14"/>
    <w:rsid w:val="00677397"/>
    <w:rsid w:val="0067748E"/>
    <w:rsid w:val="006775B8"/>
    <w:rsid w:val="00677B10"/>
    <w:rsid w:val="00677C57"/>
    <w:rsid w:val="00677CF7"/>
    <w:rsid w:val="00677F68"/>
    <w:rsid w:val="00680F26"/>
    <w:rsid w:val="00681250"/>
    <w:rsid w:val="0068129A"/>
    <w:rsid w:val="00681702"/>
    <w:rsid w:val="00681EA0"/>
    <w:rsid w:val="0068276A"/>
    <w:rsid w:val="00682E65"/>
    <w:rsid w:val="006831D9"/>
    <w:rsid w:val="00683A70"/>
    <w:rsid w:val="00683E3F"/>
    <w:rsid w:val="0068416D"/>
    <w:rsid w:val="00684649"/>
    <w:rsid w:val="0068515B"/>
    <w:rsid w:val="0068536B"/>
    <w:rsid w:val="00685553"/>
    <w:rsid w:val="0068559C"/>
    <w:rsid w:val="00685823"/>
    <w:rsid w:val="00685A27"/>
    <w:rsid w:val="00686D1C"/>
    <w:rsid w:val="00686DC1"/>
    <w:rsid w:val="00687489"/>
    <w:rsid w:val="0068794C"/>
    <w:rsid w:val="00687F76"/>
    <w:rsid w:val="00691725"/>
    <w:rsid w:val="00691D81"/>
    <w:rsid w:val="00691E7A"/>
    <w:rsid w:val="00691EFE"/>
    <w:rsid w:val="00692109"/>
    <w:rsid w:val="0069223E"/>
    <w:rsid w:val="00692A1D"/>
    <w:rsid w:val="006930F8"/>
    <w:rsid w:val="006932A9"/>
    <w:rsid w:val="00693BD8"/>
    <w:rsid w:val="00693CDF"/>
    <w:rsid w:val="006940C4"/>
    <w:rsid w:val="00694A6C"/>
    <w:rsid w:val="006953F2"/>
    <w:rsid w:val="006959A0"/>
    <w:rsid w:val="0069683C"/>
    <w:rsid w:val="00697073"/>
    <w:rsid w:val="00697C14"/>
    <w:rsid w:val="006A0A5F"/>
    <w:rsid w:val="006A0CD0"/>
    <w:rsid w:val="006A0DEC"/>
    <w:rsid w:val="006A1185"/>
    <w:rsid w:val="006A1853"/>
    <w:rsid w:val="006A18C6"/>
    <w:rsid w:val="006A244C"/>
    <w:rsid w:val="006A2742"/>
    <w:rsid w:val="006A2F02"/>
    <w:rsid w:val="006A2FD5"/>
    <w:rsid w:val="006A3E96"/>
    <w:rsid w:val="006A420B"/>
    <w:rsid w:val="006A46C1"/>
    <w:rsid w:val="006A52D1"/>
    <w:rsid w:val="006A55F8"/>
    <w:rsid w:val="006A5737"/>
    <w:rsid w:val="006A5A4E"/>
    <w:rsid w:val="006A61AE"/>
    <w:rsid w:val="006A6FDC"/>
    <w:rsid w:val="006A7097"/>
    <w:rsid w:val="006A73BA"/>
    <w:rsid w:val="006A7F04"/>
    <w:rsid w:val="006B07BF"/>
    <w:rsid w:val="006B09C4"/>
    <w:rsid w:val="006B0B10"/>
    <w:rsid w:val="006B10F7"/>
    <w:rsid w:val="006B117A"/>
    <w:rsid w:val="006B184E"/>
    <w:rsid w:val="006B1ECA"/>
    <w:rsid w:val="006B306E"/>
    <w:rsid w:val="006B3092"/>
    <w:rsid w:val="006B3100"/>
    <w:rsid w:val="006B3B14"/>
    <w:rsid w:val="006B3ED8"/>
    <w:rsid w:val="006B407E"/>
    <w:rsid w:val="006B41FD"/>
    <w:rsid w:val="006B44C0"/>
    <w:rsid w:val="006B59B1"/>
    <w:rsid w:val="006B5C58"/>
    <w:rsid w:val="006B5F4D"/>
    <w:rsid w:val="006B659A"/>
    <w:rsid w:val="006B6846"/>
    <w:rsid w:val="006B6F8D"/>
    <w:rsid w:val="006C03F7"/>
    <w:rsid w:val="006C072C"/>
    <w:rsid w:val="006C14D2"/>
    <w:rsid w:val="006C1B65"/>
    <w:rsid w:val="006C1C07"/>
    <w:rsid w:val="006C1FC7"/>
    <w:rsid w:val="006C2319"/>
    <w:rsid w:val="006C2B8F"/>
    <w:rsid w:val="006C332E"/>
    <w:rsid w:val="006C367D"/>
    <w:rsid w:val="006C3B04"/>
    <w:rsid w:val="006C3E4D"/>
    <w:rsid w:val="006C421E"/>
    <w:rsid w:val="006C4489"/>
    <w:rsid w:val="006C448F"/>
    <w:rsid w:val="006C493C"/>
    <w:rsid w:val="006C4C36"/>
    <w:rsid w:val="006C51FB"/>
    <w:rsid w:val="006C5206"/>
    <w:rsid w:val="006C5E47"/>
    <w:rsid w:val="006C60D6"/>
    <w:rsid w:val="006C632F"/>
    <w:rsid w:val="006C69E0"/>
    <w:rsid w:val="006C69F7"/>
    <w:rsid w:val="006C6A60"/>
    <w:rsid w:val="006C6CE2"/>
    <w:rsid w:val="006C6CED"/>
    <w:rsid w:val="006C7573"/>
    <w:rsid w:val="006C7926"/>
    <w:rsid w:val="006C7A44"/>
    <w:rsid w:val="006C7D9A"/>
    <w:rsid w:val="006D10DD"/>
    <w:rsid w:val="006D1109"/>
    <w:rsid w:val="006D14B1"/>
    <w:rsid w:val="006D164F"/>
    <w:rsid w:val="006D2018"/>
    <w:rsid w:val="006D24A4"/>
    <w:rsid w:val="006D2929"/>
    <w:rsid w:val="006D2FA7"/>
    <w:rsid w:val="006D3076"/>
    <w:rsid w:val="006D3B12"/>
    <w:rsid w:val="006D416B"/>
    <w:rsid w:val="006D446D"/>
    <w:rsid w:val="006D4805"/>
    <w:rsid w:val="006D58FB"/>
    <w:rsid w:val="006D5F05"/>
    <w:rsid w:val="006D6708"/>
    <w:rsid w:val="006D68DA"/>
    <w:rsid w:val="006D6D03"/>
    <w:rsid w:val="006D6D5E"/>
    <w:rsid w:val="006D7034"/>
    <w:rsid w:val="006D724A"/>
    <w:rsid w:val="006D7E9E"/>
    <w:rsid w:val="006E0AD7"/>
    <w:rsid w:val="006E0AFB"/>
    <w:rsid w:val="006E0CCF"/>
    <w:rsid w:val="006E116D"/>
    <w:rsid w:val="006E229A"/>
    <w:rsid w:val="006E241E"/>
    <w:rsid w:val="006E2B91"/>
    <w:rsid w:val="006E48CD"/>
    <w:rsid w:val="006E48D2"/>
    <w:rsid w:val="006E49A6"/>
    <w:rsid w:val="006E4B1E"/>
    <w:rsid w:val="006E55D1"/>
    <w:rsid w:val="006E633B"/>
    <w:rsid w:val="006E68BD"/>
    <w:rsid w:val="006E6E72"/>
    <w:rsid w:val="006F010C"/>
    <w:rsid w:val="006F0300"/>
    <w:rsid w:val="006F04C2"/>
    <w:rsid w:val="006F04FD"/>
    <w:rsid w:val="006F058D"/>
    <w:rsid w:val="006F0E1A"/>
    <w:rsid w:val="006F163B"/>
    <w:rsid w:val="006F1AD7"/>
    <w:rsid w:val="006F1ADF"/>
    <w:rsid w:val="006F2BAD"/>
    <w:rsid w:val="006F3199"/>
    <w:rsid w:val="006F3617"/>
    <w:rsid w:val="006F3874"/>
    <w:rsid w:val="006F38AD"/>
    <w:rsid w:val="006F43B7"/>
    <w:rsid w:val="006F4566"/>
    <w:rsid w:val="006F47D3"/>
    <w:rsid w:val="006F50E8"/>
    <w:rsid w:val="006F5309"/>
    <w:rsid w:val="006F5EE5"/>
    <w:rsid w:val="006F6DB3"/>
    <w:rsid w:val="006F6EC5"/>
    <w:rsid w:val="006F6F7C"/>
    <w:rsid w:val="006F7988"/>
    <w:rsid w:val="006F7CEF"/>
    <w:rsid w:val="006F7FE1"/>
    <w:rsid w:val="007007DA"/>
    <w:rsid w:val="007015AE"/>
    <w:rsid w:val="007017F4"/>
    <w:rsid w:val="00701C57"/>
    <w:rsid w:val="00701DCC"/>
    <w:rsid w:val="00702631"/>
    <w:rsid w:val="0070263E"/>
    <w:rsid w:val="00702839"/>
    <w:rsid w:val="00702DB1"/>
    <w:rsid w:val="00703E55"/>
    <w:rsid w:val="0070420F"/>
    <w:rsid w:val="00704328"/>
    <w:rsid w:val="007043E7"/>
    <w:rsid w:val="007047E8"/>
    <w:rsid w:val="00704833"/>
    <w:rsid w:val="00704C86"/>
    <w:rsid w:val="00704E8A"/>
    <w:rsid w:val="007052DA"/>
    <w:rsid w:val="00705840"/>
    <w:rsid w:val="007058FF"/>
    <w:rsid w:val="007059C4"/>
    <w:rsid w:val="0070634B"/>
    <w:rsid w:val="00706A81"/>
    <w:rsid w:val="00710738"/>
    <w:rsid w:val="00710A34"/>
    <w:rsid w:val="00710E8F"/>
    <w:rsid w:val="007111A4"/>
    <w:rsid w:val="0071163E"/>
    <w:rsid w:val="00712425"/>
    <w:rsid w:val="007136EE"/>
    <w:rsid w:val="00713D14"/>
    <w:rsid w:val="007150AC"/>
    <w:rsid w:val="007157DD"/>
    <w:rsid w:val="00715F31"/>
    <w:rsid w:val="00717255"/>
    <w:rsid w:val="0071727F"/>
    <w:rsid w:val="007178D5"/>
    <w:rsid w:val="00717D0D"/>
    <w:rsid w:val="007204E1"/>
    <w:rsid w:val="007209BF"/>
    <w:rsid w:val="00720D0F"/>
    <w:rsid w:val="00720F80"/>
    <w:rsid w:val="00721152"/>
    <w:rsid w:val="007215D3"/>
    <w:rsid w:val="00721A1E"/>
    <w:rsid w:val="00721D99"/>
    <w:rsid w:val="0072211D"/>
    <w:rsid w:val="0072216C"/>
    <w:rsid w:val="00722A51"/>
    <w:rsid w:val="00723036"/>
    <w:rsid w:val="007242F0"/>
    <w:rsid w:val="0072442A"/>
    <w:rsid w:val="007244D4"/>
    <w:rsid w:val="00724FAB"/>
    <w:rsid w:val="00725037"/>
    <w:rsid w:val="00725208"/>
    <w:rsid w:val="00725A6F"/>
    <w:rsid w:val="00726260"/>
    <w:rsid w:val="00726A0F"/>
    <w:rsid w:val="00726B5B"/>
    <w:rsid w:val="00726DC9"/>
    <w:rsid w:val="00726EFB"/>
    <w:rsid w:val="00727119"/>
    <w:rsid w:val="0072742E"/>
    <w:rsid w:val="007274EA"/>
    <w:rsid w:val="00727F14"/>
    <w:rsid w:val="007301DA"/>
    <w:rsid w:val="00730251"/>
    <w:rsid w:val="00730A8C"/>
    <w:rsid w:val="00730F6A"/>
    <w:rsid w:val="007318AF"/>
    <w:rsid w:val="00733040"/>
    <w:rsid w:val="00733336"/>
    <w:rsid w:val="0073376A"/>
    <w:rsid w:val="007347E5"/>
    <w:rsid w:val="007350CF"/>
    <w:rsid w:val="007359EF"/>
    <w:rsid w:val="00735A6A"/>
    <w:rsid w:val="007363D9"/>
    <w:rsid w:val="007373A6"/>
    <w:rsid w:val="00737CF1"/>
    <w:rsid w:val="00737FD8"/>
    <w:rsid w:val="0074021D"/>
    <w:rsid w:val="00740588"/>
    <w:rsid w:val="00741589"/>
    <w:rsid w:val="00741A3B"/>
    <w:rsid w:val="00741AA8"/>
    <w:rsid w:val="007423B5"/>
    <w:rsid w:val="0074245E"/>
    <w:rsid w:val="0074302C"/>
    <w:rsid w:val="00743470"/>
    <w:rsid w:val="0074426C"/>
    <w:rsid w:val="00744A29"/>
    <w:rsid w:val="00744FDA"/>
    <w:rsid w:val="007453FC"/>
    <w:rsid w:val="0074547C"/>
    <w:rsid w:val="00745495"/>
    <w:rsid w:val="00746DBE"/>
    <w:rsid w:val="00746F7A"/>
    <w:rsid w:val="00747861"/>
    <w:rsid w:val="00747D68"/>
    <w:rsid w:val="007503E1"/>
    <w:rsid w:val="0075104F"/>
    <w:rsid w:val="00751461"/>
    <w:rsid w:val="00751CF0"/>
    <w:rsid w:val="00751F49"/>
    <w:rsid w:val="00752148"/>
    <w:rsid w:val="00752CDD"/>
    <w:rsid w:val="007535DE"/>
    <w:rsid w:val="00753666"/>
    <w:rsid w:val="00753B74"/>
    <w:rsid w:val="00754560"/>
    <w:rsid w:val="00754CC7"/>
    <w:rsid w:val="007553C1"/>
    <w:rsid w:val="0075591F"/>
    <w:rsid w:val="00755C95"/>
    <w:rsid w:val="00755EBD"/>
    <w:rsid w:val="00756003"/>
    <w:rsid w:val="0076209F"/>
    <w:rsid w:val="0076230D"/>
    <w:rsid w:val="0076245E"/>
    <w:rsid w:val="00762A66"/>
    <w:rsid w:val="007634F6"/>
    <w:rsid w:val="00763A19"/>
    <w:rsid w:val="00763A32"/>
    <w:rsid w:val="00763E07"/>
    <w:rsid w:val="00763EFE"/>
    <w:rsid w:val="007640F6"/>
    <w:rsid w:val="0076451E"/>
    <w:rsid w:val="00764534"/>
    <w:rsid w:val="00765228"/>
    <w:rsid w:val="007652C0"/>
    <w:rsid w:val="007660C6"/>
    <w:rsid w:val="00766172"/>
    <w:rsid w:val="0076631B"/>
    <w:rsid w:val="007665BF"/>
    <w:rsid w:val="00766784"/>
    <w:rsid w:val="007667BE"/>
    <w:rsid w:val="00766D95"/>
    <w:rsid w:val="007679D8"/>
    <w:rsid w:val="00767A6C"/>
    <w:rsid w:val="00770C08"/>
    <w:rsid w:val="0077153A"/>
    <w:rsid w:val="00772256"/>
    <w:rsid w:val="00772860"/>
    <w:rsid w:val="00772C27"/>
    <w:rsid w:val="00772DA4"/>
    <w:rsid w:val="00773814"/>
    <w:rsid w:val="0077383C"/>
    <w:rsid w:val="007738C5"/>
    <w:rsid w:val="00774A5C"/>
    <w:rsid w:val="00774D06"/>
    <w:rsid w:val="00775A8E"/>
    <w:rsid w:val="00775FE6"/>
    <w:rsid w:val="0077629A"/>
    <w:rsid w:val="00776949"/>
    <w:rsid w:val="0077696A"/>
    <w:rsid w:val="00776AC9"/>
    <w:rsid w:val="00777BA3"/>
    <w:rsid w:val="007803DE"/>
    <w:rsid w:val="00780C24"/>
    <w:rsid w:val="00780C25"/>
    <w:rsid w:val="00781A20"/>
    <w:rsid w:val="00782481"/>
    <w:rsid w:val="00782AF5"/>
    <w:rsid w:val="00782E1B"/>
    <w:rsid w:val="0078371A"/>
    <w:rsid w:val="00783FDA"/>
    <w:rsid w:val="00784045"/>
    <w:rsid w:val="007841D4"/>
    <w:rsid w:val="007846CD"/>
    <w:rsid w:val="007855F2"/>
    <w:rsid w:val="00785656"/>
    <w:rsid w:val="007857A5"/>
    <w:rsid w:val="00786C1A"/>
    <w:rsid w:val="00786EEC"/>
    <w:rsid w:val="0078741F"/>
    <w:rsid w:val="007876E4"/>
    <w:rsid w:val="0078797B"/>
    <w:rsid w:val="00787C39"/>
    <w:rsid w:val="007903D7"/>
    <w:rsid w:val="00790428"/>
    <w:rsid w:val="0079059E"/>
    <w:rsid w:val="0079059F"/>
    <w:rsid w:val="00790702"/>
    <w:rsid w:val="00791C72"/>
    <w:rsid w:val="00792916"/>
    <w:rsid w:val="007939B8"/>
    <w:rsid w:val="007943DA"/>
    <w:rsid w:val="0079441C"/>
    <w:rsid w:val="007945CD"/>
    <w:rsid w:val="007948EE"/>
    <w:rsid w:val="00795243"/>
    <w:rsid w:val="0079550A"/>
    <w:rsid w:val="00795ABB"/>
    <w:rsid w:val="00795C35"/>
    <w:rsid w:val="007964AE"/>
    <w:rsid w:val="00796A31"/>
    <w:rsid w:val="00796B4E"/>
    <w:rsid w:val="0079706C"/>
    <w:rsid w:val="0079716D"/>
    <w:rsid w:val="0079759E"/>
    <w:rsid w:val="007A0120"/>
    <w:rsid w:val="007A02FA"/>
    <w:rsid w:val="007A09DA"/>
    <w:rsid w:val="007A1FE5"/>
    <w:rsid w:val="007A267A"/>
    <w:rsid w:val="007A294E"/>
    <w:rsid w:val="007A2D68"/>
    <w:rsid w:val="007A36F9"/>
    <w:rsid w:val="007A3AFE"/>
    <w:rsid w:val="007A3DB0"/>
    <w:rsid w:val="007A3E37"/>
    <w:rsid w:val="007A407D"/>
    <w:rsid w:val="007A4707"/>
    <w:rsid w:val="007A49E0"/>
    <w:rsid w:val="007A4FDA"/>
    <w:rsid w:val="007A514F"/>
    <w:rsid w:val="007A5CDE"/>
    <w:rsid w:val="007A6632"/>
    <w:rsid w:val="007A669E"/>
    <w:rsid w:val="007A6946"/>
    <w:rsid w:val="007A73CD"/>
    <w:rsid w:val="007A7457"/>
    <w:rsid w:val="007A7990"/>
    <w:rsid w:val="007B0025"/>
    <w:rsid w:val="007B01D7"/>
    <w:rsid w:val="007B01FE"/>
    <w:rsid w:val="007B0412"/>
    <w:rsid w:val="007B0CD9"/>
    <w:rsid w:val="007B1730"/>
    <w:rsid w:val="007B1B61"/>
    <w:rsid w:val="007B252A"/>
    <w:rsid w:val="007B29B7"/>
    <w:rsid w:val="007B300C"/>
    <w:rsid w:val="007B320A"/>
    <w:rsid w:val="007B331A"/>
    <w:rsid w:val="007B33BB"/>
    <w:rsid w:val="007B356C"/>
    <w:rsid w:val="007B35B1"/>
    <w:rsid w:val="007B3786"/>
    <w:rsid w:val="007B39E0"/>
    <w:rsid w:val="007B3A85"/>
    <w:rsid w:val="007B3C2E"/>
    <w:rsid w:val="007B4444"/>
    <w:rsid w:val="007B4742"/>
    <w:rsid w:val="007B48AD"/>
    <w:rsid w:val="007B58B9"/>
    <w:rsid w:val="007B6146"/>
    <w:rsid w:val="007B68A8"/>
    <w:rsid w:val="007B6A09"/>
    <w:rsid w:val="007B74EC"/>
    <w:rsid w:val="007C0FBC"/>
    <w:rsid w:val="007C19E7"/>
    <w:rsid w:val="007C1D92"/>
    <w:rsid w:val="007C225A"/>
    <w:rsid w:val="007C2CB2"/>
    <w:rsid w:val="007C2F39"/>
    <w:rsid w:val="007C2F96"/>
    <w:rsid w:val="007C30A4"/>
    <w:rsid w:val="007C34C9"/>
    <w:rsid w:val="007C3C2F"/>
    <w:rsid w:val="007C3EA1"/>
    <w:rsid w:val="007C3ED0"/>
    <w:rsid w:val="007C449C"/>
    <w:rsid w:val="007C4BCC"/>
    <w:rsid w:val="007C53BA"/>
    <w:rsid w:val="007C53C4"/>
    <w:rsid w:val="007C5B32"/>
    <w:rsid w:val="007C5E1F"/>
    <w:rsid w:val="007C6CE0"/>
    <w:rsid w:val="007C710F"/>
    <w:rsid w:val="007C7256"/>
    <w:rsid w:val="007C7343"/>
    <w:rsid w:val="007C747F"/>
    <w:rsid w:val="007C7908"/>
    <w:rsid w:val="007C7954"/>
    <w:rsid w:val="007D04E9"/>
    <w:rsid w:val="007D06FB"/>
    <w:rsid w:val="007D0C6B"/>
    <w:rsid w:val="007D19AE"/>
    <w:rsid w:val="007D1C99"/>
    <w:rsid w:val="007D2E94"/>
    <w:rsid w:val="007D38C1"/>
    <w:rsid w:val="007D3915"/>
    <w:rsid w:val="007D3F78"/>
    <w:rsid w:val="007D51A5"/>
    <w:rsid w:val="007D7098"/>
    <w:rsid w:val="007D715A"/>
    <w:rsid w:val="007D72B0"/>
    <w:rsid w:val="007D78A1"/>
    <w:rsid w:val="007D7A4D"/>
    <w:rsid w:val="007E08FF"/>
    <w:rsid w:val="007E0925"/>
    <w:rsid w:val="007E0A2E"/>
    <w:rsid w:val="007E0E65"/>
    <w:rsid w:val="007E19CB"/>
    <w:rsid w:val="007E20CA"/>
    <w:rsid w:val="007E445A"/>
    <w:rsid w:val="007E4FCD"/>
    <w:rsid w:val="007E535C"/>
    <w:rsid w:val="007E5543"/>
    <w:rsid w:val="007E6677"/>
    <w:rsid w:val="007E6879"/>
    <w:rsid w:val="007E6BC6"/>
    <w:rsid w:val="007E7355"/>
    <w:rsid w:val="007E73C2"/>
    <w:rsid w:val="007E73FE"/>
    <w:rsid w:val="007E74BD"/>
    <w:rsid w:val="007F05AC"/>
    <w:rsid w:val="007F06A5"/>
    <w:rsid w:val="007F0B55"/>
    <w:rsid w:val="007F17D0"/>
    <w:rsid w:val="007F1E95"/>
    <w:rsid w:val="007F2199"/>
    <w:rsid w:val="007F28AD"/>
    <w:rsid w:val="007F3497"/>
    <w:rsid w:val="007F370B"/>
    <w:rsid w:val="007F4177"/>
    <w:rsid w:val="007F4495"/>
    <w:rsid w:val="007F4811"/>
    <w:rsid w:val="007F48A5"/>
    <w:rsid w:val="007F48CD"/>
    <w:rsid w:val="007F5634"/>
    <w:rsid w:val="007F5DB3"/>
    <w:rsid w:val="007F613D"/>
    <w:rsid w:val="007F62A0"/>
    <w:rsid w:val="007F6600"/>
    <w:rsid w:val="007F7AA2"/>
    <w:rsid w:val="008003EB"/>
    <w:rsid w:val="00800ADD"/>
    <w:rsid w:val="0080125F"/>
    <w:rsid w:val="00802097"/>
    <w:rsid w:val="00802146"/>
    <w:rsid w:val="00802285"/>
    <w:rsid w:val="00802DE0"/>
    <w:rsid w:val="00803141"/>
    <w:rsid w:val="008032F0"/>
    <w:rsid w:val="0080334B"/>
    <w:rsid w:val="00803DD5"/>
    <w:rsid w:val="0080468A"/>
    <w:rsid w:val="00804802"/>
    <w:rsid w:val="00804BEF"/>
    <w:rsid w:val="00805082"/>
    <w:rsid w:val="0080570C"/>
    <w:rsid w:val="008061EC"/>
    <w:rsid w:val="00807455"/>
    <w:rsid w:val="008075EB"/>
    <w:rsid w:val="008077D3"/>
    <w:rsid w:val="00807AE8"/>
    <w:rsid w:val="008104CF"/>
    <w:rsid w:val="008105BE"/>
    <w:rsid w:val="00810BE9"/>
    <w:rsid w:val="00811A39"/>
    <w:rsid w:val="00811AC3"/>
    <w:rsid w:val="00812387"/>
    <w:rsid w:val="0081251E"/>
    <w:rsid w:val="00812587"/>
    <w:rsid w:val="00812808"/>
    <w:rsid w:val="00812F31"/>
    <w:rsid w:val="0081314D"/>
    <w:rsid w:val="008135C3"/>
    <w:rsid w:val="00813989"/>
    <w:rsid w:val="00813B45"/>
    <w:rsid w:val="008140A1"/>
    <w:rsid w:val="0081532C"/>
    <w:rsid w:val="008155D4"/>
    <w:rsid w:val="008162AD"/>
    <w:rsid w:val="00816861"/>
    <w:rsid w:val="008169BB"/>
    <w:rsid w:val="00816DE6"/>
    <w:rsid w:val="008172C8"/>
    <w:rsid w:val="00817424"/>
    <w:rsid w:val="00817434"/>
    <w:rsid w:val="00820A21"/>
    <w:rsid w:val="00820D35"/>
    <w:rsid w:val="00821280"/>
    <w:rsid w:val="008215A5"/>
    <w:rsid w:val="00821636"/>
    <w:rsid w:val="00821AAA"/>
    <w:rsid w:val="00821D8D"/>
    <w:rsid w:val="00822774"/>
    <w:rsid w:val="00822AD5"/>
    <w:rsid w:val="00822EC3"/>
    <w:rsid w:val="00822F9A"/>
    <w:rsid w:val="0082336C"/>
    <w:rsid w:val="008235CF"/>
    <w:rsid w:val="00823EE9"/>
    <w:rsid w:val="00824170"/>
    <w:rsid w:val="0082469B"/>
    <w:rsid w:val="008248A3"/>
    <w:rsid w:val="008248C2"/>
    <w:rsid w:val="00824D03"/>
    <w:rsid w:val="00824DAE"/>
    <w:rsid w:val="00824FE1"/>
    <w:rsid w:val="00825D8D"/>
    <w:rsid w:val="00826F63"/>
    <w:rsid w:val="00827BA4"/>
    <w:rsid w:val="0083081D"/>
    <w:rsid w:val="00830ACE"/>
    <w:rsid w:val="00830CF3"/>
    <w:rsid w:val="00830E9C"/>
    <w:rsid w:val="008315FC"/>
    <w:rsid w:val="008329BE"/>
    <w:rsid w:val="00832DF8"/>
    <w:rsid w:val="00832EF4"/>
    <w:rsid w:val="00833069"/>
    <w:rsid w:val="00833220"/>
    <w:rsid w:val="00833C2A"/>
    <w:rsid w:val="00833C94"/>
    <w:rsid w:val="00834C18"/>
    <w:rsid w:val="008359EA"/>
    <w:rsid w:val="0083631D"/>
    <w:rsid w:val="0083636B"/>
    <w:rsid w:val="00836A15"/>
    <w:rsid w:val="008379A7"/>
    <w:rsid w:val="00840C77"/>
    <w:rsid w:val="00840D4B"/>
    <w:rsid w:val="00842097"/>
    <w:rsid w:val="00842B5B"/>
    <w:rsid w:val="00842E69"/>
    <w:rsid w:val="00843505"/>
    <w:rsid w:val="0084417F"/>
    <w:rsid w:val="008441FC"/>
    <w:rsid w:val="00844694"/>
    <w:rsid w:val="0084489D"/>
    <w:rsid w:val="00844CDC"/>
    <w:rsid w:val="008453D5"/>
    <w:rsid w:val="008454F2"/>
    <w:rsid w:val="00846427"/>
    <w:rsid w:val="00846920"/>
    <w:rsid w:val="00847976"/>
    <w:rsid w:val="008507F2"/>
    <w:rsid w:val="00850FA0"/>
    <w:rsid w:val="0085168F"/>
    <w:rsid w:val="0085181D"/>
    <w:rsid w:val="00851895"/>
    <w:rsid w:val="008519C8"/>
    <w:rsid w:val="00851BD2"/>
    <w:rsid w:val="00852257"/>
    <w:rsid w:val="00852E62"/>
    <w:rsid w:val="008532B4"/>
    <w:rsid w:val="00854663"/>
    <w:rsid w:val="008546CD"/>
    <w:rsid w:val="00854761"/>
    <w:rsid w:val="00855260"/>
    <w:rsid w:val="00855BC4"/>
    <w:rsid w:val="00856FBC"/>
    <w:rsid w:val="00856FF2"/>
    <w:rsid w:val="00857041"/>
    <w:rsid w:val="00857708"/>
    <w:rsid w:val="008601F3"/>
    <w:rsid w:val="00860DB2"/>
    <w:rsid w:val="00860FE5"/>
    <w:rsid w:val="00861D30"/>
    <w:rsid w:val="0086214C"/>
    <w:rsid w:val="008623DD"/>
    <w:rsid w:val="008626C8"/>
    <w:rsid w:val="008629C9"/>
    <w:rsid w:val="00862A14"/>
    <w:rsid w:val="00862C0A"/>
    <w:rsid w:val="0086304C"/>
    <w:rsid w:val="00863426"/>
    <w:rsid w:val="0086465B"/>
    <w:rsid w:val="00864A6E"/>
    <w:rsid w:val="00864BB7"/>
    <w:rsid w:val="008652F3"/>
    <w:rsid w:val="008661DB"/>
    <w:rsid w:val="008662C7"/>
    <w:rsid w:val="00866B32"/>
    <w:rsid w:val="00866EA1"/>
    <w:rsid w:val="00867914"/>
    <w:rsid w:val="00867CE7"/>
    <w:rsid w:val="00870E23"/>
    <w:rsid w:val="00871819"/>
    <w:rsid w:val="00871C25"/>
    <w:rsid w:val="00871F51"/>
    <w:rsid w:val="008721F7"/>
    <w:rsid w:val="00872793"/>
    <w:rsid w:val="00872A1F"/>
    <w:rsid w:val="008735DD"/>
    <w:rsid w:val="0087383F"/>
    <w:rsid w:val="00873850"/>
    <w:rsid w:val="008738D3"/>
    <w:rsid w:val="00874527"/>
    <w:rsid w:val="00874719"/>
    <w:rsid w:val="00875303"/>
    <w:rsid w:val="00875414"/>
    <w:rsid w:val="00875555"/>
    <w:rsid w:val="008756E5"/>
    <w:rsid w:val="008757AA"/>
    <w:rsid w:val="008757F4"/>
    <w:rsid w:val="00876113"/>
    <w:rsid w:val="008765DB"/>
    <w:rsid w:val="00876652"/>
    <w:rsid w:val="00876C1E"/>
    <w:rsid w:val="0087785E"/>
    <w:rsid w:val="00877A0F"/>
    <w:rsid w:val="00877B84"/>
    <w:rsid w:val="0088015D"/>
    <w:rsid w:val="00880F67"/>
    <w:rsid w:val="008814BC"/>
    <w:rsid w:val="0088156B"/>
    <w:rsid w:val="008819BC"/>
    <w:rsid w:val="00881A24"/>
    <w:rsid w:val="00881A32"/>
    <w:rsid w:val="0088273F"/>
    <w:rsid w:val="00882747"/>
    <w:rsid w:val="00882756"/>
    <w:rsid w:val="0088285A"/>
    <w:rsid w:val="00885112"/>
    <w:rsid w:val="008852F8"/>
    <w:rsid w:val="008863D3"/>
    <w:rsid w:val="00886555"/>
    <w:rsid w:val="00886CA4"/>
    <w:rsid w:val="0088718A"/>
    <w:rsid w:val="00887374"/>
    <w:rsid w:val="00887409"/>
    <w:rsid w:val="008875CF"/>
    <w:rsid w:val="00887E2F"/>
    <w:rsid w:val="00887EF1"/>
    <w:rsid w:val="00887F11"/>
    <w:rsid w:val="008904FB"/>
    <w:rsid w:val="00890B0C"/>
    <w:rsid w:val="008911B3"/>
    <w:rsid w:val="008911D1"/>
    <w:rsid w:val="00891354"/>
    <w:rsid w:val="008914B9"/>
    <w:rsid w:val="0089207B"/>
    <w:rsid w:val="00892617"/>
    <w:rsid w:val="0089270F"/>
    <w:rsid w:val="008941B4"/>
    <w:rsid w:val="00894804"/>
    <w:rsid w:val="008948E5"/>
    <w:rsid w:val="00894D1E"/>
    <w:rsid w:val="00894E75"/>
    <w:rsid w:val="00894F17"/>
    <w:rsid w:val="008962CC"/>
    <w:rsid w:val="0089654A"/>
    <w:rsid w:val="00896F55"/>
    <w:rsid w:val="0089754B"/>
    <w:rsid w:val="008A115F"/>
    <w:rsid w:val="008A21FC"/>
    <w:rsid w:val="008A2297"/>
    <w:rsid w:val="008A2C2C"/>
    <w:rsid w:val="008A34D3"/>
    <w:rsid w:val="008A36C6"/>
    <w:rsid w:val="008A4203"/>
    <w:rsid w:val="008A47E8"/>
    <w:rsid w:val="008A4FD0"/>
    <w:rsid w:val="008A4FE7"/>
    <w:rsid w:val="008A506F"/>
    <w:rsid w:val="008A5432"/>
    <w:rsid w:val="008A55B3"/>
    <w:rsid w:val="008A6332"/>
    <w:rsid w:val="008A64FC"/>
    <w:rsid w:val="008A6E42"/>
    <w:rsid w:val="008A7446"/>
    <w:rsid w:val="008A7C5B"/>
    <w:rsid w:val="008B0127"/>
    <w:rsid w:val="008B02AF"/>
    <w:rsid w:val="008B04C8"/>
    <w:rsid w:val="008B13EA"/>
    <w:rsid w:val="008B1795"/>
    <w:rsid w:val="008B1A8D"/>
    <w:rsid w:val="008B1E2B"/>
    <w:rsid w:val="008B27F7"/>
    <w:rsid w:val="008B35AD"/>
    <w:rsid w:val="008B35F2"/>
    <w:rsid w:val="008B38C7"/>
    <w:rsid w:val="008B3CC5"/>
    <w:rsid w:val="008B3DD9"/>
    <w:rsid w:val="008B3E4E"/>
    <w:rsid w:val="008B51E6"/>
    <w:rsid w:val="008B5DA4"/>
    <w:rsid w:val="008B60BC"/>
    <w:rsid w:val="008B6864"/>
    <w:rsid w:val="008B688E"/>
    <w:rsid w:val="008B71D8"/>
    <w:rsid w:val="008B738A"/>
    <w:rsid w:val="008C03C2"/>
    <w:rsid w:val="008C040A"/>
    <w:rsid w:val="008C0420"/>
    <w:rsid w:val="008C07B1"/>
    <w:rsid w:val="008C0D0D"/>
    <w:rsid w:val="008C1273"/>
    <w:rsid w:val="008C1430"/>
    <w:rsid w:val="008C14AA"/>
    <w:rsid w:val="008C159E"/>
    <w:rsid w:val="008C369F"/>
    <w:rsid w:val="008C4540"/>
    <w:rsid w:val="008C46A2"/>
    <w:rsid w:val="008C4A04"/>
    <w:rsid w:val="008C4A37"/>
    <w:rsid w:val="008C5294"/>
    <w:rsid w:val="008C6404"/>
    <w:rsid w:val="008C66C5"/>
    <w:rsid w:val="008C6E84"/>
    <w:rsid w:val="008C6FB8"/>
    <w:rsid w:val="008C74F3"/>
    <w:rsid w:val="008D02A9"/>
    <w:rsid w:val="008D072F"/>
    <w:rsid w:val="008D0C20"/>
    <w:rsid w:val="008D0C43"/>
    <w:rsid w:val="008D1143"/>
    <w:rsid w:val="008D17B0"/>
    <w:rsid w:val="008D1892"/>
    <w:rsid w:val="008D1A8C"/>
    <w:rsid w:val="008D1C87"/>
    <w:rsid w:val="008D1C99"/>
    <w:rsid w:val="008D21BB"/>
    <w:rsid w:val="008D2782"/>
    <w:rsid w:val="008D2E3F"/>
    <w:rsid w:val="008D33ED"/>
    <w:rsid w:val="008D360A"/>
    <w:rsid w:val="008D3916"/>
    <w:rsid w:val="008D3A4E"/>
    <w:rsid w:val="008D51E2"/>
    <w:rsid w:val="008D537C"/>
    <w:rsid w:val="008D56D3"/>
    <w:rsid w:val="008D717C"/>
    <w:rsid w:val="008D7762"/>
    <w:rsid w:val="008D7A8F"/>
    <w:rsid w:val="008D7C6E"/>
    <w:rsid w:val="008D7DC6"/>
    <w:rsid w:val="008E1ABF"/>
    <w:rsid w:val="008E1D58"/>
    <w:rsid w:val="008E1F58"/>
    <w:rsid w:val="008E2099"/>
    <w:rsid w:val="008E27E7"/>
    <w:rsid w:val="008E2AF9"/>
    <w:rsid w:val="008E342F"/>
    <w:rsid w:val="008E37E7"/>
    <w:rsid w:val="008E3867"/>
    <w:rsid w:val="008E398C"/>
    <w:rsid w:val="008E3BEA"/>
    <w:rsid w:val="008E4619"/>
    <w:rsid w:val="008E5F2C"/>
    <w:rsid w:val="008E6132"/>
    <w:rsid w:val="008E6872"/>
    <w:rsid w:val="008E7916"/>
    <w:rsid w:val="008E7D0A"/>
    <w:rsid w:val="008E7FBA"/>
    <w:rsid w:val="008F0C80"/>
    <w:rsid w:val="008F0EDD"/>
    <w:rsid w:val="008F0EF1"/>
    <w:rsid w:val="008F0F87"/>
    <w:rsid w:val="008F1C3C"/>
    <w:rsid w:val="008F24AE"/>
    <w:rsid w:val="008F256E"/>
    <w:rsid w:val="008F274C"/>
    <w:rsid w:val="008F2BB6"/>
    <w:rsid w:val="008F2C2B"/>
    <w:rsid w:val="008F395E"/>
    <w:rsid w:val="008F3C82"/>
    <w:rsid w:val="008F4028"/>
    <w:rsid w:val="008F4BF8"/>
    <w:rsid w:val="008F53B8"/>
    <w:rsid w:val="008F5BFA"/>
    <w:rsid w:val="008F5E7D"/>
    <w:rsid w:val="008F6E57"/>
    <w:rsid w:val="008F724C"/>
    <w:rsid w:val="008F7EE0"/>
    <w:rsid w:val="0090016A"/>
    <w:rsid w:val="009002F1"/>
    <w:rsid w:val="00900387"/>
    <w:rsid w:val="0090077E"/>
    <w:rsid w:val="00900804"/>
    <w:rsid w:val="00900F2D"/>
    <w:rsid w:val="00901084"/>
    <w:rsid w:val="0090127C"/>
    <w:rsid w:val="00901974"/>
    <w:rsid w:val="00901C1E"/>
    <w:rsid w:val="00902628"/>
    <w:rsid w:val="00902DB3"/>
    <w:rsid w:val="009039F6"/>
    <w:rsid w:val="00903CA6"/>
    <w:rsid w:val="0090442C"/>
    <w:rsid w:val="00904712"/>
    <w:rsid w:val="00904BA7"/>
    <w:rsid w:val="00904EAB"/>
    <w:rsid w:val="009050F0"/>
    <w:rsid w:val="00905126"/>
    <w:rsid w:val="009052B6"/>
    <w:rsid w:val="00905D75"/>
    <w:rsid w:val="00905E8A"/>
    <w:rsid w:val="00905EA0"/>
    <w:rsid w:val="009062AE"/>
    <w:rsid w:val="009067AC"/>
    <w:rsid w:val="00906E0C"/>
    <w:rsid w:val="009070C9"/>
    <w:rsid w:val="00907749"/>
    <w:rsid w:val="0090774F"/>
    <w:rsid w:val="00907802"/>
    <w:rsid w:val="00907FCA"/>
    <w:rsid w:val="0091045F"/>
    <w:rsid w:val="009108C9"/>
    <w:rsid w:val="00910D4A"/>
    <w:rsid w:val="009117BB"/>
    <w:rsid w:val="00911867"/>
    <w:rsid w:val="00911AF8"/>
    <w:rsid w:val="00912316"/>
    <w:rsid w:val="00912E86"/>
    <w:rsid w:val="009131F6"/>
    <w:rsid w:val="009132C1"/>
    <w:rsid w:val="00913425"/>
    <w:rsid w:val="009140F2"/>
    <w:rsid w:val="00914E14"/>
    <w:rsid w:val="00914F1B"/>
    <w:rsid w:val="0091522D"/>
    <w:rsid w:val="00915E80"/>
    <w:rsid w:val="00915E8D"/>
    <w:rsid w:val="00916469"/>
    <w:rsid w:val="009166FD"/>
    <w:rsid w:val="0092028D"/>
    <w:rsid w:val="0092085D"/>
    <w:rsid w:val="00921AF2"/>
    <w:rsid w:val="00922897"/>
    <w:rsid w:val="009229A6"/>
    <w:rsid w:val="0092355F"/>
    <w:rsid w:val="009237F6"/>
    <w:rsid w:val="00923B52"/>
    <w:rsid w:val="00923FA7"/>
    <w:rsid w:val="00924702"/>
    <w:rsid w:val="00924950"/>
    <w:rsid w:val="009250FC"/>
    <w:rsid w:val="0092629C"/>
    <w:rsid w:val="00926607"/>
    <w:rsid w:val="00927497"/>
    <w:rsid w:val="009276BF"/>
    <w:rsid w:val="00927A6A"/>
    <w:rsid w:val="00927DEE"/>
    <w:rsid w:val="00930264"/>
    <w:rsid w:val="00930360"/>
    <w:rsid w:val="00930CAA"/>
    <w:rsid w:val="009312A6"/>
    <w:rsid w:val="009312E1"/>
    <w:rsid w:val="0093173D"/>
    <w:rsid w:val="009323CE"/>
    <w:rsid w:val="0093279F"/>
    <w:rsid w:val="0093321A"/>
    <w:rsid w:val="00933E86"/>
    <w:rsid w:val="009343DE"/>
    <w:rsid w:val="00935704"/>
    <w:rsid w:val="00936275"/>
    <w:rsid w:val="009369BE"/>
    <w:rsid w:val="00936A99"/>
    <w:rsid w:val="009379D6"/>
    <w:rsid w:val="00937B10"/>
    <w:rsid w:val="00937DD3"/>
    <w:rsid w:val="00937FC2"/>
    <w:rsid w:val="00940EC1"/>
    <w:rsid w:val="00940FB9"/>
    <w:rsid w:val="00942066"/>
    <w:rsid w:val="00942539"/>
    <w:rsid w:val="00942918"/>
    <w:rsid w:val="009433F7"/>
    <w:rsid w:val="00943E37"/>
    <w:rsid w:val="009444AC"/>
    <w:rsid w:val="009449CB"/>
    <w:rsid w:val="00944CE6"/>
    <w:rsid w:val="00944F4D"/>
    <w:rsid w:val="009450CC"/>
    <w:rsid w:val="00945FAA"/>
    <w:rsid w:val="00946093"/>
    <w:rsid w:val="0094618B"/>
    <w:rsid w:val="00946525"/>
    <w:rsid w:val="0094659F"/>
    <w:rsid w:val="00947395"/>
    <w:rsid w:val="009474FC"/>
    <w:rsid w:val="00947528"/>
    <w:rsid w:val="009476B6"/>
    <w:rsid w:val="009478CD"/>
    <w:rsid w:val="00947A43"/>
    <w:rsid w:val="009504E0"/>
    <w:rsid w:val="0095089F"/>
    <w:rsid w:val="0095164E"/>
    <w:rsid w:val="00951899"/>
    <w:rsid w:val="00951EBF"/>
    <w:rsid w:val="00952249"/>
    <w:rsid w:val="0095292A"/>
    <w:rsid w:val="00952B8B"/>
    <w:rsid w:val="009534D3"/>
    <w:rsid w:val="00953560"/>
    <w:rsid w:val="009535FF"/>
    <w:rsid w:val="00954143"/>
    <w:rsid w:val="0095419E"/>
    <w:rsid w:val="00954617"/>
    <w:rsid w:val="00954632"/>
    <w:rsid w:val="0095479F"/>
    <w:rsid w:val="00955028"/>
    <w:rsid w:val="00955442"/>
    <w:rsid w:val="00955751"/>
    <w:rsid w:val="009559FD"/>
    <w:rsid w:val="00955DCE"/>
    <w:rsid w:val="009560DF"/>
    <w:rsid w:val="00956164"/>
    <w:rsid w:val="0095796D"/>
    <w:rsid w:val="00960261"/>
    <w:rsid w:val="009602F8"/>
    <w:rsid w:val="0096047A"/>
    <w:rsid w:val="009608FD"/>
    <w:rsid w:val="009619A5"/>
    <w:rsid w:val="00961D2F"/>
    <w:rsid w:val="0096210E"/>
    <w:rsid w:val="009623C5"/>
    <w:rsid w:val="00963C26"/>
    <w:rsid w:val="0096412E"/>
    <w:rsid w:val="00964BD8"/>
    <w:rsid w:val="0096503B"/>
    <w:rsid w:val="00965366"/>
    <w:rsid w:val="0096593D"/>
    <w:rsid w:val="00965D7D"/>
    <w:rsid w:val="0096631E"/>
    <w:rsid w:val="0096679C"/>
    <w:rsid w:val="009668F4"/>
    <w:rsid w:val="00966EE1"/>
    <w:rsid w:val="0096748E"/>
    <w:rsid w:val="009675B8"/>
    <w:rsid w:val="00967938"/>
    <w:rsid w:val="009708EA"/>
    <w:rsid w:val="009725AD"/>
    <w:rsid w:val="009725D7"/>
    <w:rsid w:val="0097294F"/>
    <w:rsid w:val="00972FAB"/>
    <w:rsid w:val="009736F5"/>
    <w:rsid w:val="009738C3"/>
    <w:rsid w:val="00973D98"/>
    <w:rsid w:val="00973FED"/>
    <w:rsid w:val="0097408B"/>
    <w:rsid w:val="0097429E"/>
    <w:rsid w:val="0097455F"/>
    <w:rsid w:val="00974A5C"/>
    <w:rsid w:val="00974F02"/>
    <w:rsid w:val="009750B9"/>
    <w:rsid w:val="009755AE"/>
    <w:rsid w:val="009756E1"/>
    <w:rsid w:val="00975F7D"/>
    <w:rsid w:val="00976671"/>
    <w:rsid w:val="009769E0"/>
    <w:rsid w:val="00977453"/>
    <w:rsid w:val="009775C2"/>
    <w:rsid w:val="00977B9F"/>
    <w:rsid w:val="0098049F"/>
    <w:rsid w:val="00980BAC"/>
    <w:rsid w:val="00981789"/>
    <w:rsid w:val="00981A46"/>
    <w:rsid w:val="00981FA8"/>
    <w:rsid w:val="0098229F"/>
    <w:rsid w:val="00982A5C"/>
    <w:rsid w:val="00982C17"/>
    <w:rsid w:val="00983370"/>
    <w:rsid w:val="009834F6"/>
    <w:rsid w:val="00983983"/>
    <w:rsid w:val="00983F44"/>
    <w:rsid w:val="00983F70"/>
    <w:rsid w:val="00984ABD"/>
    <w:rsid w:val="009850C2"/>
    <w:rsid w:val="009855D1"/>
    <w:rsid w:val="0098584A"/>
    <w:rsid w:val="00985872"/>
    <w:rsid w:val="009858D8"/>
    <w:rsid w:val="0098641F"/>
    <w:rsid w:val="00986C63"/>
    <w:rsid w:val="00986CD6"/>
    <w:rsid w:val="009870C5"/>
    <w:rsid w:val="00987140"/>
    <w:rsid w:val="00987249"/>
    <w:rsid w:val="00987430"/>
    <w:rsid w:val="00990360"/>
    <w:rsid w:val="00990B62"/>
    <w:rsid w:val="00990BA8"/>
    <w:rsid w:val="009914E1"/>
    <w:rsid w:val="009917EB"/>
    <w:rsid w:val="0099186C"/>
    <w:rsid w:val="00992CEA"/>
    <w:rsid w:val="009932B4"/>
    <w:rsid w:val="00993D66"/>
    <w:rsid w:val="00994AA6"/>
    <w:rsid w:val="00994FAF"/>
    <w:rsid w:val="009953D1"/>
    <w:rsid w:val="0099692D"/>
    <w:rsid w:val="0099699B"/>
    <w:rsid w:val="00997051"/>
    <w:rsid w:val="0099793B"/>
    <w:rsid w:val="009A0301"/>
    <w:rsid w:val="009A03E3"/>
    <w:rsid w:val="009A09B1"/>
    <w:rsid w:val="009A1513"/>
    <w:rsid w:val="009A18D0"/>
    <w:rsid w:val="009A1976"/>
    <w:rsid w:val="009A1F09"/>
    <w:rsid w:val="009A2289"/>
    <w:rsid w:val="009A2362"/>
    <w:rsid w:val="009A27F7"/>
    <w:rsid w:val="009A2E19"/>
    <w:rsid w:val="009A33A4"/>
    <w:rsid w:val="009A384B"/>
    <w:rsid w:val="009A3C80"/>
    <w:rsid w:val="009A4EED"/>
    <w:rsid w:val="009A5102"/>
    <w:rsid w:val="009A52FC"/>
    <w:rsid w:val="009A547D"/>
    <w:rsid w:val="009A5568"/>
    <w:rsid w:val="009A590E"/>
    <w:rsid w:val="009A5CE1"/>
    <w:rsid w:val="009A64AC"/>
    <w:rsid w:val="009A6A73"/>
    <w:rsid w:val="009B01A5"/>
    <w:rsid w:val="009B0323"/>
    <w:rsid w:val="009B038F"/>
    <w:rsid w:val="009B03A4"/>
    <w:rsid w:val="009B0AD1"/>
    <w:rsid w:val="009B10D7"/>
    <w:rsid w:val="009B1577"/>
    <w:rsid w:val="009B1737"/>
    <w:rsid w:val="009B1ED2"/>
    <w:rsid w:val="009B1FEB"/>
    <w:rsid w:val="009B34F9"/>
    <w:rsid w:val="009B3548"/>
    <w:rsid w:val="009B380B"/>
    <w:rsid w:val="009B38B7"/>
    <w:rsid w:val="009B4AE7"/>
    <w:rsid w:val="009B54D6"/>
    <w:rsid w:val="009B6019"/>
    <w:rsid w:val="009B608B"/>
    <w:rsid w:val="009B642E"/>
    <w:rsid w:val="009B6D9B"/>
    <w:rsid w:val="009B7080"/>
    <w:rsid w:val="009B70D0"/>
    <w:rsid w:val="009B7F16"/>
    <w:rsid w:val="009C00AF"/>
    <w:rsid w:val="009C01F0"/>
    <w:rsid w:val="009C0E98"/>
    <w:rsid w:val="009C1043"/>
    <w:rsid w:val="009C105D"/>
    <w:rsid w:val="009C1CEF"/>
    <w:rsid w:val="009C1EAA"/>
    <w:rsid w:val="009C1F1C"/>
    <w:rsid w:val="009C226A"/>
    <w:rsid w:val="009C2F17"/>
    <w:rsid w:val="009C3082"/>
    <w:rsid w:val="009C35B3"/>
    <w:rsid w:val="009C3740"/>
    <w:rsid w:val="009C37CC"/>
    <w:rsid w:val="009C3916"/>
    <w:rsid w:val="009C4DE2"/>
    <w:rsid w:val="009C4EBF"/>
    <w:rsid w:val="009C57BE"/>
    <w:rsid w:val="009C5B91"/>
    <w:rsid w:val="009C5C6B"/>
    <w:rsid w:val="009C614F"/>
    <w:rsid w:val="009C6680"/>
    <w:rsid w:val="009C67C3"/>
    <w:rsid w:val="009C69D0"/>
    <w:rsid w:val="009C6C9F"/>
    <w:rsid w:val="009C7315"/>
    <w:rsid w:val="009C743D"/>
    <w:rsid w:val="009C75F8"/>
    <w:rsid w:val="009C772D"/>
    <w:rsid w:val="009C78E1"/>
    <w:rsid w:val="009C7B82"/>
    <w:rsid w:val="009D00F9"/>
    <w:rsid w:val="009D03DB"/>
    <w:rsid w:val="009D161C"/>
    <w:rsid w:val="009D16AA"/>
    <w:rsid w:val="009D1731"/>
    <w:rsid w:val="009D1D1B"/>
    <w:rsid w:val="009D23C6"/>
    <w:rsid w:val="009D2430"/>
    <w:rsid w:val="009D387C"/>
    <w:rsid w:val="009D5579"/>
    <w:rsid w:val="009D5786"/>
    <w:rsid w:val="009D67F8"/>
    <w:rsid w:val="009E0AF8"/>
    <w:rsid w:val="009E0C22"/>
    <w:rsid w:val="009E0E67"/>
    <w:rsid w:val="009E121C"/>
    <w:rsid w:val="009E121D"/>
    <w:rsid w:val="009E159C"/>
    <w:rsid w:val="009E1A68"/>
    <w:rsid w:val="009E1B18"/>
    <w:rsid w:val="009E1BA7"/>
    <w:rsid w:val="009E1D2D"/>
    <w:rsid w:val="009E2DFA"/>
    <w:rsid w:val="009E3445"/>
    <w:rsid w:val="009E3853"/>
    <w:rsid w:val="009E3B4B"/>
    <w:rsid w:val="009E412F"/>
    <w:rsid w:val="009E4415"/>
    <w:rsid w:val="009E479D"/>
    <w:rsid w:val="009E52BC"/>
    <w:rsid w:val="009E5B71"/>
    <w:rsid w:val="009E6133"/>
    <w:rsid w:val="009E697F"/>
    <w:rsid w:val="009E717A"/>
    <w:rsid w:val="009F0074"/>
    <w:rsid w:val="009F0375"/>
    <w:rsid w:val="009F0D59"/>
    <w:rsid w:val="009F1492"/>
    <w:rsid w:val="009F1976"/>
    <w:rsid w:val="009F2092"/>
    <w:rsid w:val="009F247D"/>
    <w:rsid w:val="009F3130"/>
    <w:rsid w:val="009F33A7"/>
    <w:rsid w:val="009F37C0"/>
    <w:rsid w:val="009F441F"/>
    <w:rsid w:val="009F44C9"/>
    <w:rsid w:val="009F50A6"/>
    <w:rsid w:val="009F53F8"/>
    <w:rsid w:val="009F582D"/>
    <w:rsid w:val="009F6656"/>
    <w:rsid w:val="009F6B9E"/>
    <w:rsid w:val="009F7356"/>
    <w:rsid w:val="009F7A73"/>
    <w:rsid w:val="009F7F43"/>
    <w:rsid w:val="00A00685"/>
    <w:rsid w:val="00A009DF"/>
    <w:rsid w:val="00A00F12"/>
    <w:rsid w:val="00A01008"/>
    <w:rsid w:val="00A01C83"/>
    <w:rsid w:val="00A01CEA"/>
    <w:rsid w:val="00A01F5D"/>
    <w:rsid w:val="00A0201D"/>
    <w:rsid w:val="00A021A6"/>
    <w:rsid w:val="00A02254"/>
    <w:rsid w:val="00A023A3"/>
    <w:rsid w:val="00A02BC6"/>
    <w:rsid w:val="00A02D83"/>
    <w:rsid w:val="00A0348E"/>
    <w:rsid w:val="00A03617"/>
    <w:rsid w:val="00A03DE7"/>
    <w:rsid w:val="00A04DA8"/>
    <w:rsid w:val="00A050F1"/>
    <w:rsid w:val="00A0532A"/>
    <w:rsid w:val="00A05808"/>
    <w:rsid w:val="00A06A0B"/>
    <w:rsid w:val="00A06D82"/>
    <w:rsid w:val="00A11D11"/>
    <w:rsid w:val="00A11E50"/>
    <w:rsid w:val="00A11E55"/>
    <w:rsid w:val="00A141F7"/>
    <w:rsid w:val="00A14AA7"/>
    <w:rsid w:val="00A14C9E"/>
    <w:rsid w:val="00A150BD"/>
    <w:rsid w:val="00A1514E"/>
    <w:rsid w:val="00A15FBF"/>
    <w:rsid w:val="00A164AF"/>
    <w:rsid w:val="00A1699B"/>
    <w:rsid w:val="00A1719F"/>
    <w:rsid w:val="00A176C5"/>
    <w:rsid w:val="00A17743"/>
    <w:rsid w:val="00A17974"/>
    <w:rsid w:val="00A204E0"/>
    <w:rsid w:val="00A23619"/>
    <w:rsid w:val="00A237D9"/>
    <w:rsid w:val="00A237EF"/>
    <w:rsid w:val="00A249C5"/>
    <w:rsid w:val="00A24E70"/>
    <w:rsid w:val="00A2505C"/>
    <w:rsid w:val="00A25188"/>
    <w:rsid w:val="00A253D6"/>
    <w:rsid w:val="00A254B8"/>
    <w:rsid w:val="00A2561A"/>
    <w:rsid w:val="00A25DB5"/>
    <w:rsid w:val="00A26123"/>
    <w:rsid w:val="00A2648F"/>
    <w:rsid w:val="00A26A13"/>
    <w:rsid w:val="00A27150"/>
    <w:rsid w:val="00A30565"/>
    <w:rsid w:val="00A31528"/>
    <w:rsid w:val="00A317A1"/>
    <w:rsid w:val="00A31B5D"/>
    <w:rsid w:val="00A341FA"/>
    <w:rsid w:val="00A34697"/>
    <w:rsid w:val="00A354AA"/>
    <w:rsid w:val="00A3585C"/>
    <w:rsid w:val="00A35CAF"/>
    <w:rsid w:val="00A35F3D"/>
    <w:rsid w:val="00A361FD"/>
    <w:rsid w:val="00A36524"/>
    <w:rsid w:val="00A36911"/>
    <w:rsid w:val="00A36924"/>
    <w:rsid w:val="00A36E18"/>
    <w:rsid w:val="00A36F8F"/>
    <w:rsid w:val="00A37B55"/>
    <w:rsid w:val="00A37E1A"/>
    <w:rsid w:val="00A4066B"/>
    <w:rsid w:val="00A407E5"/>
    <w:rsid w:val="00A40DA9"/>
    <w:rsid w:val="00A411C7"/>
    <w:rsid w:val="00A4157E"/>
    <w:rsid w:val="00A416A9"/>
    <w:rsid w:val="00A41BCA"/>
    <w:rsid w:val="00A41DAE"/>
    <w:rsid w:val="00A42094"/>
    <w:rsid w:val="00A420AA"/>
    <w:rsid w:val="00A42C88"/>
    <w:rsid w:val="00A42FA7"/>
    <w:rsid w:val="00A4333C"/>
    <w:rsid w:val="00A43531"/>
    <w:rsid w:val="00A447C3"/>
    <w:rsid w:val="00A44AFE"/>
    <w:rsid w:val="00A44E70"/>
    <w:rsid w:val="00A452AE"/>
    <w:rsid w:val="00A4560E"/>
    <w:rsid w:val="00A4581E"/>
    <w:rsid w:val="00A45B58"/>
    <w:rsid w:val="00A45D1F"/>
    <w:rsid w:val="00A46547"/>
    <w:rsid w:val="00A469DB"/>
    <w:rsid w:val="00A46D8C"/>
    <w:rsid w:val="00A473D9"/>
    <w:rsid w:val="00A4768E"/>
    <w:rsid w:val="00A47782"/>
    <w:rsid w:val="00A479C0"/>
    <w:rsid w:val="00A504EF"/>
    <w:rsid w:val="00A51241"/>
    <w:rsid w:val="00A51367"/>
    <w:rsid w:val="00A515CE"/>
    <w:rsid w:val="00A5166C"/>
    <w:rsid w:val="00A5169A"/>
    <w:rsid w:val="00A51B14"/>
    <w:rsid w:val="00A525BD"/>
    <w:rsid w:val="00A52845"/>
    <w:rsid w:val="00A53DF3"/>
    <w:rsid w:val="00A53F17"/>
    <w:rsid w:val="00A5410E"/>
    <w:rsid w:val="00A543FC"/>
    <w:rsid w:val="00A5471C"/>
    <w:rsid w:val="00A54C98"/>
    <w:rsid w:val="00A54CDB"/>
    <w:rsid w:val="00A54D4D"/>
    <w:rsid w:val="00A54FAE"/>
    <w:rsid w:val="00A55289"/>
    <w:rsid w:val="00A5529E"/>
    <w:rsid w:val="00A5610C"/>
    <w:rsid w:val="00A563DE"/>
    <w:rsid w:val="00A564AC"/>
    <w:rsid w:val="00A56727"/>
    <w:rsid w:val="00A5688C"/>
    <w:rsid w:val="00A5692B"/>
    <w:rsid w:val="00A57054"/>
    <w:rsid w:val="00A57069"/>
    <w:rsid w:val="00A57514"/>
    <w:rsid w:val="00A6089F"/>
    <w:rsid w:val="00A613C0"/>
    <w:rsid w:val="00A627A4"/>
    <w:rsid w:val="00A62970"/>
    <w:rsid w:val="00A63562"/>
    <w:rsid w:val="00A6470A"/>
    <w:rsid w:val="00A6473D"/>
    <w:rsid w:val="00A65667"/>
    <w:rsid w:val="00A657D0"/>
    <w:rsid w:val="00A65C0A"/>
    <w:rsid w:val="00A66B27"/>
    <w:rsid w:val="00A66D17"/>
    <w:rsid w:val="00A67189"/>
    <w:rsid w:val="00A67735"/>
    <w:rsid w:val="00A67E3E"/>
    <w:rsid w:val="00A67E70"/>
    <w:rsid w:val="00A67ED0"/>
    <w:rsid w:val="00A67F08"/>
    <w:rsid w:val="00A70163"/>
    <w:rsid w:val="00A7031E"/>
    <w:rsid w:val="00A705AF"/>
    <w:rsid w:val="00A7077B"/>
    <w:rsid w:val="00A71EEA"/>
    <w:rsid w:val="00A72291"/>
    <w:rsid w:val="00A72802"/>
    <w:rsid w:val="00A72F49"/>
    <w:rsid w:val="00A7362D"/>
    <w:rsid w:val="00A737FC"/>
    <w:rsid w:val="00A739CA"/>
    <w:rsid w:val="00A740B7"/>
    <w:rsid w:val="00A74388"/>
    <w:rsid w:val="00A754AE"/>
    <w:rsid w:val="00A75632"/>
    <w:rsid w:val="00A763BF"/>
    <w:rsid w:val="00A7641A"/>
    <w:rsid w:val="00A76611"/>
    <w:rsid w:val="00A76A8E"/>
    <w:rsid w:val="00A76AD0"/>
    <w:rsid w:val="00A76AFB"/>
    <w:rsid w:val="00A76F34"/>
    <w:rsid w:val="00A77EB7"/>
    <w:rsid w:val="00A8046E"/>
    <w:rsid w:val="00A8121C"/>
    <w:rsid w:val="00A82869"/>
    <w:rsid w:val="00A82B41"/>
    <w:rsid w:val="00A82BDE"/>
    <w:rsid w:val="00A83A44"/>
    <w:rsid w:val="00A84B8F"/>
    <w:rsid w:val="00A84D82"/>
    <w:rsid w:val="00A851BA"/>
    <w:rsid w:val="00A85575"/>
    <w:rsid w:val="00A873B7"/>
    <w:rsid w:val="00A87755"/>
    <w:rsid w:val="00A87990"/>
    <w:rsid w:val="00A9028B"/>
    <w:rsid w:val="00A90A86"/>
    <w:rsid w:val="00A9148D"/>
    <w:rsid w:val="00A914B3"/>
    <w:rsid w:val="00A9220E"/>
    <w:rsid w:val="00A925C4"/>
    <w:rsid w:val="00A92B77"/>
    <w:rsid w:val="00A94A76"/>
    <w:rsid w:val="00A95629"/>
    <w:rsid w:val="00A962E1"/>
    <w:rsid w:val="00A96461"/>
    <w:rsid w:val="00A96864"/>
    <w:rsid w:val="00A96F48"/>
    <w:rsid w:val="00A974D3"/>
    <w:rsid w:val="00A976A3"/>
    <w:rsid w:val="00A978BB"/>
    <w:rsid w:val="00A979D5"/>
    <w:rsid w:val="00AA0202"/>
    <w:rsid w:val="00AA0498"/>
    <w:rsid w:val="00AA1765"/>
    <w:rsid w:val="00AA1C74"/>
    <w:rsid w:val="00AA1FC2"/>
    <w:rsid w:val="00AA24A3"/>
    <w:rsid w:val="00AA251F"/>
    <w:rsid w:val="00AA27A4"/>
    <w:rsid w:val="00AA2EB3"/>
    <w:rsid w:val="00AA3E19"/>
    <w:rsid w:val="00AA4597"/>
    <w:rsid w:val="00AA4981"/>
    <w:rsid w:val="00AA4DFE"/>
    <w:rsid w:val="00AA5362"/>
    <w:rsid w:val="00AA5B57"/>
    <w:rsid w:val="00AA67A1"/>
    <w:rsid w:val="00AA6804"/>
    <w:rsid w:val="00AA6B85"/>
    <w:rsid w:val="00AA6BA4"/>
    <w:rsid w:val="00AA74D0"/>
    <w:rsid w:val="00AA760F"/>
    <w:rsid w:val="00AA7D51"/>
    <w:rsid w:val="00AB0393"/>
    <w:rsid w:val="00AB0BC1"/>
    <w:rsid w:val="00AB0C95"/>
    <w:rsid w:val="00AB101C"/>
    <w:rsid w:val="00AB1326"/>
    <w:rsid w:val="00AB2644"/>
    <w:rsid w:val="00AB28E9"/>
    <w:rsid w:val="00AB2E6F"/>
    <w:rsid w:val="00AB3B7C"/>
    <w:rsid w:val="00AB3FFB"/>
    <w:rsid w:val="00AB499C"/>
    <w:rsid w:val="00AB5D72"/>
    <w:rsid w:val="00AB6026"/>
    <w:rsid w:val="00AB6253"/>
    <w:rsid w:val="00AB6882"/>
    <w:rsid w:val="00AB6FBD"/>
    <w:rsid w:val="00AB7352"/>
    <w:rsid w:val="00AB76C4"/>
    <w:rsid w:val="00AB7701"/>
    <w:rsid w:val="00AB7C8D"/>
    <w:rsid w:val="00AB7EF7"/>
    <w:rsid w:val="00AC0169"/>
    <w:rsid w:val="00AC04CF"/>
    <w:rsid w:val="00AC1880"/>
    <w:rsid w:val="00AC18BA"/>
    <w:rsid w:val="00AC19F5"/>
    <w:rsid w:val="00AC2982"/>
    <w:rsid w:val="00AC310C"/>
    <w:rsid w:val="00AC383C"/>
    <w:rsid w:val="00AC3BE7"/>
    <w:rsid w:val="00AC3E6B"/>
    <w:rsid w:val="00AC4DAE"/>
    <w:rsid w:val="00AC5783"/>
    <w:rsid w:val="00AC58AB"/>
    <w:rsid w:val="00AC5D6B"/>
    <w:rsid w:val="00AC699A"/>
    <w:rsid w:val="00AC6D66"/>
    <w:rsid w:val="00AC6EF0"/>
    <w:rsid w:val="00AC7056"/>
    <w:rsid w:val="00AC71F6"/>
    <w:rsid w:val="00AC79C1"/>
    <w:rsid w:val="00AC7DE4"/>
    <w:rsid w:val="00AD0F54"/>
    <w:rsid w:val="00AD2065"/>
    <w:rsid w:val="00AD514A"/>
    <w:rsid w:val="00AD5790"/>
    <w:rsid w:val="00AD5817"/>
    <w:rsid w:val="00AD5998"/>
    <w:rsid w:val="00AD6119"/>
    <w:rsid w:val="00AD6B23"/>
    <w:rsid w:val="00AD6FCF"/>
    <w:rsid w:val="00AD7393"/>
    <w:rsid w:val="00AD765E"/>
    <w:rsid w:val="00AD7D95"/>
    <w:rsid w:val="00AD7E19"/>
    <w:rsid w:val="00AD7FDE"/>
    <w:rsid w:val="00AE07CF"/>
    <w:rsid w:val="00AE0FFC"/>
    <w:rsid w:val="00AE1062"/>
    <w:rsid w:val="00AE1335"/>
    <w:rsid w:val="00AE27FF"/>
    <w:rsid w:val="00AE2A9A"/>
    <w:rsid w:val="00AE2D2A"/>
    <w:rsid w:val="00AE2F9F"/>
    <w:rsid w:val="00AE30B4"/>
    <w:rsid w:val="00AE3210"/>
    <w:rsid w:val="00AE3673"/>
    <w:rsid w:val="00AE3823"/>
    <w:rsid w:val="00AE3A2E"/>
    <w:rsid w:val="00AE3B4B"/>
    <w:rsid w:val="00AE3B5D"/>
    <w:rsid w:val="00AE3E94"/>
    <w:rsid w:val="00AE4627"/>
    <w:rsid w:val="00AE47D4"/>
    <w:rsid w:val="00AE4963"/>
    <w:rsid w:val="00AE50BF"/>
    <w:rsid w:val="00AE5BAB"/>
    <w:rsid w:val="00AE6440"/>
    <w:rsid w:val="00AE6509"/>
    <w:rsid w:val="00AE6904"/>
    <w:rsid w:val="00AE771D"/>
    <w:rsid w:val="00AE77E4"/>
    <w:rsid w:val="00AE7E82"/>
    <w:rsid w:val="00AF13BA"/>
    <w:rsid w:val="00AF1AB4"/>
    <w:rsid w:val="00AF1D81"/>
    <w:rsid w:val="00AF1E1E"/>
    <w:rsid w:val="00AF1FD2"/>
    <w:rsid w:val="00AF3919"/>
    <w:rsid w:val="00AF49DB"/>
    <w:rsid w:val="00AF518B"/>
    <w:rsid w:val="00AF630F"/>
    <w:rsid w:val="00AF6DEF"/>
    <w:rsid w:val="00AF6DF8"/>
    <w:rsid w:val="00AF73BF"/>
    <w:rsid w:val="00AF7522"/>
    <w:rsid w:val="00B00179"/>
    <w:rsid w:val="00B00326"/>
    <w:rsid w:val="00B0049F"/>
    <w:rsid w:val="00B009D4"/>
    <w:rsid w:val="00B00E8C"/>
    <w:rsid w:val="00B00F1A"/>
    <w:rsid w:val="00B011AB"/>
    <w:rsid w:val="00B01F29"/>
    <w:rsid w:val="00B02B05"/>
    <w:rsid w:val="00B02D22"/>
    <w:rsid w:val="00B03222"/>
    <w:rsid w:val="00B0354F"/>
    <w:rsid w:val="00B03671"/>
    <w:rsid w:val="00B03F6E"/>
    <w:rsid w:val="00B04F38"/>
    <w:rsid w:val="00B05284"/>
    <w:rsid w:val="00B0554E"/>
    <w:rsid w:val="00B06168"/>
    <w:rsid w:val="00B0661B"/>
    <w:rsid w:val="00B06709"/>
    <w:rsid w:val="00B077D5"/>
    <w:rsid w:val="00B07A9C"/>
    <w:rsid w:val="00B07E2E"/>
    <w:rsid w:val="00B07F00"/>
    <w:rsid w:val="00B106D2"/>
    <w:rsid w:val="00B10A95"/>
    <w:rsid w:val="00B1187C"/>
    <w:rsid w:val="00B11DD1"/>
    <w:rsid w:val="00B12910"/>
    <w:rsid w:val="00B13213"/>
    <w:rsid w:val="00B13446"/>
    <w:rsid w:val="00B1398B"/>
    <w:rsid w:val="00B13A34"/>
    <w:rsid w:val="00B13BC0"/>
    <w:rsid w:val="00B13F6A"/>
    <w:rsid w:val="00B1435B"/>
    <w:rsid w:val="00B15176"/>
    <w:rsid w:val="00B1563B"/>
    <w:rsid w:val="00B15859"/>
    <w:rsid w:val="00B15B3C"/>
    <w:rsid w:val="00B15FC9"/>
    <w:rsid w:val="00B1701F"/>
    <w:rsid w:val="00B1787A"/>
    <w:rsid w:val="00B1793B"/>
    <w:rsid w:val="00B17B94"/>
    <w:rsid w:val="00B17C74"/>
    <w:rsid w:val="00B2027B"/>
    <w:rsid w:val="00B20839"/>
    <w:rsid w:val="00B20D40"/>
    <w:rsid w:val="00B21743"/>
    <w:rsid w:val="00B21A48"/>
    <w:rsid w:val="00B21B82"/>
    <w:rsid w:val="00B22268"/>
    <w:rsid w:val="00B22C0A"/>
    <w:rsid w:val="00B22CE6"/>
    <w:rsid w:val="00B237B0"/>
    <w:rsid w:val="00B23A76"/>
    <w:rsid w:val="00B2448D"/>
    <w:rsid w:val="00B246A1"/>
    <w:rsid w:val="00B2543A"/>
    <w:rsid w:val="00B256B7"/>
    <w:rsid w:val="00B25AAC"/>
    <w:rsid w:val="00B26310"/>
    <w:rsid w:val="00B263F8"/>
    <w:rsid w:val="00B26722"/>
    <w:rsid w:val="00B26DEF"/>
    <w:rsid w:val="00B276F8"/>
    <w:rsid w:val="00B27D06"/>
    <w:rsid w:val="00B301C5"/>
    <w:rsid w:val="00B31D34"/>
    <w:rsid w:val="00B31F13"/>
    <w:rsid w:val="00B31FEB"/>
    <w:rsid w:val="00B323A2"/>
    <w:rsid w:val="00B32CEF"/>
    <w:rsid w:val="00B32D78"/>
    <w:rsid w:val="00B336A3"/>
    <w:rsid w:val="00B339BB"/>
    <w:rsid w:val="00B345FF"/>
    <w:rsid w:val="00B35235"/>
    <w:rsid w:val="00B35995"/>
    <w:rsid w:val="00B35AC6"/>
    <w:rsid w:val="00B37F57"/>
    <w:rsid w:val="00B401D3"/>
    <w:rsid w:val="00B402FC"/>
    <w:rsid w:val="00B4070D"/>
    <w:rsid w:val="00B40AD5"/>
    <w:rsid w:val="00B40F22"/>
    <w:rsid w:val="00B413E1"/>
    <w:rsid w:val="00B4146E"/>
    <w:rsid w:val="00B4175F"/>
    <w:rsid w:val="00B41A75"/>
    <w:rsid w:val="00B42764"/>
    <w:rsid w:val="00B429D8"/>
    <w:rsid w:val="00B431ED"/>
    <w:rsid w:val="00B43406"/>
    <w:rsid w:val="00B43884"/>
    <w:rsid w:val="00B43AB5"/>
    <w:rsid w:val="00B43E0C"/>
    <w:rsid w:val="00B44532"/>
    <w:rsid w:val="00B450B9"/>
    <w:rsid w:val="00B45533"/>
    <w:rsid w:val="00B45B92"/>
    <w:rsid w:val="00B46495"/>
    <w:rsid w:val="00B465D1"/>
    <w:rsid w:val="00B47267"/>
    <w:rsid w:val="00B475FD"/>
    <w:rsid w:val="00B47C4A"/>
    <w:rsid w:val="00B47CB9"/>
    <w:rsid w:val="00B50862"/>
    <w:rsid w:val="00B50B6F"/>
    <w:rsid w:val="00B5145D"/>
    <w:rsid w:val="00B51C95"/>
    <w:rsid w:val="00B529CF"/>
    <w:rsid w:val="00B52F03"/>
    <w:rsid w:val="00B53704"/>
    <w:rsid w:val="00B53C97"/>
    <w:rsid w:val="00B54203"/>
    <w:rsid w:val="00B54320"/>
    <w:rsid w:val="00B54954"/>
    <w:rsid w:val="00B54C3B"/>
    <w:rsid w:val="00B54E23"/>
    <w:rsid w:val="00B55248"/>
    <w:rsid w:val="00B557D6"/>
    <w:rsid w:val="00B55E3B"/>
    <w:rsid w:val="00B564CE"/>
    <w:rsid w:val="00B5651D"/>
    <w:rsid w:val="00B5667E"/>
    <w:rsid w:val="00B575C4"/>
    <w:rsid w:val="00B57842"/>
    <w:rsid w:val="00B60569"/>
    <w:rsid w:val="00B60F5A"/>
    <w:rsid w:val="00B617A8"/>
    <w:rsid w:val="00B61D07"/>
    <w:rsid w:val="00B62863"/>
    <w:rsid w:val="00B62E92"/>
    <w:rsid w:val="00B631C4"/>
    <w:rsid w:val="00B632FC"/>
    <w:rsid w:val="00B63A80"/>
    <w:rsid w:val="00B640E1"/>
    <w:rsid w:val="00B64B1F"/>
    <w:rsid w:val="00B65065"/>
    <w:rsid w:val="00B658F2"/>
    <w:rsid w:val="00B65B3B"/>
    <w:rsid w:val="00B661B7"/>
    <w:rsid w:val="00B6632B"/>
    <w:rsid w:val="00B678DE"/>
    <w:rsid w:val="00B67E1A"/>
    <w:rsid w:val="00B70A5F"/>
    <w:rsid w:val="00B70C4C"/>
    <w:rsid w:val="00B70E54"/>
    <w:rsid w:val="00B7102E"/>
    <w:rsid w:val="00B71DD3"/>
    <w:rsid w:val="00B72440"/>
    <w:rsid w:val="00B725F5"/>
    <w:rsid w:val="00B72F48"/>
    <w:rsid w:val="00B72FFF"/>
    <w:rsid w:val="00B7303E"/>
    <w:rsid w:val="00B7328F"/>
    <w:rsid w:val="00B73463"/>
    <w:rsid w:val="00B73ABB"/>
    <w:rsid w:val="00B74013"/>
    <w:rsid w:val="00B7475A"/>
    <w:rsid w:val="00B74E01"/>
    <w:rsid w:val="00B75BE8"/>
    <w:rsid w:val="00B75E3D"/>
    <w:rsid w:val="00B76706"/>
    <w:rsid w:val="00B77DD4"/>
    <w:rsid w:val="00B77F1D"/>
    <w:rsid w:val="00B800A0"/>
    <w:rsid w:val="00B80B78"/>
    <w:rsid w:val="00B80BA0"/>
    <w:rsid w:val="00B8186E"/>
    <w:rsid w:val="00B82614"/>
    <w:rsid w:val="00B82A6A"/>
    <w:rsid w:val="00B82C33"/>
    <w:rsid w:val="00B8316F"/>
    <w:rsid w:val="00B84021"/>
    <w:rsid w:val="00B8435F"/>
    <w:rsid w:val="00B84418"/>
    <w:rsid w:val="00B844A6"/>
    <w:rsid w:val="00B844B1"/>
    <w:rsid w:val="00B84547"/>
    <w:rsid w:val="00B84628"/>
    <w:rsid w:val="00B84B09"/>
    <w:rsid w:val="00B84F2E"/>
    <w:rsid w:val="00B84F89"/>
    <w:rsid w:val="00B8508E"/>
    <w:rsid w:val="00B8522B"/>
    <w:rsid w:val="00B85F5F"/>
    <w:rsid w:val="00B86D9E"/>
    <w:rsid w:val="00B87083"/>
    <w:rsid w:val="00B876E3"/>
    <w:rsid w:val="00B87867"/>
    <w:rsid w:val="00B878D9"/>
    <w:rsid w:val="00B87D85"/>
    <w:rsid w:val="00B9032C"/>
    <w:rsid w:val="00B90372"/>
    <w:rsid w:val="00B90569"/>
    <w:rsid w:val="00B90641"/>
    <w:rsid w:val="00B90EB7"/>
    <w:rsid w:val="00B91971"/>
    <w:rsid w:val="00B92015"/>
    <w:rsid w:val="00B92C39"/>
    <w:rsid w:val="00B92C54"/>
    <w:rsid w:val="00B93BBF"/>
    <w:rsid w:val="00B94A30"/>
    <w:rsid w:val="00B94FC1"/>
    <w:rsid w:val="00B95012"/>
    <w:rsid w:val="00B95D46"/>
    <w:rsid w:val="00B95D6C"/>
    <w:rsid w:val="00B961A1"/>
    <w:rsid w:val="00B96BDD"/>
    <w:rsid w:val="00B9711F"/>
    <w:rsid w:val="00B97902"/>
    <w:rsid w:val="00BA008C"/>
    <w:rsid w:val="00BA0CA6"/>
    <w:rsid w:val="00BA0CC6"/>
    <w:rsid w:val="00BA0D13"/>
    <w:rsid w:val="00BA211B"/>
    <w:rsid w:val="00BA261A"/>
    <w:rsid w:val="00BA2835"/>
    <w:rsid w:val="00BA2BB5"/>
    <w:rsid w:val="00BA2FCB"/>
    <w:rsid w:val="00BA34FF"/>
    <w:rsid w:val="00BA3895"/>
    <w:rsid w:val="00BA3B2B"/>
    <w:rsid w:val="00BA4808"/>
    <w:rsid w:val="00BA5266"/>
    <w:rsid w:val="00BA544D"/>
    <w:rsid w:val="00BA5647"/>
    <w:rsid w:val="00BA5E9C"/>
    <w:rsid w:val="00BA6159"/>
    <w:rsid w:val="00BA687E"/>
    <w:rsid w:val="00BA694A"/>
    <w:rsid w:val="00BB0015"/>
    <w:rsid w:val="00BB06F2"/>
    <w:rsid w:val="00BB10CF"/>
    <w:rsid w:val="00BB14E5"/>
    <w:rsid w:val="00BB24D6"/>
    <w:rsid w:val="00BB2970"/>
    <w:rsid w:val="00BB2E6E"/>
    <w:rsid w:val="00BB34EC"/>
    <w:rsid w:val="00BB3C1F"/>
    <w:rsid w:val="00BB426C"/>
    <w:rsid w:val="00BB4354"/>
    <w:rsid w:val="00BB4AEF"/>
    <w:rsid w:val="00BB4CAD"/>
    <w:rsid w:val="00BB6510"/>
    <w:rsid w:val="00BB691C"/>
    <w:rsid w:val="00BB693A"/>
    <w:rsid w:val="00BB7300"/>
    <w:rsid w:val="00BB7792"/>
    <w:rsid w:val="00BC0A09"/>
    <w:rsid w:val="00BC0A4D"/>
    <w:rsid w:val="00BC163B"/>
    <w:rsid w:val="00BC17A2"/>
    <w:rsid w:val="00BC2CFE"/>
    <w:rsid w:val="00BC2F99"/>
    <w:rsid w:val="00BC312B"/>
    <w:rsid w:val="00BC32FE"/>
    <w:rsid w:val="00BC3C84"/>
    <w:rsid w:val="00BC45B5"/>
    <w:rsid w:val="00BC47C8"/>
    <w:rsid w:val="00BC48C8"/>
    <w:rsid w:val="00BC4A3E"/>
    <w:rsid w:val="00BC5813"/>
    <w:rsid w:val="00BC5B26"/>
    <w:rsid w:val="00BC600E"/>
    <w:rsid w:val="00BC6338"/>
    <w:rsid w:val="00BC675E"/>
    <w:rsid w:val="00BC70B6"/>
    <w:rsid w:val="00BC73D4"/>
    <w:rsid w:val="00BC74FD"/>
    <w:rsid w:val="00BC770E"/>
    <w:rsid w:val="00BD1220"/>
    <w:rsid w:val="00BD1F73"/>
    <w:rsid w:val="00BD2002"/>
    <w:rsid w:val="00BD23C1"/>
    <w:rsid w:val="00BD2463"/>
    <w:rsid w:val="00BD27B3"/>
    <w:rsid w:val="00BD2C37"/>
    <w:rsid w:val="00BD30DF"/>
    <w:rsid w:val="00BD312D"/>
    <w:rsid w:val="00BD3504"/>
    <w:rsid w:val="00BD36BE"/>
    <w:rsid w:val="00BD4349"/>
    <w:rsid w:val="00BD4518"/>
    <w:rsid w:val="00BD4CBA"/>
    <w:rsid w:val="00BD4F75"/>
    <w:rsid w:val="00BD558E"/>
    <w:rsid w:val="00BD7346"/>
    <w:rsid w:val="00BD76F6"/>
    <w:rsid w:val="00BD79F3"/>
    <w:rsid w:val="00BD7AB9"/>
    <w:rsid w:val="00BE0B61"/>
    <w:rsid w:val="00BE139C"/>
    <w:rsid w:val="00BE15E0"/>
    <w:rsid w:val="00BE197F"/>
    <w:rsid w:val="00BE1A35"/>
    <w:rsid w:val="00BE1A5C"/>
    <w:rsid w:val="00BE1E50"/>
    <w:rsid w:val="00BE1E87"/>
    <w:rsid w:val="00BE2024"/>
    <w:rsid w:val="00BE212D"/>
    <w:rsid w:val="00BE23D7"/>
    <w:rsid w:val="00BE2C22"/>
    <w:rsid w:val="00BE3580"/>
    <w:rsid w:val="00BE3B48"/>
    <w:rsid w:val="00BE3DBC"/>
    <w:rsid w:val="00BE3FB3"/>
    <w:rsid w:val="00BE40ED"/>
    <w:rsid w:val="00BE43CA"/>
    <w:rsid w:val="00BE469F"/>
    <w:rsid w:val="00BE51CA"/>
    <w:rsid w:val="00BE54D9"/>
    <w:rsid w:val="00BE5614"/>
    <w:rsid w:val="00BE68BF"/>
    <w:rsid w:val="00BE6BAA"/>
    <w:rsid w:val="00BE6E95"/>
    <w:rsid w:val="00BE6FB1"/>
    <w:rsid w:val="00BE7608"/>
    <w:rsid w:val="00BE7ACE"/>
    <w:rsid w:val="00BE7BD9"/>
    <w:rsid w:val="00BE7E99"/>
    <w:rsid w:val="00BF00BC"/>
    <w:rsid w:val="00BF016A"/>
    <w:rsid w:val="00BF0194"/>
    <w:rsid w:val="00BF080A"/>
    <w:rsid w:val="00BF0A2E"/>
    <w:rsid w:val="00BF16D8"/>
    <w:rsid w:val="00BF1CDC"/>
    <w:rsid w:val="00BF2A9F"/>
    <w:rsid w:val="00BF3086"/>
    <w:rsid w:val="00BF3399"/>
    <w:rsid w:val="00BF35C5"/>
    <w:rsid w:val="00BF3DEB"/>
    <w:rsid w:val="00BF40C0"/>
    <w:rsid w:val="00BF4CBB"/>
    <w:rsid w:val="00BF5C96"/>
    <w:rsid w:val="00BF6D87"/>
    <w:rsid w:val="00BF7138"/>
    <w:rsid w:val="00BF75C3"/>
    <w:rsid w:val="00BF793D"/>
    <w:rsid w:val="00BF7A92"/>
    <w:rsid w:val="00C0003F"/>
    <w:rsid w:val="00C00374"/>
    <w:rsid w:val="00C00545"/>
    <w:rsid w:val="00C00BBA"/>
    <w:rsid w:val="00C010A3"/>
    <w:rsid w:val="00C0156F"/>
    <w:rsid w:val="00C01C17"/>
    <w:rsid w:val="00C01FF7"/>
    <w:rsid w:val="00C022BD"/>
    <w:rsid w:val="00C028B5"/>
    <w:rsid w:val="00C02FA1"/>
    <w:rsid w:val="00C030D7"/>
    <w:rsid w:val="00C03107"/>
    <w:rsid w:val="00C038CE"/>
    <w:rsid w:val="00C03E73"/>
    <w:rsid w:val="00C04A2D"/>
    <w:rsid w:val="00C04CE1"/>
    <w:rsid w:val="00C04FC2"/>
    <w:rsid w:val="00C04FCC"/>
    <w:rsid w:val="00C05473"/>
    <w:rsid w:val="00C058FC"/>
    <w:rsid w:val="00C059EA"/>
    <w:rsid w:val="00C05A29"/>
    <w:rsid w:val="00C05AD6"/>
    <w:rsid w:val="00C05C7A"/>
    <w:rsid w:val="00C0662B"/>
    <w:rsid w:val="00C07373"/>
    <w:rsid w:val="00C07BC0"/>
    <w:rsid w:val="00C10073"/>
    <w:rsid w:val="00C101C2"/>
    <w:rsid w:val="00C11243"/>
    <w:rsid w:val="00C1139D"/>
    <w:rsid w:val="00C1172F"/>
    <w:rsid w:val="00C12376"/>
    <w:rsid w:val="00C139DF"/>
    <w:rsid w:val="00C13ACF"/>
    <w:rsid w:val="00C14775"/>
    <w:rsid w:val="00C148C0"/>
    <w:rsid w:val="00C14906"/>
    <w:rsid w:val="00C149B8"/>
    <w:rsid w:val="00C14B51"/>
    <w:rsid w:val="00C15206"/>
    <w:rsid w:val="00C15571"/>
    <w:rsid w:val="00C156A2"/>
    <w:rsid w:val="00C157B2"/>
    <w:rsid w:val="00C15853"/>
    <w:rsid w:val="00C1630A"/>
    <w:rsid w:val="00C17360"/>
    <w:rsid w:val="00C1777C"/>
    <w:rsid w:val="00C17856"/>
    <w:rsid w:val="00C17B3E"/>
    <w:rsid w:val="00C20159"/>
    <w:rsid w:val="00C201AB"/>
    <w:rsid w:val="00C203DB"/>
    <w:rsid w:val="00C205C8"/>
    <w:rsid w:val="00C20CD0"/>
    <w:rsid w:val="00C20DAF"/>
    <w:rsid w:val="00C2213B"/>
    <w:rsid w:val="00C22176"/>
    <w:rsid w:val="00C2269E"/>
    <w:rsid w:val="00C23363"/>
    <w:rsid w:val="00C23B28"/>
    <w:rsid w:val="00C23CDC"/>
    <w:rsid w:val="00C255F1"/>
    <w:rsid w:val="00C262A7"/>
    <w:rsid w:val="00C263B4"/>
    <w:rsid w:val="00C26943"/>
    <w:rsid w:val="00C302C9"/>
    <w:rsid w:val="00C30930"/>
    <w:rsid w:val="00C313F8"/>
    <w:rsid w:val="00C31D4F"/>
    <w:rsid w:val="00C32436"/>
    <w:rsid w:val="00C329B3"/>
    <w:rsid w:val="00C32E5F"/>
    <w:rsid w:val="00C3301B"/>
    <w:rsid w:val="00C3380F"/>
    <w:rsid w:val="00C33836"/>
    <w:rsid w:val="00C34033"/>
    <w:rsid w:val="00C34B86"/>
    <w:rsid w:val="00C34CFD"/>
    <w:rsid w:val="00C3583E"/>
    <w:rsid w:val="00C35B0A"/>
    <w:rsid w:val="00C3655B"/>
    <w:rsid w:val="00C36679"/>
    <w:rsid w:val="00C3698D"/>
    <w:rsid w:val="00C36B00"/>
    <w:rsid w:val="00C36CF1"/>
    <w:rsid w:val="00C36D02"/>
    <w:rsid w:val="00C378BA"/>
    <w:rsid w:val="00C37D33"/>
    <w:rsid w:val="00C4065D"/>
    <w:rsid w:val="00C40B52"/>
    <w:rsid w:val="00C414B6"/>
    <w:rsid w:val="00C42982"/>
    <w:rsid w:val="00C42DBC"/>
    <w:rsid w:val="00C432AB"/>
    <w:rsid w:val="00C4342F"/>
    <w:rsid w:val="00C43785"/>
    <w:rsid w:val="00C43A89"/>
    <w:rsid w:val="00C44326"/>
    <w:rsid w:val="00C444A5"/>
    <w:rsid w:val="00C445A9"/>
    <w:rsid w:val="00C45365"/>
    <w:rsid w:val="00C45424"/>
    <w:rsid w:val="00C45531"/>
    <w:rsid w:val="00C4572F"/>
    <w:rsid w:val="00C45912"/>
    <w:rsid w:val="00C463DF"/>
    <w:rsid w:val="00C46987"/>
    <w:rsid w:val="00C46CBB"/>
    <w:rsid w:val="00C4729E"/>
    <w:rsid w:val="00C50086"/>
    <w:rsid w:val="00C50521"/>
    <w:rsid w:val="00C50B8C"/>
    <w:rsid w:val="00C50F19"/>
    <w:rsid w:val="00C511D5"/>
    <w:rsid w:val="00C5141F"/>
    <w:rsid w:val="00C51649"/>
    <w:rsid w:val="00C52020"/>
    <w:rsid w:val="00C52521"/>
    <w:rsid w:val="00C53482"/>
    <w:rsid w:val="00C53DAD"/>
    <w:rsid w:val="00C55138"/>
    <w:rsid w:val="00C552EA"/>
    <w:rsid w:val="00C56EA6"/>
    <w:rsid w:val="00C57331"/>
    <w:rsid w:val="00C57923"/>
    <w:rsid w:val="00C57A80"/>
    <w:rsid w:val="00C603FB"/>
    <w:rsid w:val="00C60B0D"/>
    <w:rsid w:val="00C60E09"/>
    <w:rsid w:val="00C612A4"/>
    <w:rsid w:val="00C612EE"/>
    <w:rsid w:val="00C6193E"/>
    <w:rsid w:val="00C62D72"/>
    <w:rsid w:val="00C62F90"/>
    <w:rsid w:val="00C635AA"/>
    <w:rsid w:val="00C63B01"/>
    <w:rsid w:val="00C63D58"/>
    <w:rsid w:val="00C642CC"/>
    <w:rsid w:val="00C6456A"/>
    <w:rsid w:val="00C64884"/>
    <w:rsid w:val="00C649EE"/>
    <w:rsid w:val="00C64CA6"/>
    <w:rsid w:val="00C65F84"/>
    <w:rsid w:val="00C66856"/>
    <w:rsid w:val="00C67253"/>
    <w:rsid w:val="00C67627"/>
    <w:rsid w:val="00C67885"/>
    <w:rsid w:val="00C67BB3"/>
    <w:rsid w:val="00C7003D"/>
    <w:rsid w:val="00C700ED"/>
    <w:rsid w:val="00C704D6"/>
    <w:rsid w:val="00C70B4D"/>
    <w:rsid w:val="00C711F7"/>
    <w:rsid w:val="00C71892"/>
    <w:rsid w:val="00C71A35"/>
    <w:rsid w:val="00C71EBD"/>
    <w:rsid w:val="00C727F6"/>
    <w:rsid w:val="00C72909"/>
    <w:rsid w:val="00C72CB3"/>
    <w:rsid w:val="00C73027"/>
    <w:rsid w:val="00C73C24"/>
    <w:rsid w:val="00C73D76"/>
    <w:rsid w:val="00C74649"/>
    <w:rsid w:val="00C74712"/>
    <w:rsid w:val="00C74F35"/>
    <w:rsid w:val="00C74F92"/>
    <w:rsid w:val="00C75776"/>
    <w:rsid w:val="00C75C4D"/>
    <w:rsid w:val="00C75F74"/>
    <w:rsid w:val="00C761F7"/>
    <w:rsid w:val="00C7686E"/>
    <w:rsid w:val="00C76C18"/>
    <w:rsid w:val="00C76D40"/>
    <w:rsid w:val="00C77D75"/>
    <w:rsid w:val="00C80267"/>
    <w:rsid w:val="00C80295"/>
    <w:rsid w:val="00C80412"/>
    <w:rsid w:val="00C80785"/>
    <w:rsid w:val="00C80DED"/>
    <w:rsid w:val="00C80E78"/>
    <w:rsid w:val="00C81151"/>
    <w:rsid w:val="00C81299"/>
    <w:rsid w:val="00C814D0"/>
    <w:rsid w:val="00C819BB"/>
    <w:rsid w:val="00C81E8D"/>
    <w:rsid w:val="00C82685"/>
    <w:rsid w:val="00C82BB0"/>
    <w:rsid w:val="00C82CAE"/>
    <w:rsid w:val="00C82FEF"/>
    <w:rsid w:val="00C8351C"/>
    <w:rsid w:val="00C84019"/>
    <w:rsid w:val="00C84418"/>
    <w:rsid w:val="00C8482F"/>
    <w:rsid w:val="00C84ACF"/>
    <w:rsid w:val="00C84B17"/>
    <w:rsid w:val="00C84FDE"/>
    <w:rsid w:val="00C86023"/>
    <w:rsid w:val="00C860A0"/>
    <w:rsid w:val="00C86159"/>
    <w:rsid w:val="00C8635F"/>
    <w:rsid w:val="00C86FBE"/>
    <w:rsid w:val="00C873D9"/>
    <w:rsid w:val="00C87B40"/>
    <w:rsid w:val="00C87B49"/>
    <w:rsid w:val="00C908BE"/>
    <w:rsid w:val="00C90D77"/>
    <w:rsid w:val="00C911A7"/>
    <w:rsid w:val="00C9221B"/>
    <w:rsid w:val="00C922C6"/>
    <w:rsid w:val="00C92483"/>
    <w:rsid w:val="00C927DB"/>
    <w:rsid w:val="00C93925"/>
    <w:rsid w:val="00C94363"/>
    <w:rsid w:val="00C945C6"/>
    <w:rsid w:val="00C958B6"/>
    <w:rsid w:val="00C962A4"/>
    <w:rsid w:val="00C96ECA"/>
    <w:rsid w:val="00C96EE6"/>
    <w:rsid w:val="00C9701B"/>
    <w:rsid w:val="00C9794B"/>
    <w:rsid w:val="00CA0EA5"/>
    <w:rsid w:val="00CA11A3"/>
    <w:rsid w:val="00CA18B8"/>
    <w:rsid w:val="00CA1C24"/>
    <w:rsid w:val="00CA1DE2"/>
    <w:rsid w:val="00CA2116"/>
    <w:rsid w:val="00CA23F3"/>
    <w:rsid w:val="00CA2F67"/>
    <w:rsid w:val="00CA3218"/>
    <w:rsid w:val="00CA332A"/>
    <w:rsid w:val="00CA3605"/>
    <w:rsid w:val="00CA43B5"/>
    <w:rsid w:val="00CA468A"/>
    <w:rsid w:val="00CA49A7"/>
    <w:rsid w:val="00CA50F7"/>
    <w:rsid w:val="00CA5151"/>
    <w:rsid w:val="00CA522F"/>
    <w:rsid w:val="00CA5345"/>
    <w:rsid w:val="00CA54AE"/>
    <w:rsid w:val="00CA58CA"/>
    <w:rsid w:val="00CA62E7"/>
    <w:rsid w:val="00CA680B"/>
    <w:rsid w:val="00CA6956"/>
    <w:rsid w:val="00CA6CA3"/>
    <w:rsid w:val="00CA77A3"/>
    <w:rsid w:val="00CA78E9"/>
    <w:rsid w:val="00CA7E43"/>
    <w:rsid w:val="00CB0137"/>
    <w:rsid w:val="00CB121D"/>
    <w:rsid w:val="00CB1CC4"/>
    <w:rsid w:val="00CB1EED"/>
    <w:rsid w:val="00CB240E"/>
    <w:rsid w:val="00CB2964"/>
    <w:rsid w:val="00CB3476"/>
    <w:rsid w:val="00CB34F5"/>
    <w:rsid w:val="00CB4084"/>
    <w:rsid w:val="00CB4433"/>
    <w:rsid w:val="00CB480F"/>
    <w:rsid w:val="00CB4F47"/>
    <w:rsid w:val="00CB5A36"/>
    <w:rsid w:val="00CB6100"/>
    <w:rsid w:val="00CB6A0F"/>
    <w:rsid w:val="00CB6A17"/>
    <w:rsid w:val="00CB722A"/>
    <w:rsid w:val="00CB78FC"/>
    <w:rsid w:val="00CB7CD6"/>
    <w:rsid w:val="00CC0EE5"/>
    <w:rsid w:val="00CC13B1"/>
    <w:rsid w:val="00CC141D"/>
    <w:rsid w:val="00CC2185"/>
    <w:rsid w:val="00CC3492"/>
    <w:rsid w:val="00CC4025"/>
    <w:rsid w:val="00CC6236"/>
    <w:rsid w:val="00CC77F0"/>
    <w:rsid w:val="00CC7B12"/>
    <w:rsid w:val="00CD026F"/>
    <w:rsid w:val="00CD059E"/>
    <w:rsid w:val="00CD0A86"/>
    <w:rsid w:val="00CD1DCF"/>
    <w:rsid w:val="00CD2230"/>
    <w:rsid w:val="00CD25C1"/>
    <w:rsid w:val="00CD30C0"/>
    <w:rsid w:val="00CD3271"/>
    <w:rsid w:val="00CD36AA"/>
    <w:rsid w:val="00CD3C63"/>
    <w:rsid w:val="00CD3FE4"/>
    <w:rsid w:val="00CD56B5"/>
    <w:rsid w:val="00CD5A17"/>
    <w:rsid w:val="00CD6038"/>
    <w:rsid w:val="00CD747F"/>
    <w:rsid w:val="00CD78D2"/>
    <w:rsid w:val="00CD7AB8"/>
    <w:rsid w:val="00CE1003"/>
    <w:rsid w:val="00CE1190"/>
    <w:rsid w:val="00CE189A"/>
    <w:rsid w:val="00CE1DE2"/>
    <w:rsid w:val="00CE28E2"/>
    <w:rsid w:val="00CE33D6"/>
    <w:rsid w:val="00CE3878"/>
    <w:rsid w:val="00CE38E9"/>
    <w:rsid w:val="00CE4721"/>
    <w:rsid w:val="00CE4731"/>
    <w:rsid w:val="00CE48CC"/>
    <w:rsid w:val="00CE5A2C"/>
    <w:rsid w:val="00CE6042"/>
    <w:rsid w:val="00CE6554"/>
    <w:rsid w:val="00CE6818"/>
    <w:rsid w:val="00CE6E20"/>
    <w:rsid w:val="00CE74C1"/>
    <w:rsid w:val="00CE78D9"/>
    <w:rsid w:val="00CE7D1B"/>
    <w:rsid w:val="00CF05C4"/>
    <w:rsid w:val="00CF075B"/>
    <w:rsid w:val="00CF0960"/>
    <w:rsid w:val="00CF09FA"/>
    <w:rsid w:val="00CF0A0A"/>
    <w:rsid w:val="00CF0E71"/>
    <w:rsid w:val="00CF1278"/>
    <w:rsid w:val="00CF1EDD"/>
    <w:rsid w:val="00CF245C"/>
    <w:rsid w:val="00CF28DC"/>
    <w:rsid w:val="00CF3338"/>
    <w:rsid w:val="00CF3876"/>
    <w:rsid w:val="00CF3A96"/>
    <w:rsid w:val="00CF3DFC"/>
    <w:rsid w:val="00CF4914"/>
    <w:rsid w:val="00CF4D39"/>
    <w:rsid w:val="00CF4E06"/>
    <w:rsid w:val="00CF5137"/>
    <w:rsid w:val="00CF542C"/>
    <w:rsid w:val="00CF544E"/>
    <w:rsid w:val="00CF5610"/>
    <w:rsid w:val="00CF597A"/>
    <w:rsid w:val="00CF5AA1"/>
    <w:rsid w:val="00CF6222"/>
    <w:rsid w:val="00CF640F"/>
    <w:rsid w:val="00CF643E"/>
    <w:rsid w:val="00CF66C0"/>
    <w:rsid w:val="00CF717A"/>
    <w:rsid w:val="00CF76ED"/>
    <w:rsid w:val="00D002D7"/>
    <w:rsid w:val="00D01D79"/>
    <w:rsid w:val="00D01F6F"/>
    <w:rsid w:val="00D023C2"/>
    <w:rsid w:val="00D0249B"/>
    <w:rsid w:val="00D0275F"/>
    <w:rsid w:val="00D02AC0"/>
    <w:rsid w:val="00D02E5C"/>
    <w:rsid w:val="00D02F42"/>
    <w:rsid w:val="00D039E8"/>
    <w:rsid w:val="00D03B11"/>
    <w:rsid w:val="00D03B3E"/>
    <w:rsid w:val="00D0439B"/>
    <w:rsid w:val="00D04D5E"/>
    <w:rsid w:val="00D05067"/>
    <w:rsid w:val="00D055AC"/>
    <w:rsid w:val="00D05BAE"/>
    <w:rsid w:val="00D05DF1"/>
    <w:rsid w:val="00D05EFC"/>
    <w:rsid w:val="00D06C2B"/>
    <w:rsid w:val="00D07A9E"/>
    <w:rsid w:val="00D07B18"/>
    <w:rsid w:val="00D1072C"/>
    <w:rsid w:val="00D10A08"/>
    <w:rsid w:val="00D11968"/>
    <w:rsid w:val="00D11C76"/>
    <w:rsid w:val="00D121DA"/>
    <w:rsid w:val="00D12B8C"/>
    <w:rsid w:val="00D12C1F"/>
    <w:rsid w:val="00D146FB"/>
    <w:rsid w:val="00D14D91"/>
    <w:rsid w:val="00D14E06"/>
    <w:rsid w:val="00D14F4B"/>
    <w:rsid w:val="00D15052"/>
    <w:rsid w:val="00D15269"/>
    <w:rsid w:val="00D161ED"/>
    <w:rsid w:val="00D17A8C"/>
    <w:rsid w:val="00D17F19"/>
    <w:rsid w:val="00D211BB"/>
    <w:rsid w:val="00D21BCF"/>
    <w:rsid w:val="00D222E4"/>
    <w:rsid w:val="00D22E87"/>
    <w:rsid w:val="00D22EDF"/>
    <w:rsid w:val="00D23271"/>
    <w:rsid w:val="00D245F6"/>
    <w:rsid w:val="00D24EA6"/>
    <w:rsid w:val="00D24F88"/>
    <w:rsid w:val="00D25054"/>
    <w:rsid w:val="00D2522D"/>
    <w:rsid w:val="00D254D7"/>
    <w:rsid w:val="00D27152"/>
    <w:rsid w:val="00D27174"/>
    <w:rsid w:val="00D2767F"/>
    <w:rsid w:val="00D276BF"/>
    <w:rsid w:val="00D27EC7"/>
    <w:rsid w:val="00D30C15"/>
    <w:rsid w:val="00D30EA8"/>
    <w:rsid w:val="00D30FAB"/>
    <w:rsid w:val="00D31496"/>
    <w:rsid w:val="00D31CF1"/>
    <w:rsid w:val="00D32384"/>
    <w:rsid w:val="00D323DA"/>
    <w:rsid w:val="00D326D3"/>
    <w:rsid w:val="00D326F0"/>
    <w:rsid w:val="00D32814"/>
    <w:rsid w:val="00D32889"/>
    <w:rsid w:val="00D33164"/>
    <w:rsid w:val="00D3333A"/>
    <w:rsid w:val="00D3336A"/>
    <w:rsid w:val="00D34AA9"/>
    <w:rsid w:val="00D34E3A"/>
    <w:rsid w:val="00D352B3"/>
    <w:rsid w:val="00D35856"/>
    <w:rsid w:val="00D3650F"/>
    <w:rsid w:val="00D36871"/>
    <w:rsid w:val="00D37238"/>
    <w:rsid w:val="00D37430"/>
    <w:rsid w:val="00D37612"/>
    <w:rsid w:val="00D37B86"/>
    <w:rsid w:val="00D40728"/>
    <w:rsid w:val="00D4117F"/>
    <w:rsid w:val="00D418E9"/>
    <w:rsid w:val="00D419C2"/>
    <w:rsid w:val="00D41D2B"/>
    <w:rsid w:val="00D42FCB"/>
    <w:rsid w:val="00D43B7D"/>
    <w:rsid w:val="00D44303"/>
    <w:rsid w:val="00D45151"/>
    <w:rsid w:val="00D459B1"/>
    <w:rsid w:val="00D45A0F"/>
    <w:rsid w:val="00D45B9A"/>
    <w:rsid w:val="00D45ECF"/>
    <w:rsid w:val="00D47427"/>
    <w:rsid w:val="00D47541"/>
    <w:rsid w:val="00D4762C"/>
    <w:rsid w:val="00D47EBB"/>
    <w:rsid w:val="00D50487"/>
    <w:rsid w:val="00D50AA6"/>
    <w:rsid w:val="00D51CAC"/>
    <w:rsid w:val="00D51CEA"/>
    <w:rsid w:val="00D51EC3"/>
    <w:rsid w:val="00D52271"/>
    <w:rsid w:val="00D52614"/>
    <w:rsid w:val="00D526B1"/>
    <w:rsid w:val="00D527C3"/>
    <w:rsid w:val="00D52979"/>
    <w:rsid w:val="00D52BE9"/>
    <w:rsid w:val="00D535C2"/>
    <w:rsid w:val="00D54186"/>
    <w:rsid w:val="00D54282"/>
    <w:rsid w:val="00D56185"/>
    <w:rsid w:val="00D56653"/>
    <w:rsid w:val="00D56CA5"/>
    <w:rsid w:val="00D57524"/>
    <w:rsid w:val="00D600E9"/>
    <w:rsid w:val="00D610D1"/>
    <w:rsid w:val="00D61270"/>
    <w:rsid w:val="00D61CD5"/>
    <w:rsid w:val="00D639CE"/>
    <w:rsid w:val="00D63A9F"/>
    <w:rsid w:val="00D6453A"/>
    <w:rsid w:val="00D647C6"/>
    <w:rsid w:val="00D6520F"/>
    <w:rsid w:val="00D65C27"/>
    <w:rsid w:val="00D66615"/>
    <w:rsid w:val="00D66FAA"/>
    <w:rsid w:val="00D6745E"/>
    <w:rsid w:val="00D674F3"/>
    <w:rsid w:val="00D67B8E"/>
    <w:rsid w:val="00D70AD3"/>
    <w:rsid w:val="00D712F9"/>
    <w:rsid w:val="00D717A6"/>
    <w:rsid w:val="00D71E78"/>
    <w:rsid w:val="00D720D1"/>
    <w:rsid w:val="00D723B3"/>
    <w:rsid w:val="00D725F7"/>
    <w:rsid w:val="00D72AAA"/>
    <w:rsid w:val="00D72BCC"/>
    <w:rsid w:val="00D7401E"/>
    <w:rsid w:val="00D743CE"/>
    <w:rsid w:val="00D7455F"/>
    <w:rsid w:val="00D74ED0"/>
    <w:rsid w:val="00D756CC"/>
    <w:rsid w:val="00D7604E"/>
    <w:rsid w:val="00D76143"/>
    <w:rsid w:val="00D768DB"/>
    <w:rsid w:val="00D769A3"/>
    <w:rsid w:val="00D770CB"/>
    <w:rsid w:val="00D771DA"/>
    <w:rsid w:val="00D7734F"/>
    <w:rsid w:val="00D77422"/>
    <w:rsid w:val="00D775C5"/>
    <w:rsid w:val="00D776D2"/>
    <w:rsid w:val="00D77828"/>
    <w:rsid w:val="00D77B63"/>
    <w:rsid w:val="00D80445"/>
    <w:rsid w:val="00D80499"/>
    <w:rsid w:val="00D806B9"/>
    <w:rsid w:val="00D80FD4"/>
    <w:rsid w:val="00D82C9A"/>
    <w:rsid w:val="00D82CE0"/>
    <w:rsid w:val="00D82D80"/>
    <w:rsid w:val="00D835AC"/>
    <w:rsid w:val="00D83B97"/>
    <w:rsid w:val="00D83DA0"/>
    <w:rsid w:val="00D841A7"/>
    <w:rsid w:val="00D84326"/>
    <w:rsid w:val="00D8441B"/>
    <w:rsid w:val="00D84767"/>
    <w:rsid w:val="00D8540C"/>
    <w:rsid w:val="00D85894"/>
    <w:rsid w:val="00D85BE4"/>
    <w:rsid w:val="00D85CD3"/>
    <w:rsid w:val="00D868C3"/>
    <w:rsid w:val="00D869EE"/>
    <w:rsid w:val="00D86BC1"/>
    <w:rsid w:val="00D87075"/>
    <w:rsid w:val="00D879F8"/>
    <w:rsid w:val="00D87E64"/>
    <w:rsid w:val="00D87E83"/>
    <w:rsid w:val="00D87F10"/>
    <w:rsid w:val="00D901D4"/>
    <w:rsid w:val="00D90391"/>
    <w:rsid w:val="00D904A4"/>
    <w:rsid w:val="00D9060E"/>
    <w:rsid w:val="00D923D5"/>
    <w:rsid w:val="00D929D3"/>
    <w:rsid w:val="00D9339C"/>
    <w:rsid w:val="00D938C8"/>
    <w:rsid w:val="00D938CC"/>
    <w:rsid w:val="00D94468"/>
    <w:rsid w:val="00D9450C"/>
    <w:rsid w:val="00D9465A"/>
    <w:rsid w:val="00D94CC2"/>
    <w:rsid w:val="00D94E20"/>
    <w:rsid w:val="00D954A8"/>
    <w:rsid w:val="00D955A9"/>
    <w:rsid w:val="00D95E8A"/>
    <w:rsid w:val="00D96404"/>
    <w:rsid w:val="00D97D08"/>
    <w:rsid w:val="00DA00C0"/>
    <w:rsid w:val="00DA0267"/>
    <w:rsid w:val="00DA0294"/>
    <w:rsid w:val="00DA1759"/>
    <w:rsid w:val="00DA1879"/>
    <w:rsid w:val="00DA1DD5"/>
    <w:rsid w:val="00DA274D"/>
    <w:rsid w:val="00DA285A"/>
    <w:rsid w:val="00DA29A4"/>
    <w:rsid w:val="00DA2F23"/>
    <w:rsid w:val="00DA3234"/>
    <w:rsid w:val="00DA3725"/>
    <w:rsid w:val="00DA3B30"/>
    <w:rsid w:val="00DA3C4D"/>
    <w:rsid w:val="00DA3F28"/>
    <w:rsid w:val="00DA3FA7"/>
    <w:rsid w:val="00DA4C1F"/>
    <w:rsid w:val="00DA5008"/>
    <w:rsid w:val="00DA5615"/>
    <w:rsid w:val="00DA653A"/>
    <w:rsid w:val="00DA69BC"/>
    <w:rsid w:val="00DA69E8"/>
    <w:rsid w:val="00DA6ED5"/>
    <w:rsid w:val="00DA72D5"/>
    <w:rsid w:val="00DA747E"/>
    <w:rsid w:val="00DA7FB6"/>
    <w:rsid w:val="00DB066E"/>
    <w:rsid w:val="00DB0EBE"/>
    <w:rsid w:val="00DB1C2A"/>
    <w:rsid w:val="00DB1D06"/>
    <w:rsid w:val="00DB1FCD"/>
    <w:rsid w:val="00DB317F"/>
    <w:rsid w:val="00DB404F"/>
    <w:rsid w:val="00DB43E2"/>
    <w:rsid w:val="00DB4558"/>
    <w:rsid w:val="00DB456A"/>
    <w:rsid w:val="00DB4642"/>
    <w:rsid w:val="00DB4D5F"/>
    <w:rsid w:val="00DB4E79"/>
    <w:rsid w:val="00DB55A1"/>
    <w:rsid w:val="00DB6401"/>
    <w:rsid w:val="00DB6E45"/>
    <w:rsid w:val="00DB758A"/>
    <w:rsid w:val="00DB7E34"/>
    <w:rsid w:val="00DB7FB7"/>
    <w:rsid w:val="00DC00F2"/>
    <w:rsid w:val="00DC0477"/>
    <w:rsid w:val="00DC0C45"/>
    <w:rsid w:val="00DC1237"/>
    <w:rsid w:val="00DC1B4C"/>
    <w:rsid w:val="00DC1B7D"/>
    <w:rsid w:val="00DC2121"/>
    <w:rsid w:val="00DC218D"/>
    <w:rsid w:val="00DC2312"/>
    <w:rsid w:val="00DC2559"/>
    <w:rsid w:val="00DC28C4"/>
    <w:rsid w:val="00DC2F96"/>
    <w:rsid w:val="00DC3AA4"/>
    <w:rsid w:val="00DC3E9D"/>
    <w:rsid w:val="00DC3ED7"/>
    <w:rsid w:val="00DC3F5E"/>
    <w:rsid w:val="00DC497E"/>
    <w:rsid w:val="00DC4D2B"/>
    <w:rsid w:val="00DC50C8"/>
    <w:rsid w:val="00DC50F3"/>
    <w:rsid w:val="00DC6138"/>
    <w:rsid w:val="00DC6AB6"/>
    <w:rsid w:val="00DC6FB1"/>
    <w:rsid w:val="00DC6FCD"/>
    <w:rsid w:val="00DC7158"/>
    <w:rsid w:val="00DC7946"/>
    <w:rsid w:val="00DC7A03"/>
    <w:rsid w:val="00DD0FA3"/>
    <w:rsid w:val="00DD11DE"/>
    <w:rsid w:val="00DD1663"/>
    <w:rsid w:val="00DD21C3"/>
    <w:rsid w:val="00DD2CD1"/>
    <w:rsid w:val="00DD35AA"/>
    <w:rsid w:val="00DD38D4"/>
    <w:rsid w:val="00DD4196"/>
    <w:rsid w:val="00DD4318"/>
    <w:rsid w:val="00DD4762"/>
    <w:rsid w:val="00DD5DDA"/>
    <w:rsid w:val="00DD6B96"/>
    <w:rsid w:val="00DD6F40"/>
    <w:rsid w:val="00DD71D4"/>
    <w:rsid w:val="00DD769F"/>
    <w:rsid w:val="00DD773F"/>
    <w:rsid w:val="00DD77B0"/>
    <w:rsid w:val="00DD7970"/>
    <w:rsid w:val="00DD7ADB"/>
    <w:rsid w:val="00DE094B"/>
    <w:rsid w:val="00DE1FD5"/>
    <w:rsid w:val="00DE2DA4"/>
    <w:rsid w:val="00DE3A4B"/>
    <w:rsid w:val="00DE3C73"/>
    <w:rsid w:val="00DE491E"/>
    <w:rsid w:val="00DE4B57"/>
    <w:rsid w:val="00DE52F5"/>
    <w:rsid w:val="00DE5AB2"/>
    <w:rsid w:val="00DE5C04"/>
    <w:rsid w:val="00DE6184"/>
    <w:rsid w:val="00DE6509"/>
    <w:rsid w:val="00DE657F"/>
    <w:rsid w:val="00DE65AB"/>
    <w:rsid w:val="00DE7371"/>
    <w:rsid w:val="00DF04DE"/>
    <w:rsid w:val="00DF06D7"/>
    <w:rsid w:val="00DF08A8"/>
    <w:rsid w:val="00DF0AC0"/>
    <w:rsid w:val="00DF0C19"/>
    <w:rsid w:val="00DF0C49"/>
    <w:rsid w:val="00DF1126"/>
    <w:rsid w:val="00DF1404"/>
    <w:rsid w:val="00DF2400"/>
    <w:rsid w:val="00DF273A"/>
    <w:rsid w:val="00DF286F"/>
    <w:rsid w:val="00DF3533"/>
    <w:rsid w:val="00DF393E"/>
    <w:rsid w:val="00DF3B0C"/>
    <w:rsid w:val="00DF3F9E"/>
    <w:rsid w:val="00DF4AB7"/>
    <w:rsid w:val="00DF5286"/>
    <w:rsid w:val="00DF580B"/>
    <w:rsid w:val="00DF5E59"/>
    <w:rsid w:val="00DF6649"/>
    <w:rsid w:val="00DF6A86"/>
    <w:rsid w:val="00DF6D3D"/>
    <w:rsid w:val="00DF73B2"/>
    <w:rsid w:val="00DF7567"/>
    <w:rsid w:val="00DF7F56"/>
    <w:rsid w:val="00E010F1"/>
    <w:rsid w:val="00E01908"/>
    <w:rsid w:val="00E01B4B"/>
    <w:rsid w:val="00E01BF0"/>
    <w:rsid w:val="00E01C5E"/>
    <w:rsid w:val="00E02476"/>
    <w:rsid w:val="00E024BC"/>
    <w:rsid w:val="00E02865"/>
    <w:rsid w:val="00E02D9F"/>
    <w:rsid w:val="00E03AF2"/>
    <w:rsid w:val="00E04C21"/>
    <w:rsid w:val="00E053B1"/>
    <w:rsid w:val="00E057FC"/>
    <w:rsid w:val="00E05CBA"/>
    <w:rsid w:val="00E0639C"/>
    <w:rsid w:val="00E06C9D"/>
    <w:rsid w:val="00E0701A"/>
    <w:rsid w:val="00E072B5"/>
    <w:rsid w:val="00E07BEE"/>
    <w:rsid w:val="00E07D01"/>
    <w:rsid w:val="00E07D98"/>
    <w:rsid w:val="00E10167"/>
    <w:rsid w:val="00E109A2"/>
    <w:rsid w:val="00E10C35"/>
    <w:rsid w:val="00E110AD"/>
    <w:rsid w:val="00E11120"/>
    <w:rsid w:val="00E118A4"/>
    <w:rsid w:val="00E123DA"/>
    <w:rsid w:val="00E12847"/>
    <w:rsid w:val="00E1285E"/>
    <w:rsid w:val="00E12C50"/>
    <w:rsid w:val="00E1443E"/>
    <w:rsid w:val="00E148A9"/>
    <w:rsid w:val="00E15120"/>
    <w:rsid w:val="00E1522F"/>
    <w:rsid w:val="00E15F35"/>
    <w:rsid w:val="00E162EC"/>
    <w:rsid w:val="00E16D9F"/>
    <w:rsid w:val="00E1725B"/>
    <w:rsid w:val="00E17284"/>
    <w:rsid w:val="00E17677"/>
    <w:rsid w:val="00E179D8"/>
    <w:rsid w:val="00E2030F"/>
    <w:rsid w:val="00E20B28"/>
    <w:rsid w:val="00E20EF0"/>
    <w:rsid w:val="00E20FB6"/>
    <w:rsid w:val="00E2124A"/>
    <w:rsid w:val="00E216D9"/>
    <w:rsid w:val="00E21810"/>
    <w:rsid w:val="00E22215"/>
    <w:rsid w:val="00E22FA5"/>
    <w:rsid w:val="00E244F2"/>
    <w:rsid w:val="00E2535D"/>
    <w:rsid w:val="00E258AE"/>
    <w:rsid w:val="00E25A73"/>
    <w:rsid w:val="00E25E33"/>
    <w:rsid w:val="00E260CF"/>
    <w:rsid w:val="00E2618F"/>
    <w:rsid w:val="00E26422"/>
    <w:rsid w:val="00E270CF"/>
    <w:rsid w:val="00E27285"/>
    <w:rsid w:val="00E278A6"/>
    <w:rsid w:val="00E27BCC"/>
    <w:rsid w:val="00E314A9"/>
    <w:rsid w:val="00E32223"/>
    <w:rsid w:val="00E32613"/>
    <w:rsid w:val="00E3281C"/>
    <w:rsid w:val="00E32E19"/>
    <w:rsid w:val="00E336FE"/>
    <w:rsid w:val="00E337A3"/>
    <w:rsid w:val="00E3382E"/>
    <w:rsid w:val="00E34DA2"/>
    <w:rsid w:val="00E353BE"/>
    <w:rsid w:val="00E35F29"/>
    <w:rsid w:val="00E360C3"/>
    <w:rsid w:val="00E367CC"/>
    <w:rsid w:val="00E374C2"/>
    <w:rsid w:val="00E404C5"/>
    <w:rsid w:val="00E4067E"/>
    <w:rsid w:val="00E40D16"/>
    <w:rsid w:val="00E40E50"/>
    <w:rsid w:val="00E413D9"/>
    <w:rsid w:val="00E41D5B"/>
    <w:rsid w:val="00E424AD"/>
    <w:rsid w:val="00E435DD"/>
    <w:rsid w:val="00E43A42"/>
    <w:rsid w:val="00E43AB3"/>
    <w:rsid w:val="00E4540C"/>
    <w:rsid w:val="00E45CBA"/>
    <w:rsid w:val="00E45D64"/>
    <w:rsid w:val="00E46467"/>
    <w:rsid w:val="00E46892"/>
    <w:rsid w:val="00E4697E"/>
    <w:rsid w:val="00E4712B"/>
    <w:rsid w:val="00E47A2D"/>
    <w:rsid w:val="00E47AC5"/>
    <w:rsid w:val="00E47D2E"/>
    <w:rsid w:val="00E50A94"/>
    <w:rsid w:val="00E5102D"/>
    <w:rsid w:val="00E51A30"/>
    <w:rsid w:val="00E51A6A"/>
    <w:rsid w:val="00E51B26"/>
    <w:rsid w:val="00E5213B"/>
    <w:rsid w:val="00E52750"/>
    <w:rsid w:val="00E527C4"/>
    <w:rsid w:val="00E52E18"/>
    <w:rsid w:val="00E533BF"/>
    <w:rsid w:val="00E53401"/>
    <w:rsid w:val="00E53E25"/>
    <w:rsid w:val="00E53F7F"/>
    <w:rsid w:val="00E557EF"/>
    <w:rsid w:val="00E55DAF"/>
    <w:rsid w:val="00E55F00"/>
    <w:rsid w:val="00E55F92"/>
    <w:rsid w:val="00E55FF0"/>
    <w:rsid w:val="00E568BC"/>
    <w:rsid w:val="00E5778F"/>
    <w:rsid w:val="00E578B4"/>
    <w:rsid w:val="00E60126"/>
    <w:rsid w:val="00E60229"/>
    <w:rsid w:val="00E60933"/>
    <w:rsid w:val="00E61053"/>
    <w:rsid w:val="00E615BF"/>
    <w:rsid w:val="00E62664"/>
    <w:rsid w:val="00E627D7"/>
    <w:rsid w:val="00E62865"/>
    <w:rsid w:val="00E63C50"/>
    <w:rsid w:val="00E65965"/>
    <w:rsid w:val="00E65D4D"/>
    <w:rsid w:val="00E6653A"/>
    <w:rsid w:val="00E6688F"/>
    <w:rsid w:val="00E66B39"/>
    <w:rsid w:val="00E66B56"/>
    <w:rsid w:val="00E66B9B"/>
    <w:rsid w:val="00E66BC5"/>
    <w:rsid w:val="00E6730F"/>
    <w:rsid w:val="00E67489"/>
    <w:rsid w:val="00E67BAF"/>
    <w:rsid w:val="00E700AB"/>
    <w:rsid w:val="00E7018B"/>
    <w:rsid w:val="00E70D58"/>
    <w:rsid w:val="00E71BD8"/>
    <w:rsid w:val="00E71FBC"/>
    <w:rsid w:val="00E72045"/>
    <w:rsid w:val="00E732E7"/>
    <w:rsid w:val="00E73415"/>
    <w:rsid w:val="00E738B1"/>
    <w:rsid w:val="00E73984"/>
    <w:rsid w:val="00E73E79"/>
    <w:rsid w:val="00E74004"/>
    <w:rsid w:val="00E7405F"/>
    <w:rsid w:val="00E745EB"/>
    <w:rsid w:val="00E749CB"/>
    <w:rsid w:val="00E74F37"/>
    <w:rsid w:val="00E75673"/>
    <w:rsid w:val="00E759C6"/>
    <w:rsid w:val="00E75ECD"/>
    <w:rsid w:val="00E76B42"/>
    <w:rsid w:val="00E772C2"/>
    <w:rsid w:val="00E805DE"/>
    <w:rsid w:val="00E80DEB"/>
    <w:rsid w:val="00E82602"/>
    <w:rsid w:val="00E8275F"/>
    <w:rsid w:val="00E82AEC"/>
    <w:rsid w:val="00E82D2D"/>
    <w:rsid w:val="00E82DA1"/>
    <w:rsid w:val="00E83429"/>
    <w:rsid w:val="00E85AC6"/>
    <w:rsid w:val="00E8636D"/>
    <w:rsid w:val="00E86BEC"/>
    <w:rsid w:val="00E8720E"/>
    <w:rsid w:val="00E90220"/>
    <w:rsid w:val="00E903A7"/>
    <w:rsid w:val="00E903CF"/>
    <w:rsid w:val="00E904EA"/>
    <w:rsid w:val="00E9065F"/>
    <w:rsid w:val="00E90AE4"/>
    <w:rsid w:val="00E90DCA"/>
    <w:rsid w:val="00E91D41"/>
    <w:rsid w:val="00E92216"/>
    <w:rsid w:val="00E924D0"/>
    <w:rsid w:val="00E93CFE"/>
    <w:rsid w:val="00E94581"/>
    <w:rsid w:val="00E94AAA"/>
    <w:rsid w:val="00E9616E"/>
    <w:rsid w:val="00E9621D"/>
    <w:rsid w:val="00E966AD"/>
    <w:rsid w:val="00E968FE"/>
    <w:rsid w:val="00E96948"/>
    <w:rsid w:val="00EA045C"/>
    <w:rsid w:val="00EA0541"/>
    <w:rsid w:val="00EA1838"/>
    <w:rsid w:val="00EA1AC6"/>
    <w:rsid w:val="00EA29D6"/>
    <w:rsid w:val="00EA35BF"/>
    <w:rsid w:val="00EA395D"/>
    <w:rsid w:val="00EA3C7F"/>
    <w:rsid w:val="00EA4E79"/>
    <w:rsid w:val="00EA580F"/>
    <w:rsid w:val="00EA5EF5"/>
    <w:rsid w:val="00EA66A7"/>
    <w:rsid w:val="00EA6856"/>
    <w:rsid w:val="00EA6CF3"/>
    <w:rsid w:val="00EA74B0"/>
    <w:rsid w:val="00EB026E"/>
    <w:rsid w:val="00EB0661"/>
    <w:rsid w:val="00EB0845"/>
    <w:rsid w:val="00EB08EB"/>
    <w:rsid w:val="00EB0DE6"/>
    <w:rsid w:val="00EB0FD8"/>
    <w:rsid w:val="00EB17B2"/>
    <w:rsid w:val="00EB18E6"/>
    <w:rsid w:val="00EB1BBE"/>
    <w:rsid w:val="00EB23B1"/>
    <w:rsid w:val="00EB2509"/>
    <w:rsid w:val="00EB297E"/>
    <w:rsid w:val="00EB3337"/>
    <w:rsid w:val="00EB3737"/>
    <w:rsid w:val="00EB3C56"/>
    <w:rsid w:val="00EB3DD4"/>
    <w:rsid w:val="00EB3FA3"/>
    <w:rsid w:val="00EB48B0"/>
    <w:rsid w:val="00EB4DBD"/>
    <w:rsid w:val="00EB4DE1"/>
    <w:rsid w:val="00EB5660"/>
    <w:rsid w:val="00EB57E5"/>
    <w:rsid w:val="00EB5F13"/>
    <w:rsid w:val="00EB76EB"/>
    <w:rsid w:val="00EB7B60"/>
    <w:rsid w:val="00EB7CA6"/>
    <w:rsid w:val="00EB7D71"/>
    <w:rsid w:val="00EC003F"/>
    <w:rsid w:val="00EC0196"/>
    <w:rsid w:val="00EC0FA6"/>
    <w:rsid w:val="00EC2EE5"/>
    <w:rsid w:val="00EC2F0C"/>
    <w:rsid w:val="00EC323A"/>
    <w:rsid w:val="00EC329D"/>
    <w:rsid w:val="00EC3973"/>
    <w:rsid w:val="00EC44C8"/>
    <w:rsid w:val="00EC4912"/>
    <w:rsid w:val="00EC49C4"/>
    <w:rsid w:val="00EC4C89"/>
    <w:rsid w:val="00EC5020"/>
    <w:rsid w:val="00EC53EA"/>
    <w:rsid w:val="00EC593F"/>
    <w:rsid w:val="00EC5B43"/>
    <w:rsid w:val="00EC60B6"/>
    <w:rsid w:val="00EC63B9"/>
    <w:rsid w:val="00EC6E36"/>
    <w:rsid w:val="00EC6FDD"/>
    <w:rsid w:val="00EC76FF"/>
    <w:rsid w:val="00EC7ADC"/>
    <w:rsid w:val="00ED00F1"/>
    <w:rsid w:val="00ED05D0"/>
    <w:rsid w:val="00ED0751"/>
    <w:rsid w:val="00ED07FD"/>
    <w:rsid w:val="00ED08AE"/>
    <w:rsid w:val="00ED0ABB"/>
    <w:rsid w:val="00ED11FE"/>
    <w:rsid w:val="00ED1A94"/>
    <w:rsid w:val="00ED2201"/>
    <w:rsid w:val="00ED253B"/>
    <w:rsid w:val="00ED27F8"/>
    <w:rsid w:val="00ED390B"/>
    <w:rsid w:val="00ED393A"/>
    <w:rsid w:val="00ED3FBB"/>
    <w:rsid w:val="00ED4011"/>
    <w:rsid w:val="00ED4397"/>
    <w:rsid w:val="00ED610F"/>
    <w:rsid w:val="00ED7159"/>
    <w:rsid w:val="00ED7BDA"/>
    <w:rsid w:val="00ED7C33"/>
    <w:rsid w:val="00ED7CA9"/>
    <w:rsid w:val="00ED7FE8"/>
    <w:rsid w:val="00EE0539"/>
    <w:rsid w:val="00EE0750"/>
    <w:rsid w:val="00EE07F3"/>
    <w:rsid w:val="00EE0AB1"/>
    <w:rsid w:val="00EE0E26"/>
    <w:rsid w:val="00EE1901"/>
    <w:rsid w:val="00EE1F0A"/>
    <w:rsid w:val="00EE201B"/>
    <w:rsid w:val="00EE29ED"/>
    <w:rsid w:val="00EE2AE5"/>
    <w:rsid w:val="00EE2BD0"/>
    <w:rsid w:val="00EE2DE7"/>
    <w:rsid w:val="00EE344D"/>
    <w:rsid w:val="00EE382C"/>
    <w:rsid w:val="00EE3974"/>
    <w:rsid w:val="00EE400C"/>
    <w:rsid w:val="00EE43CA"/>
    <w:rsid w:val="00EE4BBC"/>
    <w:rsid w:val="00EE54AC"/>
    <w:rsid w:val="00EE5730"/>
    <w:rsid w:val="00EE5A4D"/>
    <w:rsid w:val="00EE5F9E"/>
    <w:rsid w:val="00EE6CE2"/>
    <w:rsid w:val="00EE70B8"/>
    <w:rsid w:val="00EE74F1"/>
    <w:rsid w:val="00EF0682"/>
    <w:rsid w:val="00EF0AF0"/>
    <w:rsid w:val="00EF1289"/>
    <w:rsid w:val="00EF1537"/>
    <w:rsid w:val="00EF1A08"/>
    <w:rsid w:val="00EF1D22"/>
    <w:rsid w:val="00EF1DBA"/>
    <w:rsid w:val="00EF2057"/>
    <w:rsid w:val="00EF2342"/>
    <w:rsid w:val="00EF258A"/>
    <w:rsid w:val="00EF32B7"/>
    <w:rsid w:val="00EF3528"/>
    <w:rsid w:val="00EF3F0F"/>
    <w:rsid w:val="00EF4025"/>
    <w:rsid w:val="00EF412C"/>
    <w:rsid w:val="00EF424A"/>
    <w:rsid w:val="00EF498E"/>
    <w:rsid w:val="00EF4A16"/>
    <w:rsid w:val="00EF65E6"/>
    <w:rsid w:val="00EF6649"/>
    <w:rsid w:val="00EF6A25"/>
    <w:rsid w:val="00EF791E"/>
    <w:rsid w:val="00EF7D16"/>
    <w:rsid w:val="00F000B0"/>
    <w:rsid w:val="00F014D3"/>
    <w:rsid w:val="00F019FB"/>
    <w:rsid w:val="00F038BA"/>
    <w:rsid w:val="00F04B8C"/>
    <w:rsid w:val="00F04E95"/>
    <w:rsid w:val="00F04F74"/>
    <w:rsid w:val="00F05CB0"/>
    <w:rsid w:val="00F06771"/>
    <w:rsid w:val="00F07335"/>
    <w:rsid w:val="00F07438"/>
    <w:rsid w:val="00F0750B"/>
    <w:rsid w:val="00F07B28"/>
    <w:rsid w:val="00F07C51"/>
    <w:rsid w:val="00F07C5B"/>
    <w:rsid w:val="00F10694"/>
    <w:rsid w:val="00F10898"/>
    <w:rsid w:val="00F10941"/>
    <w:rsid w:val="00F10971"/>
    <w:rsid w:val="00F10BA1"/>
    <w:rsid w:val="00F10FED"/>
    <w:rsid w:val="00F1152C"/>
    <w:rsid w:val="00F11574"/>
    <w:rsid w:val="00F119DC"/>
    <w:rsid w:val="00F125B3"/>
    <w:rsid w:val="00F12677"/>
    <w:rsid w:val="00F12882"/>
    <w:rsid w:val="00F12F23"/>
    <w:rsid w:val="00F1311F"/>
    <w:rsid w:val="00F13162"/>
    <w:rsid w:val="00F13194"/>
    <w:rsid w:val="00F139D4"/>
    <w:rsid w:val="00F13A59"/>
    <w:rsid w:val="00F13AE5"/>
    <w:rsid w:val="00F13F56"/>
    <w:rsid w:val="00F1457F"/>
    <w:rsid w:val="00F146D6"/>
    <w:rsid w:val="00F14B1F"/>
    <w:rsid w:val="00F15057"/>
    <w:rsid w:val="00F15C6C"/>
    <w:rsid w:val="00F168C9"/>
    <w:rsid w:val="00F16A17"/>
    <w:rsid w:val="00F16BCC"/>
    <w:rsid w:val="00F1713B"/>
    <w:rsid w:val="00F206C1"/>
    <w:rsid w:val="00F20937"/>
    <w:rsid w:val="00F21C62"/>
    <w:rsid w:val="00F225D7"/>
    <w:rsid w:val="00F229DE"/>
    <w:rsid w:val="00F22A53"/>
    <w:rsid w:val="00F22D1C"/>
    <w:rsid w:val="00F23E9E"/>
    <w:rsid w:val="00F2422F"/>
    <w:rsid w:val="00F24A6A"/>
    <w:rsid w:val="00F24E43"/>
    <w:rsid w:val="00F250DB"/>
    <w:rsid w:val="00F254AC"/>
    <w:rsid w:val="00F2574C"/>
    <w:rsid w:val="00F25C02"/>
    <w:rsid w:val="00F25DBC"/>
    <w:rsid w:val="00F26119"/>
    <w:rsid w:val="00F2652D"/>
    <w:rsid w:val="00F274A9"/>
    <w:rsid w:val="00F276F9"/>
    <w:rsid w:val="00F279C4"/>
    <w:rsid w:val="00F30744"/>
    <w:rsid w:val="00F328FF"/>
    <w:rsid w:val="00F32BD1"/>
    <w:rsid w:val="00F32FA0"/>
    <w:rsid w:val="00F33D49"/>
    <w:rsid w:val="00F33DF1"/>
    <w:rsid w:val="00F355B1"/>
    <w:rsid w:val="00F36AA8"/>
    <w:rsid w:val="00F36F8F"/>
    <w:rsid w:val="00F37281"/>
    <w:rsid w:val="00F372EA"/>
    <w:rsid w:val="00F3731B"/>
    <w:rsid w:val="00F37FB3"/>
    <w:rsid w:val="00F407BD"/>
    <w:rsid w:val="00F40E0E"/>
    <w:rsid w:val="00F4128B"/>
    <w:rsid w:val="00F4153E"/>
    <w:rsid w:val="00F415B9"/>
    <w:rsid w:val="00F4172F"/>
    <w:rsid w:val="00F41E5A"/>
    <w:rsid w:val="00F42A5C"/>
    <w:rsid w:val="00F42D8B"/>
    <w:rsid w:val="00F441E1"/>
    <w:rsid w:val="00F444F0"/>
    <w:rsid w:val="00F451B2"/>
    <w:rsid w:val="00F4522A"/>
    <w:rsid w:val="00F452B5"/>
    <w:rsid w:val="00F458AE"/>
    <w:rsid w:val="00F45901"/>
    <w:rsid w:val="00F45941"/>
    <w:rsid w:val="00F45B5B"/>
    <w:rsid w:val="00F45C90"/>
    <w:rsid w:val="00F45E44"/>
    <w:rsid w:val="00F45FC3"/>
    <w:rsid w:val="00F460C1"/>
    <w:rsid w:val="00F46FDA"/>
    <w:rsid w:val="00F479A4"/>
    <w:rsid w:val="00F47ABF"/>
    <w:rsid w:val="00F47B07"/>
    <w:rsid w:val="00F50B02"/>
    <w:rsid w:val="00F50FA8"/>
    <w:rsid w:val="00F515E8"/>
    <w:rsid w:val="00F51719"/>
    <w:rsid w:val="00F51F1D"/>
    <w:rsid w:val="00F523CE"/>
    <w:rsid w:val="00F52B8E"/>
    <w:rsid w:val="00F5336A"/>
    <w:rsid w:val="00F5357F"/>
    <w:rsid w:val="00F53AC3"/>
    <w:rsid w:val="00F547EE"/>
    <w:rsid w:val="00F54837"/>
    <w:rsid w:val="00F54C65"/>
    <w:rsid w:val="00F55415"/>
    <w:rsid w:val="00F55A52"/>
    <w:rsid w:val="00F55D5E"/>
    <w:rsid w:val="00F56209"/>
    <w:rsid w:val="00F565E4"/>
    <w:rsid w:val="00F56D25"/>
    <w:rsid w:val="00F576CE"/>
    <w:rsid w:val="00F57947"/>
    <w:rsid w:val="00F57A59"/>
    <w:rsid w:val="00F57FC9"/>
    <w:rsid w:val="00F60206"/>
    <w:rsid w:val="00F6090D"/>
    <w:rsid w:val="00F61B57"/>
    <w:rsid w:val="00F62DDD"/>
    <w:rsid w:val="00F62E09"/>
    <w:rsid w:val="00F62E63"/>
    <w:rsid w:val="00F62EC9"/>
    <w:rsid w:val="00F63C47"/>
    <w:rsid w:val="00F64A96"/>
    <w:rsid w:val="00F656CB"/>
    <w:rsid w:val="00F657AE"/>
    <w:rsid w:val="00F6593A"/>
    <w:rsid w:val="00F659F9"/>
    <w:rsid w:val="00F66FCA"/>
    <w:rsid w:val="00F7070E"/>
    <w:rsid w:val="00F7071B"/>
    <w:rsid w:val="00F71236"/>
    <w:rsid w:val="00F71741"/>
    <w:rsid w:val="00F71921"/>
    <w:rsid w:val="00F724D5"/>
    <w:rsid w:val="00F72915"/>
    <w:rsid w:val="00F734B2"/>
    <w:rsid w:val="00F73BA4"/>
    <w:rsid w:val="00F73ED2"/>
    <w:rsid w:val="00F74712"/>
    <w:rsid w:val="00F751D8"/>
    <w:rsid w:val="00F75446"/>
    <w:rsid w:val="00F7609F"/>
    <w:rsid w:val="00F76648"/>
    <w:rsid w:val="00F76F94"/>
    <w:rsid w:val="00F7717D"/>
    <w:rsid w:val="00F774C8"/>
    <w:rsid w:val="00F800C8"/>
    <w:rsid w:val="00F80E29"/>
    <w:rsid w:val="00F8102C"/>
    <w:rsid w:val="00F81997"/>
    <w:rsid w:val="00F81FC2"/>
    <w:rsid w:val="00F82512"/>
    <w:rsid w:val="00F825D6"/>
    <w:rsid w:val="00F8312F"/>
    <w:rsid w:val="00F83A9F"/>
    <w:rsid w:val="00F83BE1"/>
    <w:rsid w:val="00F841E2"/>
    <w:rsid w:val="00F8437A"/>
    <w:rsid w:val="00F8466F"/>
    <w:rsid w:val="00F84C6C"/>
    <w:rsid w:val="00F8543E"/>
    <w:rsid w:val="00F857FE"/>
    <w:rsid w:val="00F8680D"/>
    <w:rsid w:val="00F8691D"/>
    <w:rsid w:val="00F86B88"/>
    <w:rsid w:val="00F87416"/>
    <w:rsid w:val="00F876CE"/>
    <w:rsid w:val="00F87FEE"/>
    <w:rsid w:val="00F902A1"/>
    <w:rsid w:val="00F902AB"/>
    <w:rsid w:val="00F9135F"/>
    <w:rsid w:val="00F914D6"/>
    <w:rsid w:val="00F91877"/>
    <w:rsid w:val="00F91885"/>
    <w:rsid w:val="00F939FD"/>
    <w:rsid w:val="00F93E61"/>
    <w:rsid w:val="00F943D3"/>
    <w:rsid w:val="00F94AD4"/>
    <w:rsid w:val="00F95478"/>
    <w:rsid w:val="00F954CB"/>
    <w:rsid w:val="00F96FCB"/>
    <w:rsid w:val="00F97176"/>
    <w:rsid w:val="00F97258"/>
    <w:rsid w:val="00F972AA"/>
    <w:rsid w:val="00F97AD3"/>
    <w:rsid w:val="00FA0842"/>
    <w:rsid w:val="00FA0939"/>
    <w:rsid w:val="00FA0A2F"/>
    <w:rsid w:val="00FA0CAA"/>
    <w:rsid w:val="00FA0D43"/>
    <w:rsid w:val="00FA103D"/>
    <w:rsid w:val="00FA1CC5"/>
    <w:rsid w:val="00FA1E43"/>
    <w:rsid w:val="00FA2914"/>
    <w:rsid w:val="00FA297C"/>
    <w:rsid w:val="00FA2EBB"/>
    <w:rsid w:val="00FA2ED5"/>
    <w:rsid w:val="00FA2F1C"/>
    <w:rsid w:val="00FA3CB4"/>
    <w:rsid w:val="00FA4314"/>
    <w:rsid w:val="00FA4336"/>
    <w:rsid w:val="00FA49D7"/>
    <w:rsid w:val="00FA545F"/>
    <w:rsid w:val="00FA54AD"/>
    <w:rsid w:val="00FA57C2"/>
    <w:rsid w:val="00FA6349"/>
    <w:rsid w:val="00FA68F0"/>
    <w:rsid w:val="00FA72F6"/>
    <w:rsid w:val="00FB0268"/>
    <w:rsid w:val="00FB0735"/>
    <w:rsid w:val="00FB0C3C"/>
    <w:rsid w:val="00FB0CA9"/>
    <w:rsid w:val="00FB1243"/>
    <w:rsid w:val="00FB129B"/>
    <w:rsid w:val="00FB192A"/>
    <w:rsid w:val="00FB3156"/>
    <w:rsid w:val="00FB3525"/>
    <w:rsid w:val="00FB4B53"/>
    <w:rsid w:val="00FB5AFA"/>
    <w:rsid w:val="00FB692E"/>
    <w:rsid w:val="00FB6934"/>
    <w:rsid w:val="00FB6A7B"/>
    <w:rsid w:val="00FB6BFC"/>
    <w:rsid w:val="00FB71E3"/>
    <w:rsid w:val="00FB7268"/>
    <w:rsid w:val="00FC067B"/>
    <w:rsid w:val="00FC06F6"/>
    <w:rsid w:val="00FC0821"/>
    <w:rsid w:val="00FC0E0A"/>
    <w:rsid w:val="00FC0F8E"/>
    <w:rsid w:val="00FC11BC"/>
    <w:rsid w:val="00FC156E"/>
    <w:rsid w:val="00FC19EF"/>
    <w:rsid w:val="00FC217D"/>
    <w:rsid w:val="00FC233B"/>
    <w:rsid w:val="00FC26CA"/>
    <w:rsid w:val="00FC2F64"/>
    <w:rsid w:val="00FC3A1A"/>
    <w:rsid w:val="00FC3D27"/>
    <w:rsid w:val="00FC3FD6"/>
    <w:rsid w:val="00FC4423"/>
    <w:rsid w:val="00FC4ACA"/>
    <w:rsid w:val="00FC4F73"/>
    <w:rsid w:val="00FC52DD"/>
    <w:rsid w:val="00FC58B4"/>
    <w:rsid w:val="00FC5DBE"/>
    <w:rsid w:val="00FC5F11"/>
    <w:rsid w:val="00FC60B8"/>
    <w:rsid w:val="00FC643C"/>
    <w:rsid w:val="00FC6520"/>
    <w:rsid w:val="00FC6581"/>
    <w:rsid w:val="00FC6A55"/>
    <w:rsid w:val="00FC6A98"/>
    <w:rsid w:val="00FC734A"/>
    <w:rsid w:val="00FC749A"/>
    <w:rsid w:val="00FC786A"/>
    <w:rsid w:val="00FC7A7C"/>
    <w:rsid w:val="00FC7ADE"/>
    <w:rsid w:val="00FC7B4F"/>
    <w:rsid w:val="00FC7B54"/>
    <w:rsid w:val="00FC7C79"/>
    <w:rsid w:val="00FC7CC1"/>
    <w:rsid w:val="00FD027E"/>
    <w:rsid w:val="00FD0D47"/>
    <w:rsid w:val="00FD1734"/>
    <w:rsid w:val="00FD1AF9"/>
    <w:rsid w:val="00FD1D63"/>
    <w:rsid w:val="00FD244D"/>
    <w:rsid w:val="00FD2553"/>
    <w:rsid w:val="00FD2662"/>
    <w:rsid w:val="00FD28A2"/>
    <w:rsid w:val="00FD3437"/>
    <w:rsid w:val="00FD3C16"/>
    <w:rsid w:val="00FD3EE9"/>
    <w:rsid w:val="00FD45C9"/>
    <w:rsid w:val="00FD4C68"/>
    <w:rsid w:val="00FD569F"/>
    <w:rsid w:val="00FD58E9"/>
    <w:rsid w:val="00FD6509"/>
    <w:rsid w:val="00FD6775"/>
    <w:rsid w:val="00FD6EC3"/>
    <w:rsid w:val="00FD7399"/>
    <w:rsid w:val="00FD76B4"/>
    <w:rsid w:val="00FD7B5F"/>
    <w:rsid w:val="00FE13CD"/>
    <w:rsid w:val="00FE1F8D"/>
    <w:rsid w:val="00FE2DB3"/>
    <w:rsid w:val="00FE3698"/>
    <w:rsid w:val="00FE5478"/>
    <w:rsid w:val="00FE54F2"/>
    <w:rsid w:val="00FE58B6"/>
    <w:rsid w:val="00FE6B9E"/>
    <w:rsid w:val="00FE73B0"/>
    <w:rsid w:val="00FF0127"/>
    <w:rsid w:val="00FF033A"/>
    <w:rsid w:val="00FF0630"/>
    <w:rsid w:val="00FF1F23"/>
    <w:rsid w:val="00FF1FBF"/>
    <w:rsid w:val="00FF257D"/>
    <w:rsid w:val="00FF25A0"/>
    <w:rsid w:val="00FF3BA3"/>
    <w:rsid w:val="00FF427E"/>
    <w:rsid w:val="00FF4782"/>
    <w:rsid w:val="00FF4AE1"/>
    <w:rsid w:val="00FF4D1C"/>
    <w:rsid w:val="00FF52BA"/>
    <w:rsid w:val="00FF5315"/>
    <w:rsid w:val="00FF6061"/>
    <w:rsid w:val="00FF63D5"/>
    <w:rsid w:val="00FF65BA"/>
    <w:rsid w:val="00FF673C"/>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f" fillcolor="white" stroke="f">
      <v:fill color="white" on="f"/>
      <v:stroke on="f"/>
      <o:colormru v:ext="edit" colors="#a50021,#003,#1c5639,#369,#030,#699,#033,#366"/>
    </o:shapedefaults>
    <o:shapelayout v:ext="edit">
      <o:idmap v:ext="edit" data="2"/>
    </o:shapelayout>
  </w:shapeDefaults>
  <w:decimalSymbol w:val="."/>
  <w:listSeparator w:val=","/>
  <w15:chartTrackingRefBased/>
  <w15:docId w15:val="{6E2EF42B-DF66-4EBE-B51C-3CE9E936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mbria Math"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23CDC"/>
    <w:pPr>
      <w:spacing w:before="100" w:after="100" w:line="320" w:lineRule="atLeast"/>
    </w:pPr>
    <w:rPr>
      <w:color w:val="000000"/>
      <w:sz w:val="26"/>
      <w:szCs w:val="22"/>
      <w:lang w:val="en-GB"/>
    </w:rPr>
  </w:style>
  <w:style w:type="paragraph" w:styleId="Heading1">
    <w:name w:val="heading 1"/>
    <w:aliases w:val="HV_H1"/>
    <w:basedOn w:val="Normal"/>
    <w:next w:val="Normal"/>
    <w:qFormat/>
    <w:rsid w:val="00767A6C"/>
    <w:pPr>
      <w:keepNext/>
      <w:pageBreakBefore/>
      <w:numPr>
        <w:numId w:val="1"/>
      </w:numPr>
      <w:outlineLvl w:val="0"/>
    </w:pPr>
    <w:rPr>
      <w:b/>
      <w:kern w:val="28"/>
    </w:rPr>
  </w:style>
  <w:style w:type="paragraph" w:styleId="Heading2">
    <w:name w:val="heading 2"/>
    <w:aliases w:val="HV_H2"/>
    <w:basedOn w:val="Normal"/>
    <w:next w:val="Normal"/>
    <w:link w:val="Heading2Char"/>
    <w:qFormat/>
    <w:rsid w:val="00767A6C"/>
    <w:pPr>
      <w:keepNext/>
      <w:numPr>
        <w:ilvl w:val="1"/>
        <w:numId w:val="1"/>
      </w:numPr>
      <w:spacing w:before="240"/>
      <w:outlineLvl w:val="1"/>
    </w:pPr>
    <w:rPr>
      <w:b/>
    </w:rPr>
  </w:style>
  <w:style w:type="paragraph" w:styleId="Heading3">
    <w:name w:val="heading 3"/>
    <w:aliases w:val="HV_H3"/>
    <w:basedOn w:val="Normal"/>
    <w:next w:val="Normal"/>
    <w:link w:val="Heading3Char"/>
    <w:qFormat/>
    <w:rsid w:val="00767A6C"/>
    <w:pPr>
      <w:keepNext/>
      <w:numPr>
        <w:ilvl w:val="2"/>
        <w:numId w:val="1"/>
      </w:numPr>
      <w:spacing w:before="240"/>
      <w:outlineLvl w:val="2"/>
    </w:pPr>
    <w:rPr>
      <w:b/>
      <w:i/>
      <w:color w:val="auto"/>
    </w:rPr>
  </w:style>
  <w:style w:type="paragraph" w:styleId="Heading4">
    <w:name w:val="heading 4"/>
    <w:aliases w:val="HV_H4"/>
    <w:basedOn w:val="Normal"/>
    <w:next w:val="Normal"/>
    <w:link w:val="Heading4Char"/>
    <w:qFormat/>
    <w:rsid w:val="00767A6C"/>
    <w:pPr>
      <w:keepNext/>
      <w:numPr>
        <w:ilvl w:val="3"/>
        <w:numId w:val="1"/>
      </w:numPr>
      <w:outlineLvl w:val="3"/>
    </w:pPr>
    <w:rPr>
      <w:rFonts w:cs="Symbol"/>
      <w:b/>
      <w:bCs/>
      <w:color w:val="auto"/>
    </w:rPr>
  </w:style>
  <w:style w:type="paragraph" w:styleId="Heading5">
    <w:name w:val="heading 5"/>
    <w:aliases w:val="HV_H5"/>
    <w:basedOn w:val="Normal"/>
    <w:next w:val="Normal"/>
    <w:link w:val="Heading5Char"/>
    <w:qFormat/>
    <w:rsid w:val="00B475FD"/>
    <w:pPr>
      <w:keepNext/>
      <w:numPr>
        <w:ilvl w:val="4"/>
        <w:numId w:val="1"/>
      </w:numPr>
      <w:outlineLvl w:val="4"/>
    </w:pPr>
    <w:rPr>
      <w:rFonts w:cs="Symbol"/>
      <w:b/>
      <w:bCs/>
      <w:color w:val="auto"/>
    </w:rPr>
  </w:style>
  <w:style w:type="paragraph" w:styleId="Heading6">
    <w:name w:val="heading 6"/>
    <w:aliases w:val="Do Not Use,sub-dash,sd,Legal Level 1.,cnp,Caption number (page-wide),h6,H6,6,H61,61,h61,Requirement1,H62,62,h62,H611,611,h611,Requirement11,H63,63,h63,Requirement3,H64,64,h64,Requirement4,H65,65,h65,Requirement5,H621,621,h621,Requirement21,631"/>
    <w:basedOn w:val="Normal"/>
    <w:next w:val="Normal"/>
    <w:qFormat/>
    <w:rsid w:val="00F0750B"/>
    <w:pPr>
      <w:numPr>
        <w:ilvl w:val="5"/>
        <w:numId w:val="1"/>
      </w:numPr>
      <w:spacing w:before="240"/>
      <w:outlineLvl w:val="5"/>
    </w:pPr>
    <w:rPr>
      <w:i/>
      <w:color w:val="auto"/>
      <w:sz w:val="22"/>
      <w:szCs w:val="20"/>
    </w:rPr>
  </w:style>
  <w:style w:type="paragraph" w:styleId="Heading7">
    <w:name w:val="heading 7"/>
    <w:aliases w:val="Do Not Use3,cnc,Caption number (column-wide),st"/>
    <w:basedOn w:val="Normal"/>
    <w:next w:val="Normal"/>
    <w:qFormat/>
    <w:rsid w:val="00A46547"/>
    <w:pPr>
      <w:keepNext/>
      <w:numPr>
        <w:ilvl w:val="6"/>
        <w:numId w:val="1"/>
      </w:numPr>
      <w:spacing w:before="0" w:after="0"/>
      <w:outlineLvl w:val="6"/>
    </w:pPr>
    <w:rPr>
      <w:rFonts w:ascii="Aptos Display" w:hAnsi="Aptos Display"/>
      <w:b/>
      <w:bCs/>
      <w:color w:val="auto"/>
      <w:sz w:val="22"/>
      <w:szCs w:val="20"/>
      <w:lang w:val="en-US"/>
    </w:rPr>
  </w:style>
  <w:style w:type="paragraph" w:styleId="Heading8">
    <w:name w:val="heading 8"/>
    <w:basedOn w:val="Normal"/>
    <w:next w:val="Normal"/>
    <w:qFormat/>
    <w:rsid w:val="00A46547"/>
    <w:pPr>
      <w:keepNext/>
      <w:numPr>
        <w:ilvl w:val="7"/>
        <w:numId w:val="1"/>
      </w:numPr>
      <w:spacing w:before="0" w:after="0"/>
      <w:jc w:val="center"/>
      <w:outlineLvl w:val="7"/>
    </w:pPr>
    <w:rPr>
      <w:b/>
      <w:bCs/>
      <w:i/>
      <w:iCs/>
      <w:color w:val="FFFFFF"/>
      <w:sz w:val="24"/>
      <w:szCs w:val="20"/>
      <w:lang w:val="en-US"/>
    </w:rPr>
  </w:style>
  <w:style w:type="paragraph" w:styleId="Heading9">
    <w:name w:val="heading 9"/>
    <w:aliases w:val="Do Not Use1,Appendix,ctc,Caption text (column-wide),ft"/>
    <w:basedOn w:val="Normal"/>
    <w:next w:val="Normal"/>
    <w:qFormat/>
    <w:rsid w:val="00F0750B"/>
    <w:pPr>
      <w:numPr>
        <w:ilvl w:val="8"/>
        <w:numId w:val="1"/>
      </w:numPr>
      <w:spacing w:before="240"/>
      <w:outlineLvl w:val="8"/>
    </w:pPr>
    <w:rPr>
      <w:b/>
      <w:i/>
      <w:color w:val="auto"/>
      <w:sz w:val="18"/>
      <w:szCs w:val="20"/>
    </w:rPr>
  </w:style>
  <w:style w:type="character" w:default="1" w:styleId="DefaultParagraphFont">
    <w:name w:val="Default Paragraph Font"/>
    <w:semiHidden/>
    <w:rsid w:val="00A4654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rsid w:val="00A46547"/>
  </w:style>
  <w:style w:type="paragraph" w:styleId="TOC1">
    <w:name w:val="toc 1"/>
    <w:basedOn w:val="Normal"/>
    <w:next w:val="Normal"/>
    <w:autoRedefine/>
    <w:uiPriority w:val="39"/>
    <w:rsid w:val="0017395C"/>
    <w:pPr>
      <w:tabs>
        <w:tab w:val="right" w:leader="dot" w:pos="9391"/>
      </w:tabs>
      <w:spacing w:before="60" w:after="60" w:line="312" w:lineRule="auto"/>
    </w:pPr>
    <w:rPr>
      <w:b/>
    </w:rPr>
  </w:style>
  <w:style w:type="paragraph" w:styleId="TOC2">
    <w:name w:val="toc 2"/>
    <w:basedOn w:val="Normal"/>
    <w:next w:val="Normal"/>
    <w:autoRedefine/>
    <w:uiPriority w:val="39"/>
    <w:rsid w:val="0017395C"/>
    <w:pPr>
      <w:tabs>
        <w:tab w:val="right" w:leader="dot" w:pos="9391"/>
      </w:tabs>
      <w:spacing w:before="0" w:after="0" w:line="312" w:lineRule="auto"/>
      <w:ind w:left="221"/>
    </w:pPr>
    <w:rPr>
      <w:b/>
    </w:rPr>
  </w:style>
  <w:style w:type="paragraph" w:styleId="TOC3">
    <w:name w:val="toc 3"/>
    <w:basedOn w:val="Normal"/>
    <w:next w:val="Normal"/>
    <w:autoRedefine/>
    <w:uiPriority w:val="39"/>
    <w:rsid w:val="0017395C"/>
    <w:pPr>
      <w:spacing w:before="0" w:after="0"/>
      <w:ind w:left="442"/>
    </w:pPr>
  </w:style>
  <w:style w:type="paragraph" w:customStyle="1" w:styleId="CaptionHinh">
    <w:name w:val="Caption Hinh"/>
    <w:basedOn w:val="Normal"/>
    <w:link w:val="CaptionHinhChar"/>
    <w:qFormat/>
    <w:rsid w:val="00B80BA0"/>
    <w:pPr>
      <w:numPr>
        <w:numId w:val="3"/>
      </w:numPr>
      <w:jc w:val="center"/>
    </w:pPr>
    <w:rPr>
      <w:b/>
      <w:color w:val="auto"/>
    </w:rPr>
  </w:style>
  <w:style w:type="character" w:customStyle="1" w:styleId="CaptionHinhChar">
    <w:name w:val="Caption Hinh Char"/>
    <w:link w:val="CaptionHinh"/>
    <w:rsid w:val="00B80BA0"/>
    <w:rPr>
      <w:b/>
      <w:sz w:val="26"/>
      <w:szCs w:val="22"/>
      <w:lang w:val="en-GB"/>
    </w:rPr>
  </w:style>
  <w:style w:type="paragraph" w:styleId="Header">
    <w:name w:val="header"/>
    <w:basedOn w:val="Normal"/>
    <w:link w:val="HeaderChar"/>
    <w:rsid w:val="00A46547"/>
    <w:pPr>
      <w:tabs>
        <w:tab w:val="center" w:pos="4153"/>
        <w:tab w:val="right" w:pos="8306"/>
      </w:tabs>
    </w:pPr>
    <w:rPr>
      <w:sz w:val="20"/>
      <w:lang w:eastAsia="x-none"/>
    </w:rPr>
  </w:style>
  <w:style w:type="character" w:customStyle="1" w:styleId="HeaderChar">
    <w:name w:val="Header Char"/>
    <w:link w:val="Header"/>
    <w:rsid w:val="007A407D"/>
    <w:rPr>
      <w:rFonts w:ascii="Symbol" w:hAnsi="Symbol"/>
      <w:color w:val="000000"/>
      <w:szCs w:val="22"/>
      <w:lang w:val="en-GB"/>
    </w:rPr>
  </w:style>
  <w:style w:type="paragraph" w:customStyle="1" w:styleId="CaptionBng">
    <w:name w:val="Caption Bảng"/>
    <w:basedOn w:val="Normal"/>
    <w:link w:val="CaptionBngChar"/>
    <w:qFormat/>
    <w:rsid w:val="00D769A3"/>
    <w:pPr>
      <w:numPr>
        <w:numId w:val="4"/>
      </w:numPr>
      <w:jc w:val="center"/>
    </w:pPr>
    <w:rPr>
      <w:b/>
    </w:rPr>
  </w:style>
  <w:style w:type="character" w:customStyle="1" w:styleId="CaptionBngChar">
    <w:name w:val="Caption Bảng Char"/>
    <w:link w:val="CaptionBng"/>
    <w:rsid w:val="00D769A3"/>
    <w:rPr>
      <w:b/>
      <w:color w:val="000000"/>
      <w:sz w:val="26"/>
      <w:szCs w:val="22"/>
      <w:lang w:val="en-GB"/>
    </w:rPr>
  </w:style>
  <w:style w:type="character" w:styleId="Hyperlink">
    <w:name w:val="Hyperlink"/>
    <w:uiPriority w:val="99"/>
    <w:rsid w:val="00A46547"/>
    <w:rPr>
      <w:color w:val="0000FF"/>
      <w:u w:val="single"/>
    </w:rPr>
  </w:style>
  <w:style w:type="paragraph" w:styleId="Footer">
    <w:name w:val="footer"/>
    <w:basedOn w:val="Normal"/>
    <w:link w:val="FooterChar"/>
    <w:uiPriority w:val="99"/>
    <w:rsid w:val="00A46547"/>
    <w:pPr>
      <w:tabs>
        <w:tab w:val="center" w:pos="4320"/>
        <w:tab w:val="right" w:pos="8640"/>
      </w:tabs>
      <w:spacing w:before="0" w:after="0"/>
    </w:pPr>
    <w:rPr>
      <w:sz w:val="16"/>
      <w:lang w:eastAsia="x-none"/>
    </w:rPr>
  </w:style>
  <w:style w:type="character" w:customStyle="1" w:styleId="FooterChar">
    <w:name w:val="Footer Char"/>
    <w:link w:val="Footer"/>
    <w:uiPriority w:val="99"/>
    <w:rsid w:val="00C82FEF"/>
    <w:rPr>
      <w:rFonts w:ascii="Symbol" w:hAnsi="Symbol"/>
      <w:color w:val="000000"/>
      <w:sz w:val="16"/>
      <w:szCs w:val="22"/>
      <w:lang w:val="en-GB"/>
    </w:rPr>
  </w:style>
  <w:style w:type="table" w:styleId="TableList1">
    <w:name w:val="Table List 1"/>
    <w:basedOn w:val="TableNormal"/>
    <w:rsid w:val="00A46547"/>
    <w:pPr>
      <w:spacing w:before="120" w:after="120"/>
      <w:ind w:left="1344"/>
    </w:pPr>
    <w:rPr>
      <w:rFonts w:eastAsia="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aption">
    <w:name w:val="caption"/>
    <w:basedOn w:val="Normal"/>
    <w:next w:val="Normal"/>
    <w:qFormat/>
    <w:rsid w:val="00A46547"/>
    <w:pPr>
      <w:jc w:val="center"/>
    </w:pPr>
    <w:rPr>
      <w:b/>
      <w:bCs/>
      <w:szCs w:val="20"/>
    </w:rPr>
  </w:style>
  <w:style w:type="paragraph" w:styleId="BalloonText">
    <w:name w:val="Balloon Text"/>
    <w:basedOn w:val="Normal"/>
    <w:semiHidden/>
    <w:rsid w:val="00A46547"/>
    <w:rPr>
      <w:rFonts w:ascii="Symbol" w:hAnsi="Symbol" w:cs="Symbol"/>
      <w:sz w:val="16"/>
      <w:szCs w:val="16"/>
    </w:rPr>
  </w:style>
  <w:style w:type="character" w:styleId="CommentReference">
    <w:name w:val="annotation reference"/>
    <w:uiPriority w:val="99"/>
    <w:semiHidden/>
    <w:rsid w:val="00A46547"/>
    <w:rPr>
      <w:sz w:val="16"/>
      <w:szCs w:val="16"/>
    </w:rPr>
  </w:style>
  <w:style w:type="paragraph" w:styleId="CommentText">
    <w:name w:val="annotation text"/>
    <w:basedOn w:val="Normal"/>
    <w:link w:val="CommentTextChar"/>
    <w:uiPriority w:val="99"/>
    <w:rsid w:val="00A46547"/>
    <w:rPr>
      <w:szCs w:val="20"/>
    </w:rPr>
  </w:style>
  <w:style w:type="paragraph" w:styleId="CommentSubject">
    <w:name w:val="annotation subject"/>
    <w:basedOn w:val="CommentText"/>
    <w:next w:val="CommentText"/>
    <w:semiHidden/>
    <w:rsid w:val="00A46547"/>
    <w:rPr>
      <w:b/>
      <w:bCs/>
    </w:rPr>
  </w:style>
  <w:style w:type="character" w:customStyle="1" w:styleId="ACNHeading0CharChar">
    <w:name w:val="ACN Heading 0 Char Char"/>
    <w:link w:val="ACNHeading0"/>
    <w:rsid w:val="00A46547"/>
    <w:rPr>
      <w:rFonts w:ascii="Symbol" w:hAnsi="Symbol"/>
      <w:b/>
      <w:caps/>
      <w:color w:val="003366"/>
      <w:sz w:val="24"/>
      <w:szCs w:val="36"/>
      <w:lang w:val="en-AU" w:eastAsia="en-US" w:bidi="ar-SA"/>
    </w:rPr>
  </w:style>
  <w:style w:type="paragraph" w:customStyle="1" w:styleId="ACNHeading0">
    <w:name w:val="ACN Heading 0"/>
    <w:basedOn w:val="Normal"/>
    <w:next w:val="Normal"/>
    <w:link w:val="ACNHeading0CharChar"/>
    <w:rsid w:val="00A46547"/>
    <w:pPr>
      <w:keepNext/>
      <w:spacing w:before="240" w:after="240"/>
    </w:pPr>
    <w:rPr>
      <w:b/>
      <w:caps/>
      <w:color w:val="003366"/>
      <w:sz w:val="24"/>
      <w:szCs w:val="36"/>
      <w:lang w:val="en-AU"/>
    </w:rPr>
  </w:style>
  <w:style w:type="paragraph" w:styleId="TOC4">
    <w:name w:val="toc 4"/>
    <w:basedOn w:val="Normal"/>
    <w:next w:val="Normal"/>
    <w:semiHidden/>
    <w:rsid w:val="00A46547"/>
    <w:pPr>
      <w:tabs>
        <w:tab w:val="left" w:pos="3600"/>
        <w:tab w:val="left" w:leader="dot" w:pos="9072"/>
      </w:tabs>
      <w:ind w:left="2592"/>
    </w:pPr>
  </w:style>
  <w:style w:type="paragraph" w:styleId="TOC5">
    <w:name w:val="toc 5"/>
    <w:basedOn w:val="Normal"/>
    <w:next w:val="Normal"/>
    <w:autoRedefine/>
    <w:semiHidden/>
    <w:rsid w:val="00A46547"/>
    <w:pPr>
      <w:ind w:left="658"/>
    </w:pPr>
  </w:style>
  <w:style w:type="paragraph" w:customStyle="1" w:styleId="ACNTableText">
    <w:name w:val="ACN Table Text"/>
    <w:basedOn w:val="Normal"/>
    <w:link w:val="ACNTableTextCharChar"/>
    <w:rsid w:val="00A46547"/>
    <w:pPr>
      <w:spacing w:before="60" w:after="60"/>
      <w:ind w:left="1"/>
    </w:pPr>
    <w:rPr>
      <w:sz w:val="20"/>
      <w:szCs w:val="20"/>
      <w:lang w:eastAsia="ja-JP"/>
    </w:rPr>
  </w:style>
  <w:style w:type="character" w:customStyle="1" w:styleId="ACNTableTextCharChar">
    <w:name w:val="ACN Table Text Char Char"/>
    <w:link w:val="ACNTableText"/>
    <w:rsid w:val="00A46547"/>
    <w:rPr>
      <w:rFonts w:ascii="Symbol" w:hAnsi="Symbol"/>
      <w:color w:val="000000"/>
      <w:lang w:val="en-GB" w:eastAsia="ja-JP" w:bidi="ar-SA"/>
    </w:rPr>
  </w:style>
  <w:style w:type="paragraph" w:customStyle="1" w:styleId="ACNTableHeading">
    <w:name w:val="ACN Table Heading"/>
    <w:basedOn w:val="Normal"/>
    <w:link w:val="ACNTableHeadingCharChar"/>
    <w:rsid w:val="00A46547"/>
    <w:pPr>
      <w:keepNext/>
      <w:spacing w:before="60" w:after="60"/>
    </w:pPr>
    <w:rPr>
      <w:b/>
      <w:bCs/>
      <w:sz w:val="20"/>
      <w:szCs w:val="20"/>
    </w:rPr>
  </w:style>
  <w:style w:type="character" w:customStyle="1" w:styleId="ACNTableHeadingCharChar">
    <w:name w:val="ACN Table Heading Char Char"/>
    <w:link w:val="ACNTableHeading"/>
    <w:rsid w:val="00A46547"/>
    <w:rPr>
      <w:rFonts w:ascii="Symbol" w:hAnsi="Symbol"/>
      <w:b/>
      <w:bCs/>
      <w:color w:val="000000"/>
      <w:lang w:val="en-GB" w:eastAsia="en-US" w:bidi="ar-SA"/>
    </w:rPr>
  </w:style>
  <w:style w:type="paragraph" w:customStyle="1" w:styleId="ACNNormal">
    <w:name w:val="ACN Normal"/>
    <w:rsid w:val="00A46547"/>
    <w:pPr>
      <w:spacing w:before="60" w:after="60"/>
      <w:ind w:left="1267" w:hanging="850"/>
    </w:pPr>
    <w:rPr>
      <w:rFonts w:ascii="Symbol" w:hAnsi="Symbol"/>
      <w:sz w:val="22"/>
      <w:lang w:val="en-GB"/>
    </w:rPr>
  </w:style>
  <w:style w:type="paragraph" w:customStyle="1" w:styleId="Char1CharCharCharCharCharCharCharCharCharCharCharCharCharCharCharCharChar1CharCharChar1CharCharCharCharCharCharCharCharCharCharCharChar1CharCharCharCharChar">
    <w:name w:val=" Char1 Char Char Char Char Char Char Char Char Char Char Char Char Char Char Char Char Char1 Char Char Char1 Char Char Char Char Char Char Char Char Char Char Char Char1 Char Char Char Char Char"/>
    <w:basedOn w:val="Normal"/>
    <w:rsid w:val="00B84547"/>
    <w:pPr>
      <w:spacing w:before="0" w:after="160" w:line="240" w:lineRule="exact"/>
    </w:pPr>
    <w:rPr>
      <w:rFonts w:ascii="Wingdings" w:hAnsi="Wingdings"/>
      <w:color w:val="auto"/>
      <w:szCs w:val="20"/>
      <w:lang w:val="en-US"/>
    </w:rPr>
  </w:style>
  <w:style w:type="paragraph" w:styleId="NormalWeb">
    <w:name w:val="Normal (Web)"/>
    <w:basedOn w:val="Normal"/>
    <w:uiPriority w:val="99"/>
    <w:unhideWhenUsed/>
    <w:rsid w:val="00C20DAF"/>
    <w:pPr>
      <w:spacing w:beforeAutospacing="1" w:afterAutospacing="1"/>
    </w:pPr>
    <w:rPr>
      <w:rFonts w:eastAsia="Times New Roman"/>
      <w:sz w:val="24"/>
      <w:szCs w:val="24"/>
      <w:lang w:eastAsia="zh-CN"/>
    </w:rPr>
  </w:style>
  <w:style w:type="paragraph" w:styleId="DocumentMap">
    <w:name w:val="Document Map"/>
    <w:basedOn w:val="Normal"/>
    <w:link w:val="DocumentMapChar"/>
    <w:rsid w:val="004C6CBF"/>
    <w:rPr>
      <w:rFonts w:ascii="Symbol" w:hAnsi="Symbol"/>
      <w:sz w:val="16"/>
      <w:szCs w:val="16"/>
      <w:lang w:eastAsia="x-none"/>
    </w:rPr>
  </w:style>
  <w:style w:type="character" w:customStyle="1" w:styleId="DocumentMapChar">
    <w:name w:val="Document Map Char"/>
    <w:link w:val="DocumentMap"/>
    <w:rsid w:val="004C6CBF"/>
    <w:rPr>
      <w:rFonts w:ascii="Symbol" w:hAnsi="Symbol" w:cs="Symbol"/>
      <w:color w:val="000000"/>
      <w:sz w:val="16"/>
      <w:szCs w:val="16"/>
      <w:lang w:val="en-GB"/>
    </w:rPr>
  </w:style>
  <w:style w:type="paragraph" w:styleId="Revision">
    <w:name w:val="Revision"/>
    <w:hidden/>
    <w:uiPriority w:val="99"/>
    <w:semiHidden/>
    <w:rsid w:val="00BC0A09"/>
    <w:pPr>
      <w:spacing w:before="120" w:after="120"/>
      <w:ind w:left="850" w:hanging="850"/>
    </w:pPr>
    <w:rPr>
      <w:rFonts w:ascii="Symbol" w:hAnsi="Symbol"/>
      <w:color w:val="000000"/>
      <w:szCs w:val="22"/>
      <w:lang w:val="en-GB"/>
    </w:rPr>
  </w:style>
  <w:style w:type="paragraph" w:styleId="ListParagraph">
    <w:name w:val="List Paragraph"/>
    <w:aliases w:val="HV_Dấu trừ,List Paragraph 1,My checklist,List Paragraph1,bullet,Colorful List Accent 1,VNA - List Paragraph,1.,lp1,List Paragraph2,List Paragraph3,Colorful List - Accent 11,List Paragraph11,Resume Title,Citation List,Ha,Heading 41"/>
    <w:basedOn w:val="Normal"/>
    <w:link w:val="ListParagraphChar"/>
    <w:uiPriority w:val="34"/>
    <w:qFormat/>
    <w:rsid w:val="002A5D3F"/>
    <w:pPr>
      <w:spacing w:before="60" w:after="60" w:line="240" w:lineRule="atLeast"/>
      <w:ind w:firstLine="720"/>
    </w:pPr>
  </w:style>
  <w:style w:type="paragraph" w:styleId="FootnoteText">
    <w:name w:val="footnote text"/>
    <w:basedOn w:val="Normal"/>
    <w:semiHidden/>
    <w:rsid w:val="00FB0268"/>
    <w:rPr>
      <w:szCs w:val="20"/>
    </w:rPr>
  </w:style>
  <w:style w:type="character" w:styleId="FootnoteReference">
    <w:name w:val="footnote reference"/>
    <w:semiHidden/>
    <w:rsid w:val="00FB0268"/>
    <w:rPr>
      <w:vertAlign w:val="superscript"/>
    </w:rPr>
  </w:style>
  <w:style w:type="paragraph" w:customStyle="1" w:styleId="ACEQuoteBox">
    <w:name w:val="ACE Quote Box"/>
    <w:basedOn w:val="Normal"/>
    <w:rsid w:val="00105340"/>
    <w:pPr>
      <w:spacing w:before="0" w:after="0" w:line="360" w:lineRule="auto"/>
      <w:ind w:left="1440"/>
    </w:pPr>
    <w:rPr>
      <w:b/>
      <w:color w:val="CC3300"/>
      <w:sz w:val="22"/>
    </w:rPr>
  </w:style>
  <w:style w:type="table" w:styleId="TableGrid">
    <w:name w:val="Table Grid"/>
    <w:aliases w:val="HRT Table Style,MB Table Grid,Table Grid JO,Tabla Microsoft Servicios,Table Grid (MS Design format),unTrang Web nay coi cung hay,vao coi thu di http://nhatquanglan.xlphp.net/,unLoi em noi cho tinh chung ta,Bold Head"/>
    <w:basedOn w:val="TableNormal"/>
    <w:qFormat/>
    <w:rsid w:val="00475FC3"/>
    <w:pPr>
      <w:spacing w:before="12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VB1">
    <w:name w:val="HV_B1"/>
    <w:basedOn w:val="Normal"/>
    <w:link w:val="HVB1Char"/>
    <w:qFormat/>
    <w:rsid w:val="0031369E"/>
    <w:pPr>
      <w:numPr>
        <w:numId w:val="2"/>
      </w:numPr>
      <w:spacing w:before="60" w:after="60" w:line="240" w:lineRule="atLeast"/>
    </w:pPr>
  </w:style>
  <w:style w:type="paragraph" w:customStyle="1" w:styleId="NormalText">
    <w:name w:val="Normal Text"/>
    <w:basedOn w:val="Normal"/>
    <w:autoRedefine/>
    <w:rsid w:val="008C74F3"/>
    <w:pPr>
      <w:tabs>
        <w:tab w:val="left" w:pos="7668"/>
      </w:tabs>
      <w:spacing w:after="120"/>
      <w:ind w:left="720"/>
      <w:jc w:val="both"/>
    </w:pPr>
    <w:rPr>
      <w:color w:val="auto"/>
      <w:szCs w:val="20"/>
      <w:lang w:val="en-US"/>
    </w:rPr>
  </w:style>
  <w:style w:type="paragraph" w:customStyle="1" w:styleId="HVB2">
    <w:name w:val="HV_B2"/>
    <w:basedOn w:val="Normal"/>
    <w:link w:val="HVB2Char"/>
    <w:qFormat/>
    <w:rsid w:val="00C7686E"/>
    <w:pPr>
      <w:numPr>
        <w:ilvl w:val="1"/>
        <w:numId w:val="2"/>
      </w:numPr>
      <w:spacing w:before="60" w:after="60" w:line="240" w:lineRule="atLeast"/>
    </w:pPr>
  </w:style>
  <w:style w:type="character" w:customStyle="1" w:styleId="HVB1Char">
    <w:name w:val="HV_B1 Char"/>
    <w:link w:val="HVB1"/>
    <w:rsid w:val="002A5D3F"/>
    <w:rPr>
      <w:color w:val="000000"/>
      <w:sz w:val="26"/>
      <w:szCs w:val="22"/>
      <w:lang w:val="en-GB"/>
    </w:rPr>
  </w:style>
  <w:style w:type="paragraph" w:customStyle="1" w:styleId="TNormal">
    <w:name w:val="T Normal"/>
    <w:basedOn w:val="Normal"/>
    <w:autoRedefine/>
    <w:rsid w:val="006375B8"/>
    <w:pPr>
      <w:jc w:val="both"/>
    </w:pPr>
    <w:rPr>
      <w:rFonts w:eastAsia="Times New Roman" w:cs="Symbol"/>
      <w:iCs/>
      <w:color w:val="auto"/>
      <w:lang w:val="da-DK"/>
    </w:rPr>
  </w:style>
  <w:style w:type="paragraph" w:customStyle="1" w:styleId="HVB3">
    <w:name w:val="HV_B3"/>
    <w:basedOn w:val="Normal"/>
    <w:link w:val="HVB3Char"/>
    <w:qFormat/>
    <w:rsid w:val="001B6836"/>
    <w:pPr>
      <w:numPr>
        <w:ilvl w:val="2"/>
        <w:numId w:val="2"/>
      </w:numPr>
      <w:spacing w:before="60" w:after="60" w:line="240" w:lineRule="atLeast"/>
    </w:pPr>
  </w:style>
  <w:style w:type="character" w:customStyle="1" w:styleId="HVB2Char">
    <w:name w:val="HV_B2 Char"/>
    <w:link w:val="HVB2"/>
    <w:rsid w:val="00C7686E"/>
    <w:rPr>
      <w:color w:val="000000"/>
      <w:sz w:val="26"/>
      <w:szCs w:val="22"/>
      <w:lang w:val="en-GB"/>
    </w:rPr>
  </w:style>
  <w:style w:type="paragraph" w:customStyle="1" w:styleId="Bullet40">
    <w:name w:val="Bullet 4"/>
    <w:basedOn w:val="Normal"/>
    <w:link w:val="Bullet4Char"/>
    <w:qFormat/>
    <w:rsid w:val="00C14B51"/>
    <w:pPr>
      <w:numPr>
        <w:ilvl w:val="3"/>
        <w:numId w:val="2"/>
      </w:numPr>
    </w:pPr>
  </w:style>
  <w:style w:type="character" w:customStyle="1" w:styleId="HVB3Char">
    <w:name w:val="HV_B3 Char"/>
    <w:link w:val="HVB3"/>
    <w:rsid w:val="001B6836"/>
    <w:rPr>
      <w:color w:val="000000"/>
      <w:sz w:val="26"/>
      <w:szCs w:val="22"/>
      <w:lang w:val="en-GB"/>
    </w:rPr>
  </w:style>
  <w:style w:type="paragraph" w:customStyle="1" w:styleId="Tenbuoc">
    <w:name w:val="Ten buoc"/>
    <w:basedOn w:val="Normal"/>
    <w:next w:val="Normal"/>
    <w:link w:val="TenbuocChar"/>
    <w:qFormat/>
    <w:rsid w:val="0096412E"/>
    <w:rPr>
      <w:b/>
      <w:i/>
    </w:rPr>
  </w:style>
  <w:style w:type="character" w:customStyle="1" w:styleId="Bullet4Char">
    <w:name w:val="Bullet 4 Char"/>
    <w:link w:val="Bullet40"/>
    <w:rsid w:val="00C14B51"/>
    <w:rPr>
      <w:color w:val="000000"/>
      <w:sz w:val="26"/>
      <w:szCs w:val="22"/>
      <w:lang w:val="en-GB"/>
    </w:rPr>
  </w:style>
  <w:style w:type="paragraph" w:customStyle="1" w:styleId="TBullet01">
    <w:name w:val="T Bullet 01"/>
    <w:basedOn w:val="Normal"/>
    <w:autoRedefine/>
    <w:qFormat/>
    <w:rsid w:val="00795ABB"/>
    <w:pPr>
      <w:spacing w:before="40" w:after="40"/>
      <w:ind w:left="1080" w:hanging="1080"/>
      <w:jc w:val="both"/>
    </w:pPr>
    <w:rPr>
      <w:rFonts w:eastAsia="Times New Roman" w:cs="Symbol"/>
      <w:iCs/>
      <w:color w:val="auto"/>
    </w:rPr>
  </w:style>
  <w:style w:type="character" w:customStyle="1" w:styleId="TenbuocChar">
    <w:name w:val="Ten buoc Char"/>
    <w:link w:val="Tenbuoc"/>
    <w:rsid w:val="0096412E"/>
    <w:rPr>
      <w:rFonts w:ascii="Symbol" w:hAnsi="Symbol"/>
      <w:b/>
      <w:i/>
      <w:color w:val="000000"/>
      <w:sz w:val="22"/>
      <w:szCs w:val="22"/>
      <w:lang w:val="en-GB"/>
    </w:rPr>
  </w:style>
  <w:style w:type="paragraph" w:customStyle="1" w:styleId="CESHeading2">
    <w:name w:val="CES Heading 2"/>
    <w:basedOn w:val="Normal"/>
    <w:next w:val="Normal"/>
    <w:rsid w:val="00300D60"/>
    <w:pPr>
      <w:keepNext/>
      <w:tabs>
        <w:tab w:val="num" w:pos="1021"/>
      </w:tabs>
      <w:snapToGrid w:val="0"/>
      <w:spacing w:before="240" w:after="120"/>
      <w:ind w:left="1021" w:hanging="567"/>
    </w:pPr>
    <w:rPr>
      <w:rFonts w:cs="Symbol"/>
      <w:b/>
      <w:smallCaps/>
      <w:sz w:val="24"/>
      <w:szCs w:val="24"/>
    </w:rPr>
  </w:style>
  <w:style w:type="paragraph" w:customStyle="1" w:styleId="TBullet2">
    <w:name w:val="T Bullet 2"/>
    <w:basedOn w:val="Normal"/>
    <w:autoRedefine/>
    <w:rsid w:val="00300D60"/>
    <w:pPr>
      <w:numPr>
        <w:numId w:val="5"/>
      </w:numPr>
      <w:tabs>
        <w:tab w:val="left" w:pos="1236"/>
        <w:tab w:val="left" w:pos="1509"/>
      </w:tabs>
    </w:pPr>
    <w:rPr>
      <w:rFonts w:eastAsia="Times New Roman" w:cs="Symbol"/>
      <w:iCs/>
      <w:color w:val="auto"/>
    </w:rPr>
  </w:style>
  <w:style w:type="paragraph" w:customStyle="1" w:styleId="ATableL0">
    <w:name w:val="A_Table_L0"/>
    <w:basedOn w:val="Normal"/>
    <w:qFormat/>
    <w:rsid w:val="00952249"/>
    <w:pPr>
      <w:jc w:val="both"/>
    </w:pPr>
    <w:rPr>
      <w:rFonts w:eastAsia="SimSun"/>
      <w:color w:val="auto"/>
      <w:lang w:val="en-AU" w:eastAsia="ja-JP"/>
    </w:rPr>
  </w:style>
  <w:style w:type="paragraph" w:styleId="ListBullet3">
    <w:name w:val="List Bullet 3"/>
    <w:basedOn w:val="Normal"/>
    <w:autoRedefine/>
    <w:rsid w:val="00A4333C"/>
    <w:pPr>
      <w:widowControl w:val="0"/>
      <w:numPr>
        <w:numId w:val="6"/>
      </w:numPr>
      <w:tabs>
        <w:tab w:val="clear" w:pos="720"/>
        <w:tab w:val="num" w:pos="967"/>
        <w:tab w:val="left" w:pos="1014"/>
        <w:tab w:val="left" w:pos="1087"/>
      </w:tabs>
      <w:ind w:left="967" w:hanging="374"/>
    </w:pPr>
    <w:rPr>
      <w:rFonts w:eastAsia="Times New Roman"/>
      <w:color w:val="auto"/>
      <w:szCs w:val="20"/>
      <w:lang w:val="en-US"/>
    </w:rPr>
  </w:style>
  <w:style w:type="character" w:customStyle="1" w:styleId="ListParagraphChar">
    <w:name w:val="List Paragraph Char"/>
    <w:aliases w:val="HV_Dấu trừ Char,List Paragraph 1 Char,My checklist Char,List Paragraph1 Char,bullet Char,Colorful List Accent 1 Char,VNA - List Paragraph Char,1. Char,lp1 Char,List Paragraph2 Char,List Paragraph3 Char,Colorful List - Accent 11 Char"/>
    <w:link w:val="ListParagraph"/>
    <w:uiPriority w:val="34"/>
    <w:locked/>
    <w:rsid w:val="002A5D3F"/>
    <w:rPr>
      <w:color w:val="000000"/>
      <w:sz w:val="26"/>
      <w:szCs w:val="22"/>
      <w:lang w:val="en-GB"/>
    </w:rPr>
  </w:style>
  <w:style w:type="paragraph" w:customStyle="1" w:styleId="ATitle115">
    <w:name w:val="A_Title 1_15"/>
    <w:basedOn w:val="Normal"/>
    <w:uiPriority w:val="99"/>
    <w:qFormat/>
    <w:rsid w:val="00766D95"/>
    <w:pPr>
      <w:numPr>
        <w:ilvl w:val="1"/>
      </w:numPr>
      <w:tabs>
        <w:tab w:val="num" w:pos="360"/>
      </w:tabs>
      <w:spacing w:before="120" w:after="120" w:line="360" w:lineRule="exact"/>
      <w:ind w:left="360" w:hanging="360"/>
      <w:jc w:val="center"/>
    </w:pPr>
    <w:rPr>
      <w:rFonts w:eastAsia="Arial"/>
      <w:color w:val="auto"/>
      <w:lang w:val="en-US"/>
    </w:rPr>
  </w:style>
  <w:style w:type="paragraph" w:customStyle="1" w:styleId="aducng">
    <w:name w:val="a_dấu cộng"/>
    <w:basedOn w:val="Normal"/>
    <w:qFormat/>
    <w:rsid w:val="00766D95"/>
    <w:pPr>
      <w:numPr>
        <w:numId w:val="7"/>
      </w:numPr>
      <w:tabs>
        <w:tab w:val="left" w:pos="709"/>
      </w:tabs>
      <w:spacing w:before="120" w:after="120" w:line="360" w:lineRule="exact"/>
    </w:pPr>
    <w:rPr>
      <w:rFonts w:eastAsia="Symbol"/>
      <w:color w:val="auto"/>
      <w:sz w:val="28"/>
      <w:szCs w:val="26"/>
      <w:lang w:val="sv-SE" w:eastAsia="ko-KR"/>
    </w:rPr>
  </w:style>
  <w:style w:type="character" w:customStyle="1" w:styleId="ACharacterB">
    <w:name w:val="A_Character_B"/>
    <w:uiPriority w:val="1"/>
    <w:qFormat/>
    <w:rsid w:val="00767A6C"/>
    <w:rPr>
      <w:b/>
    </w:rPr>
  </w:style>
  <w:style w:type="paragraph" w:customStyle="1" w:styleId="ATableCenter">
    <w:name w:val="A_Table_Center"/>
    <w:basedOn w:val="ATableL0"/>
    <w:qFormat/>
    <w:rsid w:val="00767A6C"/>
    <w:pPr>
      <w:spacing w:before="120" w:after="120" w:line="360" w:lineRule="exact"/>
      <w:jc w:val="center"/>
    </w:pPr>
    <w:rPr>
      <w:rFonts w:eastAsia="Wingdings" w:cs="Courier New"/>
    </w:rPr>
  </w:style>
  <w:style w:type="paragraph" w:customStyle="1" w:styleId="ANormalBullet6">
    <w:name w:val="A_Normal_Bullet 6"/>
    <w:basedOn w:val="Normal"/>
    <w:uiPriority w:val="1"/>
    <w:qFormat/>
    <w:rsid w:val="001E040D"/>
    <w:pPr>
      <w:numPr>
        <w:ilvl w:val="7"/>
        <w:numId w:val="8"/>
      </w:numPr>
      <w:spacing w:before="120" w:after="120" w:line="360" w:lineRule="exact"/>
      <w:jc w:val="both"/>
    </w:pPr>
    <w:rPr>
      <w:rFonts w:eastAsia="Arial"/>
      <w:color w:val="auto"/>
      <w:lang w:val="en-US"/>
    </w:rPr>
  </w:style>
  <w:style w:type="paragraph" w:customStyle="1" w:styleId="ANormalBullet2">
    <w:name w:val="A_Normal_Bullet 2"/>
    <w:basedOn w:val="Normal"/>
    <w:uiPriority w:val="99"/>
    <w:qFormat/>
    <w:rsid w:val="001E040D"/>
    <w:pPr>
      <w:numPr>
        <w:ilvl w:val="3"/>
        <w:numId w:val="8"/>
      </w:numPr>
      <w:spacing w:before="120" w:after="120" w:line="360" w:lineRule="exact"/>
      <w:jc w:val="both"/>
    </w:pPr>
    <w:rPr>
      <w:rFonts w:eastAsia="Arial"/>
      <w:color w:val="auto"/>
      <w:lang w:val="en-US"/>
    </w:rPr>
  </w:style>
  <w:style w:type="paragraph" w:customStyle="1" w:styleId="ANormalBullet0">
    <w:name w:val="A_Normal_Bullet 0"/>
    <w:basedOn w:val="Normal"/>
    <w:uiPriority w:val="99"/>
    <w:qFormat/>
    <w:rsid w:val="001E040D"/>
    <w:pPr>
      <w:numPr>
        <w:ilvl w:val="1"/>
        <w:numId w:val="8"/>
      </w:numPr>
      <w:spacing w:before="120" w:after="120" w:line="360" w:lineRule="exact"/>
      <w:jc w:val="both"/>
    </w:pPr>
    <w:rPr>
      <w:rFonts w:eastAsia="Arial"/>
      <w:color w:val="auto"/>
      <w:lang w:val="en-US"/>
    </w:rPr>
  </w:style>
  <w:style w:type="paragraph" w:customStyle="1" w:styleId="ANormalBullet1">
    <w:name w:val="A_Normal_Bullet 1"/>
    <w:basedOn w:val="Normal"/>
    <w:uiPriority w:val="99"/>
    <w:qFormat/>
    <w:rsid w:val="001E040D"/>
    <w:pPr>
      <w:numPr>
        <w:ilvl w:val="2"/>
        <w:numId w:val="8"/>
      </w:numPr>
      <w:spacing w:before="120" w:after="120" w:line="360" w:lineRule="exact"/>
      <w:jc w:val="both"/>
    </w:pPr>
    <w:rPr>
      <w:rFonts w:eastAsia="Wingdings"/>
      <w:color w:val="auto"/>
      <w:lang w:val="vi-VN"/>
    </w:rPr>
  </w:style>
  <w:style w:type="paragraph" w:customStyle="1" w:styleId="ANormalBullet3">
    <w:name w:val="A_Normal_Bullet 3"/>
    <w:basedOn w:val="Normal"/>
    <w:uiPriority w:val="99"/>
    <w:qFormat/>
    <w:rsid w:val="001E040D"/>
    <w:pPr>
      <w:numPr>
        <w:ilvl w:val="4"/>
        <w:numId w:val="8"/>
      </w:numPr>
      <w:spacing w:before="120" w:after="120" w:line="360" w:lineRule="exact"/>
      <w:jc w:val="both"/>
    </w:pPr>
    <w:rPr>
      <w:rFonts w:eastAsia="Arial"/>
      <w:color w:val="auto"/>
      <w:lang w:val="en-US"/>
    </w:rPr>
  </w:style>
  <w:style w:type="paragraph" w:customStyle="1" w:styleId="ANormalBullet4">
    <w:name w:val="A_Normal_Bullet 4"/>
    <w:basedOn w:val="Normal"/>
    <w:uiPriority w:val="99"/>
    <w:qFormat/>
    <w:rsid w:val="001E040D"/>
    <w:pPr>
      <w:numPr>
        <w:ilvl w:val="5"/>
        <w:numId w:val="8"/>
      </w:numPr>
      <w:spacing w:before="120" w:after="120" w:line="360" w:lineRule="exact"/>
      <w:jc w:val="both"/>
    </w:pPr>
    <w:rPr>
      <w:rFonts w:eastAsia="Arial"/>
      <w:color w:val="auto"/>
      <w:lang w:val="en-US"/>
    </w:rPr>
  </w:style>
  <w:style w:type="paragraph" w:customStyle="1" w:styleId="ANormalBullet5">
    <w:name w:val="A_Normal_Bullet 5"/>
    <w:basedOn w:val="Normal"/>
    <w:uiPriority w:val="99"/>
    <w:qFormat/>
    <w:rsid w:val="001E040D"/>
    <w:pPr>
      <w:numPr>
        <w:ilvl w:val="6"/>
        <w:numId w:val="8"/>
      </w:numPr>
      <w:spacing w:before="120" w:after="120" w:line="360" w:lineRule="exact"/>
      <w:jc w:val="both"/>
    </w:pPr>
    <w:rPr>
      <w:rFonts w:eastAsia="Arial"/>
      <w:color w:val="auto"/>
      <w:lang w:val="en-US"/>
    </w:rPr>
  </w:style>
  <w:style w:type="paragraph" w:customStyle="1" w:styleId="ANormal">
    <w:name w:val="A_Normal"/>
    <w:basedOn w:val="Normal"/>
    <w:uiPriority w:val="99"/>
    <w:qFormat/>
    <w:rsid w:val="001E040D"/>
    <w:pPr>
      <w:numPr>
        <w:numId w:val="8"/>
      </w:numPr>
      <w:spacing w:before="0" w:after="160" w:line="259" w:lineRule="auto"/>
      <w:ind w:left="432" w:hanging="432"/>
    </w:pPr>
    <w:rPr>
      <w:rFonts w:eastAsia="Wingdings" w:cs="Courier New"/>
      <w:color w:val="auto"/>
    </w:rPr>
  </w:style>
  <w:style w:type="paragraph" w:styleId="BodyText">
    <w:name w:val="Body Text"/>
    <w:basedOn w:val="Normal"/>
    <w:link w:val="BodyTextChar"/>
    <w:rsid w:val="00434116"/>
    <w:pPr>
      <w:spacing w:before="0" w:after="60" w:line="340" w:lineRule="atLeast"/>
      <w:jc w:val="center"/>
    </w:pPr>
    <w:rPr>
      <w:rFonts w:eastAsia="Times New Roman"/>
      <w:color w:val="auto"/>
      <w:sz w:val="22"/>
      <w:szCs w:val="20"/>
      <w:lang w:val="en-US"/>
    </w:rPr>
  </w:style>
  <w:style w:type="character" w:customStyle="1" w:styleId="BodyTextChar">
    <w:name w:val="Body Text Char"/>
    <w:link w:val="BodyText"/>
    <w:rsid w:val="00434116"/>
    <w:rPr>
      <w:rFonts w:eastAsia="Times New Roman"/>
      <w:sz w:val="22"/>
    </w:rPr>
  </w:style>
  <w:style w:type="character" w:customStyle="1" w:styleId="CommentTextChar">
    <w:name w:val="Comment Text Char"/>
    <w:link w:val="CommentText"/>
    <w:uiPriority w:val="99"/>
    <w:rsid w:val="00C00374"/>
    <w:rPr>
      <w:color w:val="000000"/>
      <w:sz w:val="26"/>
      <w:lang w:val="en-GB"/>
    </w:rPr>
  </w:style>
  <w:style w:type="character" w:customStyle="1" w:styleId="Heading5Char">
    <w:name w:val="Heading 5 Char"/>
    <w:link w:val="Heading5"/>
    <w:rsid w:val="00C00374"/>
    <w:rPr>
      <w:rFonts w:cs="Symbol"/>
      <w:b/>
      <w:bCs/>
      <w:sz w:val="26"/>
      <w:szCs w:val="22"/>
      <w:lang w:val="en-GB"/>
    </w:rPr>
  </w:style>
  <w:style w:type="paragraph" w:customStyle="1" w:styleId="Table">
    <w:name w:val="Table"/>
    <w:basedOn w:val="Normal"/>
    <w:link w:val="TableChar"/>
    <w:qFormat/>
    <w:rsid w:val="009B1737"/>
    <w:pPr>
      <w:widowControl w:val="0"/>
      <w:spacing w:before="60" w:after="60" w:line="240" w:lineRule="auto"/>
      <w:jc w:val="both"/>
    </w:pPr>
  </w:style>
  <w:style w:type="character" w:customStyle="1" w:styleId="TableChar">
    <w:name w:val="Table Char"/>
    <w:link w:val="Table"/>
    <w:rsid w:val="009B1737"/>
    <w:rPr>
      <w:color w:val="000000"/>
      <w:sz w:val="26"/>
      <w:szCs w:val="22"/>
      <w:lang w:val="en-GB"/>
    </w:rPr>
  </w:style>
  <w:style w:type="character" w:customStyle="1" w:styleId="Heading4Char">
    <w:name w:val="Heading 4 Char"/>
    <w:link w:val="Heading4"/>
    <w:rsid w:val="00644C14"/>
    <w:rPr>
      <w:rFonts w:cs="Symbol"/>
      <w:b/>
      <w:bCs/>
      <w:sz w:val="26"/>
      <w:szCs w:val="22"/>
      <w:lang w:val="en-GB"/>
    </w:rPr>
  </w:style>
  <w:style w:type="character" w:styleId="UnresolvedMention">
    <w:name w:val="Unresolved Mention"/>
    <w:uiPriority w:val="99"/>
    <w:semiHidden/>
    <w:unhideWhenUsed/>
    <w:rsid w:val="00EE54AC"/>
    <w:rPr>
      <w:color w:val="605E5C"/>
      <w:shd w:val="clear" w:color="auto" w:fill="E1DFDD"/>
    </w:rPr>
  </w:style>
  <w:style w:type="character" w:styleId="FollowedHyperlink">
    <w:name w:val="FollowedHyperlink"/>
    <w:uiPriority w:val="99"/>
    <w:rsid w:val="0016284A"/>
    <w:rPr>
      <w:color w:val="96607D"/>
      <w:u w:val="single"/>
    </w:rPr>
  </w:style>
  <w:style w:type="paragraph" w:customStyle="1" w:styleId="NormalText1">
    <w:name w:val="Normal Text_1"/>
    <w:basedOn w:val="Normal"/>
    <w:qFormat/>
    <w:rsid w:val="004E1AB2"/>
    <w:pPr>
      <w:widowControl w:val="0"/>
      <w:spacing w:before="120" w:after="120" w:line="240" w:lineRule="auto"/>
      <w:ind w:firstLine="720"/>
      <w:jc w:val="both"/>
    </w:pPr>
    <w:rPr>
      <w:color w:val="auto"/>
      <w:szCs w:val="20"/>
      <w:lang w:eastAsia="x-none"/>
    </w:rPr>
  </w:style>
  <w:style w:type="character" w:customStyle="1" w:styleId="Heading3Char">
    <w:name w:val="Heading 3 Char"/>
    <w:link w:val="Heading3"/>
    <w:rsid w:val="00BF7138"/>
    <w:rPr>
      <w:b/>
      <w:i/>
      <w:sz w:val="26"/>
      <w:szCs w:val="22"/>
      <w:lang w:val="en-GB"/>
    </w:rPr>
  </w:style>
  <w:style w:type="character" w:customStyle="1" w:styleId="Heading2Char">
    <w:name w:val="Heading 2 Char"/>
    <w:link w:val="Heading2"/>
    <w:rsid w:val="00D3650F"/>
    <w:rPr>
      <w:b/>
      <w:color w:val="000000"/>
      <w:sz w:val="26"/>
      <w:szCs w:val="22"/>
      <w:lang w:val="en-GB"/>
    </w:rPr>
  </w:style>
  <w:style w:type="paragraph" w:customStyle="1" w:styleId="Bullet2">
    <w:name w:val="Bullet2"/>
    <w:basedOn w:val="Normal"/>
    <w:rsid w:val="00C10073"/>
    <w:pPr>
      <w:numPr>
        <w:ilvl w:val="1"/>
        <w:numId w:val="17"/>
      </w:numPr>
      <w:spacing w:before="120" w:after="120" w:line="276" w:lineRule="auto"/>
      <w:jc w:val="both"/>
    </w:pPr>
  </w:style>
  <w:style w:type="paragraph" w:customStyle="1" w:styleId="Bullet3">
    <w:name w:val="Bullet3"/>
    <w:basedOn w:val="Normal"/>
    <w:rsid w:val="00C10073"/>
    <w:pPr>
      <w:numPr>
        <w:ilvl w:val="2"/>
        <w:numId w:val="17"/>
      </w:numPr>
      <w:spacing w:before="120" w:after="120" w:line="276" w:lineRule="auto"/>
      <w:jc w:val="both"/>
    </w:pPr>
    <w:rPr>
      <w:sz w:val="20"/>
    </w:rPr>
  </w:style>
  <w:style w:type="paragraph" w:customStyle="1" w:styleId="Bullet4">
    <w:name w:val="Bullet4"/>
    <w:basedOn w:val="Normal"/>
    <w:rsid w:val="00C10073"/>
    <w:pPr>
      <w:numPr>
        <w:ilvl w:val="3"/>
        <w:numId w:val="17"/>
      </w:numPr>
      <w:spacing w:before="120" w:after="120" w:line="276" w:lineRule="auto"/>
      <w:jc w:val="both"/>
    </w:pPr>
    <w:rPr>
      <w:sz w:val="20"/>
    </w:rPr>
  </w:style>
  <w:style w:type="paragraph" w:customStyle="1" w:styleId="Bullet5">
    <w:name w:val="Bullet5"/>
    <w:basedOn w:val="Normal"/>
    <w:rsid w:val="00C10073"/>
    <w:pPr>
      <w:numPr>
        <w:ilvl w:val="4"/>
        <w:numId w:val="17"/>
      </w:numPr>
      <w:spacing w:before="120" w:after="120" w:line="276" w:lineRule="auto"/>
      <w:jc w:val="both"/>
    </w:pPr>
    <w:rPr>
      <w:sz w:val="20"/>
    </w:rPr>
  </w:style>
  <w:style w:type="paragraph" w:customStyle="1" w:styleId="Bullet6">
    <w:name w:val="Bullet6"/>
    <w:basedOn w:val="Normal"/>
    <w:rsid w:val="00C10073"/>
    <w:pPr>
      <w:numPr>
        <w:ilvl w:val="5"/>
        <w:numId w:val="17"/>
      </w:numPr>
      <w:spacing w:before="120" w:after="120" w:line="276" w:lineRule="auto"/>
      <w:jc w:val="both"/>
    </w:pPr>
    <w:rPr>
      <w:sz w:val="20"/>
    </w:rPr>
  </w:style>
  <w:style w:type="paragraph" w:customStyle="1" w:styleId="Bullet7">
    <w:name w:val="Bullet7"/>
    <w:basedOn w:val="Normal"/>
    <w:rsid w:val="00C10073"/>
    <w:pPr>
      <w:numPr>
        <w:ilvl w:val="6"/>
        <w:numId w:val="17"/>
      </w:numPr>
      <w:spacing w:before="120" w:after="120" w:line="276" w:lineRule="auto"/>
      <w:jc w:val="both"/>
    </w:pPr>
    <w:rPr>
      <w:sz w:val="20"/>
    </w:rPr>
  </w:style>
  <w:style w:type="paragraph" w:customStyle="1" w:styleId="Bullet8">
    <w:name w:val="Bullet8"/>
    <w:basedOn w:val="Normal"/>
    <w:rsid w:val="00C10073"/>
    <w:pPr>
      <w:numPr>
        <w:ilvl w:val="7"/>
        <w:numId w:val="17"/>
      </w:numPr>
      <w:spacing w:before="120" w:after="120" w:line="276" w:lineRule="auto"/>
      <w:jc w:val="both"/>
    </w:pPr>
    <w:rPr>
      <w:sz w:val="20"/>
    </w:rPr>
  </w:style>
  <w:style w:type="paragraph" w:customStyle="1" w:styleId="Bullet9">
    <w:name w:val="Bullet9"/>
    <w:basedOn w:val="Normal"/>
    <w:rsid w:val="00C10073"/>
    <w:pPr>
      <w:numPr>
        <w:ilvl w:val="8"/>
        <w:numId w:val="17"/>
      </w:numPr>
      <w:spacing w:before="120" w:after="120" w:line="276" w:lineRule="auto"/>
      <w:jc w:val="both"/>
    </w:pPr>
    <w:rPr>
      <w:sz w:val="20"/>
    </w:rPr>
  </w:style>
  <w:style w:type="paragraph" w:customStyle="1" w:styleId="Captionmohinh">
    <w:name w:val="Caption_mohinh"/>
    <w:basedOn w:val="CaptionBng"/>
    <w:link w:val="CaptionmohinhChar"/>
    <w:qFormat/>
    <w:rsid w:val="00C10073"/>
    <w:pPr>
      <w:spacing w:before="60" w:after="60" w:line="240" w:lineRule="auto"/>
    </w:pPr>
    <w:rPr>
      <w:lang w:eastAsia="x-none"/>
    </w:rPr>
  </w:style>
  <w:style w:type="character" w:customStyle="1" w:styleId="CaptionmohinhChar">
    <w:name w:val="Caption_mohinh Char"/>
    <w:link w:val="Captionmohinh"/>
    <w:rsid w:val="00C10073"/>
    <w:rPr>
      <w:b/>
      <w:color w:val="000000"/>
      <w:sz w:val="26"/>
      <w:szCs w:val="22"/>
      <w:lang w:val="en-GB" w:eastAsia="x-none"/>
    </w:rPr>
  </w:style>
  <w:style w:type="paragraph" w:customStyle="1" w:styleId="Bullet1">
    <w:name w:val="Bullet 1"/>
    <w:basedOn w:val="Normal"/>
    <w:link w:val="Bullet1Char"/>
    <w:qFormat/>
    <w:rsid w:val="00DC0477"/>
    <w:pPr>
      <w:tabs>
        <w:tab w:val="left" w:pos="993"/>
      </w:tabs>
      <w:spacing w:before="60" w:after="60" w:line="240" w:lineRule="auto"/>
      <w:ind w:left="360" w:hanging="360"/>
      <w:jc w:val="both"/>
    </w:pPr>
  </w:style>
  <w:style w:type="paragraph" w:customStyle="1" w:styleId="Bullet20">
    <w:name w:val="Bullet 2"/>
    <w:basedOn w:val="Normal"/>
    <w:qFormat/>
    <w:rsid w:val="00DC0477"/>
    <w:pPr>
      <w:tabs>
        <w:tab w:val="left" w:pos="1276"/>
      </w:tabs>
      <w:spacing w:before="60" w:after="60" w:line="240" w:lineRule="auto"/>
      <w:ind w:firstLine="993"/>
      <w:jc w:val="both"/>
    </w:pPr>
  </w:style>
  <w:style w:type="character" w:customStyle="1" w:styleId="Bullet1Char">
    <w:name w:val="Bullet 1 Char"/>
    <w:link w:val="Bullet1"/>
    <w:rsid w:val="00DC0477"/>
    <w:rPr>
      <w:color w:val="000000"/>
      <w:sz w:val="26"/>
      <w:szCs w:val="22"/>
      <w:lang w:val="en-GB"/>
    </w:rPr>
  </w:style>
  <w:style w:type="paragraph" w:customStyle="1" w:styleId="Bullet30">
    <w:name w:val="Bullet 3"/>
    <w:basedOn w:val="Normal"/>
    <w:qFormat/>
    <w:rsid w:val="00DC0477"/>
    <w:pPr>
      <w:spacing w:before="60" w:after="60" w:line="240" w:lineRule="auto"/>
      <w:ind w:left="1080" w:hanging="360"/>
      <w:jc w:val="both"/>
    </w:pPr>
  </w:style>
  <w:style w:type="paragraph" w:customStyle="1" w:styleId="ACaption">
    <w:name w:val="A_Caption"/>
    <w:basedOn w:val="Normal"/>
    <w:next w:val="ANormalBullet0"/>
    <w:qFormat/>
    <w:rsid w:val="00866B32"/>
    <w:pPr>
      <w:spacing w:line="320" w:lineRule="exact"/>
      <w:jc w:val="center"/>
    </w:pPr>
    <w:rPr>
      <w:rFonts w:eastAsia="Calibri"/>
      <w:b/>
      <w:iCs/>
      <w:color w:val="auto"/>
      <w:kern w:val="2"/>
      <w:sz w:val="28"/>
      <w:szCs w:val="18"/>
      <w:lang w:val="en-US" w:bidi="th-TH"/>
    </w:rPr>
  </w:style>
  <w:style w:type="paragraph" w:customStyle="1" w:styleId="ATabletext">
    <w:name w:val="A_Table text"/>
    <w:basedOn w:val="Normal"/>
    <w:qFormat/>
    <w:rsid w:val="00866B32"/>
    <w:pPr>
      <w:spacing w:line="264" w:lineRule="auto"/>
      <w:jc w:val="both"/>
    </w:pPr>
    <w:rPr>
      <w:rFonts w:eastAsia="Calibri"/>
      <w:color w:val="auto"/>
      <w:kern w:val="2"/>
      <w:sz w:val="28"/>
      <w:szCs w:val="28"/>
      <w:lang w:val="en-US" w:bidi="th-TH"/>
    </w:rPr>
  </w:style>
  <w:style w:type="paragraph" w:customStyle="1" w:styleId="ATabletextC">
    <w:name w:val="A_Table text C"/>
    <w:basedOn w:val="ATabletext"/>
    <w:qFormat/>
    <w:rsid w:val="00866B32"/>
    <w:pPr>
      <w:jc w:val="center"/>
    </w:pPr>
  </w:style>
  <w:style w:type="numbering" w:customStyle="1" w:styleId="StyleBulleted22111">
    <w:name w:val="Style Bulleted22111"/>
    <w:rsid w:val="00866B32"/>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12092">
      <w:bodyDiv w:val="1"/>
      <w:marLeft w:val="0"/>
      <w:marRight w:val="0"/>
      <w:marTop w:val="0"/>
      <w:marBottom w:val="0"/>
      <w:divBdr>
        <w:top w:val="none" w:sz="0" w:space="0" w:color="auto"/>
        <w:left w:val="none" w:sz="0" w:space="0" w:color="auto"/>
        <w:bottom w:val="none" w:sz="0" w:space="0" w:color="auto"/>
        <w:right w:val="none" w:sz="0" w:space="0" w:color="auto"/>
      </w:divBdr>
    </w:div>
    <w:div w:id="107746793">
      <w:bodyDiv w:val="1"/>
      <w:marLeft w:val="0"/>
      <w:marRight w:val="0"/>
      <w:marTop w:val="0"/>
      <w:marBottom w:val="0"/>
      <w:divBdr>
        <w:top w:val="none" w:sz="0" w:space="0" w:color="auto"/>
        <w:left w:val="none" w:sz="0" w:space="0" w:color="auto"/>
        <w:bottom w:val="none" w:sz="0" w:space="0" w:color="auto"/>
        <w:right w:val="none" w:sz="0" w:space="0" w:color="auto"/>
      </w:divBdr>
    </w:div>
    <w:div w:id="138352501">
      <w:bodyDiv w:val="1"/>
      <w:marLeft w:val="0"/>
      <w:marRight w:val="0"/>
      <w:marTop w:val="0"/>
      <w:marBottom w:val="0"/>
      <w:divBdr>
        <w:top w:val="none" w:sz="0" w:space="0" w:color="auto"/>
        <w:left w:val="none" w:sz="0" w:space="0" w:color="auto"/>
        <w:bottom w:val="none" w:sz="0" w:space="0" w:color="auto"/>
        <w:right w:val="none" w:sz="0" w:space="0" w:color="auto"/>
      </w:divBdr>
    </w:div>
    <w:div w:id="181629301">
      <w:bodyDiv w:val="1"/>
      <w:marLeft w:val="0"/>
      <w:marRight w:val="0"/>
      <w:marTop w:val="0"/>
      <w:marBottom w:val="0"/>
      <w:divBdr>
        <w:top w:val="none" w:sz="0" w:space="0" w:color="auto"/>
        <w:left w:val="none" w:sz="0" w:space="0" w:color="auto"/>
        <w:bottom w:val="none" w:sz="0" w:space="0" w:color="auto"/>
        <w:right w:val="none" w:sz="0" w:space="0" w:color="auto"/>
      </w:divBdr>
    </w:div>
    <w:div w:id="299727251">
      <w:bodyDiv w:val="1"/>
      <w:marLeft w:val="0"/>
      <w:marRight w:val="0"/>
      <w:marTop w:val="0"/>
      <w:marBottom w:val="0"/>
      <w:divBdr>
        <w:top w:val="none" w:sz="0" w:space="0" w:color="auto"/>
        <w:left w:val="none" w:sz="0" w:space="0" w:color="auto"/>
        <w:bottom w:val="none" w:sz="0" w:space="0" w:color="auto"/>
        <w:right w:val="none" w:sz="0" w:space="0" w:color="auto"/>
      </w:divBdr>
    </w:div>
    <w:div w:id="363135381">
      <w:bodyDiv w:val="1"/>
      <w:marLeft w:val="0"/>
      <w:marRight w:val="0"/>
      <w:marTop w:val="0"/>
      <w:marBottom w:val="0"/>
      <w:divBdr>
        <w:top w:val="none" w:sz="0" w:space="0" w:color="auto"/>
        <w:left w:val="none" w:sz="0" w:space="0" w:color="auto"/>
        <w:bottom w:val="none" w:sz="0" w:space="0" w:color="auto"/>
        <w:right w:val="none" w:sz="0" w:space="0" w:color="auto"/>
      </w:divBdr>
    </w:div>
    <w:div w:id="560680171">
      <w:bodyDiv w:val="1"/>
      <w:marLeft w:val="0"/>
      <w:marRight w:val="0"/>
      <w:marTop w:val="0"/>
      <w:marBottom w:val="0"/>
      <w:divBdr>
        <w:top w:val="none" w:sz="0" w:space="0" w:color="auto"/>
        <w:left w:val="none" w:sz="0" w:space="0" w:color="auto"/>
        <w:bottom w:val="none" w:sz="0" w:space="0" w:color="auto"/>
        <w:right w:val="none" w:sz="0" w:space="0" w:color="auto"/>
      </w:divBdr>
    </w:div>
    <w:div w:id="634532606">
      <w:bodyDiv w:val="1"/>
      <w:marLeft w:val="0"/>
      <w:marRight w:val="0"/>
      <w:marTop w:val="0"/>
      <w:marBottom w:val="0"/>
      <w:divBdr>
        <w:top w:val="none" w:sz="0" w:space="0" w:color="auto"/>
        <w:left w:val="none" w:sz="0" w:space="0" w:color="auto"/>
        <w:bottom w:val="none" w:sz="0" w:space="0" w:color="auto"/>
        <w:right w:val="none" w:sz="0" w:space="0" w:color="auto"/>
      </w:divBdr>
    </w:div>
    <w:div w:id="723066756">
      <w:bodyDiv w:val="1"/>
      <w:marLeft w:val="0"/>
      <w:marRight w:val="0"/>
      <w:marTop w:val="0"/>
      <w:marBottom w:val="0"/>
      <w:divBdr>
        <w:top w:val="none" w:sz="0" w:space="0" w:color="auto"/>
        <w:left w:val="none" w:sz="0" w:space="0" w:color="auto"/>
        <w:bottom w:val="none" w:sz="0" w:space="0" w:color="auto"/>
        <w:right w:val="none" w:sz="0" w:space="0" w:color="auto"/>
      </w:divBdr>
    </w:div>
    <w:div w:id="747654283">
      <w:bodyDiv w:val="1"/>
      <w:marLeft w:val="0"/>
      <w:marRight w:val="0"/>
      <w:marTop w:val="0"/>
      <w:marBottom w:val="0"/>
      <w:divBdr>
        <w:top w:val="none" w:sz="0" w:space="0" w:color="auto"/>
        <w:left w:val="none" w:sz="0" w:space="0" w:color="auto"/>
        <w:bottom w:val="none" w:sz="0" w:space="0" w:color="auto"/>
        <w:right w:val="none" w:sz="0" w:space="0" w:color="auto"/>
      </w:divBdr>
    </w:div>
    <w:div w:id="833106900">
      <w:bodyDiv w:val="1"/>
      <w:marLeft w:val="0"/>
      <w:marRight w:val="0"/>
      <w:marTop w:val="0"/>
      <w:marBottom w:val="0"/>
      <w:divBdr>
        <w:top w:val="none" w:sz="0" w:space="0" w:color="auto"/>
        <w:left w:val="none" w:sz="0" w:space="0" w:color="auto"/>
        <w:bottom w:val="none" w:sz="0" w:space="0" w:color="auto"/>
        <w:right w:val="none" w:sz="0" w:space="0" w:color="auto"/>
      </w:divBdr>
    </w:div>
    <w:div w:id="836654431">
      <w:bodyDiv w:val="1"/>
      <w:marLeft w:val="0"/>
      <w:marRight w:val="0"/>
      <w:marTop w:val="0"/>
      <w:marBottom w:val="0"/>
      <w:divBdr>
        <w:top w:val="none" w:sz="0" w:space="0" w:color="auto"/>
        <w:left w:val="none" w:sz="0" w:space="0" w:color="auto"/>
        <w:bottom w:val="none" w:sz="0" w:space="0" w:color="auto"/>
        <w:right w:val="none" w:sz="0" w:space="0" w:color="auto"/>
      </w:divBdr>
    </w:div>
    <w:div w:id="917326548">
      <w:bodyDiv w:val="1"/>
      <w:marLeft w:val="0"/>
      <w:marRight w:val="0"/>
      <w:marTop w:val="0"/>
      <w:marBottom w:val="0"/>
      <w:divBdr>
        <w:top w:val="none" w:sz="0" w:space="0" w:color="auto"/>
        <w:left w:val="none" w:sz="0" w:space="0" w:color="auto"/>
        <w:bottom w:val="none" w:sz="0" w:space="0" w:color="auto"/>
        <w:right w:val="none" w:sz="0" w:space="0" w:color="auto"/>
      </w:divBdr>
    </w:div>
    <w:div w:id="1072507077">
      <w:bodyDiv w:val="1"/>
      <w:marLeft w:val="0"/>
      <w:marRight w:val="0"/>
      <w:marTop w:val="0"/>
      <w:marBottom w:val="0"/>
      <w:divBdr>
        <w:top w:val="none" w:sz="0" w:space="0" w:color="auto"/>
        <w:left w:val="none" w:sz="0" w:space="0" w:color="auto"/>
        <w:bottom w:val="none" w:sz="0" w:space="0" w:color="auto"/>
        <w:right w:val="none" w:sz="0" w:space="0" w:color="auto"/>
      </w:divBdr>
    </w:div>
    <w:div w:id="1211915577">
      <w:bodyDiv w:val="1"/>
      <w:marLeft w:val="0"/>
      <w:marRight w:val="0"/>
      <w:marTop w:val="0"/>
      <w:marBottom w:val="0"/>
      <w:divBdr>
        <w:top w:val="none" w:sz="0" w:space="0" w:color="auto"/>
        <w:left w:val="none" w:sz="0" w:space="0" w:color="auto"/>
        <w:bottom w:val="none" w:sz="0" w:space="0" w:color="auto"/>
        <w:right w:val="none" w:sz="0" w:space="0" w:color="auto"/>
      </w:divBdr>
    </w:div>
    <w:div w:id="1398362305">
      <w:bodyDiv w:val="1"/>
      <w:marLeft w:val="0"/>
      <w:marRight w:val="0"/>
      <w:marTop w:val="0"/>
      <w:marBottom w:val="0"/>
      <w:divBdr>
        <w:top w:val="none" w:sz="0" w:space="0" w:color="auto"/>
        <w:left w:val="none" w:sz="0" w:space="0" w:color="auto"/>
        <w:bottom w:val="none" w:sz="0" w:space="0" w:color="auto"/>
        <w:right w:val="none" w:sz="0" w:space="0" w:color="auto"/>
      </w:divBdr>
    </w:div>
    <w:div w:id="1410468345">
      <w:bodyDiv w:val="1"/>
      <w:marLeft w:val="0"/>
      <w:marRight w:val="0"/>
      <w:marTop w:val="0"/>
      <w:marBottom w:val="0"/>
      <w:divBdr>
        <w:top w:val="none" w:sz="0" w:space="0" w:color="auto"/>
        <w:left w:val="none" w:sz="0" w:space="0" w:color="auto"/>
        <w:bottom w:val="none" w:sz="0" w:space="0" w:color="auto"/>
        <w:right w:val="none" w:sz="0" w:space="0" w:color="auto"/>
      </w:divBdr>
    </w:div>
    <w:div w:id="1451389407">
      <w:bodyDiv w:val="1"/>
      <w:marLeft w:val="0"/>
      <w:marRight w:val="0"/>
      <w:marTop w:val="0"/>
      <w:marBottom w:val="0"/>
      <w:divBdr>
        <w:top w:val="none" w:sz="0" w:space="0" w:color="auto"/>
        <w:left w:val="none" w:sz="0" w:space="0" w:color="auto"/>
        <w:bottom w:val="none" w:sz="0" w:space="0" w:color="auto"/>
        <w:right w:val="none" w:sz="0" w:space="0" w:color="auto"/>
      </w:divBdr>
    </w:div>
    <w:div w:id="1463158714">
      <w:bodyDiv w:val="1"/>
      <w:marLeft w:val="0"/>
      <w:marRight w:val="0"/>
      <w:marTop w:val="0"/>
      <w:marBottom w:val="0"/>
      <w:divBdr>
        <w:top w:val="none" w:sz="0" w:space="0" w:color="auto"/>
        <w:left w:val="none" w:sz="0" w:space="0" w:color="auto"/>
        <w:bottom w:val="none" w:sz="0" w:space="0" w:color="auto"/>
        <w:right w:val="none" w:sz="0" w:space="0" w:color="auto"/>
      </w:divBdr>
    </w:div>
    <w:div w:id="1467816285">
      <w:bodyDiv w:val="1"/>
      <w:marLeft w:val="0"/>
      <w:marRight w:val="0"/>
      <w:marTop w:val="0"/>
      <w:marBottom w:val="0"/>
      <w:divBdr>
        <w:top w:val="none" w:sz="0" w:space="0" w:color="auto"/>
        <w:left w:val="none" w:sz="0" w:space="0" w:color="auto"/>
        <w:bottom w:val="none" w:sz="0" w:space="0" w:color="auto"/>
        <w:right w:val="none" w:sz="0" w:space="0" w:color="auto"/>
      </w:divBdr>
    </w:div>
    <w:div w:id="1524438905">
      <w:bodyDiv w:val="1"/>
      <w:marLeft w:val="0"/>
      <w:marRight w:val="0"/>
      <w:marTop w:val="0"/>
      <w:marBottom w:val="0"/>
      <w:divBdr>
        <w:top w:val="none" w:sz="0" w:space="0" w:color="auto"/>
        <w:left w:val="none" w:sz="0" w:space="0" w:color="auto"/>
        <w:bottom w:val="none" w:sz="0" w:space="0" w:color="auto"/>
        <w:right w:val="none" w:sz="0" w:space="0" w:color="auto"/>
      </w:divBdr>
    </w:div>
    <w:div w:id="1715156465">
      <w:bodyDiv w:val="1"/>
      <w:marLeft w:val="0"/>
      <w:marRight w:val="0"/>
      <w:marTop w:val="0"/>
      <w:marBottom w:val="0"/>
      <w:divBdr>
        <w:top w:val="none" w:sz="0" w:space="0" w:color="auto"/>
        <w:left w:val="none" w:sz="0" w:space="0" w:color="auto"/>
        <w:bottom w:val="none" w:sz="0" w:space="0" w:color="auto"/>
        <w:right w:val="none" w:sz="0" w:space="0" w:color="auto"/>
      </w:divBdr>
    </w:div>
    <w:div w:id="1732733996">
      <w:bodyDiv w:val="1"/>
      <w:marLeft w:val="0"/>
      <w:marRight w:val="0"/>
      <w:marTop w:val="0"/>
      <w:marBottom w:val="0"/>
      <w:divBdr>
        <w:top w:val="none" w:sz="0" w:space="0" w:color="auto"/>
        <w:left w:val="none" w:sz="0" w:space="0" w:color="auto"/>
        <w:bottom w:val="none" w:sz="0" w:space="0" w:color="auto"/>
        <w:right w:val="none" w:sz="0" w:space="0" w:color="auto"/>
      </w:divBdr>
    </w:div>
    <w:div w:id="1776902092">
      <w:bodyDiv w:val="1"/>
      <w:marLeft w:val="0"/>
      <w:marRight w:val="0"/>
      <w:marTop w:val="0"/>
      <w:marBottom w:val="0"/>
      <w:divBdr>
        <w:top w:val="none" w:sz="0" w:space="0" w:color="auto"/>
        <w:left w:val="none" w:sz="0" w:space="0" w:color="auto"/>
        <w:bottom w:val="none" w:sz="0" w:space="0" w:color="auto"/>
        <w:right w:val="none" w:sz="0" w:space="0" w:color="auto"/>
      </w:divBdr>
    </w:div>
    <w:div w:id="1798792504">
      <w:bodyDiv w:val="1"/>
      <w:marLeft w:val="0"/>
      <w:marRight w:val="0"/>
      <w:marTop w:val="0"/>
      <w:marBottom w:val="0"/>
      <w:divBdr>
        <w:top w:val="none" w:sz="0" w:space="0" w:color="auto"/>
        <w:left w:val="none" w:sz="0" w:space="0" w:color="auto"/>
        <w:bottom w:val="none" w:sz="0" w:space="0" w:color="auto"/>
        <w:right w:val="none" w:sz="0" w:space="0" w:color="auto"/>
      </w:divBdr>
    </w:div>
    <w:div w:id="1804807100">
      <w:bodyDiv w:val="1"/>
      <w:marLeft w:val="0"/>
      <w:marRight w:val="0"/>
      <w:marTop w:val="0"/>
      <w:marBottom w:val="0"/>
      <w:divBdr>
        <w:top w:val="none" w:sz="0" w:space="0" w:color="auto"/>
        <w:left w:val="none" w:sz="0" w:space="0" w:color="auto"/>
        <w:bottom w:val="none" w:sz="0" w:space="0" w:color="auto"/>
        <w:right w:val="none" w:sz="0" w:space="0" w:color="auto"/>
      </w:divBdr>
    </w:div>
    <w:div w:id="1940136415">
      <w:bodyDiv w:val="1"/>
      <w:marLeft w:val="0"/>
      <w:marRight w:val="0"/>
      <w:marTop w:val="0"/>
      <w:marBottom w:val="0"/>
      <w:divBdr>
        <w:top w:val="none" w:sz="0" w:space="0" w:color="auto"/>
        <w:left w:val="none" w:sz="0" w:space="0" w:color="auto"/>
        <w:bottom w:val="none" w:sz="0" w:space="0" w:color="auto"/>
        <w:right w:val="none" w:sz="0" w:space="0" w:color="auto"/>
      </w:divBdr>
    </w:div>
    <w:div w:id="2016414616">
      <w:bodyDiv w:val="1"/>
      <w:marLeft w:val="0"/>
      <w:marRight w:val="0"/>
      <w:marTop w:val="0"/>
      <w:marBottom w:val="0"/>
      <w:divBdr>
        <w:top w:val="none" w:sz="0" w:space="0" w:color="auto"/>
        <w:left w:val="none" w:sz="0" w:space="0" w:color="auto"/>
        <w:bottom w:val="none" w:sz="0" w:space="0" w:color="auto"/>
        <w:right w:val="none" w:sz="0" w:space="0" w:color="auto"/>
      </w:divBdr>
      <w:divsChild>
        <w:div w:id="236519486">
          <w:marLeft w:val="547"/>
          <w:marRight w:val="0"/>
          <w:marTop w:val="115"/>
          <w:marBottom w:val="0"/>
          <w:divBdr>
            <w:top w:val="none" w:sz="0" w:space="0" w:color="auto"/>
            <w:left w:val="none" w:sz="0" w:space="0" w:color="auto"/>
            <w:bottom w:val="none" w:sz="0" w:space="0" w:color="auto"/>
            <w:right w:val="none" w:sz="0" w:space="0" w:color="auto"/>
          </w:divBdr>
        </w:div>
        <w:div w:id="792021995">
          <w:marLeft w:val="547"/>
          <w:marRight w:val="0"/>
          <w:marTop w:val="115"/>
          <w:marBottom w:val="0"/>
          <w:divBdr>
            <w:top w:val="none" w:sz="0" w:space="0" w:color="auto"/>
            <w:left w:val="none" w:sz="0" w:space="0" w:color="auto"/>
            <w:bottom w:val="none" w:sz="0" w:space="0" w:color="auto"/>
            <w:right w:val="none" w:sz="0" w:space="0" w:color="auto"/>
          </w:divBdr>
        </w:div>
        <w:div w:id="1257518345">
          <w:marLeft w:val="547"/>
          <w:marRight w:val="0"/>
          <w:marTop w:val="115"/>
          <w:marBottom w:val="0"/>
          <w:divBdr>
            <w:top w:val="none" w:sz="0" w:space="0" w:color="auto"/>
            <w:left w:val="none" w:sz="0" w:space="0" w:color="auto"/>
            <w:bottom w:val="none" w:sz="0" w:space="0" w:color="auto"/>
            <w:right w:val="none" w:sz="0" w:space="0" w:color="auto"/>
          </w:divBdr>
        </w:div>
        <w:div w:id="1437096929">
          <w:marLeft w:val="547"/>
          <w:marRight w:val="0"/>
          <w:marTop w:val="115"/>
          <w:marBottom w:val="0"/>
          <w:divBdr>
            <w:top w:val="none" w:sz="0" w:space="0" w:color="auto"/>
            <w:left w:val="none" w:sz="0" w:space="0" w:color="auto"/>
            <w:bottom w:val="none" w:sz="0" w:space="0" w:color="auto"/>
            <w:right w:val="none" w:sz="0" w:space="0" w:color="auto"/>
          </w:divBdr>
        </w:div>
        <w:div w:id="1659069206">
          <w:marLeft w:val="547"/>
          <w:marRight w:val="0"/>
          <w:marTop w:val="115"/>
          <w:marBottom w:val="0"/>
          <w:divBdr>
            <w:top w:val="none" w:sz="0" w:space="0" w:color="auto"/>
            <w:left w:val="none" w:sz="0" w:space="0" w:color="auto"/>
            <w:bottom w:val="none" w:sz="0" w:space="0" w:color="auto"/>
            <w:right w:val="none" w:sz="0" w:space="0" w:color="auto"/>
          </w:divBdr>
        </w:div>
        <w:div w:id="1887326183">
          <w:marLeft w:val="547"/>
          <w:marRight w:val="0"/>
          <w:marTop w:val="115"/>
          <w:marBottom w:val="0"/>
          <w:divBdr>
            <w:top w:val="none" w:sz="0" w:space="0" w:color="auto"/>
            <w:left w:val="none" w:sz="0" w:space="0" w:color="auto"/>
            <w:bottom w:val="none" w:sz="0" w:space="0" w:color="auto"/>
            <w:right w:val="none" w:sz="0" w:space="0" w:color="auto"/>
          </w:divBdr>
        </w:div>
      </w:divsChild>
    </w:div>
    <w:div w:id="204394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yong.shan.goh\Desktop\ACE\Requirement%20Validation\Blueprint%20Samples\ACE_F&amp;P_BPB_Fx.x_Level2ProcessName_v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0B942C004B8943A64E7FDA3C146C2D" ma:contentTypeVersion="1" ma:contentTypeDescription="Create a new document." ma:contentTypeScope="" ma:versionID="4172251cebb5819d1c99b6c0ba75740a">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62F71E-FADF-48C3-9BC4-8BD993C29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332F52A-779E-4E73-9C39-280834242BC4}">
  <ds:schemaRefs>
    <ds:schemaRef ds:uri="http://schemas.microsoft.com/sharepoint/v3/contenttype/forms"/>
  </ds:schemaRefs>
</ds:datastoreItem>
</file>

<file path=customXml/itemProps3.xml><?xml version="1.0" encoding="utf-8"?>
<ds:datastoreItem xmlns:ds="http://schemas.openxmlformats.org/officeDocument/2006/customXml" ds:itemID="{BAE27A3A-9855-4471-92DF-54D8B9D73A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ED6646-A5BE-4441-8A3D-876CA119A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ACE_F&amp;P_BPB_Fx.x_Level2ProcessName_v0.1.dot</Template>
  <TotalTime>0</TotalTime>
  <Pages>3</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Business Process Blueprint</vt:lpstr>
    </vt:vector>
  </TitlesOfParts>
  <Company/>
  <LinksUpToDate>false</LinksUpToDate>
  <CharactersWithSpaces>7738</CharactersWithSpaces>
  <SharedDoc>false</SharedDoc>
  <HLinks>
    <vt:vector size="114" baseType="variant">
      <vt:variant>
        <vt:i4>1245240</vt:i4>
      </vt:variant>
      <vt:variant>
        <vt:i4>110</vt:i4>
      </vt:variant>
      <vt:variant>
        <vt:i4>0</vt:i4>
      </vt:variant>
      <vt:variant>
        <vt:i4>5</vt:i4>
      </vt:variant>
      <vt:variant>
        <vt:lpwstr/>
      </vt:variant>
      <vt:variant>
        <vt:lpwstr>_Toc208928057</vt:lpwstr>
      </vt:variant>
      <vt:variant>
        <vt:i4>1245240</vt:i4>
      </vt:variant>
      <vt:variant>
        <vt:i4>104</vt:i4>
      </vt:variant>
      <vt:variant>
        <vt:i4>0</vt:i4>
      </vt:variant>
      <vt:variant>
        <vt:i4>5</vt:i4>
      </vt:variant>
      <vt:variant>
        <vt:lpwstr/>
      </vt:variant>
      <vt:variant>
        <vt:lpwstr>_Toc208928056</vt:lpwstr>
      </vt:variant>
      <vt:variant>
        <vt:i4>1245240</vt:i4>
      </vt:variant>
      <vt:variant>
        <vt:i4>98</vt:i4>
      </vt:variant>
      <vt:variant>
        <vt:i4>0</vt:i4>
      </vt:variant>
      <vt:variant>
        <vt:i4>5</vt:i4>
      </vt:variant>
      <vt:variant>
        <vt:lpwstr/>
      </vt:variant>
      <vt:variant>
        <vt:lpwstr>_Toc208928055</vt:lpwstr>
      </vt:variant>
      <vt:variant>
        <vt:i4>1245240</vt:i4>
      </vt:variant>
      <vt:variant>
        <vt:i4>92</vt:i4>
      </vt:variant>
      <vt:variant>
        <vt:i4>0</vt:i4>
      </vt:variant>
      <vt:variant>
        <vt:i4>5</vt:i4>
      </vt:variant>
      <vt:variant>
        <vt:lpwstr/>
      </vt:variant>
      <vt:variant>
        <vt:lpwstr>_Toc208928054</vt:lpwstr>
      </vt:variant>
      <vt:variant>
        <vt:i4>1245240</vt:i4>
      </vt:variant>
      <vt:variant>
        <vt:i4>86</vt:i4>
      </vt:variant>
      <vt:variant>
        <vt:i4>0</vt:i4>
      </vt:variant>
      <vt:variant>
        <vt:i4>5</vt:i4>
      </vt:variant>
      <vt:variant>
        <vt:lpwstr/>
      </vt:variant>
      <vt:variant>
        <vt:lpwstr>_Toc208928053</vt:lpwstr>
      </vt:variant>
      <vt:variant>
        <vt:i4>1245240</vt:i4>
      </vt:variant>
      <vt:variant>
        <vt:i4>80</vt:i4>
      </vt:variant>
      <vt:variant>
        <vt:i4>0</vt:i4>
      </vt:variant>
      <vt:variant>
        <vt:i4>5</vt:i4>
      </vt:variant>
      <vt:variant>
        <vt:lpwstr/>
      </vt:variant>
      <vt:variant>
        <vt:lpwstr>_Toc208928052</vt:lpwstr>
      </vt:variant>
      <vt:variant>
        <vt:i4>1245240</vt:i4>
      </vt:variant>
      <vt:variant>
        <vt:i4>74</vt:i4>
      </vt:variant>
      <vt:variant>
        <vt:i4>0</vt:i4>
      </vt:variant>
      <vt:variant>
        <vt:i4>5</vt:i4>
      </vt:variant>
      <vt:variant>
        <vt:lpwstr/>
      </vt:variant>
      <vt:variant>
        <vt:lpwstr>_Toc208928051</vt:lpwstr>
      </vt:variant>
      <vt:variant>
        <vt:i4>1245240</vt:i4>
      </vt:variant>
      <vt:variant>
        <vt:i4>68</vt:i4>
      </vt:variant>
      <vt:variant>
        <vt:i4>0</vt:i4>
      </vt:variant>
      <vt:variant>
        <vt:i4>5</vt:i4>
      </vt:variant>
      <vt:variant>
        <vt:lpwstr/>
      </vt:variant>
      <vt:variant>
        <vt:lpwstr>_Toc208928050</vt:lpwstr>
      </vt:variant>
      <vt:variant>
        <vt:i4>1179704</vt:i4>
      </vt:variant>
      <vt:variant>
        <vt:i4>62</vt:i4>
      </vt:variant>
      <vt:variant>
        <vt:i4>0</vt:i4>
      </vt:variant>
      <vt:variant>
        <vt:i4>5</vt:i4>
      </vt:variant>
      <vt:variant>
        <vt:lpwstr/>
      </vt:variant>
      <vt:variant>
        <vt:lpwstr>_Toc208928049</vt:lpwstr>
      </vt:variant>
      <vt:variant>
        <vt:i4>1179704</vt:i4>
      </vt:variant>
      <vt:variant>
        <vt:i4>56</vt:i4>
      </vt:variant>
      <vt:variant>
        <vt:i4>0</vt:i4>
      </vt:variant>
      <vt:variant>
        <vt:i4>5</vt:i4>
      </vt:variant>
      <vt:variant>
        <vt:lpwstr/>
      </vt:variant>
      <vt:variant>
        <vt:lpwstr>_Toc208928048</vt:lpwstr>
      </vt:variant>
      <vt:variant>
        <vt:i4>1179704</vt:i4>
      </vt:variant>
      <vt:variant>
        <vt:i4>50</vt:i4>
      </vt:variant>
      <vt:variant>
        <vt:i4>0</vt:i4>
      </vt:variant>
      <vt:variant>
        <vt:i4>5</vt:i4>
      </vt:variant>
      <vt:variant>
        <vt:lpwstr/>
      </vt:variant>
      <vt:variant>
        <vt:lpwstr>_Toc208928047</vt:lpwstr>
      </vt:variant>
      <vt:variant>
        <vt:i4>1179704</vt:i4>
      </vt:variant>
      <vt:variant>
        <vt:i4>44</vt:i4>
      </vt:variant>
      <vt:variant>
        <vt:i4>0</vt:i4>
      </vt:variant>
      <vt:variant>
        <vt:i4>5</vt:i4>
      </vt:variant>
      <vt:variant>
        <vt:lpwstr/>
      </vt:variant>
      <vt:variant>
        <vt:lpwstr>_Toc208928046</vt:lpwstr>
      </vt:variant>
      <vt:variant>
        <vt:i4>1179704</vt:i4>
      </vt:variant>
      <vt:variant>
        <vt:i4>38</vt:i4>
      </vt:variant>
      <vt:variant>
        <vt:i4>0</vt:i4>
      </vt:variant>
      <vt:variant>
        <vt:i4>5</vt:i4>
      </vt:variant>
      <vt:variant>
        <vt:lpwstr/>
      </vt:variant>
      <vt:variant>
        <vt:lpwstr>_Toc208928045</vt:lpwstr>
      </vt:variant>
      <vt:variant>
        <vt:i4>1179704</vt:i4>
      </vt:variant>
      <vt:variant>
        <vt:i4>32</vt:i4>
      </vt:variant>
      <vt:variant>
        <vt:i4>0</vt:i4>
      </vt:variant>
      <vt:variant>
        <vt:i4>5</vt:i4>
      </vt:variant>
      <vt:variant>
        <vt:lpwstr/>
      </vt:variant>
      <vt:variant>
        <vt:lpwstr>_Toc208928044</vt:lpwstr>
      </vt:variant>
      <vt:variant>
        <vt:i4>1179704</vt:i4>
      </vt:variant>
      <vt:variant>
        <vt:i4>26</vt:i4>
      </vt:variant>
      <vt:variant>
        <vt:i4>0</vt:i4>
      </vt:variant>
      <vt:variant>
        <vt:i4>5</vt:i4>
      </vt:variant>
      <vt:variant>
        <vt:lpwstr/>
      </vt:variant>
      <vt:variant>
        <vt:lpwstr>_Toc208928043</vt:lpwstr>
      </vt:variant>
      <vt:variant>
        <vt:i4>1179704</vt:i4>
      </vt:variant>
      <vt:variant>
        <vt:i4>20</vt:i4>
      </vt:variant>
      <vt:variant>
        <vt:i4>0</vt:i4>
      </vt:variant>
      <vt:variant>
        <vt:i4>5</vt:i4>
      </vt:variant>
      <vt:variant>
        <vt:lpwstr/>
      </vt:variant>
      <vt:variant>
        <vt:lpwstr>_Toc208928042</vt:lpwstr>
      </vt:variant>
      <vt:variant>
        <vt:i4>1179704</vt:i4>
      </vt:variant>
      <vt:variant>
        <vt:i4>14</vt:i4>
      </vt:variant>
      <vt:variant>
        <vt:i4>0</vt:i4>
      </vt:variant>
      <vt:variant>
        <vt:i4>5</vt:i4>
      </vt:variant>
      <vt:variant>
        <vt:lpwstr/>
      </vt:variant>
      <vt:variant>
        <vt:lpwstr>_Toc208928041</vt:lpwstr>
      </vt:variant>
      <vt:variant>
        <vt:i4>1179704</vt:i4>
      </vt:variant>
      <vt:variant>
        <vt:i4>8</vt:i4>
      </vt:variant>
      <vt:variant>
        <vt:i4>0</vt:i4>
      </vt:variant>
      <vt:variant>
        <vt:i4>5</vt:i4>
      </vt:variant>
      <vt:variant>
        <vt:lpwstr/>
      </vt:variant>
      <vt:variant>
        <vt:lpwstr>_Toc208928040</vt:lpwstr>
      </vt:variant>
      <vt:variant>
        <vt:i4>1376312</vt:i4>
      </vt:variant>
      <vt:variant>
        <vt:i4>2</vt:i4>
      </vt:variant>
      <vt:variant>
        <vt:i4>0</vt:i4>
      </vt:variant>
      <vt:variant>
        <vt:i4>5</vt:i4>
      </vt:variant>
      <vt:variant>
        <vt:lpwstr/>
      </vt:variant>
      <vt:variant>
        <vt:lpwstr>_Toc208928039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Blueprint</dc:title>
  <dc:subject/>
  <dc:creator>Bui Thi Bich Ngan</dc:creator>
  <cp:keywords/>
  <dc:description/>
  <cp:lastModifiedBy>Huyen Dao Thi</cp:lastModifiedBy>
  <cp:revision>2</cp:revision>
  <cp:lastPrinted>2013-03-12T06:39:00Z</cp:lastPrinted>
  <dcterms:created xsi:type="dcterms:W3CDTF">2026-04-29T08:29:00Z</dcterms:created>
  <dcterms:modified xsi:type="dcterms:W3CDTF">2026-04-29T08:29:00Z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Assigned To">
    <vt:lpwstr>431</vt:lpwstr>
  </property>
  <property fmtid="{D5CDD505-2E9C-101B-9397-08002B2CF9AE}" pid="4" name="Type">
    <vt:lpwstr>To Production</vt:lpwstr>
  </property>
  <property fmtid="{D5CDD505-2E9C-101B-9397-08002B2CF9AE}" pid="5" name="ContentType">
    <vt:lpwstr>Document</vt:lpwstr>
  </property>
  <property fmtid="{D5CDD505-2E9C-101B-9397-08002B2CF9AE}" pid="6" name="Description0">
    <vt:lpwstr>&lt;div&gt;Cập nhật tài liệu sau khi review với địa phương&lt;/div&gt;</vt:lpwstr>
  </property>
</Properties>
</file>