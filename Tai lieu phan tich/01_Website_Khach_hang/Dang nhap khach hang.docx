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5B50" w:rsidRPr="000035AB" w:rsidRDefault="00DC6322" w:rsidP="000035AB">
      <w:pPr>
        <w:pStyle w:val="Heading3"/>
        <w:jc w:val="both"/>
      </w:pPr>
      <w:bookmarkStart w:id="0" w:name="Xa001c80b956042f76eab5ce9cb1c394e955d756"/>
      <w:bookmarkStart w:id="1" w:name="_GoBack"/>
      <w:bookmarkEnd w:id="1"/>
      <w:r w:rsidRPr="000035AB">
        <w:t>4.1.5. Đăng nhập dành cho Cá nhân/Tổ chức/Cơ quan có thẩm quyền</w:t>
      </w:r>
    </w:p>
    <w:p w:rsidR="00985B50" w:rsidRPr="000035AB" w:rsidRDefault="00DC6322" w:rsidP="000035AB">
      <w:pPr>
        <w:pStyle w:val="Heading4"/>
        <w:jc w:val="both"/>
        <w:rPr>
          <w:rFonts w:cs="Times New Roman"/>
        </w:rPr>
      </w:pPr>
      <w:bookmarkStart w:id="2" w:name="mục-đích"/>
      <w:r w:rsidRPr="000035AB">
        <w:rPr>
          <w:rFonts w:cs="Times New Roman"/>
        </w:rPr>
        <w:t>4.1.5.1. Mục đích</w:t>
      </w:r>
    </w:p>
    <w:p w:rsidR="00985B50" w:rsidRPr="000035AB" w:rsidRDefault="00DC6322" w:rsidP="000035AB">
      <w:pPr>
        <w:numPr>
          <w:ilvl w:val="0"/>
          <w:numId w:val="38"/>
        </w:numPr>
        <w:jc w:val="both"/>
      </w:pPr>
      <w:r w:rsidRPr="000035AB">
        <w:t>Cung cấp cơ chế xác thực danh tính cho Cá nhân, Tổ chức và Cơ quan có thẩm quyền truy cập vào Website Khách hàng thông qua 2 hình thức:</w:t>
      </w:r>
    </w:p>
    <w:p w:rsidR="00985B50" w:rsidRPr="000035AB" w:rsidRDefault="00DC6322" w:rsidP="000035AB">
      <w:pPr>
        <w:numPr>
          <w:ilvl w:val="1"/>
          <w:numId w:val="39"/>
        </w:numPr>
        <w:jc w:val="both"/>
      </w:pPr>
      <w:r w:rsidRPr="000035AB">
        <w:t>Đăng nhập qua VNeID (tích hợp qua Cổng Dịch vụ công Quốc gia).</w:t>
      </w:r>
    </w:p>
    <w:p w:rsidR="00985B50" w:rsidRPr="000035AB" w:rsidRDefault="00DC6322" w:rsidP="000035AB">
      <w:pPr>
        <w:numPr>
          <w:ilvl w:val="1"/>
          <w:numId w:val="39"/>
        </w:numPr>
        <w:jc w:val="both"/>
      </w:pPr>
      <w:r w:rsidRPr="000035AB">
        <w:t>Đăng nhập bằng tài khoản và mật khẩu được cấp bởi hệ thống.</w:t>
      </w:r>
    </w:p>
    <w:p w:rsidR="00985B50" w:rsidRPr="000035AB" w:rsidRDefault="00DC6322" w:rsidP="000035AB">
      <w:pPr>
        <w:numPr>
          <w:ilvl w:val="0"/>
          <w:numId w:val="38"/>
        </w:numPr>
        <w:jc w:val="both"/>
      </w:pPr>
      <w:r w:rsidRPr="000035AB">
        <w:t>Đảm bảo an toàn bảo mật, phân quyền đúng vai trò và ghi nhận nhật ký truy cập (Audit Logs).</w:t>
      </w:r>
    </w:p>
    <w:p w:rsidR="00985B50" w:rsidRPr="000035AB" w:rsidRDefault="00DC6322" w:rsidP="000035AB">
      <w:pPr>
        <w:jc w:val="both"/>
      </w:pPr>
      <w:r w:rsidRPr="000035AB">
        <w:rPr>
          <w:i/>
          <w:iCs/>
        </w:rPr>
        <w:t>a. Phân quyền</w:t>
      </w:r>
      <w:r w:rsidRPr="000035AB">
        <w:t xml:space="preserve"> - Người dùng: Cá nhân/Tổ chức/Cơ quan có thẩm quyền có tài khoản VNeID hoặc tài khoản do hệ thống cấp.</w:t>
      </w:r>
    </w:p>
    <w:p w:rsidR="00985B50" w:rsidRPr="000035AB" w:rsidRDefault="00DC6322" w:rsidP="000035AB">
      <w:pPr>
        <w:pStyle w:val="BodyText"/>
        <w:jc w:val="both"/>
        <w:rPr>
          <w:sz w:val="26"/>
        </w:rPr>
      </w:pPr>
      <w:r w:rsidRPr="000035AB">
        <w:rPr>
          <w:i/>
          <w:iCs/>
          <w:sz w:val="26"/>
        </w:rPr>
        <w:t>b. Điều kiện thực hiện</w:t>
      </w:r>
      <w:r w:rsidRPr="000035AB">
        <w:rPr>
          <w:sz w:val="26"/>
        </w:rPr>
        <w:t xml:space="preserve"> - Hệ thống hoạt động bình thường. - Đối với Đăng nhập qua VNeID: Có kết nối mạng ổn định với Cổng Dịch vụ công Quốc gia (DVCQG) và tài khoản VNeID của người dùng đã được kích hoạt định danh điện tử Mức độ 2 (IAL2) trở lên. - Đối với Đăng nhập bằng tài khoản được cấp: Người dùng đã được cấp tài khoản nội bộ (Tên đăng nhập và mật khẩu khởi tạo).</w:t>
      </w:r>
    </w:p>
    <w:p w:rsidR="00985B50" w:rsidRPr="000035AB" w:rsidRDefault="000035AB" w:rsidP="000035AB">
      <w:pPr>
        <w:jc w:val="both"/>
      </w:pPr>
      <w:r w:rsidRPr="000035AB">
        <w:pict>
          <v:rect id="_x0000_i1025" style="width:0;height:1.5pt" o:hralign="center" o:hrstd="t" o:hr="t"/>
        </w:pict>
      </w:r>
    </w:p>
    <w:p w:rsidR="00985B50" w:rsidRPr="000035AB" w:rsidRDefault="00DC6322" w:rsidP="000035AB">
      <w:pPr>
        <w:pStyle w:val="Heading4"/>
        <w:jc w:val="both"/>
        <w:rPr>
          <w:rFonts w:cs="Times New Roman"/>
        </w:rPr>
      </w:pPr>
      <w:bookmarkStart w:id="3" w:name="Xfab08dd3ecf2b604394a51e0e6cfe93ad48a6bd"/>
      <w:bookmarkEnd w:id="2"/>
      <w:r w:rsidRPr="000035AB">
        <w:rPr>
          <w:rFonts w:cs="Times New Roman"/>
        </w:rPr>
        <w:t>4.1.5.2. MH01 - Màn hình Đăng nhập khách hàng (Gateway Grid)</w:t>
      </w:r>
    </w:p>
    <w:p w:rsidR="00985B50" w:rsidRPr="000035AB" w:rsidRDefault="00DC6322" w:rsidP="000035AB">
      <w:pPr>
        <w:pStyle w:val="Heading5"/>
        <w:jc w:val="both"/>
        <w:rPr>
          <w:rFonts w:cs="Times New Roman"/>
        </w:rPr>
      </w:pPr>
      <w:bookmarkStart w:id="4" w:name="màn-hình"/>
      <w:r w:rsidRPr="000035AB">
        <w:rPr>
          <w:rFonts w:cs="Times New Roman"/>
        </w:rPr>
        <w:t>4.1.5.2.1. Màn hình</w:t>
      </w:r>
    </w:p>
    <w:p w:rsidR="00985B50" w:rsidRPr="000035AB" w:rsidRDefault="00DC6322" w:rsidP="000035AB">
      <w:pPr>
        <w:jc w:val="both"/>
      </w:pPr>
      <w:r w:rsidRPr="000035AB">
        <w:rPr>
          <w:noProof/>
        </w:rPr>
        <w:drawing>
          <wp:inline distT="0" distB="0" distL="0" distR="0">
            <wp:extent cx="5969000" cy="3365073"/>
            <wp:effectExtent l="0" t="0" r="0" b="0"/>
            <wp:docPr id="22" name="Picture" descr="Màn hình Đăng nhập khách hàng"/>
            <wp:cNvGraphicFramePr/>
            <a:graphic xmlns:a="http://schemas.openxmlformats.org/drawingml/2006/main">
              <a:graphicData uri="http://schemas.openxmlformats.org/drawingml/2006/picture">
                <pic:pic xmlns:pic="http://schemas.openxmlformats.org/drawingml/2006/picture">
                  <pic:nvPicPr>
                    <pic:cNvPr id="23" name="Picture" descr="images/UC001_Login.png"/>
                    <pic:cNvPicPr>
                      <a:picLocks noChangeAspect="1" noChangeArrowheads="1"/>
                    </pic:cNvPicPr>
                  </pic:nvPicPr>
                  <pic:blipFill>
                    <a:blip r:embed="rId7"/>
                    <a:stretch>
                      <a:fillRect/>
                    </a:stretch>
                  </pic:blipFill>
                  <pic:spPr bwMode="auto">
                    <a:xfrm>
                      <a:off x="0" y="0"/>
                      <a:ext cx="5969000" cy="3365073"/>
                    </a:xfrm>
                    <a:prstGeom prst="rect">
                      <a:avLst/>
                    </a:prstGeom>
                    <a:noFill/>
                    <a:ln w="9525">
                      <a:noFill/>
                      <a:headEnd/>
                      <a:tailEnd/>
                    </a:ln>
                  </pic:spPr>
                </pic:pic>
              </a:graphicData>
            </a:graphic>
          </wp:inline>
        </w:drawing>
      </w:r>
    </w:p>
    <w:p w:rsidR="00985B50" w:rsidRPr="000035AB" w:rsidRDefault="00DC6322" w:rsidP="000035AB">
      <w:pPr>
        <w:jc w:val="both"/>
      </w:pPr>
      <w:r w:rsidRPr="000035AB">
        <w:t>Màn hình Đăng nhập khách hàng</w:t>
      </w:r>
    </w:p>
    <w:p w:rsidR="00985B50" w:rsidRPr="000035AB" w:rsidRDefault="00DC6322" w:rsidP="000035AB">
      <w:pPr>
        <w:pStyle w:val="Heading5"/>
        <w:jc w:val="both"/>
        <w:rPr>
          <w:rFonts w:cs="Times New Roman"/>
        </w:rPr>
      </w:pPr>
      <w:bookmarkStart w:id="5" w:name="mô-tả-thông-tin-trên-màn-hình"/>
      <w:bookmarkEnd w:id="4"/>
      <w:r w:rsidRPr="000035AB">
        <w:rPr>
          <w:rFonts w:cs="Times New Roman"/>
        </w:rPr>
        <w:lastRenderedPageBreak/>
        <w:t>4.1.5.2.2. Mô tả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985B50" w:rsidRPr="000035AB" w:rsidTr="00DC6322">
        <w:trPr>
          <w:tblHeader/>
        </w:trPr>
        <w:tc>
          <w:tcPr>
            <w:tcW w:w="2362" w:type="dxa"/>
            <w:shd w:val="clear" w:color="auto" w:fill="auto"/>
          </w:tcPr>
          <w:p w:rsidR="00985B50" w:rsidRPr="000035AB" w:rsidRDefault="00DC6322" w:rsidP="000035AB">
            <w:pPr>
              <w:spacing w:before="60" w:after="60" w:line="240" w:lineRule="auto"/>
              <w:jc w:val="center"/>
              <w:rPr>
                <w:b/>
              </w:rPr>
            </w:pPr>
            <w:r w:rsidRPr="000035AB">
              <w:rPr>
                <w:b/>
              </w:rPr>
              <w:t>Trường thông tin</w:t>
            </w:r>
          </w:p>
        </w:tc>
        <w:tc>
          <w:tcPr>
            <w:tcW w:w="1584" w:type="dxa"/>
            <w:shd w:val="clear" w:color="auto" w:fill="auto"/>
          </w:tcPr>
          <w:p w:rsidR="00985B50" w:rsidRPr="000035AB" w:rsidRDefault="00DC6322" w:rsidP="000035AB">
            <w:pPr>
              <w:spacing w:before="60" w:after="60" w:line="240" w:lineRule="auto"/>
              <w:jc w:val="center"/>
              <w:rPr>
                <w:b/>
              </w:rPr>
            </w:pPr>
            <w:r w:rsidRPr="000035AB">
              <w:rPr>
                <w:b/>
              </w:rPr>
              <w:t>Kiểu dữ liệu</w:t>
            </w:r>
          </w:p>
        </w:tc>
        <w:tc>
          <w:tcPr>
            <w:tcW w:w="979" w:type="dxa"/>
            <w:shd w:val="clear" w:color="auto" w:fill="auto"/>
          </w:tcPr>
          <w:p w:rsidR="00985B50" w:rsidRPr="000035AB" w:rsidRDefault="00DC6322" w:rsidP="000035AB">
            <w:pPr>
              <w:spacing w:before="60" w:after="60" w:line="240" w:lineRule="auto"/>
              <w:jc w:val="center"/>
              <w:rPr>
                <w:b/>
              </w:rPr>
            </w:pPr>
            <w:r w:rsidRPr="000035AB">
              <w:rPr>
                <w:b/>
              </w:rPr>
              <w:t>Bắt buộc</w:t>
            </w:r>
          </w:p>
        </w:tc>
        <w:tc>
          <w:tcPr>
            <w:tcW w:w="979" w:type="dxa"/>
            <w:shd w:val="clear" w:color="auto" w:fill="auto"/>
          </w:tcPr>
          <w:p w:rsidR="00985B50" w:rsidRPr="000035AB" w:rsidRDefault="00DC6322" w:rsidP="000035AB">
            <w:pPr>
              <w:spacing w:before="60" w:after="60" w:line="240" w:lineRule="auto"/>
              <w:jc w:val="center"/>
              <w:rPr>
                <w:b/>
              </w:rPr>
            </w:pPr>
            <w:r w:rsidRPr="000035AB">
              <w:rPr>
                <w:b/>
              </w:rPr>
              <w:t>Mặc định</w:t>
            </w:r>
          </w:p>
        </w:tc>
        <w:tc>
          <w:tcPr>
            <w:tcW w:w="3773" w:type="dxa"/>
            <w:shd w:val="clear" w:color="auto" w:fill="auto"/>
          </w:tcPr>
          <w:p w:rsidR="00985B50" w:rsidRPr="000035AB" w:rsidRDefault="00DC6322" w:rsidP="000035AB">
            <w:pPr>
              <w:spacing w:before="60" w:after="60" w:line="240" w:lineRule="auto"/>
              <w:jc w:val="center"/>
              <w:rPr>
                <w:b/>
              </w:rPr>
            </w:pPr>
            <w:r w:rsidRPr="000035AB">
              <w:rPr>
                <w:b/>
              </w:rPr>
              <w:t>Mô tả</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rPr>
                <w:bCs/>
              </w:rPr>
              <w:t>Tiêu đề màn hình</w:t>
            </w:r>
          </w:p>
        </w:tc>
        <w:tc>
          <w:tcPr>
            <w:tcW w:w="1584" w:type="dxa"/>
            <w:shd w:val="clear" w:color="auto" w:fill="auto"/>
          </w:tcPr>
          <w:p w:rsidR="00985B50" w:rsidRPr="000035AB" w:rsidRDefault="00DC6322" w:rsidP="000035AB">
            <w:pPr>
              <w:spacing w:before="60" w:after="60" w:line="240" w:lineRule="auto"/>
              <w:jc w:val="both"/>
            </w:pPr>
            <w:r w:rsidRPr="000035AB">
              <w:t>String(255)</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979" w:type="dxa"/>
            <w:shd w:val="clear" w:color="auto" w:fill="auto"/>
          </w:tcPr>
          <w:p w:rsidR="00985B50" w:rsidRPr="000035AB" w:rsidRDefault="00DC6322" w:rsidP="000035AB">
            <w:pPr>
              <w:spacing w:before="60" w:after="60" w:line="240" w:lineRule="auto"/>
              <w:jc w:val="both"/>
            </w:pPr>
            <w:r w:rsidRPr="000035AB">
              <w:t>“ĐĂNG NHẬP HỆ THỐNG ĐĂNG KÝ BIỆN PHÁP BẢO ĐẢM VÀ BỒI THƯỜNG NHÀ NƯỚC”</w:t>
            </w:r>
          </w:p>
        </w:tc>
        <w:tc>
          <w:tcPr>
            <w:tcW w:w="3773" w:type="dxa"/>
            <w:shd w:val="clear" w:color="auto" w:fill="auto"/>
          </w:tcPr>
          <w:p w:rsidR="00985B50" w:rsidRPr="000035AB" w:rsidRDefault="00DC6322" w:rsidP="000035AB">
            <w:pPr>
              <w:spacing w:before="60" w:after="60" w:line="240" w:lineRule="auto"/>
              <w:jc w:val="both"/>
            </w:pPr>
            <w:r w:rsidRPr="000035AB">
              <w:t>Control UI: Banner tiêu đề chính có biểu tượng cán cân công lý, đặt ở phần trên cùng của màn hình/popup.</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rPr>
                <w:bCs/>
              </w:rPr>
              <w:t>Thẻ “Tài khoản Định danh điện tử (VNeID)”</w:t>
            </w:r>
          </w:p>
        </w:tc>
        <w:tc>
          <w:tcPr>
            <w:tcW w:w="1584" w:type="dxa"/>
            <w:shd w:val="clear" w:color="auto" w:fill="auto"/>
          </w:tcPr>
          <w:p w:rsidR="00985B50" w:rsidRPr="000035AB" w:rsidRDefault="00DC6322" w:rsidP="000035AB">
            <w:pPr>
              <w:spacing w:before="60" w:after="60" w:line="240" w:lineRule="auto"/>
              <w:jc w:val="both"/>
            </w:pPr>
            <w:r w:rsidRPr="000035AB">
              <w:t>String(255)</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3773" w:type="dxa"/>
            <w:shd w:val="clear" w:color="auto" w:fill="auto"/>
          </w:tcPr>
          <w:p w:rsidR="00985B50" w:rsidRPr="000035AB" w:rsidRDefault="00DC6322" w:rsidP="000035AB">
            <w:pPr>
              <w:spacing w:before="60" w:after="60" w:line="240" w:lineRule="auto"/>
            </w:pPr>
            <w:r w:rsidRPr="000035AB">
              <w:t>Control UI: Thẻ chọn (Card) dành cho công dân đăng nhập bằng VNeID, bao gồm:</w:t>
            </w:r>
            <w:r w:rsidRPr="000035AB">
              <w:br/>
              <w:t xml:space="preserve">- Tiêu đề nhóm: </w:t>
            </w:r>
            <w:r w:rsidRPr="000035AB">
              <w:rPr>
                <w:bCs/>
              </w:rPr>
              <w:t>CÔNG DÂN</w:t>
            </w:r>
            <w:r w:rsidRPr="000035AB">
              <w:t>.</w:t>
            </w:r>
            <w:r w:rsidRPr="000035AB">
              <w:br/>
              <w:t>- Hình ảnh đại diện (Icon/Logo): Logo VNeID của Bộ Công An (nguồn: https://xacthuc.dichvucong.gov.vn/authenticationendpoint/images/logo_bca.png).</w:t>
            </w:r>
            <w:r w:rsidRPr="000035AB">
              <w:br/>
              <w:t xml:space="preserve">- Văn bản nhãn thẻ: </w:t>
            </w:r>
            <w:r w:rsidRPr="000035AB">
              <w:rPr>
                <w:bCs/>
              </w:rPr>
              <w:t>Tài khoản Định danh điện tử (VNeID)</w:t>
            </w:r>
            <w:r w:rsidRPr="000035AB">
              <w:t>.</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rPr>
                <w:bCs/>
              </w:rPr>
              <w:t>Thẻ “Tài khoản cấp bởi Hệ thống đăng ký trực tuyến”</w:t>
            </w:r>
          </w:p>
        </w:tc>
        <w:tc>
          <w:tcPr>
            <w:tcW w:w="1584" w:type="dxa"/>
            <w:shd w:val="clear" w:color="auto" w:fill="auto"/>
          </w:tcPr>
          <w:p w:rsidR="00985B50" w:rsidRPr="000035AB" w:rsidRDefault="00DC6322" w:rsidP="000035AB">
            <w:pPr>
              <w:spacing w:before="60" w:after="60" w:line="240" w:lineRule="auto"/>
              <w:jc w:val="both"/>
            </w:pPr>
            <w:r w:rsidRPr="000035AB">
              <w:t>String(255)</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3773" w:type="dxa"/>
            <w:shd w:val="clear" w:color="auto" w:fill="auto"/>
          </w:tcPr>
          <w:p w:rsidR="00985B50" w:rsidRPr="000035AB" w:rsidRDefault="00DC6322" w:rsidP="000035AB">
            <w:pPr>
              <w:spacing w:before="60" w:after="60" w:line="240" w:lineRule="auto"/>
            </w:pPr>
            <w:r w:rsidRPr="000035AB">
              <w:t>Control UI: Thẻ chọn (Card) dành cho người dùng đăng nhập bằng tài khoản được cấp, bao gồm:</w:t>
            </w:r>
            <w:r w:rsidRPr="000035AB">
              <w:br/>
              <w:t xml:space="preserve">- Tiêu đề nhóm: </w:t>
            </w:r>
            <w:r w:rsidRPr="000035AB">
              <w:rPr>
                <w:bCs/>
              </w:rPr>
              <w:t>TÀI KHOẢN ĐƯỢC CẤP</w:t>
            </w:r>
            <w:r w:rsidRPr="000035AB">
              <w:t>.</w:t>
            </w:r>
            <w:r w:rsidRPr="000035AB">
              <w:br/>
              <w:t xml:space="preserve">- Hình ảnh đại diện (Icon/Logo): </w:t>
            </w:r>
            <w:r w:rsidRPr="000035AB">
              <w:lastRenderedPageBreak/>
              <w:t>Logo Cục Đăng ký quốc gia giao dịch bảo đảm (nguồn: https://dktructuyen.moj.gov.vn/skin/frontend/rwd/default/images/logo_cucdangky.png).</w:t>
            </w:r>
            <w:r w:rsidRPr="000035AB">
              <w:br/>
              <w:t xml:space="preserve">- Văn bản nhãn thẻ: </w:t>
            </w:r>
            <w:r w:rsidRPr="000035AB">
              <w:rPr>
                <w:bCs/>
              </w:rPr>
              <w:t>Tài khoản cấp bởi Hệ thống đăng ký trực tuyến</w:t>
            </w:r>
            <w:r w:rsidRPr="000035AB">
              <w:t>.</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rPr>
                <w:bCs/>
              </w:rPr>
              <w:lastRenderedPageBreak/>
              <w:t>Quay lại trang chủ</w:t>
            </w:r>
          </w:p>
        </w:tc>
        <w:tc>
          <w:tcPr>
            <w:tcW w:w="1584" w:type="dxa"/>
            <w:shd w:val="clear" w:color="auto" w:fill="auto"/>
          </w:tcPr>
          <w:p w:rsidR="00985B50" w:rsidRPr="000035AB" w:rsidRDefault="00DC6322" w:rsidP="000035AB">
            <w:pPr>
              <w:spacing w:before="60" w:after="60" w:line="240" w:lineRule="auto"/>
              <w:jc w:val="both"/>
            </w:pPr>
            <w:r w:rsidRPr="000035AB">
              <w:t>Link/Button</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3773" w:type="dxa"/>
            <w:shd w:val="clear" w:color="auto" w:fill="auto"/>
          </w:tcPr>
          <w:p w:rsidR="00985B50" w:rsidRPr="000035AB" w:rsidRDefault="00DC6322" w:rsidP="000035AB">
            <w:pPr>
              <w:spacing w:before="60" w:after="60" w:line="240" w:lineRule="auto"/>
              <w:jc w:val="both"/>
            </w:pPr>
            <w:r w:rsidRPr="000035AB">
              <w:t xml:space="preserve">Control UI: Nút bấm có icon mũi tên quay lại (fa-arrow-left), nhãn văn bản: </w:t>
            </w:r>
            <w:r w:rsidRPr="000035AB">
              <w:rPr>
                <w:bCs/>
              </w:rPr>
              <w:t>Quay lại trang chủ</w:t>
            </w:r>
            <w:r w:rsidRPr="000035AB">
              <w:t>, đặt ở phía dưới cùng căn giữa màn hình.</w:t>
            </w:r>
          </w:p>
        </w:tc>
      </w:tr>
    </w:tbl>
    <w:p w:rsidR="00985B50" w:rsidRPr="000035AB" w:rsidRDefault="00DC6322" w:rsidP="000035AB">
      <w:pPr>
        <w:pStyle w:val="Heading5"/>
        <w:jc w:val="both"/>
        <w:rPr>
          <w:rFonts w:cs="Times New Roman"/>
        </w:rPr>
      </w:pPr>
      <w:bookmarkStart w:id="6" w:name="chức-năng-trên-màn-hình"/>
      <w:bookmarkEnd w:id="5"/>
      <w:r w:rsidRPr="000035AB">
        <w:rPr>
          <w:rFonts w:cs="Times New Roman"/>
        </w:rPr>
        <w:t>4.1.5.2.3. Chức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985B50" w:rsidRPr="000035AB" w:rsidTr="00DC6322">
        <w:trPr>
          <w:tblHeader/>
        </w:trPr>
        <w:tc>
          <w:tcPr>
            <w:tcW w:w="821" w:type="dxa"/>
            <w:shd w:val="clear" w:color="auto" w:fill="auto"/>
          </w:tcPr>
          <w:p w:rsidR="00985B50" w:rsidRPr="000035AB" w:rsidRDefault="00DC6322" w:rsidP="000035AB">
            <w:pPr>
              <w:spacing w:before="60" w:after="60" w:line="240" w:lineRule="auto"/>
              <w:jc w:val="center"/>
              <w:rPr>
                <w:b/>
              </w:rPr>
            </w:pPr>
            <w:r w:rsidRPr="000035AB">
              <w:rPr>
                <w:b/>
              </w:rPr>
              <w:t>STT</w:t>
            </w:r>
          </w:p>
        </w:tc>
        <w:tc>
          <w:tcPr>
            <w:tcW w:w="2549" w:type="dxa"/>
            <w:shd w:val="clear" w:color="auto" w:fill="auto"/>
          </w:tcPr>
          <w:p w:rsidR="00985B50" w:rsidRPr="000035AB" w:rsidRDefault="00DC6322" w:rsidP="000035AB">
            <w:pPr>
              <w:spacing w:before="60" w:after="60" w:line="240" w:lineRule="auto"/>
              <w:jc w:val="center"/>
              <w:rPr>
                <w:b/>
              </w:rPr>
            </w:pPr>
            <w:r w:rsidRPr="000035AB">
              <w:rPr>
                <w:b/>
              </w:rPr>
              <w:t>Tên chức năng</w:t>
            </w:r>
          </w:p>
        </w:tc>
        <w:tc>
          <w:tcPr>
            <w:tcW w:w="1411" w:type="dxa"/>
            <w:shd w:val="clear" w:color="auto" w:fill="auto"/>
          </w:tcPr>
          <w:p w:rsidR="00985B50" w:rsidRPr="000035AB" w:rsidRDefault="00DC6322" w:rsidP="000035AB">
            <w:pPr>
              <w:spacing w:before="60" w:after="60" w:line="240" w:lineRule="auto"/>
              <w:jc w:val="center"/>
              <w:rPr>
                <w:b/>
              </w:rPr>
            </w:pPr>
            <w:r w:rsidRPr="000035AB">
              <w:rPr>
                <w:b/>
              </w:rPr>
              <w:t>Định dạng</w:t>
            </w:r>
          </w:p>
        </w:tc>
        <w:tc>
          <w:tcPr>
            <w:tcW w:w="4838" w:type="dxa"/>
            <w:shd w:val="clear" w:color="auto" w:fill="auto"/>
          </w:tcPr>
          <w:p w:rsidR="00985B50" w:rsidRPr="000035AB" w:rsidRDefault="00DC6322" w:rsidP="000035AB">
            <w:pPr>
              <w:spacing w:before="60" w:after="60" w:line="240" w:lineRule="auto"/>
              <w:jc w:val="center"/>
              <w:rPr>
                <w:b/>
              </w:rPr>
            </w:pPr>
            <w:r w:rsidRPr="000035AB">
              <w:rPr>
                <w:b/>
              </w:rPr>
              <w:t>Mô tả</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1</w:t>
            </w:r>
          </w:p>
        </w:tc>
        <w:tc>
          <w:tcPr>
            <w:tcW w:w="2549" w:type="dxa"/>
            <w:shd w:val="clear" w:color="auto" w:fill="auto"/>
          </w:tcPr>
          <w:p w:rsidR="00985B50" w:rsidRPr="000035AB" w:rsidRDefault="00DC6322" w:rsidP="000035AB">
            <w:pPr>
              <w:spacing w:before="60" w:after="60" w:line="240" w:lineRule="auto"/>
              <w:jc w:val="both"/>
            </w:pPr>
            <w:r w:rsidRPr="000035AB">
              <w:t>Chọn Thẻ “Tài khoản Định danh điện tử (VNeID)”</w:t>
            </w:r>
          </w:p>
        </w:tc>
        <w:tc>
          <w:tcPr>
            <w:tcW w:w="1411" w:type="dxa"/>
            <w:shd w:val="clear" w:color="auto" w:fill="auto"/>
          </w:tcPr>
          <w:p w:rsidR="00985B50" w:rsidRPr="000035AB" w:rsidRDefault="00DC6322" w:rsidP="000035AB">
            <w:pPr>
              <w:spacing w:before="60" w:after="60" w:line="240" w:lineRule="auto"/>
              <w:jc w:val="both"/>
            </w:pPr>
            <w:r w:rsidRPr="000035AB">
              <w:t>Card</w:t>
            </w:r>
          </w:p>
        </w:tc>
        <w:tc>
          <w:tcPr>
            <w:tcW w:w="4838" w:type="dxa"/>
            <w:shd w:val="clear" w:color="auto" w:fill="auto"/>
          </w:tcPr>
          <w:p w:rsidR="00985B50" w:rsidRPr="000035AB" w:rsidRDefault="00DC6322" w:rsidP="000035AB">
            <w:pPr>
              <w:spacing w:before="60" w:after="60" w:line="240" w:lineRule="auto"/>
            </w:pPr>
            <w:r w:rsidRPr="000035AB">
              <w:t>Người dùng click chọn Thẻ để thực hiện xác thực bằng tài khoản định danh VNeID qua kênh tích hợp Cổng DVCQG/SSO CSDL Quốc gia về dân cư (đường dẫn https://sso.dancuquocgia.gov.vn).</w:t>
            </w:r>
            <w:r w:rsidRPr="000035AB">
              <w:br/>
              <w:t>- Xử lý kết quả callback từ VNeID theo từng trường hợp:</w:t>
            </w:r>
            <w:r w:rsidRPr="000035AB">
              <w:br/>
              <w:t xml:space="preserve">+ </w:t>
            </w:r>
            <w:r w:rsidRPr="000035AB">
              <w:rPr>
                <w:bCs/>
              </w:rPr>
              <w:t>TH1 (Mất kết nối)</w:t>
            </w:r>
            <w:r w:rsidRPr="000035AB">
              <w:t xml:space="preserve">: Khi gọi API xác thực bị lỗi (Timeout, lỗi kết nối mạng…), hệ thống hiển thị thông báo lỗi </w:t>
            </w:r>
            <w:r w:rsidRPr="000035AB">
              <w:rPr>
                <w:bCs/>
              </w:rPr>
              <w:t>[MSG-ERR-SYS-002]</w:t>
            </w:r>
            <w:r w:rsidRPr="000035AB">
              <w:t>.</w:t>
            </w:r>
            <w:r w:rsidRPr="000035AB">
              <w:br/>
              <w:t xml:space="preserve">+ </w:t>
            </w:r>
            <w:r w:rsidRPr="000035AB">
              <w:rPr>
                <w:bCs/>
              </w:rPr>
              <w:t>TH2 (Xác thực thất bại trên DVCQG/VNeID)</w:t>
            </w:r>
            <w:r w:rsidRPr="000035AB">
              <w:t xml:space="preserve">: Khi người dùng thực hiện xác thực không thành công trên giao diện VNeID, hệ thống hiển thị </w:t>
            </w:r>
            <w:r w:rsidRPr="000035AB">
              <w:rPr>
                <w:bCs/>
              </w:rPr>
              <w:t>[MSG-ERR-UC001-004]</w:t>
            </w:r>
            <w:r w:rsidRPr="000035AB">
              <w:t xml:space="preserve"> và giữ nguyên màn hình đăng nhập.</w:t>
            </w:r>
            <w:r w:rsidRPr="000035AB">
              <w:br/>
              <w:t xml:space="preserve">+ </w:t>
            </w:r>
            <w:r w:rsidRPr="000035AB">
              <w:rPr>
                <w:bCs/>
              </w:rPr>
              <w:t>TH3 (Mức độ định danh chưa đạt IAL2)</w:t>
            </w:r>
            <w:r w:rsidRPr="000035AB">
              <w:t xml:space="preserve">: Nếu trả về thông tin xác thực nhưng mức độ đảm bảo danh tính (IAL) thấp hơn mức 2, hệ thống từ chối đăng nhập và hiển thị </w:t>
            </w:r>
            <w:r w:rsidRPr="000035AB">
              <w:rPr>
                <w:bCs/>
              </w:rPr>
              <w:t>[MSG-ERR-UC001-005]</w:t>
            </w:r>
            <w:r w:rsidRPr="000035AB">
              <w:t>.</w:t>
            </w:r>
            <w:r w:rsidRPr="000035AB">
              <w:br/>
              <w:t xml:space="preserve">+ </w:t>
            </w:r>
            <w:r w:rsidRPr="000035AB">
              <w:rPr>
                <w:bCs/>
              </w:rPr>
              <w:t>TH4 (Hồ sơ tài khoản không được phép đăng nhập)</w:t>
            </w:r>
            <w:r w:rsidRPr="000035AB">
              <w:t xml:space="preserve">: Nếu hồ sơ tài khoản khách </w:t>
            </w:r>
            <w:r w:rsidRPr="000035AB">
              <w:lastRenderedPageBreak/>
              <w:t xml:space="preserve">hàng đang ở trạng thái Bị khóa hoặc Đóng, hệ thống từ chối đăng nhập và hiển thị </w:t>
            </w:r>
            <w:r w:rsidRPr="000035AB">
              <w:rPr>
                <w:bCs/>
              </w:rPr>
              <w:t>[MSG-ERR-UC001-006]</w:t>
            </w:r>
            <w:r w:rsidRPr="000035AB">
              <w:t>.</w:t>
            </w:r>
            <w:r w:rsidRPr="000035AB">
              <w:br/>
              <w:t xml:space="preserve">+ </w:t>
            </w:r>
            <w:r w:rsidRPr="000035AB">
              <w:rPr>
                <w:bCs/>
              </w:rPr>
              <w:t>TH5 (Đã tồn tại tài khoản trên hệ thống)</w:t>
            </w:r>
            <w:r w:rsidRPr="000035AB">
              <w:t>: Hệ thống căn cứ dữ liệu do VNeID trả về để xác định tài khoản xử lý theo từng trường hợp:</w:t>
            </w:r>
            <w:r w:rsidRPr="000035AB">
              <w:br/>
              <w:t xml:space="preserve"> * </w:t>
            </w:r>
            <w:r w:rsidRPr="000035AB">
              <w:rPr>
                <w:bCs/>
              </w:rPr>
              <w:t>Cá nhân đăng nhập cho chính mình</w:t>
            </w:r>
            <w:r w:rsidRPr="000035AB">
              <w:t>: Xác định theo TechID/Số giấy tờ cá nhân. Nếu tài khoản cá nhân đã liên kết nguồn xác thực VNeID và đang Đang hoạt động: đăng nhập vào tài khoản đó.</w:t>
            </w:r>
            <w:r w:rsidRPr="000035AB">
              <w:br/>
              <w:t xml:space="preserve"> * </w:t>
            </w:r>
            <w:r w:rsidRPr="000035AB">
              <w:rPr>
                <w:bCs/>
              </w:rPr>
              <w:t>Tổ chức đăng nhập bằng định danh của tổ chức</w:t>
            </w:r>
            <w:r w:rsidRPr="000035AB">
              <w:t>: Xác định theo Mã định danh tổ chức/Mã số thuế/Số giấy phép đầu tư và TechID tổ chức (nếu có). Nếu tài khoản chính tổ chức đã tồn tại và đang Đang hoạt động: đăng nhập vào tài khoản đó.</w:t>
            </w:r>
            <w:r w:rsidRPr="000035AB">
              <w:br/>
              <w:t xml:space="preserve"> * </w:t>
            </w:r>
            <w:r w:rsidRPr="000035AB">
              <w:rPr>
                <w:bCs/>
              </w:rPr>
              <w:t>Cá nhân đăng nhập với vai trò đại diện/ủy quyền của tổ chức</w:t>
            </w:r>
            <w:r w:rsidRPr="000035AB">
              <w:t>: Xác định thông tin đăng nhập theo VNeID của cá nhân gắn với tài khoản của tổ chức, Tài khoản của Tổ chức ở trạng thái Đang hoạt động.</w:t>
            </w:r>
            <w:r w:rsidRPr="000035AB">
              <w:br/>
              <w:t xml:space="preserve">+ </w:t>
            </w:r>
            <w:r w:rsidRPr="000035AB">
              <w:rPr>
                <w:bCs/>
              </w:rPr>
              <w:t>TH6 (Chưa tồn tại tài khoản trên hệ thống)</w:t>
            </w:r>
            <w:r w:rsidRPr="000035AB">
              <w:t>: Nếu hệ thống chưa tìm thấy tài khoản phù hợp theo ngữ cảnh VNeID, xử lý theo từng trường hợp:</w:t>
            </w:r>
            <w:r w:rsidRPr="000035AB">
              <w:br/>
              <w:t xml:space="preserve"> * Nếu là </w:t>
            </w:r>
            <w:r w:rsidRPr="000035AB">
              <w:rPr>
                <w:bCs/>
              </w:rPr>
              <w:t>Cá nhân thuộc tổ chức, nhưng không phải đại diện/ủy quyền của tổ chức</w:t>
            </w:r>
            <w:r w:rsidRPr="000035AB">
              <w:t xml:space="preserve">: Hệ thống chặn đăng nhập, không hiển thị màn hình đăng ký và hiển thị </w:t>
            </w:r>
            <w:r w:rsidRPr="000035AB">
              <w:rPr>
                <w:bCs/>
              </w:rPr>
              <w:t>[MSG-ERR-UC001-014]</w:t>
            </w:r>
            <w:r w:rsidRPr="000035AB">
              <w:t>.</w:t>
            </w:r>
            <w:r w:rsidRPr="000035AB">
              <w:br/>
              <w:t xml:space="preserve"> * Nếu là </w:t>
            </w:r>
            <w:r w:rsidRPr="000035AB">
              <w:rPr>
                <w:bCs/>
              </w:rPr>
              <w:t>Cá nhân</w:t>
            </w:r>
            <w:r w:rsidRPr="000035AB">
              <w:t xml:space="preserve">: Hệ thống hiển thị màn hình </w:t>
            </w:r>
            <w:hyperlink w:anchor="X3b117b496915e762af18fce543ca94e3c28b1c6">
              <w:r w:rsidRPr="000035AB">
                <w:rPr>
                  <w:rStyle w:val="Hyperlink"/>
                </w:rPr>
                <w:t>MH03 - Màn hình Xác nhận và Đăng ký thông tin tài khoản qua VNeID</w:t>
              </w:r>
            </w:hyperlink>
            <w:r w:rsidRPr="000035AB">
              <w:t xml:space="preserve"> với Loại chủ thể là </w:t>
            </w:r>
            <w:r w:rsidRPr="000035AB">
              <w:rPr>
                <w:bCs/>
              </w:rPr>
              <w:t>Cá nhân</w:t>
            </w:r>
            <w:r w:rsidRPr="000035AB">
              <w:t>.</w:t>
            </w:r>
            <w:r w:rsidRPr="000035AB">
              <w:br/>
              <w:t xml:space="preserve"> * Nếu </w:t>
            </w:r>
            <w:r w:rsidRPr="000035AB">
              <w:rPr>
                <w:bCs/>
              </w:rPr>
              <w:t>Cá nhân là đại diện của tổ chức</w:t>
            </w:r>
            <w:r w:rsidRPr="000035AB">
              <w:t xml:space="preserve">: Hệ thống hiển thị màn hình </w:t>
            </w:r>
            <w:hyperlink w:anchor="X3b117b496915e762af18fce543ca94e3c28b1c6">
              <w:r w:rsidRPr="000035AB">
                <w:rPr>
                  <w:rStyle w:val="Hyperlink"/>
                </w:rPr>
                <w:t>MH03 - Màn hình Xác nhận và Đăng ký thông tin tài khoản qua VNeID</w:t>
              </w:r>
            </w:hyperlink>
            <w:r w:rsidRPr="000035AB">
              <w:t xml:space="preserve"> với Loại chủ thể là </w:t>
            </w:r>
            <w:r w:rsidRPr="000035AB">
              <w:rPr>
                <w:bCs/>
              </w:rPr>
              <w:t>Tổ chức</w:t>
            </w:r>
            <w:r w:rsidRPr="000035AB">
              <w:t>.</w:t>
            </w:r>
            <w:r w:rsidRPr="000035AB">
              <w:br/>
              <w:t xml:space="preserve"> * Nếu là </w:t>
            </w:r>
            <w:r w:rsidRPr="000035AB">
              <w:rPr>
                <w:bCs/>
              </w:rPr>
              <w:t>Tổ chức</w:t>
            </w:r>
            <w:r w:rsidRPr="000035AB">
              <w:t xml:space="preserve">: Hệ thống hiển thị màn hình </w:t>
            </w:r>
            <w:hyperlink w:anchor="X3b117b496915e762af18fce543ca94e3c28b1c6">
              <w:r w:rsidRPr="000035AB">
                <w:rPr>
                  <w:rStyle w:val="Hyperlink"/>
                </w:rPr>
                <w:t xml:space="preserve">MH03 - Màn hình Xác nhận và Đăng </w:t>
              </w:r>
              <w:r w:rsidRPr="000035AB">
                <w:rPr>
                  <w:rStyle w:val="Hyperlink"/>
                </w:rPr>
                <w:lastRenderedPageBreak/>
                <w:t>ký thông tin tài khoản qua VNeID</w:t>
              </w:r>
            </w:hyperlink>
            <w:r w:rsidRPr="000035AB">
              <w:t xml:space="preserve"> với Loại chủ thể là </w:t>
            </w:r>
            <w:r w:rsidRPr="000035AB">
              <w:rPr>
                <w:bCs/>
              </w:rPr>
              <w:t>Tổ chức</w:t>
            </w:r>
            <w:r w:rsidRPr="000035AB">
              <w:t>.</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lastRenderedPageBreak/>
              <w:t>2</w:t>
            </w:r>
          </w:p>
        </w:tc>
        <w:tc>
          <w:tcPr>
            <w:tcW w:w="2549" w:type="dxa"/>
            <w:shd w:val="clear" w:color="auto" w:fill="auto"/>
          </w:tcPr>
          <w:p w:rsidR="00985B50" w:rsidRPr="000035AB" w:rsidRDefault="00DC6322" w:rsidP="000035AB">
            <w:pPr>
              <w:spacing w:before="60" w:after="60" w:line="240" w:lineRule="auto"/>
              <w:jc w:val="both"/>
            </w:pPr>
            <w:r w:rsidRPr="000035AB">
              <w:t>Chọn Thẻ “Tài khoản cấp bởi Hệ thống đăng ký trực tuyến”</w:t>
            </w:r>
          </w:p>
        </w:tc>
        <w:tc>
          <w:tcPr>
            <w:tcW w:w="1411" w:type="dxa"/>
            <w:shd w:val="clear" w:color="auto" w:fill="auto"/>
          </w:tcPr>
          <w:p w:rsidR="00985B50" w:rsidRPr="000035AB" w:rsidRDefault="00DC6322" w:rsidP="000035AB">
            <w:pPr>
              <w:spacing w:before="60" w:after="60" w:line="240" w:lineRule="auto"/>
              <w:jc w:val="both"/>
            </w:pPr>
            <w:r w:rsidRPr="000035AB">
              <w:t>Card</w:t>
            </w:r>
          </w:p>
        </w:tc>
        <w:tc>
          <w:tcPr>
            <w:tcW w:w="4838" w:type="dxa"/>
            <w:shd w:val="clear" w:color="auto" w:fill="auto"/>
          </w:tcPr>
          <w:p w:rsidR="00985B50" w:rsidRPr="000035AB" w:rsidRDefault="00DC6322" w:rsidP="000035AB">
            <w:pPr>
              <w:spacing w:before="60" w:after="60" w:line="240" w:lineRule="auto"/>
              <w:jc w:val="both"/>
            </w:pPr>
            <w:r w:rsidRPr="000035AB">
              <w:t xml:space="preserve">Khi click chọn Thẻ, hệ thống mở màn hình </w:t>
            </w:r>
            <w:hyperlink w:anchor="X4c125d94b2785beb880cd209672f3f8c24890da">
              <w:r w:rsidRPr="000035AB">
                <w:rPr>
                  <w:rStyle w:val="Hyperlink"/>
                </w:rPr>
                <w:t>MH02 - Màn hình Đăng nhập bằng tài khoản và mật khẩu</w:t>
              </w:r>
            </w:hyperlink>
            <w:r w:rsidRPr="000035AB">
              <w:t>.</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3</w:t>
            </w:r>
          </w:p>
        </w:tc>
        <w:tc>
          <w:tcPr>
            <w:tcW w:w="2549" w:type="dxa"/>
            <w:shd w:val="clear" w:color="auto" w:fill="auto"/>
          </w:tcPr>
          <w:p w:rsidR="00985B50" w:rsidRPr="000035AB" w:rsidRDefault="00DC6322" w:rsidP="000035AB">
            <w:pPr>
              <w:spacing w:before="60" w:after="60" w:line="240" w:lineRule="auto"/>
              <w:jc w:val="both"/>
            </w:pPr>
            <w:r w:rsidRPr="000035AB">
              <w:t>Quay lại trang chủ</w:t>
            </w:r>
          </w:p>
        </w:tc>
        <w:tc>
          <w:tcPr>
            <w:tcW w:w="1411" w:type="dxa"/>
            <w:shd w:val="clear" w:color="auto" w:fill="auto"/>
          </w:tcPr>
          <w:p w:rsidR="00985B50" w:rsidRPr="000035AB" w:rsidRDefault="00DC6322" w:rsidP="000035AB">
            <w:pPr>
              <w:spacing w:before="60" w:after="60" w:line="240" w:lineRule="auto"/>
              <w:jc w:val="both"/>
            </w:pPr>
            <w:r w:rsidRPr="000035AB">
              <w:t>Link/Button</w:t>
            </w:r>
          </w:p>
        </w:tc>
        <w:tc>
          <w:tcPr>
            <w:tcW w:w="4838" w:type="dxa"/>
            <w:shd w:val="clear" w:color="auto" w:fill="auto"/>
          </w:tcPr>
          <w:p w:rsidR="00985B50" w:rsidRPr="000035AB" w:rsidRDefault="00DC6322" w:rsidP="000035AB">
            <w:pPr>
              <w:spacing w:before="60" w:after="60" w:line="240" w:lineRule="auto"/>
              <w:jc w:val="both"/>
            </w:pPr>
            <w:r w:rsidRPr="000035AB">
              <w:t>Chuyển hướng người dùng quay về Trang chủ Website Khách hàng (hoặc đóng modal đăng nhập).</w:t>
            </w:r>
          </w:p>
        </w:tc>
      </w:tr>
    </w:tbl>
    <w:p w:rsidR="00985B50" w:rsidRPr="000035AB" w:rsidRDefault="000035AB" w:rsidP="000035AB">
      <w:pPr>
        <w:jc w:val="both"/>
      </w:pPr>
      <w:r w:rsidRPr="000035AB">
        <w:pict>
          <v:rect id="_x0000_i1026" style="width:0;height:1.5pt" o:hralign="center" o:hrstd="t" o:hr="t"/>
        </w:pict>
      </w:r>
    </w:p>
    <w:p w:rsidR="00985B50" w:rsidRPr="000035AB" w:rsidRDefault="00DC6322" w:rsidP="000035AB">
      <w:pPr>
        <w:pStyle w:val="Heading4"/>
        <w:jc w:val="both"/>
        <w:rPr>
          <w:rFonts w:cs="Times New Roman"/>
        </w:rPr>
      </w:pPr>
      <w:bookmarkStart w:id="7" w:name="X416f54014405f2d62cde2aa40f10034c2de29fd"/>
      <w:bookmarkEnd w:id="6"/>
      <w:bookmarkEnd w:id="3"/>
      <w:r w:rsidRPr="000035AB">
        <w:rPr>
          <w:rFonts w:cs="Times New Roman"/>
        </w:rPr>
        <w:t>4.1.5.3. MH02 - Màn hình Đăng nhập bằng tài khoản và mật khẩu</w:t>
      </w:r>
    </w:p>
    <w:p w:rsidR="00985B50" w:rsidRPr="000035AB" w:rsidRDefault="00DC6322" w:rsidP="000035AB">
      <w:pPr>
        <w:pStyle w:val="Heading5"/>
        <w:jc w:val="both"/>
        <w:rPr>
          <w:rFonts w:cs="Times New Roman"/>
        </w:rPr>
      </w:pPr>
      <w:bookmarkStart w:id="8" w:name="màn-hình-1"/>
      <w:r w:rsidRPr="000035AB">
        <w:rPr>
          <w:rFonts w:cs="Times New Roman"/>
        </w:rPr>
        <w:t>4.1.5.3.1. Màn hình</w:t>
      </w:r>
    </w:p>
    <w:p w:rsidR="00985B50" w:rsidRPr="000035AB" w:rsidRDefault="00DC6322" w:rsidP="000035AB">
      <w:pPr>
        <w:jc w:val="both"/>
      </w:pPr>
      <w:r w:rsidRPr="000035AB">
        <w:rPr>
          <w:noProof/>
        </w:rPr>
        <w:drawing>
          <wp:inline distT="0" distB="0" distL="0" distR="0">
            <wp:extent cx="5969000" cy="3365073"/>
            <wp:effectExtent l="0" t="0" r="0" b="0"/>
            <wp:docPr id="28" name="Picture" descr="Màn hình Đăng nhập bằng tài khoản và mật khẩu"/>
            <wp:cNvGraphicFramePr/>
            <a:graphic xmlns:a="http://schemas.openxmlformats.org/drawingml/2006/main">
              <a:graphicData uri="http://schemas.openxmlformats.org/drawingml/2006/picture">
                <pic:pic xmlns:pic="http://schemas.openxmlformats.org/drawingml/2006/picture">
                  <pic:nvPicPr>
                    <pic:cNvPr id="29" name="Picture" descr="images/UC001_Login.png"/>
                    <pic:cNvPicPr>
                      <a:picLocks noChangeAspect="1" noChangeArrowheads="1"/>
                    </pic:cNvPicPr>
                  </pic:nvPicPr>
                  <pic:blipFill>
                    <a:blip r:embed="rId7"/>
                    <a:stretch>
                      <a:fillRect/>
                    </a:stretch>
                  </pic:blipFill>
                  <pic:spPr bwMode="auto">
                    <a:xfrm>
                      <a:off x="0" y="0"/>
                      <a:ext cx="5969000" cy="3365073"/>
                    </a:xfrm>
                    <a:prstGeom prst="rect">
                      <a:avLst/>
                    </a:prstGeom>
                    <a:noFill/>
                    <a:ln w="9525">
                      <a:noFill/>
                      <a:headEnd/>
                      <a:tailEnd/>
                    </a:ln>
                  </pic:spPr>
                </pic:pic>
              </a:graphicData>
            </a:graphic>
          </wp:inline>
        </w:drawing>
      </w:r>
    </w:p>
    <w:p w:rsidR="00985B50" w:rsidRPr="000035AB" w:rsidRDefault="00DC6322" w:rsidP="000035AB">
      <w:pPr>
        <w:jc w:val="both"/>
      </w:pPr>
      <w:r w:rsidRPr="000035AB">
        <w:t>Màn hình Đăng nhập bằng tài khoản và mật khẩu</w:t>
      </w:r>
    </w:p>
    <w:p w:rsidR="00985B50" w:rsidRPr="000035AB" w:rsidRDefault="00DC6322" w:rsidP="000035AB">
      <w:pPr>
        <w:pStyle w:val="Heading5"/>
        <w:jc w:val="both"/>
        <w:rPr>
          <w:rFonts w:cs="Times New Roman"/>
        </w:rPr>
      </w:pPr>
      <w:bookmarkStart w:id="9" w:name="mô-tả-thông-tin-trên-màn-hình-1"/>
      <w:bookmarkEnd w:id="8"/>
      <w:r w:rsidRPr="000035AB">
        <w:rPr>
          <w:rFonts w:cs="Times New Roman"/>
        </w:rPr>
        <w:t>4.1.5.3.2. Mô tả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985B50" w:rsidRPr="000035AB" w:rsidTr="00DC6322">
        <w:trPr>
          <w:tblHeader/>
        </w:trPr>
        <w:tc>
          <w:tcPr>
            <w:tcW w:w="2362" w:type="dxa"/>
            <w:shd w:val="clear" w:color="auto" w:fill="auto"/>
          </w:tcPr>
          <w:p w:rsidR="00985B50" w:rsidRPr="000035AB" w:rsidRDefault="00DC6322" w:rsidP="000035AB">
            <w:pPr>
              <w:spacing w:before="60" w:after="60" w:line="240" w:lineRule="auto"/>
              <w:jc w:val="center"/>
              <w:rPr>
                <w:b/>
              </w:rPr>
            </w:pPr>
            <w:r w:rsidRPr="000035AB">
              <w:rPr>
                <w:b/>
              </w:rPr>
              <w:t>Trường thông tin</w:t>
            </w:r>
          </w:p>
        </w:tc>
        <w:tc>
          <w:tcPr>
            <w:tcW w:w="1584" w:type="dxa"/>
            <w:shd w:val="clear" w:color="auto" w:fill="auto"/>
          </w:tcPr>
          <w:p w:rsidR="00985B50" w:rsidRPr="000035AB" w:rsidRDefault="00DC6322" w:rsidP="000035AB">
            <w:pPr>
              <w:spacing w:before="60" w:after="60" w:line="240" w:lineRule="auto"/>
              <w:jc w:val="center"/>
              <w:rPr>
                <w:b/>
              </w:rPr>
            </w:pPr>
            <w:r w:rsidRPr="000035AB">
              <w:rPr>
                <w:b/>
              </w:rPr>
              <w:t>Kiểu dữ liệu</w:t>
            </w:r>
          </w:p>
        </w:tc>
        <w:tc>
          <w:tcPr>
            <w:tcW w:w="979" w:type="dxa"/>
            <w:shd w:val="clear" w:color="auto" w:fill="auto"/>
          </w:tcPr>
          <w:p w:rsidR="00985B50" w:rsidRPr="000035AB" w:rsidRDefault="00DC6322" w:rsidP="000035AB">
            <w:pPr>
              <w:spacing w:before="60" w:after="60" w:line="240" w:lineRule="auto"/>
              <w:jc w:val="center"/>
              <w:rPr>
                <w:b/>
              </w:rPr>
            </w:pPr>
            <w:r w:rsidRPr="000035AB">
              <w:rPr>
                <w:b/>
              </w:rPr>
              <w:t>Bắt buộc</w:t>
            </w:r>
          </w:p>
        </w:tc>
        <w:tc>
          <w:tcPr>
            <w:tcW w:w="979" w:type="dxa"/>
            <w:shd w:val="clear" w:color="auto" w:fill="auto"/>
          </w:tcPr>
          <w:p w:rsidR="00985B50" w:rsidRPr="000035AB" w:rsidRDefault="00DC6322" w:rsidP="000035AB">
            <w:pPr>
              <w:spacing w:before="60" w:after="60" w:line="240" w:lineRule="auto"/>
              <w:jc w:val="center"/>
              <w:rPr>
                <w:b/>
              </w:rPr>
            </w:pPr>
            <w:r w:rsidRPr="000035AB">
              <w:rPr>
                <w:b/>
              </w:rPr>
              <w:t>Mặc định</w:t>
            </w:r>
          </w:p>
        </w:tc>
        <w:tc>
          <w:tcPr>
            <w:tcW w:w="3773" w:type="dxa"/>
            <w:shd w:val="clear" w:color="auto" w:fill="auto"/>
          </w:tcPr>
          <w:p w:rsidR="00985B50" w:rsidRPr="000035AB" w:rsidRDefault="00DC6322" w:rsidP="000035AB">
            <w:pPr>
              <w:spacing w:before="60" w:after="60" w:line="240" w:lineRule="auto"/>
              <w:jc w:val="center"/>
              <w:rPr>
                <w:b/>
              </w:rPr>
            </w:pPr>
            <w:r w:rsidRPr="000035AB">
              <w:rPr>
                <w:b/>
              </w:rPr>
              <w:t>Mô tả</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Tên đăng nhập</w:t>
            </w:r>
          </w:p>
        </w:tc>
        <w:tc>
          <w:tcPr>
            <w:tcW w:w="1584" w:type="dxa"/>
            <w:shd w:val="clear" w:color="auto" w:fill="auto"/>
          </w:tcPr>
          <w:p w:rsidR="00985B50" w:rsidRPr="000035AB" w:rsidRDefault="00DC6322" w:rsidP="000035AB">
            <w:pPr>
              <w:spacing w:before="60" w:after="60" w:line="240" w:lineRule="auto"/>
              <w:jc w:val="both"/>
            </w:pPr>
            <w:r w:rsidRPr="000035AB">
              <w:t>String(255)</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Trống</w:t>
            </w:r>
          </w:p>
        </w:tc>
        <w:tc>
          <w:tcPr>
            <w:tcW w:w="3773" w:type="dxa"/>
            <w:shd w:val="clear" w:color="auto" w:fill="auto"/>
          </w:tcPr>
          <w:p w:rsidR="00985B50" w:rsidRPr="000035AB" w:rsidRDefault="00DC6322" w:rsidP="000035AB">
            <w:pPr>
              <w:spacing w:before="60" w:after="60" w:line="240" w:lineRule="auto"/>
            </w:pPr>
            <w:r w:rsidRPr="000035AB">
              <w:t>Control UI: Ô nhập văn bản (Input text).</w:t>
            </w:r>
            <w:r w:rsidRPr="000035AB">
              <w:br/>
              <w:t xml:space="preserve">- Nhập Tên đăng nhập, Email hoặc Mã số thuế doanh nghiệp </w:t>
            </w:r>
            <w:r w:rsidRPr="000035AB">
              <w:lastRenderedPageBreak/>
              <w:t>được cấp.</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lastRenderedPageBreak/>
              <w:t>Mật khẩu tài khoản</w:t>
            </w:r>
          </w:p>
        </w:tc>
        <w:tc>
          <w:tcPr>
            <w:tcW w:w="1584" w:type="dxa"/>
            <w:shd w:val="clear" w:color="auto" w:fill="auto"/>
          </w:tcPr>
          <w:p w:rsidR="00985B50" w:rsidRPr="000035AB" w:rsidRDefault="00DC6322" w:rsidP="000035AB">
            <w:pPr>
              <w:spacing w:before="60" w:after="60" w:line="240" w:lineRule="auto"/>
              <w:jc w:val="both"/>
            </w:pPr>
            <w:r w:rsidRPr="000035AB">
              <w:t>String(20)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Trống</w:t>
            </w:r>
          </w:p>
        </w:tc>
        <w:tc>
          <w:tcPr>
            <w:tcW w:w="3773" w:type="dxa"/>
            <w:shd w:val="clear" w:color="auto" w:fill="auto"/>
          </w:tcPr>
          <w:p w:rsidR="00985B50" w:rsidRPr="000035AB" w:rsidRDefault="00DC6322" w:rsidP="000035AB">
            <w:pPr>
              <w:spacing w:before="60" w:after="60" w:line="240" w:lineRule="auto"/>
            </w:pPr>
            <w:r w:rsidRPr="000035AB">
              <w:t>Control UI: Ô nhập mật khẩu (Password).</w:t>
            </w:r>
            <w:r w:rsidRPr="000035AB">
              <w:br/>
              <w:t>- Có biểu tượng con mắt để ẩn/hiện ký tự đã nhập.</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Ghi nhớ đăng nhập</w:t>
            </w:r>
          </w:p>
        </w:tc>
        <w:tc>
          <w:tcPr>
            <w:tcW w:w="1584" w:type="dxa"/>
            <w:shd w:val="clear" w:color="auto" w:fill="auto"/>
          </w:tcPr>
          <w:p w:rsidR="00985B50" w:rsidRPr="000035AB" w:rsidRDefault="00DC6322" w:rsidP="000035AB">
            <w:pPr>
              <w:spacing w:before="60" w:after="60" w:line="240" w:lineRule="auto"/>
              <w:jc w:val="both"/>
            </w:pPr>
            <w:r w:rsidRPr="000035AB">
              <w:t>Boolean</w:t>
            </w:r>
          </w:p>
        </w:tc>
        <w:tc>
          <w:tcPr>
            <w:tcW w:w="979" w:type="dxa"/>
            <w:shd w:val="clear" w:color="auto" w:fill="auto"/>
          </w:tcPr>
          <w:p w:rsidR="00985B50" w:rsidRPr="000035AB" w:rsidRDefault="00DC6322" w:rsidP="000035AB">
            <w:pPr>
              <w:spacing w:before="60" w:after="60" w:line="240" w:lineRule="auto"/>
              <w:jc w:val="both"/>
            </w:pPr>
            <w:r w:rsidRPr="000035AB">
              <w:t>Không</w:t>
            </w:r>
          </w:p>
        </w:tc>
        <w:tc>
          <w:tcPr>
            <w:tcW w:w="979" w:type="dxa"/>
            <w:shd w:val="clear" w:color="auto" w:fill="auto"/>
          </w:tcPr>
          <w:p w:rsidR="00985B50" w:rsidRPr="000035AB" w:rsidRDefault="00DC6322" w:rsidP="000035AB">
            <w:pPr>
              <w:spacing w:before="60" w:after="60" w:line="240" w:lineRule="auto"/>
              <w:jc w:val="both"/>
            </w:pPr>
            <w:r w:rsidRPr="000035AB">
              <w:t>Uncheck</w:t>
            </w:r>
          </w:p>
        </w:tc>
        <w:tc>
          <w:tcPr>
            <w:tcW w:w="3773" w:type="dxa"/>
            <w:shd w:val="clear" w:color="auto" w:fill="auto"/>
          </w:tcPr>
          <w:p w:rsidR="00985B50" w:rsidRPr="000035AB" w:rsidRDefault="00DC6322" w:rsidP="000035AB">
            <w:pPr>
              <w:spacing w:before="60" w:after="60" w:line="240" w:lineRule="auto"/>
            </w:pPr>
            <w:r w:rsidRPr="000035AB">
              <w:t>Control UI: Hộp kiểm (Checkbox).</w:t>
            </w:r>
            <w:r w:rsidRPr="000035AB">
              <w:br/>
              <w:t>- Cho phép lựa chọn ghi nhớ phiên đăng nhập (30 ngày) trên trình duyệt hiện tại.</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Quên mật khẩu?</w:t>
            </w:r>
          </w:p>
        </w:tc>
        <w:tc>
          <w:tcPr>
            <w:tcW w:w="1584" w:type="dxa"/>
            <w:shd w:val="clear" w:color="auto" w:fill="auto"/>
          </w:tcPr>
          <w:p w:rsidR="00985B50" w:rsidRPr="000035AB" w:rsidRDefault="00DC6322" w:rsidP="000035AB">
            <w:pPr>
              <w:spacing w:before="60" w:after="60" w:line="240" w:lineRule="auto"/>
              <w:jc w:val="both"/>
            </w:pPr>
            <w:r w:rsidRPr="000035AB">
              <w:t>Link</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3773" w:type="dxa"/>
            <w:shd w:val="clear" w:color="auto" w:fill="auto"/>
          </w:tcPr>
          <w:p w:rsidR="00985B50" w:rsidRPr="000035AB" w:rsidRDefault="00DC6322" w:rsidP="000035AB">
            <w:pPr>
              <w:spacing w:before="60" w:after="60" w:line="240" w:lineRule="auto"/>
              <w:jc w:val="both"/>
            </w:pPr>
            <w:r w:rsidRPr="000035AB">
              <w:t>Control UI: Liên kết văn bản (Link), đặt cùng hàng với checkbox “Ghi nhớ đăng nhập”.</w:t>
            </w:r>
          </w:p>
        </w:tc>
      </w:tr>
    </w:tbl>
    <w:p w:rsidR="00985B50" w:rsidRPr="000035AB" w:rsidRDefault="00DC6322" w:rsidP="000035AB">
      <w:pPr>
        <w:pStyle w:val="Heading5"/>
        <w:jc w:val="both"/>
        <w:rPr>
          <w:rFonts w:cs="Times New Roman"/>
        </w:rPr>
      </w:pPr>
      <w:bookmarkStart w:id="10" w:name="chức-năng-trên-màn-hình-1"/>
      <w:bookmarkEnd w:id="9"/>
      <w:r w:rsidRPr="000035AB">
        <w:rPr>
          <w:rFonts w:cs="Times New Roman"/>
        </w:rPr>
        <w:t>4.1.5.3.3. Chức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985B50" w:rsidRPr="000035AB" w:rsidTr="00DC6322">
        <w:trPr>
          <w:tblHeader/>
        </w:trPr>
        <w:tc>
          <w:tcPr>
            <w:tcW w:w="821" w:type="dxa"/>
            <w:shd w:val="clear" w:color="auto" w:fill="auto"/>
          </w:tcPr>
          <w:p w:rsidR="00985B50" w:rsidRPr="000035AB" w:rsidRDefault="00DC6322" w:rsidP="000035AB">
            <w:pPr>
              <w:spacing w:before="60" w:after="60" w:line="240" w:lineRule="auto"/>
              <w:jc w:val="center"/>
              <w:rPr>
                <w:b/>
              </w:rPr>
            </w:pPr>
            <w:r w:rsidRPr="000035AB">
              <w:rPr>
                <w:b/>
              </w:rPr>
              <w:t>STT</w:t>
            </w:r>
          </w:p>
        </w:tc>
        <w:tc>
          <w:tcPr>
            <w:tcW w:w="2549" w:type="dxa"/>
            <w:shd w:val="clear" w:color="auto" w:fill="auto"/>
          </w:tcPr>
          <w:p w:rsidR="00985B50" w:rsidRPr="000035AB" w:rsidRDefault="00DC6322" w:rsidP="000035AB">
            <w:pPr>
              <w:spacing w:before="60" w:after="60" w:line="240" w:lineRule="auto"/>
              <w:jc w:val="center"/>
              <w:rPr>
                <w:b/>
              </w:rPr>
            </w:pPr>
            <w:r w:rsidRPr="000035AB">
              <w:rPr>
                <w:b/>
              </w:rPr>
              <w:t>Tên chức năng</w:t>
            </w:r>
          </w:p>
        </w:tc>
        <w:tc>
          <w:tcPr>
            <w:tcW w:w="1411" w:type="dxa"/>
            <w:shd w:val="clear" w:color="auto" w:fill="auto"/>
          </w:tcPr>
          <w:p w:rsidR="00985B50" w:rsidRPr="000035AB" w:rsidRDefault="00DC6322" w:rsidP="000035AB">
            <w:pPr>
              <w:spacing w:before="60" w:after="60" w:line="240" w:lineRule="auto"/>
              <w:jc w:val="center"/>
              <w:rPr>
                <w:b/>
              </w:rPr>
            </w:pPr>
            <w:r w:rsidRPr="000035AB">
              <w:rPr>
                <w:b/>
              </w:rPr>
              <w:t>Định dạng</w:t>
            </w:r>
          </w:p>
        </w:tc>
        <w:tc>
          <w:tcPr>
            <w:tcW w:w="4838" w:type="dxa"/>
            <w:shd w:val="clear" w:color="auto" w:fill="auto"/>
          </w:tcPr>
          <w:p w:rsidR="00985B50" w:rsidRPr="000035AB" w:rsidRDefault="00DC6322" w:rsidP="000035AB">
            <w:pPr>
              <w:spacing w:before="60" w:after="60" w:line="240" w:lineRule="auto"/>
              <w:jc w:val="center"/>
              <w:rPr>
                <w:b/>
              </w:rPr>
            </w:pPr>
            <w:r w:rsidRPr="000035AB">
              <w:rPr>
                <w:b/>
              </w:rPr>
              <w:t>Mô tả</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1</w:t>
            </w:r>
          </w:p>
        </w:tc>
        <w:tc>
          <w:tcPr>
            <w:tcW w:w="2549" w:type="dxa"/>
            <w:shd w:val="clear" w:color="auto" w:fill="auto"/>
          </w:tcPr>
          <w:p w:rsidR="00985B50" w:rsidRPr="000035AB" w:rsidRDefault="00DC6322" w:rsidP="000035AB">
            <w:pPr>
              <w:spacing w:before="60" w:after="60" w:line="240" w:lineRule="auto"/>
              <w:jc w:val="both"/>
            </w:pPr>
            <w:r w:rsidRPr="000035AB">
              <w:t>Tích/Bỏ tích “Ghi nhớ đăng nhập”</w:t>
            </w:r>
          </w:p>
        </w:tc>
        <w:tc>
          <w:tcPr>
            <w:tcW w:w="1411" w:type="dxa"/>
            <w:shd w:val="clear" w:color="auto" w:fill="auto"/>
          </w:tcPr>
          <w:p w:rsidR="00985B50" w:rsidRPr="000035AB" w:rsidRDefault="00DC6322" w:rsidP="000035AB">
            <w:pPr>
              <w:spacing w:before="60" w:after="60" w:line="240" w:lineRule="auto"/>
              <w:jc w:val="both"/>
            </w:pPr>
            <w:r w:rsidRPr="000035AB">
              <w:t>Checkbox</w:t>
            </w:r>
          </w:p>
        </w:tc>
        <w:tc>
          <w:tcPr>
            <w:tcW w:w="4838" w:type="dxa"/>
            <w:shd w:val="clear" w:color="auto" w:fill="auto"/>
          </w:tcPr>
          <w:p w:rsidR="00985B50" w:rsidRPr="000035AB" w:rsidRDefault="00DC6322" w:rsidP="000035AB">
            <w:pPr>
              <w:spacing w:before="60" w:after="60" w:line="240" w:lineRule="auto"/>
            </w:pPr>
            <w:r w:rsidRPr="000035AB">
              <w:t>Người dùng click chọn hoặc bỏ chọn hộp kiểm để thiết lập thời hạn phiên làm việc:</w:t>
            </w:r>
            <w:r w:rsidRPr="000035AB">
              <w:br/>
              <w:t xml:space="preserve">- </w:t>
            </w:r>
            <w:r w:rsidRPr="000035AB">
              <w:rPr>
                <w:bCs/>
              </w:rPr>
              <w:t>Tích chọn (Check)</w:t>
            </w:r>
            <w:r w:rsidRPr="000035AB">
              <w:t>: Kích hoạt cơ chế ghi nhớ phiên. Khi người dùng đăng nhập thành công, hệ thống tạo mã Token an toàn (RememberMe Token) và ghi vào cookie bảo mật trên trình duyệt với thời hạn hiệu lực là 30 ngày.</w:t>
            </w:r>
            <w:r w:rsidRPr="000035AB">
              <w:br/>
              <w:t xml:space="preserve">- </w:t>
            </w:r>
            <w:r w:rsidRPr="000035AB">
              <w:rPr>
                <w:bCs/>
              </w:rPr>
              <w:t>Bỏ tích (Uncheck)</w:t>
            </w:r>
            <w:r w:rsidRPr="000035AB">
              <w:t>: Hủy cơ chế ghi nhớ phiên. Phiên đăng nhập chỉ có hiệu lực theo thời gian chờ phiên thông thường (Session Timeout mặc định 15 phút).</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2</w:t>
            </w:r>
          </w:p>
        </w:tc>
        <w:tc>
          <w:tcPr>
            <w:tcW w:w="2549" w:type="dxa"/>
            <w:shd w:val="clear" w:color="auto" w:fill="auto"/>
          </w:tcPr>
          <w:p w:rsidR="00985B50" w:rsidRPr="000035AB" w:rsidRDefault="00DC6322" w:rsidP="000035AB">
            <w:pPr>
              <w:spacing w:before="60" w:after="60" w:line="240" w:lineRule="auto"/>
              <w:jc w:val="both"/>
            </w:pPr>
            <w:r w:rsidRPr="000035AB">
              <w:t>Đăng nhập</w:t>
            </w:r>
          </w:p>
        </w:tc>
        <w:tc>
          <w:tcPr>
            <w:tcW w:w="1411" w:type="dxa"/>
            <w:shd w:val="clear" w:color="auto" w:fill="auto"/>
          </w:tcPr>
          <w:p w:rsidR="00985B50" w:rsidRPr="000035AB" w:rsidRDefault="00DC6322" w:rsidP="000035AB">
            <w:pPr>
              <w:spacing w:before="60" w:after="60" w:line="240" w:lineRule="auto"/>
              <w:jc w:val="both"/>
            </w:pPr>
            <w:r w:rsidRPr="000035AB">
              <w:t>Button</w:t>
            </w:r>
          </w:p>
        </w:tc>
        <w:tc>
          <w:tcPr>
            <w:tcW w:w="4838" w:type="dxa"/>
            <w:shd w:val="clear" w:color="auto" w:fill="auto"/>
          </w:tcPr>
          <w:p w:rsidR="00985B50" w:rsidRPr="000035AB" w:rsidRDefault="00DC6322" w:rsidP="000035AB">
            <w:pPr>
              <w:spacing w:before="60" w:after="60" w:line="240" w:lineRule="auto"/>
            </w:pPr>
            <w:r w:rsidRPr="000035AB">
              <w:t>Người dùng click nút để thực hiện đăng nhập bằng Tên đăng nhập và Mật khẩu được cấp. Hệ thống kiểm tra:</w:t>
            </w:r>
            <w:r w:rsidRPr="000035AB">
              <w:br/>
              <w:t xml:space="preserve">- </w:t>
            </w:r>
            <w:r w:rsidRPr="000035AB">
              <w:rPr>
                <w:bCs/>
              </w:rPr>
              <w:t>TH1 (Bỏ trống trường bắt buộc)</w:t>
            </w:r>
            <w:r w:rsidRPr="000035AB">
              <w:t xml:space="preserve">: Vi phạm quy tắc </w:t>
            </w:r>
            <w:r w:rsidRPr="000035AB">
              <w:rPr>
                <w:bCs/>
              </w:rPr>
              <w:t>[BR-VAL-001]</w:t>
            </w:r>
            <w:r w:rsidRPr="000035AB">
              <w:t xml:space="preserve">. Hệ thống highlight viền đỏ ô trống đầu tiên, hiển thị cảnh báo lỗi </w:t>
            </w:r>
            <w:r w:rsidRPr="000035AB">
              <w:rPr>
                <w:bCs/>
              </w:rPr>
              <w:t>[MSG-ERR-VAL-001]</w:t>
            </w:r>
            <w:r w:rsidRPr="000035AB">
              <w:t xml:space="preserve"> và tự động focus con trỏ vào ô lỗi. Không thực hiện đăng nhập.</w:t>
            </w:r>
            <w:r w:rsidRPr="000035AB">
              <w:br/>
              <w:t xml:space="preserve">- </w:t>
            </w:r>
            <w:r w:rsidRPr="000035AB">
              <w:rPr>
                <w:bCs/>
              </w:rPr>
              <w:t>TH2 (Dữ liệu không hợp lệ)</w:t>
            </w:r>
            <w:r w:rsidRPr="000035AB">
              <w:t>:</w:t>
            </w:r>
            <w:r w:rsidRPr="000035AB">
              <w:br/>
            </w:r>
            <w:r w:rsidRPr="000035AB">
              <w:lastRenderedPageBreak/>
              <w:t xml:space="preserve"> + Tên đăng nhập nhập theo định dạng Email nhưng không đúng chuẩn: Vi phạm quy tắc </w:t>
            </w:r>
            <w:r w:rsidRPr="000035AB">
              <w:rPr>
                <w:bCs/>
              </w:rPr>
              <w:t>[BR-VAL-002]</w:t>
            </w:r>
            <w:r w:rsidRPr="000035AB">
              <w:t xml:space="preserve">, hiển thị cảnh báo lỗi </w:t>
            </w:r>
            <w:r w:rsidRPr="000035AB">
              <w:rPr>
                <w:bCs/>
              </w:rPr>
              <w:t>[MSG-ERR-VAL-002]</w:t>
            </w:r>
            <w:r w:rsidRPr="000035AB">
              <w:t>.</w:t>
            </w:r>
            <w:r w:rsidRPr="000035AB">
              <w:br/>
              <w:t xml:space="preserve"> + Dữ liệu vượt quá độ dài quy định (Tên đăng nhập &gt; 255 ký tự, Mật khẩu &gt; 20 ký tự): Hiển thị cảnh báo lỗi </w:t>
            </w:r>
            <w:r w:rsidRPr="000035AB">
              <w:rPr>
                <w:bCs/>
              </w:rPr>
              <w:t>[MSG-ERR-UC001-008]</w:t>
            </w:r>
            <w:r w:rsidRPr="000035AB">
              <w:t xml:space="preserve"> tại trường tương ứng.</w:t>
            </w:r>
            <w:r w:rsidRPr="000035AB">
              <w:br/>
              <w:t xml:space="preserve"> Không thực hiện đăng nhập.</w:t>
            </w:r>
            <w:r w:rsidRPr="000035AB">
              <w:br/>
              <w:t xml:space="preserve">- </w:t>
            </w:r>
            <w:r w:rsidRPr="000035AB">
              <w:rPr>
                <w:bCs/>
              </w:rPr>
              <w:t>TH3 (Sai thông tin đăng nhập)</w:t>
            </w:r>
            <w:r w:rsidRPr="000035AB">
              <w:t xml:space="preserve">: Nếu Tên đăng nhập hoặc Mật khẩu không chính xác, tăng số lần nhập sai liên tiếp thêm 1 và hiển thị thông báo lỗi </w:t>
            </w:r>
            <w:r w:rsidRPr="000035AB">
              <w:rPr>
                <w:bCs/>
              </w:rPr>
              <w:t>[MSG-ERR-UC001-007]</w:t>
            </w:r>
            <w:r w:rsidRPr="000035AB">
              <w:t xml:space="preserve">. Nếu số lần nhập sai liên tiếp vượt quá giới hạn tối đa cấu hình tại </w:t>
            </w:r>
            <w:r w:rsidRPr="000035AB">
              <w:rPr>
                <w:bCs/>
              </w:rPr>
              <w:t>[Cấu hình các tham số bảo mật của hệ thống - BR-SEC-050]</w:t>
            </w:r>
            <w:r w:rsidRPr="000035AB">
              <w:t xml:space="preserve"> (mặc định là 5 lần), hệ thống tạm khóa quyền đăng nhập của tài khoản trong thời gian cấu hình (mặc định là 15 phút) và hiển thị thông báo lỗi </w:t>
            </w:r>
            <w:r w:rsidRPr="000035AB">
              <w:rPr>
                <w:bCs/>
              </w:rPr>
              <w:t>[MSG-ERR-SEC-001]</w:t>
            </w:r>
            <w:r w:rsidRPr="000035AB">
              <w:t>. Việc tạm khóa này không làm thay đổi trạng thái hoạt động chính của hồ sơ tài khoản.</w:t>
            </w:r>
            <w:r w:rsidRPr="000035AB">
              <w:br/>
              <w:t xml:space="preserve">- </w:t>
            </w:r>
            <w:r w:rsidRPr="000035AB">
              <w:rPr>
                <w:bCs/>
              </w:rPr>
              <w:t>TH4 (Hồ sơ tài khoản không được phép đăng nhập)</w:t>
            </w:r>
            <w:r w:rsidRPr="000035AB">
              <w:t xml:space="preserve">: Nếu hồ sơ tài khoản đang ở trạng thái Bị khóa hoặc Đóng, hệ thống từ chối đăng nhập và hiển thị thông báo lỗi </w:t>
            </w:r>
            <w:r w:rsidRPr="000035AB">
              <w:rPr>
                <w:bCs/>
              </w:rPr>
              <w:t>[MSG-ERR-UC001-006]</w:t>
            </w:r>
            <w:r w:rsidRPr="000035AB">
              <w:t>.</w:t>
            </w:r>
            <w:r w:rsidRPr="000035AB">
              <w:br/>
              <w:t xml:space="preserve">- </w:t>
            </w:r>
            <w:r w:rsidRPr="000035AB">
              <w:rPr>
                <w:bCs/>
              </w:rPr>
              <w:t>TH5 (Đổi mật khẩu lần đầu)</w:t>
            </w:r>
            <w:r w:rsidRPr="000035AB">
              <w:t xml:space="preserve">: Nếu tài khoản hợp lệ nhưng cờ bắt buộc đổi mật khẩu lần đầu đang bật (ForcePasswordChange = true), hệ thống chuyển hướng người dùng sang màn hình </w:t>
            </w:r>
            <w:hyperlink w:anchor="Xda4ae4a7d3840dc6f66b81f4de128b6222a6d1c">
              <w:r w:rsidRPr="000035AB">
                <w:rPr>
                  <w:rStyle w:val="Hyperlink"/>
                </w:rPr>
                <w:t>MH04 - Màn hình Đổi mật khẩu lần đầu / Mật khẩu hết hạn</w:t>
              </w:r>
            </w:hyperlink>
            <w:r w:rsidRPr="000035AB">
              <w:t>.</w:t>
            </w:r>
            <w:r w:rsidRPr="000035AB">
              <w:br/>
              <w:t xml:space="preserve">- </w:t>
            </w:r>
            <w:r w:rsidRPr="000035AB">
              <w:rPr>
                <w:bCs/>
              </w:rPr>
              <w:t>TH6 (Mật khẩu hết hạn)</w:t>
            </w:r>
            <w:r w:rsidRPr="000035AB">
              <w:t xml:space="preserve">: Nếu khoảng thời gian từ lần đổi mật khẩu gần nhất vượt quá thời hạn hiệu lực cấu hình tại </w:t>
            </w:r>
            <w:r w:rsidRPr="000035AB">
              <w:rPr>
                <w:bCs/>
              </w:rPr>
              <w:t>[Cấu hình thời hạn mật khẩu của hệ thống - BR-SEC-052]</w:t>
            </w:r>
            <w:r w:rsidRPr="000035AB">
              <w:t xml:space="preserve"> (mặc định là 90 ngày), hệ thống chuyển hướng người dùng sang màn hình </w:t>
            </w:r>
            <w:hyperlink w:anchor="Xda4ae4a7d3840dc6f66b81f4de128b6222a6d1c">
              <w:r w:rsidRPr="000035AB">
                <w:rPr>
                  <w:rStyle w:val="Hyperlink"/>
                </w:rPr>
                <w:t>MH04</w:t>
              </w:r>
            </w:hyperlink>
            <w:r w:rsidRPr="000035AB">
              <w:t xml:space="preserve"> kèm thông báo yêu cầu cập nhật mật khẩu </w:t>
            </w:r>
            <w:r w:rsidRPr="000035AB">
              <w:lastRenderedPageBreak/>
              <w:t>đã hết hạn.</w:t>
            </w:r>
            <w:r w:rsidRPr="000035AB">
              <w:br/>
              <w:t xml:space="preserve">- </w:t>
            </w:r>
            <w:r w:rsidRPr="000035AB">
              <w:rPr>
                <w:bCs/>
              </w:rPr>
              <w:t>TH7 (Xác thực MFA)</w:t>
            </w:r>
            <w:r w:rsidRPr="000035AB">
              <w:t xml:space="preserve">: Nếu nhóm tài khoản được kích hoạt cơ chế xác thực đa nhân tố tại </w:t>
            </w:r>
            <w:r w:rsidRPr="000035AB">
              <w:rPr>
                <w:bCs/>
              </w:rPr>
              <w:t>[Cấu hình bảo mật đa nhân tố - MFA]</w:t>
            </w:r>
            <w:r w:rsidRPr="000035AB">
              <w:t xml:space="preserve">, hệ thống sinh mã OTP ngẫu nhiên gửi qua Email đăng ký và chuyển hướng sang màn hình </w:t>
            </w:r>
            <w:hyperlink w:anchor="Xc39cd53dec14a8ab7260040510201a3cd30b1fd">
              <w:r w:rsidRPr="000035AB">
                <w:rPr>
                  <w:rStyle w:val="Hyperlink"/>
                </w:rPr>
                <w:t>MH05 - Màn hình Xác thực OTP qua Email (MFA)</w:t>
              </w:r>
            </w:hyperlink>
            <w:r w:rsidRPr="000035AB">
              <w:t>.</w:t>
            </w:r>
            <w:r w:rsidRPr="000035AB">
              <w:br/>
              <w:t xml:space="preserve">- </w:t>
            </w:r>
            <w:r w:rsidRPr="000035AB">
              <w:rPr>
                <w:bCs/>
              </w:rPr>
              <w:t>TH Hợp lệ (Đăng nhập thành công)</w:t>
            </w:r>
            <w:r w:rsidRPr="000035AB">
              <w:t>: Reset số lần nhập sai về 0, khởi tạo phiên làm việc (Session) với thời gian timeout cấu hình (mặc định 15 phút), ghi nhận nhật ký đăng nhập (Audit Log) và chuyển hướng người dùng về Trang chủ.</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lastRenderedPageBreak/>
              <w:t>3</w:t>
            </w:r>
          </w:p>
        </w:tc>
        <w:tc>
          <w:tcPr>
            <w:tcW w:w="2549" w:type="dxa"/>
            <w:shd w:val="clear" w:color="auto" w:fill="auto"/>
          </w:tcPr>
          <w:p w:rsidR="00985B50" w:rsidRPr="000035AB" w:rsidRDefault="00DC6322" w:rsidP="000035AB">
            <w:pPr>
              <w:spacing w:before="60" w:after="60" w:line="240" w:lineRule="auto"/>
              <w:jc w:val="both"/>
            </w:pPr>
            <w:r w:rsidRPr="000035AB">
              <w:t>Quên mật khẩu?</w:t>
            </w:r>
          </w:p>
        </w:tc>
        <w:tc>
          <w:tcPr>
            <w:tcW w:w="1411" w:type="dxa"/>
            <w:shd w:val="clear" w:color="auto" w:fill="auto"/>
          </w:tcPr>
          <w:p w:rsidR="00985B50" w:rsidRPr="000035AB" w:rsidRDefault="00DC6322" w:rsidP="000035AB">
            <w:pPr>
              <w:spacing w:before="60" w:after="60" w:line="240" w:lineRule="auto"/>
              <w:jc w:val="both"/>
            </w:pPr>
            <w:r w:rsidRPr="000035AB">
              <w:t>Link</w:t>
            </w:r>
          </w:p>
        </w:tc>
        <w:tc>
          <w:tcPr>
            <w:tcW w:w="4838" w:type="dxa"/>
            <w:shd w:val="clear" w:color="auto" w:fill="auto"/>
          </w:tcPr>
          <w:p w:rsidR="00985B50" w:rsidRPr="000035AB" w:rsidRDefault="00DC6322" w:rsidP="000035AB">
            <w:pPr>
              <w:spacing w:before="60" w:after="60" w:line="240" w:lineRule="auto"/>
            </w:pPr>
            <w:r w:rsidRPr="000035AB">
              <w:t>Người dùng click liên kết khi không nhớ mật khẩu. Hệ thống lấy trực tiếp giá trị hiện có tại ô “Tên đăng nhập” phía trên và kiểm tra:</w:t>
            </w:r>
            <w:r w:rsidRPr="000035AB">
              <w:br/>
              <w:t xml:space="preserve">- </w:t>
            </w:r>
            <w:r w:rsidRPr="000035AB">
              <w:rPr>
                <w:bCs/>
              </w:rPr>
              <w:t>TH1 (Chưa nhập Tên đăng nhập)</w:t>
            </w:r>
            <w:r w:rsidRPr="000035AB">
              <w:t xml:space="preserve">: Nếu ô “Tên đăng nhập” đang để trống, vi phạm [BR-VAL-001]. Hệ thống focus, highlight viền đỏ ô “Tên đăng nhập” và hiển thị thông báo lỗi </w:t>
            </w:r>
            <w:r w:rsidRPr="000035AB">
              <w:rPr>
                <w:bCs/>
              </w:rPr>
              <w:t>[MSG-ERR-VAL-001]</w:t>
            </w:r>
            <w:r w:rsidRPr="000035AB">
              <w:t xml:space="preserve"> yêu cầu nhập Tên đăng nhập trước khi yêu cầu cấp lại mật khẩu. Không thực hiện gửi yêu cầu.</w:t>
            </w:r>
            <w:r w:rsidRPr="000035AB">
              <w:br/>
              <w:t xml:space="preserve">- </w:t>
            </w:r>
            <w:r w:rsidRPr="000035AB">
              <w:rPr>
                <w:bCs/>
              </w:rPr>
              <w:t>TH2 (Tên đăng nhập không tồn tại hoặc không có phương thức đăng nhập Nội bộ)</w:t>
            </w:r>
            <w:r w:rsidRPr="000035AB">
              <w:t xml:space="preserve">: Nếu giá trị nhập không khớp với bất kỳ tài khoản nào trên hệ thống hoặc tài khoản này chỉ đăng nhập qua VNeID mà không quản lý mật khẩu Nội bộ, hệ thống hiển thị </w:t>
            </w:r>
            <w:r w:rsidRPr="000035AB">
              <w:rPr>
                <w:bCs/>
              </w:rPr>
              <w:t>[MSG-ERR-UC001-003]</w:t>
            </w:r>
            <w:r w:rsidRPr="000035AB">
              <w:t>.</w:t>
            </w:r>
            <w:r w:rsidRPr="000035AB">
              <w:br/>
              <w:t xml:space="preserve">- </w:t>
            </w:r>
            <w:r w:rsidRPr="000035AB">
              <w:rPr>
                <w:bCs/>
              </w:rPr>
              <w:t>TH3 (Hồ sơ tài khoản Bị khóa hoặc Đóng)</w:t>
            </w:r>
            <w:r w:rsidRPr="000035AB">
              <w:t xml:space="preserve">: Nếu tài khoản đang ở trạng thái Bị khóa hoặc Đóng, hệ thống từ chối cấp lại mật khẩu và hiển thị </w:t>
            </w:r>
            <w:r w:rsidRPr="000035AB">
              <w:rPr>
                <w:bCs/>
              </w:rPr>
              <w:t>[MSG-ERR-UC001-006]</w:t>
            </w:r>
            <w:r w:rsidRPr="000035AB">
              <w:t>.</w:t>
            </w:r>
            <w:r w:rsidRPr="000035AB">
              <w:br/>
              <w:t xml:space="preserve">- </w:t>
            </w:r>
            <w:r w:rsidRPr="000035AB">
              <w:rPr>
                <w:bCs/>
              </w:rPr>
              <w:t>TH Hợp lệ</w:t>
            </w:r>
            <w:r w:rsidRPr="000035AB">
              <w:t>:</w:t>
            </w:r>
            <w:r w:rsidRPr="000035AB">
              <w:br/>
              <w:t xml:space="preserve"> + Hệ thống tự động tạo mật khẩu tạm thời ngẫu nhiên mới đáp ứng quy chuẩn độ phức </w:t>
            </w:r>
            <w:r w:rsidRPr="000035AB">
              <w:lastRenderedPageBreak/>
              <w:t xml:space="preserve">tạp </w:t>
            </w:r>
            <w:r w:rsidRPr="000035AB">
              <w:rPr>
                <w:bCs/>
              </w:rPr>
              <w:t>[BR-VAL-006]</w:t>
            </w:r>
            <w:r w:rsidRPr="000035AB">
              <w:t>.</w:t>
            </w:r>
            <w:r w:rsidRPr="000035AB">
              <w:br/>
              <w:t xml:space="preserve"> + Mã hóa băm một chiều (Hash + Salt) mật khẩu tạm thời trước khi cập nhật vào CSDL.</w:t>
            </w:r>
            <w:r w:rsidRPr="000035AB">
              <w:br/>
              <w:t xml:space="preserve"> + Kích hoạt cờ bắt buộc đổi mật khẩu ở lần đăng nhập tiếp theo (ForcePasswordChange = True).</w:t>
            </w:r>
            <w:r w:rsidRPr="000035AB">
              <w:br/>
              <w:t xml:space="preserve"> + Gửi email thông báo tài khoản kèm mật khẩu tạm thời mới đến địa chỉ Email đã liên kết với tài khoản.</w:t>
            </w:r>
            <w:r w:rsidRPr="000035AB">
              <w:br/>
              <w:t xml:space="preserve"> + Ghi nhận nhật ký hệ thống (Audit Log).</w:t>
            </w:r>
            <w:r w:rsidRPr="000035AB">
              <w:br/>
              <w:t xml:space="preserve"> + Hiển thị thông báo thành công </w:t>
            </w:r>
            <w:r w:rsidRPr="000035AB">
              <w:rPr>
                <w:bCs/>
              </w:rPr>
              <w:t>[MSG-SUC-UC001-001]</w:t>
            </w:r>
            <w:r w:rsidRPr="000035AB">
              <w:t>.</w:t>
            </w:r>
            <w:r w:rsidRPr="000035AB">
              <w:br/>
              <w:t xml:space="preserve"> + Giữ nguyên tại màn hình MH02 (không chuyển trang) để người dùng nhập mật khẩu tạm thời vừa nhận được và đăng nhập lại.</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lastRenderedPageBreak/>
              <w:t>4</w:t>
            </w:r>
          </w:p>
        </w:tc>
        <w:tc>
          <w:tcPr>
            <w:tcW w:w="2549" w:type="dxa"/>
            <w:shd w:val="clear" w:color="auto" w:fill="auto"/>
          </w:tcPr>
          <w:p w:rsidR="00985B50" w:rsidRPr="000035AB" w:rsidRDefault="00DC6322" w:rsidP="000035AB">
            <w:pPr>
              <w:spacing w:before="60" w:after="60" w:line="240" w:lineRule="auto"/>
              <w:jc w:val="both"/>
            </w:pPr>
            <w:r w:rsidRPr="000035AB">
              <w:t>Chọn phương thức khác</w:t>
            </w:r>
          </w:p>
        </w:tc>
        <w:tc>
          <w:tcPr>
            <w:tcW w:w="1411" w:type="dxa"/>
            <w:shd w:val="clear" w:color="auto" w:fill="auto"/>
          </w:tcPr>
          <w:p w:rsidR="00985B50" w:rsidRPr="000035AB" w:rsidRDefault="00DC6322" w:rsidP="000035AB">
            <w:pPr>
              <w:spacing w:before="60" w:after="60" w:line="240" w:lineRule="auto"/>
              <w:jc w:val="both"/>
            </w:pPr>
            <w:r w:rsidRPr="000035AB">
              <w:t>Link</w:t>
            </w:r>
          </w:p>
        </w:tc>
        <w:tc>
          <w:tcPr>
            <w:tcW w:w="4838" w:type="dxa"/>
            <w:shd w:val="clear" w:color="auto" w:fill="auto"/>
          </w:tcPr>
          <w:p w:rsidR="00985B50" w:rsidRPr="000035AB" w:rsidRDefault="00DC6322" w:rsidP="000035AB">
            <w:pPr>
              <w:spacing w:before="60" w:after="60" w:line="240" w:lineRule="auto"/>
              <w:jc w:val="both"/>
            </w:pPr>
            <w:r w:rsidRPr="000035AB">
              <w:t xml:space="preserve">Đóng form đăng nhập bằng tài khoản/mật khẩu, xóa dữ liệu đã nhập và quay lại màn hình </w:t>
            </w:r>
            <w:hyperlink w:anchor="X2676b347645f0201cd0a35f81f54c4bf507c805">
              <w:r w:rsidRPr="000035AB">
                <w:rPr>
                  <w:rStyle w:val="Hyperlink"/>
                </w:rPr>
                <w:t>MH01 - Màn hình Đăng nhập khách hàng</w:t>
              </w:r>
            </w:hyperlink>
            <w:r w:rsidRPr="000035AB">
              <w:t>.</w:t>
            </w:r>
          </w:p>
        </w:tc>
      </w:tr>
    </w:tbl>
    <w:p w:rsidR="00985B50" w:rsidRPr="000035AB" w:rsidRDefault="000035AB" w:rsidP="000035AB">
      <w:pPr>
        <w:jc w:val="both"/>
      </w:pPr>
      <w:r w:rsidRPr="000035AB">
        <w:pict>
          <v:rect id="_x0000_i1027" style="width:0;height:1.5pt" o:hralign="center" o:hrstd="t" o:hr="t"/>
        </w:pict>
      </w:r>
    </w:p>
    <w:p w:rsidR="00985B50" w:rsidRPr="000035AB" w:rsidRDefault="00DC6322" w:rsidP="000035AB">
      <w:pPr>
        <w:pStyle w:val="Heading4"/>
        <w:jc w:val="both"/>
        <w:rPr>
          <w:rFonts w:cs="Times New Roman"/>
        </w:rPr>
      </w:pPr>
      <w:bookmarkStart w:id="11" w:name="X7de0f59ef5425cdf2945e32ae18ed0af45d2bf1"/>
      <w:bookmarkEnd w:id="10"/>
      <w:bookmarkEnd w:id="7"/>
      <w:r w:rsidRPr="000035AB">
        <w:rPr>
          <w:rFonts w:cs="Times New Roman"/>
        </w:rPr>
        <w:t>4.1.5.4. MH03 - Màn hình Xác nhận và Đăng ký thông tin tài khoản qua VNeID</w:t>
      </w:r>
    </w:p>
    <w:p w:rsidR="00985B50" w:rsidRPr="000035AB" w:rsidRDefault="00DC6322" w:rsidP="000035AB">
      <w:pPr>
        <w:pStyle w:val="Heading5"/>
        <w:jc w:val="both"/>
        <w:rPr>
          <w:rFonts w:cs="Times New Roman"/>
        </w:rPr>
      </w:pPr>
      <w:bookmarkStart w:id="12" w:name="màn-hình-2"/>
      <w:r w:rsidRPr="000035AB">
        <w:rPr>
          <w:rFonts w:cs="Times New Roman"/>
        </w:rPr>
        <w:t>4.1.5.4.1. Màn hình</w:t>
      </w:r>
    </w:p>
    <w:tbl>
      <w:tblPr>
        <w:tblStyle w:val="TableGrid"/>
        <w:tblW w:w="5000" w:type="pct"/>
        <w:tblLook w:val="04A0" w:firstRow="1" w:lastRow="0" w:firstColumn="1" w:lastColumn="0" w:noHBand="0" w:noVBand="1"/>
      </w:tblPr>
      <w:tblGrid>
        <w:gridCol w:w="9617"/>
      </w:tblGrid>
      <w:tr w:rsidR="00985B50" w:rsidRPr="000035AB" w:rsidTr="00DC6322">
        <w:trPr>
          <w:tblHeader/>
        </w:trPr>
        <w:tc>
          <w:tcPr>
            <w:tcW w:w="0" w:type="auto"/>
            <w:shd w:val="clear" w:color="auto" w:fill="auto"/>
          </w:tcPr>
          <w:p w:rsidR="00985B50" w:rsidRPr="000035AB" w:rsidRDefault="00DC6322" w:rsidP="000035AB">
            <w:pPr>
              <w:spacing w:before="60" w:after="60" w:line="240" w:lineRule="auto"/>
              <w:jc w:val="center"/>
              <w:rPr>
                <w:b/>
              </w:rPr>
            </w:pPr>
            <w:r w:rsidRPr="000035AB">
              <w:rPr>
                <w:b/>
              </w:rPr>
              <w:t>Màn hình Xác nhận và Đăng ký thông tin qua VNeID</w:t>
            </w:r>
          </w:p>
        </w:tc>
      </w:tr>
    </w:tbl>
    <w:p w:rsidR="00985B50" w:rsidRPr="000035AB" w:rsidRDefault="00DC6322" w:rsidP="000035AB">
      <w:pPr>
        <w:jc w:val="both"/>
      </w:pPr>
      <w:r w:rsidRPr="000035AB">
        <w:t>Màn hình Xác nhận và Đăng ký thông tin qua VNeID</w:t>
      </w:r>
    </w:p>
    <w:p w:rsidR="00985B50" w:rsidRPr="000035AB" w:rsidRDefault="00DC6322" w:rsidP="000035AB">
      <w:pPr>
        <w:pStyle w:val="Heading5"/>
        <w:jc w:val="both"/>
        <w:rPr>
          <w:rFonts w:cs="Times New Roman"/>
        </w:rPr>
      </w:pPr>
      <w:bookmarkStart w:id="13" w:name="mô-tả-thông-tin-trên-màn-hình-2"/>
      <w:bookmarkEnd w:id="12"/>
      <w:r w:rsidRPr="000035AB">
        <w:rPr>
          <w:rFonts w:cs="Times New Roman"/>
        </w:rPr>
        <w:t>4.1.5.4.2. Mô tả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985B50" w:rsidRPr="000035AB" w:rsidTr="00DC6322">
        <w:trPr>
          <w:tblHeader/>
        </w:trPr>
        <w:tc>
          <w:tcPr>
            <w:tcW w:w="2362" w:type="dxa"/>
            <w:shd w:val="clear" w:color="auto" w:fill="auto"/>
          </w:tcPr>
          <w:p w:rsidR="00985B50" w:rsidRPr="000035AB" w:rsidRDefault="00DC6322" w:rsidP="000035AB">
            <w:pPr>
              <w:spacing w:before="60" w:after="60" w:line="240" w:lineRule="auto"/>
              <w:jc w:val="center"/>
              <w:rPr>
                <w:b/>
              </w:rPr>
            </w:pPr>
            <w:r w:rsidRPr="000035AB">
              <w:rPr>
                <w:b/>
              </w:rPr>
              <w:t>Trường thông tin</w:t>
            </w:r>
          </w:p>
        </w:tc>
        <w:tc>
          <w:tcPr>
            <w:tcW w:w="1584" w:type="dxa"/>
            <w:shd w:val="clear" w:color="auto" w:fill="auto"/>
          </w:tcPr>
          <w:p w:rsidR="00985B50" w:rsidRPr="000035AB" w:rsidRDefault="00DC6322" w:rsidP="000035AB">
            <w:pPr>
              <w:spacing w:before="60" w:after="60" w:line="240" w:lineRule="auto"/>
              <w:jc w:val="center"/>
              <w:rPr>
                <w:b/>
              </w:rPr>
            </w:pPr>
            <w:r w:rsidRPr="000035AB">
              <w:rPr>
                <w:b/>
              </w:rPr>
              <w:t>Kiểu dữ liệu</w:t>
            </w:r>
          </w:p>
        </w:tc>
        <w:tc>
          <w:tcPr>
            <w:tcW w:w="979" w:type="dxa"/>
            <w:shd w:val="clear" w:color="auto" w:fill="auto"/>
          </w:tcPr>
          <w:p w:rsidR="00985B50" w:rsidRPr="000035AB" w:rsidRDefault="00DC6322" w:rsidP="000035AB">
            <w:pPr>
              <w:spacing w:before="60" w:after="60" w:line="240" w:lineRule="auto"/>
              <w:jc w:val="center"/>
              <w:rPr>
                <w:b/>
              </w:rPr>
            </w:pPr>
            <w:r w:rsidRPr="000035AB">
              <w:rPr>
                <w:b/>
              </w:rPr>
              <w:t>Bắt buộc</w:t>
            </w:r>
          </w:p>
        </w:tc>
        <w:tc>
          <w:tcPr>
            <w:tcW w:w="979" w:type="dxa"/>
            <w:shd w:val="clear" w:color="auto" w:fill="auto"/>
          </w:tcPr>
          <w:p w:rsidR="00985B50" w:rsidRPr="000035AB" w:rsidRDefault="00DC6322" w:rsidP="000035AB">
            <w:pPr>
              <w:spacing w:before="60" w:after="60" w:line="240" w:lineRule="auto"/>
              <w:jc w:val="center"/>
              <w:rPr>
                <w:b/>
              </w:rPr>
            </w:pPr>
            <w:r w:rsidRPr="000035AB">
              <w:rPr>
                <w:b/>
              </w:rPr>
              <w:t>Mặc định</w:t>
            </w:r>
          </w:p>
        </w:tc>
        <w:tc>
          <w:tcPr>
            <w:tcW w:w="3773" w:type="dxa"/>
            <w:shd w:val="clear" w:color="auto" w:fill="auto"/>
          </w:tcPr>
          <w:p w:rsidR="00985B50" w:rsidRPr="000035AB" w:rsidRDefault="00DC6322" w:rsidP="000035AB">
            <w:pPr>
              <w:spacing w:before="60" w:after="60" w:line="240" w:lineRule="auto"/>
              <w:jc w:val="center"/>
              <w:rPr>
                <w:b/>
              </w:rPr>
            </w:pPr>
            <w:r w:rsidRPr="000035AB">
              <w:rPr>
                <w:b/>
              </w:rPr>
              <w:t>Mô tả</w:t>
            </w:r>
          </w:p>
        </w:tc>
      </w:tr>
      <w:tr w:rsidR="00DC6322" w:rsidRPr="000035AB" w:rsidTr="00D94CFE">
        <w:tc>
          <w:tcPr>
            <w:tcW w:w="9677" w:type="dxa"/>
            <w:gridSpan w:val="5"/>
            <w:shd w:val="clear" w:color="auto" w:fill="auto"/>
          </w:tcPr>
          <w:p w:rsidR="00DC6322" w:rsidRPr="000035AB" w:rsidRDefault="00DC6322" w:rsidP="000035AB">
            <w:pPr>
              <w:spacing w:before="60" w:after="60" w:line="240" w:lineRule="auto"/>
              <w:jc w:val="both"/>
            </w:pPr>
            <w:r w:rsidRPr="000035AB">
              <w:rPr>
                <w:b/>
                <w:bCs/>
              </w:rPr>
              <w:t>I. Thông tin chung</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Tài khoản đăng ký</w:t>
            </w:r>
          </w:p>
        </w:tc>
        <w:tc>
          <w:tcPr>
            <w:tcW w:w="1584" w:type="dxa"/>
            <w:shd w:val="clear" w:color="auto" w:fill="auto"/>
          </w:tcPr>
          <w:p w:rsidR="00985B50" w:rsidRPr="000035AB" w:rsidRDefault="00DC6322" w:rsidP="000035AB">
            <w:pPr>
              <w:spacing w:before="60" w:after="60" w:line="240" w:lineRule="auto"/>
              <w:jc w:val="both"/>
            </w:pPr>
            <w:r w:rsidRPr="000035AB">
              <w:t>Boolean</w:t>
            </w:r>
          </w:p>
        </w:tc>
        <w:tc>
          <w:tcPr>
            <w:tcW w:w="979" w:type="dxa"/>
            <w:shd w:val="clear" w:color="auto" w:fill="auto"/>
          </w:tcPr>
          <w:p w:rsidR="00985B50" w:rsidRPr="000035AB" w:rsidRDefault="00DC6322" w:rsidP="000035AB">
            <w:pPr>
              <w:spacing w:before="60" w:after="60" w:line="240" w:lineRule="auto"/>
              <w:jc w:val="both"/>
            </w:pPr>
            <w:r w:rsidRPr="000035AB">
              <w:t>Không</w:t>
            </w:r>
          </w:p>
        </w:tc>
        <w:tc>
          <w:tcPr>
            <w:tcW w:w="979" w:type="dxa"/>
            <w:shd w:val="clear" w:color="auto" w:fill="auto"/>
          </w:tcPr>
          <w:p w:rsidR="00985B50" w:rsidRPr="000035AB" w:rsidRDefault="00DC6322" w:rsidP="000035AB">
            <w:pPr>
              <w:spacing w:before="60" w:after="60" w:line="240" w:lineRule="auto"/>
              <w:jc w:val="both"/>
            </w:pPr>
            <w:r w:rsidRPr="000035AB">
              <w:t>Uncheck</w:t>
            </w:r>
          </w:p>
        </w:tc>
        <w:tc>
          <w:tcPr>
            <w:tcW w:w="3773" w:type="dxa"/>
            <w:shd w:val="clear" w:color="auto" w:fill="auto"/>
          </w:tcPr>
          <w:p w:rsidR="00985B50" w:rsidRPr="000035AB" w:rsidRDefault="00DC6322" w:rsidP="000035AB">
            <w:pPr>
              <w:spacing w:before="60" w:after="60" w:line="240" w:lineRule="auto"/>
            </w:pPr>
            <w:r w:rsidRPr="000035AB">
              <w:t>Control UI: Checkbox.</w:t>
            </w:r>
            <w:r w:rsidRPr="000035AB">
              <w:br/>
              <w:t>- Chọn nhu cầu sử dụng nhóm chức năng đăng ký BPBĐ.</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Tài khoản tra cứu</w:t>
            </w:r>
          </w:p>
        </w:tc>
        <w:tc>
          <w:tcPr>
            <w:tcW w:w="1584" w:type="dxa"/>
            <w:shd w:val="clear" w:color="auto" w:fill="auto"/>
          </w:tcPr>
          <w:p w:rsidR="00985B50" w:rsidRPr="000035AB" w:rsidRDefault="00DC6322" w:rsidP="000035AB">
            <w:pPr>
              <w:spacing w:before="60" w:after="60" w:line="240" w:lineRule="auto"/>
              <w:jc w:val="both"/>
            </w:pPr>
            <w:r w:rsidRPr="000035AB">
              <w:t>Boolean</w:t>
            </w:r>
          </w:p>
        </w:tc>
        <w:tc>
          <w:tcPr>
            <w:tcW w:w="979" w:type="dxa"/>
            <w:shd w:val="clear" w:color="auto" w:fill="auto"/>
          </w:tcPr>
          <w:p w:rsidR="00985B50" w:rsidRPr="000035AB" w:rsidRDefault="00DC6322" w:rsidP="000035AB">
            <w:pPr>
              <w:spacing w:before="60" w:after="60" w:line="240" w:lineRule="auto"/>
              <w:jc w:val="both"/>
            </w:pPr>
            <w:r w:rsidRPr="000035AB">
              <w:t>Không</w:t>
            </w:r>
          </w:p>
        </w:tc>
        <w:tc>
          <w:tcPr>
            <w:tcW w:w="979" w:type="dxa"/>
            <w:shd w:val="clear" w:color="auto" w:fill="auto"/>
          </w:tcPr>
          <w:p w:rsidR="00985B50" w:rsidRPr="000035AB" w:rsidRDefault="00DC6322" w:rsidP="000035AB">
            <w:pPr>
              <w:spacing w:before="60" w:after="60" w:line="240" w:lineRule="auto"/>
              <w:jc w:val="both"/>
            </w:pPr>
            <w:r w:rsidRPr="000035AB">
              <w:t>Uncheck</w:t>
            </w:r>
          </w:p>
        </w:tc>
        <w:tc>
          <w:tcPr>
            <w:tcW w:w="3773" w:type="dxa"/>
            <w:shd w:val="clear" w:color="auto" w:fill="auto"/>
          </w:tcPr>
          <w:p w:rsidR="00985B50" w:rsidRPr="000035AB" w:rsidRDefault="00DC6322" w:rsidP="000035AB">
            <w:pPr>
              <w:spacing w:before="60" w:after="60" w:line="240" w:lineRule="auto"/>
            </w:pPr>
            <w:r w:rsidRPr="000035AB">
              <w:t>Control UI: Checkbox.</w:t>
            </w:r>
            <w:r w:rsidRPr="000035AB">
              <w:br/>
              <w:t xml:space="preserve">- Chọn nhu cầu sử dụng nhóm chức năng tra cứu/cấp mã số sử </w:t>
            </w:r>
            <w:r w:rsidRPr="000035AB">
              <w:lastRenderedPageBreak/>
              <w:t>dụng CSDL.</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lastRenderedPageBreak/>
              <w:t>Thiết lập đăng nhập bằng Email/Mật khẩu</w:t>
            </w:r>
          </w:p>
        </w:tc>
        <w:tc>
          <w:tcPr>
            <w:tcW w:w="1584" w:type="dxa"/>
            <w:shd w:val="clear" w:color="auto" w:fill="auto"/>
          </w:tcPr>
          <w:p w:rsidR="00985B50" w:rsidRPr="000035AB" w:rsidRDefault="00DC6322" w:rsidP="000035AB">
            <w:pPr>
              <w:spacing w:before="60" w:after="60" w:line="240" w:lineRule="auto"/>
              <w:jc w:val="both"/>
            </w:pPr>
            <w:r w:rsidRPr="000035AB">
              <w:t>Boolean</w:t>
            </w:r>
          </w:p>
        </w:tc>
        <w:tc>
          <w:tcPr>
            <w:tcW w:w="979" w:type="dxa"/>
            <w:shd w:val="clear" w:color="auto" w:fill="auto"/>
          </w:tcPr>
          <w:p w:rsidR="00985B50" w:rsidRPr="000035AB" w:rsidRDefault="00DC6322" w:rsidP="000035AB">
            <w:pPr>
              <w:spacing w:before="60" w:after="60" w:line="240" w:lineRule="auto"/>
              <w:jc w:val="both"/>
            </w:pPr>
            <w:r w:rsidRPr="000035AB">
              <w:t>Không</w:t>
            </w:r>
          </w:p>
        </w:tc>
        <w:tc>
          <w:tcPr>
            <w:tcW w:w="979" w:type="dxa"/>
            <w:shd w:val="clear" w:color="auto" w:fill="auto"/>
          </w:tcPr>
          <w:p w:rsidR="00985B50" w:rsidRPr="000035AB" w:rsidRDefault="00DC6322" w:rsidP="000035AB">
            <w:pPr>
              <w:spacing w:before="60" w:after="60" w:line="240" w:lineRule="auto"/>
              <w:jc w:val="both"/>
            </w:pPr>
            <w:r w:rsidRPr="000035AB">
              <w:t>Uncheck</w:t>
            </w:r>
          </w:p>
        </w:tc>
        <w:tc>
          <w:tcPr>
            <w:tcW w:w="3773" w:type="dxa"/>
            <w:shd w:val="clear" w:color="auto" w:fill="auto"/>
          </w:tcPr>
          <w:p w:rsidR="00985B50" w:rsidRPr="000035AB" w:rsidRDefault="00DC6322" w:rsidP="000035AB">
            <w:pPr>
              <w:spacing w:before="60" w:after="60" w:line="240" w:lineRule="auto"/>
            </w:pPr>
            <w:r w:rsidRPr="000035AB">
              <w:t>Control UI: Checkbox.</w:t>
            </w:r>
            <w:r w:rsidRPr="000035AB">
              <w:br/>
              <w:t>- Nếu tích chọn: hiển thị các trường nhập Email và Mật khẩu trên form.</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rPr>
                <w:bCs/>
              </w:rPr>
              <w:t>II. Thông tin Cá nhân</w:t>
            </w:r>
          </w:p>
        </w:tc>
        <w:tc>
          <w:tcPr>
            <w:tcW w:w="1584" w:type="dxa"/>
            <w:shd w:val="clear" w:color="auto" w:fill="auto"/>
          </w:tcPr>
          <w:p w:rsidR="00985B50" w:rsidRPr="000035AB" w:rsidRDefault="00985B50" w:rsidP="000035AB">
            <w:pPr>
              <w:spacing w:before="60" w:after="60" w:line="240" w:lineRule="auto"/>
              <w:jc w:val="both"/>
            </w:pPr>
          </w:p>
        </w:tc>
        <w:tc>
          <w:tcPr>
            <w:tcW w:w="979" w:type="dxa"/>
            <w:shd w:val="clear" w:color="auto" w:fill="auto"/>
          </w:tcPr>
          <w:p w:rsidR="00985B50" w:rsidRPr="000035AB" w:rsidRDefault="00985B50" w:rsidP="000035AB">
            <w:pPr>
              <w:spacing w:before="60" w:after="60" w:line="240" w:lineRule="auto"/>
              <w:jc w:val="both"/>
            </w:pPr>
          </w:p>
        </w:tc>
        <w:tc>
          <w:tcPr>
            <w:tcW w:w="979" w:type="dxa"/>
            <w:shd w:val="clear" w:color="auto" w:fill="auto"/>
          </w:tcPr>
          <w:p w:rsidR="00985B50" w:rsidRPr="000035AB" w:rsidRDefault="00985B50" w:rsidP="000035AB">
            <w:pPr>
              <w:spacing w:before="60" w:after="60" w:line="240" w:lineRule="auto"/>
              <w:jc w:val="both"/>
            </w:pPr>
          </w:p>
        </w:tc>
        <w:tc>
          <w:tcPr>
            <w:tcW w:w="3773" w:type="dxa"/>
            <w:shd w:val="clear" w:color="auto" w:fill="auto"/>
          </w:tcPr>
          <w:p w:rsidR="00985B50" w:rsidRPr="000035AB" w:rsidRDefault="00DC6322" w:rsidP="000035AB">
            <w:pPr>
              <w:spacing w:before="60" w:after="60" w:line="240" w:lineRule="auto"/>
              <w:jc w:val="both"/>
            </w:pPr>
            <w:r w:rsidRPr="000035AB">
              <w:t>Chỉ hiển thị khi loại chủ thể là Cá nhân.</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Loại tài khoản</w:t>
            </w:r>
          </w:p>
        </w:tc>
        <w:tc>
          <w:tcPr>
            <w:tcW w:w="1584" w:type="dxa"/>
            <w:shd w:val="clear" w:color="auto" w:fill="auto"/>
          </w:tcPr>
          <w:p w:rsidR="00985B50" w:rsidRPr="000035AB" w:rsidRDefault="00DC6322" w:rsidP="000035AB">
            <w:pPr>
              <w:spacing w:before="60" w:after="60" w:line="240" w:lineRule="auto"/>
              <w:jc w:val="both"/>
            </w:pPr>
            <w:r w:rsidRPr="000035AB">
              <w:t>Enum(String(50))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Cá nhân</w:t>
            </w:r>
          </w:p>
        </w:tc>
        <w:tc>
          <w:tcPr>
            <w:tcW w:w="3773" w:type="dxa"/>
            <w:shd w:val="clear" w:color="auto" w:fill="auto"/>
          </w:tcPr>
          <w:p w:rsidR="00985B50" w:rsidRPr="000035AB" w:rsidRDefault="00DC6322" w:rsidP="000035AB">
            <w:pPr>
              <w:spacing w:before="60" w:after="60" w:line="240" w:lineRule="auto"/>
              <w:jc w:val="both"/>
            </w:pPr>
            <w:r w:rsidRPr="000035AB">
              <w:t>Chỉ đọc.</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Email (Tên đăng nhập)</w:t>
            </w:r>
          </w:p>
        </w:tc>
        <w:tc>
          <w:tcPr>
            <w:tcW w:w="1584" w:type="dxa"/>
            <w:shd w:val="clear" w:color="auto" w:fill="auto"/>
          </w:tcPr>
          <w:p w:rsidR="00985B50" w:rsidRPr="000035AB" w:rsidRDefault="00DC6322" w:rsidP="000035AB">
            <w:pPr>
              <w:spacing w:before="60" w:after="60" w:line="240" w:lineRule="auto"/>
              <w:jc w:val="both"/>
            </w:pPr>
            <w:r w:rsidRPr="000035AB">
              <w:t>String(255)</w:t>
            </w:r>
          </w:p>
        </w:tc>
        <w:tc>
          <w:tcPr>
            <w:tcW w:w="979" w:type="dxa"/>
            <w:shd w:val="clear" w:color="auto" w:fill="auto"/>
          </w:tcPr>
          <w:p w:rsidR="00985B50" w:rsidRPr="000035AB" w:rsidRDefault="00DC6322" w:rsidP="000035AB">
            <w:pPr>
              <w:spacing w:before="60" w:after="60" w:line="240" w:lineRule="auto"/>
              <w:jc w:val="both"/>
            </w:pPr>
            <w:r w:rsidRPr="000035AB">
              <w:t>Có điều kiện</w:t>
            </w:r>
          </w:p>
        </w:tc>
        <w:tc>
          <w:tcPr>
            <w:tcW w:w="979" w:type="dxa"/>
            <w:shd w:val="clear" w:color="auto" w:fill="auto"/>
          </w:tcPr>
          <w:p w:rsidR="00985B50" w:rsidRPr="000035AB" w:rsidRDefault="00DC6322" w:rsidP="000035AB">
            <w:pPr>
              <w:spacing w:before="60" w:after="60" w:line="240" w:lineRule="auto"/>
              <w:jc w:val="both"/>
            </w:pPr>
            <w:r w:rsidRPr="000035AB">
              <w:t>Theo Email VNeID nếu có</w:t>
            </w:r>
          </w:p>
        </w:tc>
        <w:tc>
          <w:tcPr>
            <w:tcW w:w="3773" w:type="dxa"/>
            <w:shd w:val="clear" w:color="auto" w:fill="auto"/>
          </w:tcPr>
          <w:p w:rsidR="00985B50" w:rsidRPr="000035AB" w:rsidRDefault="00DC6322" w:rsidP="000035AB">
            <w:pPr>
              <w:spacing w:before="60" w:after="60" w:line="240" w:lineRule="auto"/>
              <w:jc w:val="both"/>
            </w:pPr>
            <w:r w:rsidRPr="000035AB">
              <w:t>Chỉ hiển thị và bắt buộc khi chọn “Thiết lập đăng nhập bằng Email/Mật khẩu”. Áp dụng [BR-VAL-002] và [BR-VAL-009].</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Mật khẩu đăng nhập</w:t>
            </w:r>
          </w:p>
        </w:tc>
        <w:tc>
          <w:tcPr>
            <w:tcW w:w="1584" w:type="dxa"/>
            <w:shd w:val="clear" w:color="auto" w:fill="auto"/>
          </w:tcPr>
          <w:p w:rsidR="00985B50" w:rsidRPr="000035AB" w:rsidRDefault="00DC6322" w:rsidP="000035AB">
            <w:pPr>
              <w:spacing w:before="60" w:after="60" w:line="240" w:lineRule="auto"/>
              <w:jc w:val="both"/>
            </w:pPr>
            <w:r w:rsidRPr="000035AB">
              <w:t>Password</w:t>
            </w:r>
          </w:p>
        </w:tc>
        <w:tc>
          <w:tcPr>
            <w:tcW w:w="979" w:type="dxa"/>
            <w:shd w:val="clear" w:color="auto" w:fill="auto"/>
          </w:tcPr>
          <w:p w:rsidR="00985B50" w:rsidRPr="000035AB" w:rsidRDefault="00DC6322" w:rsidP="000035AB">
            <w:pPr>
              <w:spacing w:before="60" w:after="60" w:line="240" w:lineRule="auto"/>
              <w:jc w:val="both"/>
            </w:pPr>
            <w:r w:rsidRPr="000035AB">
              <w:t>Có điều kiện</w:t>
            </w:r>
          </w:p>
        </w:tc>
        <w:tc>
          <w:tcPr>
            <w:tcW w:w="979" w:type="dxa"/>
            <w:shd w:val="clear" w:color="auto" w:fill="auto"/>
          </w:tcPr>
          <w:p w:rsidR="00985B50" w:rsidRPr="000035AB" w:rsidRDefault="00DC6322" w:rsidP="000035AB">
            <w:pPr>
              <w:spacing w:before="60" w:after="60" w:line="240" w:lineRule="auto"/>
              <w:jc w:val="both"/>
            </w:pPr>
            <w:r w:rsidRPr="000035AB">
              <w:t>Trống</w:t>
            </w:r>
          </w:p>
        </w:tc>
        <w:tc>
          <w:tcPr>
            <w:tcW w:w="3773" w:type="dxa"/>
            <w:shd w:val="clear" w:color="auto" w:fill="auto"/>
          </w:tcPr>
          <w:p w:rsidR="00985B50" w:rsidRPr="000035AB" w:rsidRDefault="00DC6322" w:rsidP="000035AB">
            <w:pPr>
              <w:spacing w:before="60" w:after="60" w:line="240" w:lineRule="auto"/>
              <w:jc w:val="both"/>
            </w:pPr>
            <w:r w:rsidRPr="000035AB">
              <w:t>Chỉ hiển thị và bắt buộc khi chọn “Thiết lập đăng nhập bằng Email/Mật khẩu”. Áp dụng [BR-VAL-006].</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Nhập lại mật khẩu</w:t>
            </w:r>
          </w:p>
        </w:tc>
        <w:tc>
          <w:tcPr>
            <w:tcW w:w="1584" w:type="dxa"/>
            <w:shd w:val="clear" w:color="auto" w:fill="auto"/>
          </w:tcPr>
          <w:p w:rsidR="00985B50" w:rsidRPr="000035AB" w:rsidRDefault="00DC6322" w:rsidP="000035AB">
            <w:pPr>
              <w:spacing w:before="60" w:after="60" w:line="240" w:lineRule="auto"/>
              <w:jc w:val="both"/>
            </w:pPr>
            <w:r w:rsidRPr="000035AB">
              <w:t>Password</w:t>
            </w:r>
          </w:p>
        </w:tc>
        <w:tc>
          <w:tcPr>
            <w:tcW w:w="979" w:type="dxa"/>
            <w:shd w:val="clear" w:color="auto" w:fill="auto"/>
          </w:tcPr>
          <w:p w:rsidR="00985B50" w:rsidRPr="000035AB" w:rsidRDefault="00DC6322" w:rsidP="000035AB">
            <w:pPr>
              <w:spacing w:before="60" w:after="60" w:line="240" w:lineRule="auto"/>
              <w:jc w:val="both"/>
            </w:pPr>
            <w:r w:rsidRPr="000035AB">
              <w:t>Có điều kiện</w:t>
            </w:r>
          </w:p>
        </w:tc>
        <w:tc>
          <w:tcPr>
            <w:tcW w:w="979" w:type="dxa"/>
            <w:shd w:val="clear" w:color="auto" w:fill="auto"/>
          </w:tcPr>
          <w:p w:rsidR="00985B50" w:rsidRPr="000035AB" w:rsidRDefault="00DC6322" w:rsidP="000035AB">
            <w:pPr>
              <w:spacing w:before="60" w:after="60" w:line="240" w:lineRule="auto"/>
              <w:jc w:val="both"/>
            </w:pPr>
            <w:r w:rsidRPr="000035AB">
              <w:t>Trống</w:t>
            </w:r>
          </w:p>
        </w:tc>
        <w:tc>
          <w:tcPr>
            <w:tcW w:w="3773" w:type="dxa"/>
            <w:shd w:val="clear" w:color="auto" w:fill="auto"/>
          </w:tcPr>
          <w:p w:rsidR="00985B50" w:rsidRPr="000035AB" w:rsidRDefault="00DC6322" w:rsidP="000035AB">
            <w:pPr>
              <w:spacing w:before="60" w:after="60" w:line="240" w:lineRule="auto"/>
              <w:jc w:val="both"/>
            </w:pPr>
            <w:r w:rsidRPr="000035AB">
              <w:t>Chỉ hiển thị và bắt buộc khi chọn “Thiết lập đăng nhập bằng Email/Mật khẩu”.</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Loại giấy tờ</w:t>
            </w:r>
          </w:p>
        </w:tc>
        <w:tc>
          <w:tcPr>
            <w:tcW w:w="1584" w:type="dxa"/>
            <w:shd w:val="clear" w:color="auto" w:fill="auto"/>
          </w:tcPr>
          <w:p w:rsidR="00985B50" w:rsidRPr="000035AB" w:rsidRDefault="00DC6322" w:rsidP="000035AB">
            <w:pPr>
              <w:spacing w:before="60" w:after="60" w:line="240" w:lineRule="auto"/>
              <w:jc w:val="both"/>
            </w:pPr>
            <w:r w:rsidRPr="000035AB">
              <w:t>Enum(String(50))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w:t>
            </w:r>
          </w:p>
        </w:tc>
        <w:tc>
          <w:tcPr>
            <w:tcW w:w="3773" w:type="dxa"/>
            <w:shd w:val="clear" w:color="auto" w:fill="auto"/>
          </w:tcPr>
          <w:p w:rsidR="00985B50" w:rsidRPr="000035AB" w:rsidRDefault="00DC6322" w:rsidP="000035AB">
            <w:pPr>
              <w:spacing w:before="60" w:after="60" w:line="240" w:lineRule="auto"/>
              <w:jc w:val="both"/>
            </w:pPr>
            <w:r w:rsidRPr="000035AB">
              <w:t>Chỉ đọc.</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Số giấy tờ</w:t>
            </w:r>
          </w:p>
        </w:tc>
        <w:tc>
          <w:tcPr>
            <w:tcW w:w="1584" w:type="dxa"/>
            <w:shd w:val="clear" w:color="auto" w:fill="auto"/>
          </w:tcPr>
          <w:p w:rsidR="00985B50" w:rsidRPr="000035AB" w:rsidRDefault="00DC6322" w:rsidP="000035AB">
            <w:pPr>
              <w:spacing w:before="60" w:after="60" w:line="240" w:lineRule="auto"/>
              <w:jc w:val="both"/>
            </w:pPr>
            <w:r w:rsidRPr="000035AB">
              <w:t>String(255)</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w:t>
            </w:r>
          </w:p>
        </w:tc>
        <w:tc>
          <w:tcPr>
            <w:tcW w:w="3773" w:type="dxa"/>
            <w:shd w:val="clear" w:color="auto" w:fill="auto"/>
          </w:tcPr>
          <w:p w:rsidR="00985B50" w:rsidRPr="000035AB" w:rsidRDefault="00DC6322" w:rsidP="000035AB">
            <w:pPr>
              <w:spacing w:before="60" w:after="60" w:line="240" w:lineRule="auto"/>
              <w:jc w:val="both"/>
            </w:pPr>
            <w:r w:rsidRPr="000035AB">
              <w:t>Chỉ đọc.</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Họ và tên</w:t>
            </w:r>
          </w:p>
        </w:tc>
        <w:tc>
          <w:tcPr>
            <w:tcW w:w="1584" w:type="dxa"/>
            <w:shd w:val="clear" w:color="auto" w:fill="auto"/>
          </w:tcPr>
          <w:p w:rsidR="00985B50" w:rsidRPr="000035AB" w:rsidRDefault="00DC6322" w:rsidP="000035AB">
            <w:pPr>
              <w:spacing w:before="60" w:after="60" w:line="240" w:lineRule="auto"/>
              <w:jc w:val="both"/>
            </w:pPr>
            <w:r w:rsidRPr="000035AB">
              <w:t>String(255)</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w:t>
            </w:r>
          </w:p>
        </w:tc>
        <w:tc>
          <w:tcPr>
            <w:tcW w:w="3773" w:type="dxa"/>
            <w:shd w:val="clear" w:color="auto" w:fill="auto"/>
          </w:tcPr>
          <w:p w:rsidR="00985B50" w:rsidRPr="000035AB" w:rsidRDefault="00DC6322" w:rsidP="000035AB">
            <w:pPr>
              <w:spacing w:before="60" w:after="60" w:line="240" w:lineRule="auto"/>
              <w:jc w:val="both"/>
            </w:pPr>
            <w:r w:rsidRPr="000035AB">
              <w:t>Chỉ đọc.</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Ngày sinh</w:t>
            </w:r>
          </w:p>
        </w:tc>
        <w:tc>
          <w:tcPr>
            <w:tcW w:w="1584" w:type="dxa"/>
            <w:shd w:val="clear" w:color="auto" w:fill="auto"/>
          </w:tcPr>
          <w:p w:rsidR="00985B50" w:rsidRPr="000035AB" w:rsidRDefault="00DC6322" w:rsidP="000035AB">
            <w:pPr>
              <w:spacing w:before="60" w:after="60" w:line="240" w:lineRule="auto"/>
              <w:jc w:val="both"/>
            </w:pPr>
            <w:r w:rsidRPr="000035AB">
              <w:t>Date</w:t>
            </w:r>
          </w:p>
        </w:tc>
        <w:tc>
          <w:tcPr>
            <w:tcW w:w="979" w:type="dxa"/>
            <w:shd w:val="clear" w:color="auto" w:fill="auto"/>
          </w:tcPr>
          <w:p w:rsidR="00985B50" w:rsidRPr="000035AB" w:rsidRDefault="00DC6322" w:rsidP="000035AB">
            <w:pPr>
              <w:spacing w:before="60" w:after="60" w:line="240" w:lineRule="auto"/>
              <w:jc w:val="both"/>
            </w:pPr>
            <w:r w:rsidRPr="000035AB">
              <w:t>Không</w:t>
            </w:r>
          </w:p>
        </w:tc>
        <w:tc>
          <w:tcPr>
            <w:tcW w:w="979" w:type="dxa"/>
            <w:shd w:val="clear" w:color="auto" w:fill="auto"/>
          </w:tcPr>
          <w:p w:rsidR="00985B50" w:rsidRPr="000035AB" w:rsidRDefault="00DC6322" w:rsidP="000035AB">
            <w:pPr>
              <w:spacing w:before="60" w:after="60" w:line="240" w:lineRule="auto"/>
              <w:jc w:val="both"/>
            </w:pPr>
            <w:r w:rsidRPr="000035AB">
              <w:t>Lấy từ VNeID</w:t>
            </w:r>
          </w:p>
        </w:tc>
        <w:tc>
          <w:tcPr>
            <w:tcW w:w="3773" w:type="dxa"/>
            <w:shd w:val="clear" w:color="auto" w:fill="auto"/>
          </w:tcPr>
          <w:p w:rsidR="00985B50" w:rsidRPr="000035AB" w:rsidRDefault="00DC6322" w:rsidP="000035AB">
            <w:pPr>
              <w:spacing w:before="60" w:after="60" w:line="240" w:lineRule="auto"/>
              <w:jc w:val="both"/>
            </w:pPr>
            <w:r w:rsidRPr="000035AB">
              <w:t>Lấy từ VNeID nếu có, cho phép nhập nếu trống.</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Giới tính</w:t>
            </w:r>
          </w:p>
        </w:tc>
        <w:tc>
          <w:tcPr>
            <w:tcW w:w="1584" w:type="dxa"/>
            <w:shd w:val="clear" w:color="auto" w:fill="auto"/>
          </w:tcPr>
          <w:p w:rsidR="00985B50" w:rsidRPr="000035AB" w:rsidRDefault="00DC6322" w:rsidP="000035AB">
            <w:pPr>
              <w:spacing w:before="60" w:after="60" w:line="240" w:lineRule="auto"/>
              <w:jc w:val="both"/>
            </w:pPr>
            <w:r w:rsidRPr="000035AB">
              <w:t>Enum(String</w:t>
            </w:r>
            <w:r w:rsidRPr="000035AB">
              <w:lastRenderedPageBreak/>
              <w:t>(50))</w:t>
            </w:r>
          </w:p>
        </w:tc>
        <w:tc>
          <w:tcPr>
            <w:tcW w:w="979" w:type="dxa"/>
            <w:shd w:val="clear" w:color="auto" w:fill="auto"/>
          </w:tcPr>
          <w:p w:rsidR="00985B50" w:rsidRPr="000035AB" w:rsidRDefault="00DC6322" w:rsidP="000035AB">
            <w:pPr>
              <w:spacing w:before="60" w:after="60" w:line="240" w:lineRule="auto"/>
              <w:jc w:val="both"/>
            </w:pPr>
            <w:r w:rsidRPr="000035AB">
              <w:lastRenderedPageBreak/>
              <w:t>Không</w:t>
            </w:r>
          </w:p>
        </w:tc>
        <w:tc>
          <w:tcPr>
            <w:tcW w:w="979" w:type="dxa"/>
            <w:shd w:val="clear" w:color="auto" w:fill="auto"/>
          </w:tcPr>
          <w:p w:rsidR="00985B50" w:rsidRPr="000035AB" w:rsidRDefault="00DC6322" w:rsidP="000035AB">
            <w:pPr>
              <w:spacing w:before="60" w:after="60" w:line="240" w:lineRule="auto"/>
              <w:jc w:val="both"/>
            </w:pPr>
            <w:r w:rsidRPr="000035AB">
              <w:t xml:space="preserve">Lấy từ </w:t>
            </w:r>
            <w:r w:rsidRPr="000035AB">
              <w:lastRenderedPageBreak/>
              <w:t>VNeID</w:t>
            </w:r>
          </w:p>
        </w:tc>
        <w:tc>
          <w:tcPr>
            <w:tcW w:w="3773" w:type="dxa"/>
            <w:shd w:val="clear" w:color="auto" w:fill="auto"/>
          </w:tcPr>
          <w:p w:rsidR="00985B50" w:rsidRPr="000035AB" w:rsidRDefault="00DC6322" w:rsidP="000035AB">
            <w:pPr>
              <w:spacing w:before="60" w:after="60" w:line="240" w:lineRule="auto"/>
              <w:jc w:val="both"/>
            </w:pPr>
            <w:r w:rsidRPr="000035AB">
              <w:lastRenderedPageBreak/>
              <w:t xml:space="preserve">Lấy từ VNeID nếu có, cho phép </w:t>
            </w:r>
            <w:r w:rsidRPr="000035AB">
              <w:lastRenderedPageBreak/>
              <w:t>chọn nếu trống.</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lastRenderedPageBreak/>
              <w:t>Quốc tịch</w:t>
            </w:r>
          </w:p>
        </w:tc>
        <w:tc>
          <w:tcPr>
            <w:tcW w:w="1584" w:type="dxa"/>
            <w:shd w:val="clear" w:color="auto" w:fill="auto"/>
          </w:tcPr>
          <w:p w:rsidR="00985B50" w:rsidRPr="000035AB" w:rsidRDefault="00DC6322" w:rsidP="000035AB">
            <w:pPr>
              <w:spacing w:before="60" w:after="60" w:line="240" w:lineRule="auto"/>
              <w:jc w:val="both"/>
            </w:pPr>
            <w:r w:rsidRPr="000035AB">
              <w:t>Enum(String(100))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w:t>
            </w:r>
          </w:p>
        </w:tc>
        <w:tc>
          <w:tcPr>
            <w:tcW w:w="3773" w:type="dxa"/>
            <w:shd w:val="clear" w:color="auto" w:fill="auto"/>
          </w:tcPr>
          <w:p w:rsidR="00985B50" w:rsidRPr="000035AB" w:rsidRDefault="00DC6322" w:rsidP="000035AB">
            <w:pPr>
              <w:spacing w:before="60" w:after="60" w:line="240" w:lineRule="auto"/>
              <w:jc w:val="both"/>
            </w:pPr>
            <w:r w:rsidRPr="000035AB">
              <w:t>Control UI: Hộp chọn.</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Số điện thoại</w:t>
            </w:r>
          </w:p>
        </w:tc>
        <w:tc>
          <w:tcPr>
            <w:tcW w:w="1584" w:type="dxa"/>
            <w:shd w:val="clear" w:color="auto" w:fill="auto"/>
          </w:tcPr>
          <w:p w:rsidR="00985B50" w:rsidRPr="000035AB" w:rsidRDefault="00DC6322" w:rsidP="000035AB">
            <w:pPr>
              <w:spacing w:before="60" w:after="60" w:line="240" w:lineRule="auto"/>
              <w:jc w:val="both"/>
            </w:pPr>
            <w:r w:rsidRPr="000035AB">
              <w:t>String(20)</w:t>
            </w:r>
          </w:p>
        </w:tc>
        <w:tc>
          <w:tcPr>
            <w:tcW w:w="979" w:type="dxa"/>
            <w:shd w:val="clear" w:color="auto" w:fill="auto"/>
          </w:tcPr>
          <w:p w:rsidR="00985B50" w:rsidRPr="000035AB" w:rsidRDefault="00DC6322" w:rsidP="000035AB">
            <w:pPr>
              <w:spacing w:before="60" w:after="60" w:line="240" w:lineRule="auto"/>
              <w:jc w:val="both"/>
            </w:pPr>
            <w:r w:rsidRPr="000035AB">
              <w:t>Không</w:t>
            </w:r>
          </w:p>
        </w:tc>
        <w:tc>
          <w:tcPr>
            <w:tcW w:w="979" w:type="dxa"/>
            <w:shd w:val="clear" w:color="auto" w:fill="auto"/>
          </w:tcPr>
          <w:p w:rsidR="00985B50" w:rsidRPr="000035AB" w:rsidRDefault="00DC6322" w:rsidP="000035AB">
            <w:pPr>
              <w:spacing w:before="60" w:after="60" w:line="240" w:lineRule="auto"/>
              <w:jc w:val="both"/>
            </w:pPr>
            <w:r w:rsidRPr="000035AB">
              <w:t>Lấy từ VNeID nếu có</w:t>
            </w:r>
          </w:p>
        </w:tc>
        <w:tc>
          <w:tcPr>
            <w:tcW w:w="3773" w:type="dxa"/>
            <w:shd w:val="clear" w:color="auto" w:fill="auto"/>
          </w:tcPr>
          <w:p w:rsidR="00985B50" w:rsidRPr="000035AB" w:rsidRDefault="00DC6322" w:rsidP="000035AB">
            <w:pPr>
              <w:spacing w:before="60" w:after="60" w:line="240" w:lineRule="auto"/>
              <w:jc w:val="both"/>
            </w:pPr>
            <w:r w:rsidRPr="000035AB">
              <w:t>Cho phép bổ sung/cập nhật.</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Phân loại khách hàng</w:t>
            </w:r>
          </w:p>
        </w:tc>
        <w:tc>
          <w:tcPr>
            <w:tcW w:w="1584" w:type="dxa"/>
            <w:shd w:val="clear" w:color="auto" w:fill="auto"/>
          </w:tcPr>
          <w:p w:rsidR="00985B50" w:rsidRPr="000035AB" w:rsidRDefault="00DC6322" w:rsidP="000035AB">
            <w:pPr>
              <w:spacing w:before="60" w:after="60" w:line="240" w:lineRule="auto"/>
              <w:jc w:val="both"/>
            </w:pPr>
            <w:r w:rsidRPr="000035AB">
              <w:t>Enum(String(50))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Theo Quốc tịch</w:t>
            </w:r>
          </w:p>
        </w:tc>
        <w:tc>
          <w:tcPr>
            <w:tcW w:w="3773" w:type="dxa"/>
            <w:shd w:val="clear" w:color="auto" w:fill="auto"/>
          </w:tcPr>
          <w:p w:rsidR="00985B50" w:rsidRPr="000035AB" w:rsidRDefault="00DC6322" w:rsidP="000035AB">
            <w:pPr>
              <w:spacing w:before="60" w:after="60" w:line="240" w:lineRule="auto"/>
              <w:jc w:val="both"/>
            </w:pPr>
            <w:r w:rsidRPr="000035AB">
              <w:t>Tự động gợi ý: Trong nước (nếu Quốc tịch Việt Nam) hoặc Nước ngoài.</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Tỉnh/Thành phố</w:t>
            </w:r>
          </w:p>
        </w:tc>
        <w:tc>
          <w:tcPr>
            <w:tcW w:w="1584" w:type="dxa"/>
            <w:shd w:val="clear" w:color="auto" w:fill="auto"/>
          </w:tcPr>
          <w:p w:rsidR="00985B50" w:rsidRPr="000035AB" w:rsidRDefault="00DC6322" w:rsidP="000035AB">
            <w:pPr>
              <w:spacing w:before="60" w:after="60" w:line="240" w:lineRule="auto"/>
              <w:jc w:val="both"/>
            </w:pPr>
            <w:r w:rsidRPr="000035AB">
              <w:t>Enum(String(100))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 nếu có</w:t>
            </w:r>
          </w:p>
        </w:tc>
        <w:tc>
          <w:tcPr>
            <w:tcW w:w="3773" w:type="dxa"/>
            <w:shd w:val="clear" w:color="auto" w:fill="auto"/>
          </w:tcPr>
          <w:p w:rsidR="00985B50" w:rsidRPr="000035AB" w:rsidRDefault="00DC6322" w:rsidP="000035AB">
            <w:pPr>
              <w:spacing w:before="60" w:after="60" w:line="240" w:lineRule="auto"/>
              <w:jc w:val="both"/>
            </w:pPr>
            <w:r w:rsidRPr="000035AB">
              <w:t>Tham chiếu Danh mục Tỉnh/Thành phố [DM_13].</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Phường/Xã</w:t>
            </w:r>
          </w:p>
        </w:tc>
        <w:tc>
          <w:tcPr>
            <w:tcW w:w="1584" w:type="dxa"/>
            <w:shd w:val="clear" w:color="auto" w:fill="auto"/>
          </w:tcPr>
          <w:p w:rsidR="00985B50" w:rsidRPr="000035AB" w:rsidRDefault="00DC6322" w:rsidP="000035AB">
            <w:pPr>
              <w:spacing w:before="60" w:after="60" w:line="240" w:lineRule="auto"/>
              <w:jc w:val="both"/>
            </w:pPr>
            <w:r w:rsidRPr="000035AB">
              <w:t>Enum(String(100))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 nếu có</w:t>
            </w:r>
          </w:p>
        </w:tc>
        <w:tc>
          <w:tcPr>
            <w:tcW w:w="3773" w:type="dxa"/>
            <w:shd w:val="clear" w:color="auto" w:fill="auto"/>
          </w:tcPr>
          <w:p w:rsidR="00985B50" w:rsidRPr="000035AB" w:rsidRDefault="00DC6322" w:rsidP="000035AB">
            <w:pPr>
              <w:spacing w:before="60" w:after="60" w:line="240" w:lineRule="auto"/>
              <w:jc w:val="both"/>
            </w:pPr>
            <w:r w:rsidRPr="000035AB">
              <w:t>Tham chiếu Danh mục Xã/Phường/Thị trấn [DM_15].</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Địa chỉ chi tiết</w:t>
            </w:r>
          </w:p>
        </w:tc>
        <w:tc>
          <w:tcPr>
            <w:tcW w:w="1584" w:type="dxa"/>
            <w:shd w:val="clear" w:color="auto" w:fill="auto"/>
          </w:tcPr>
          <w:p w:rsidR="00985B50" w:rsidRPr="000035AB" w:rsidRDefault="00DC6322" w:rsidP="000035AB">
            <w:pPr>
              <w:spacing w:before="60" w:after="60" w:line="240" w:lineRule="auto"/>
              <w:jc w:val="both"/>
            </w:pPr>
            <w:r w:rsidRPr="000035AB">
              <w:t>Text(1000)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 nếu có</w:t>
            </w:r>
          </w:p>
        </w:tc>
        <w:tc>
          <w:tcPr>
            <w:tcW w:w="3773" w:type="dxa"/>
            <w:shd w:val="clear" w:color="auto" w:fill="auto"/>
          </w:tcPr>
          <w:p w:rsidR="00985B50" w:rsidRPr="000035AB" w:rsidRDefault="00DC6322" w:rsidP="000035AB">
            <w:pPr>
              <w:spacing w:before="60" w:after="60" w:line="240" w:lineRule="auto"/>
              <w:jc w:val="both"/>
            </w:pPr>
            <w:r w:rsidRPr="000035AB">
              <w:t>Nhập số nhà, tên đường/thôn xóm. Áp dụng [BR-VAL-001].</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Trung tâm Đăng ký mặc định</w:t>
            </w:r>
          </w:p>
        </w:tc>
        <w:tc>
          <w:tcPr>
            <w:tcW w:w="1584" w:type="dxa"/>
            <w:shd w:val="clear" w:color="auto" w:fill="auto"/>
          </w:tcPr>
          <w:p w:rsidR="00985B50" w:rsidRPr="000035AB" w:rsidRDefault="00DC6322" w:rsidP="000035AB">
            <w:pPr>
              <w:spacing w:before="60" w:after="60" w:line="240" w:lineRule="auto"/>
              <w:jc w:val="both"/>
            </w:pPr>
            <w:r w:rsidRPr="000035AB">
              <w:t>Enum(String(100))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Theo cấu hình</w:t>
            </w:r>
          </w:p>
        </w:tc>
        <w:tc>
          <w:tcPr>
            <w:tcW w:w="3773" w:type="dxa"/>
            <w:shd w:val="clear" w:color="auto" w:fill="auto"/>
          </w:tcPr>
          <w:p w:rsidR="00985B50" w:rsidRPr="000035AB" w:rsidRDefault="00DC6322" w:rsidP="000035AB">
            <w:pPr>
              <w:spacing w:before="60" w:after="60" w:line="240" w:lineRule="auto"/>
              <w:jc w:val="both"/>
            </w:pPr>
            <w:r w:rsidRPr="000035AB">
              <w:t>Tham chiếu Danh mục Trung tâm giao dịch bảo đảm [DM_08].</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Cây phân quyền</w:t>
            </w:r>
          </w:p>
        </w:tc>
        <w:tc>
          <w:tcPr>
            <w:tcW w:w="1584" w:type="dxa"/>
            <w:shd w:val="clear" w:color="auto" w:fill="auto"/>
          </w:tcPr>
          <w:p w:rsidR="00985B50" w:rsidRPr="000035AB" w:rsidRDefault="00DC6322" w:rsidP="000035AB">
            <w:pPr>
              <w:spacing w:before="60" w:after="60" w:line="240" w:lineRule="auto"/>
              <w:jc w:val="both"/>
            </w:pPr>
            <w:r w:rsidRPr="000035AB">
              <w:t>Tree/Checkbox</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Theo nhu cầu sử dụng</w:t>
            </w:r>
          </w:p>
        </w:tc>
        <w:tc>
          <w:tcPr>
            <w:tcW w:w="3773" w:type="dxa"/>
            <w:shd w:val="clear" w:color="auto" w:fill="auto"/>
          </w:tcPr>
          <w:p w:rsidR="00985B50" w:rsidRPr="000035AB" w:rsidRDefault="00DC6322" w:rsidP="000035AB">
            <w:pPr>
              <w:spacing w:before="60" w:after="60" w:line="240" w:lineRule="auto"/>
              <w:jc w:val="both"/>
            </w:pPr>
            <w:r w:rsidRPr="000035AB">
              <w:t>Danh sách quyền tương ứng nhóm chức năng đã chọn.</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rPr>
                <w:bCs/>
              </w:rPr>
              <w:t>III. Thông tin Tổ chức</w:t>
            </w:r>
          </w:p>
        </w:tc>
        <w:tc>
          <w:tcPr>
            <w:tcW w:w="1584" w:type="dxa"/>
            <w:shd w:val="clear" w:color="auto" w:fill="auto"/>
          </w:tcPr>
          <w:p w:rsidR="00985B50" w:rsidRPr="000035AB" w:rsidRDefault="00985B50" w:rsidP="000035AB">
            <w:pPr>
              <w:spacing w:before="60" w:after="60" w:line="240" w:lineRule="auto"/>
              <w:jc w:val="both"/>
            </w:pPr>
          </w:p>
        </w:tc>
        <w:tc>
          <w:tcPr>
            <w:tcW w:w="979" w:type="dxa"/>
            <w:shd w:val="clear" w:color="auto" w:fill="auto"/>
          </w:tcPr>
          <w:p w:rsidR="00985B50" w:rsidRPr="000035AB" w:rsidRDefault="00985B50" w:rsidP="000035AB">
            <w:pPr>
              <w:spacing w:before="60" w:after="60" w:line="240" w:lineRule="auto"/>
              <w:jc w:val="both"/>
            </w:pPr>
          </w:p>
        </w:tc>
        <w:tc>
          <w:tcPr>
            <w:tcW w:w="979" w:type="dxa"/>
            <w:shd w:val="clear" w:color="auto" w:fill="auto"/>
          </w:tcPr>
          <w:p w:rsidR="00985B50" w:rsidRPr="000035AB" w:rsidRDefault="00985B50" w:rsidP="000035AB">
            <w:pPr>
              <w:spacing w:before="60" w:after="60" w:line="240" w:lineRule="auto"/>
              <w:jc w:val="both"/>
            </w:pPr>
          </w:p>
        </w:tc>
        <w:tc>
          <w:tcPr>
            <w:tcW w:w="3773" w:type="dxa"/>
            <w:shd w:val="clear" w:color="auto" w:fill="auto"/>
          </w:tcPr>
          <w:p w:rsidR="00985B50" w:rsidRPr="000035AB" w:rsidRDefault="00DC6322" w:rsidP="000035AB">
            <w:pPr>
              <w:spacing w:before="60" w:after="60" w:line="240" w:lineRule="auto"/>
              <w:jc w:val="both"/>
            </w:pPr>
            <w:r w:rsidRPr="000035AB">
              <w:t>Chỉ hiển thị khi chủ thể là Tổ chức hoặc Đại diện tổ chức.</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Loại tài khoản</w:t>
            </w:r>
          </w:p>
        </w:tc>
        <w:tc>
          <w:tcPr>
            <w:tcW w:w="1584" w:type="dxa"/>
            <w:shd w:val="clear" w:color="auto" w:fill="auto"/>
          </w:tcPr>
          <w:p w:rsidR="00985B50" w:rsidRPr="000035AB" w:rsidRDefault="00DC6322" w:rsidP="000035AB">
            <w:pPr>
              <w:spacing w:before="60" w:after="60" w:line="240" w:lineRule="auto"/>
              <w:jc w:val="both"/>
            </w:pPr>
            <w:r w:rsidRPr="000035AB">
              <w:t>Enum(String</w:t>
            </w:r>
            <w:r w:rsidRPr="000035AB">
              <w:lastRenderedPageBreak/>
              <w:t>(50))</w:t>
            </w:r>
          </w:p>
        </w:tc>
        <w:tc>
          <w:tcPr>
            <w:tcW w:w="979" w:type="dxa"/>
            <w:shd w:val="clear" w:color="auto" w:fill="auto"/>
          </w:tcPr>
          <w:p w:rsidR="00985B50" w:rsidRPr="000035AB" w:rsidRDefault="00DC6322" w:rsidP="000035AB">
            <w:pPr>
              <w:spacing w:before="60" w:after="60" w:line="240" w:lineRule="auto"/>
              <w:jc w:val="both"/>
            </w:pPr>
            <w:r w:rsidRPr="000035AB">
              <w:lastRenderedPageBreak/>
              <w:t>Có</w:t>
            </w:r>
          </w:p>
        </w:tc>
        <w:tc>
          <w:tcPr>
            <w:tcW w:w="979" w:type="dxa"/>
            <w:shd w:val="clear" w:color="auto" w:fill="auto"/>
          </w:tcPr>
          <w:p w:rsidR="00985B50" w:rsidRPr="000035AB" w:rsidRDefault="00DC6322" w:rsidP="000035AB">
            <w:pPr>
              <w:spacing w:before="60" w:after="60" w:line="240" w:lineRule="auto"/>
              <w:jc w:val="both"/>
            </w:pPr>
            <w:r w:rsidRPr="000035AB">
              <w:t xml:space="preserve">Tổ </w:t>
            </w:r>
            <w:r w:rsidRPr="000035AB">
              <w:lastRenderedPageBreak/>
              <w:t>chức</w:t>
            </w:r>
          </w:p>
        </w:tc>
        <w:tc>
          <w:tcPr>
            <w:tcW w:w="3773" w:type="dxa"/>
            <w:shd w:val="clear" w:color="auto" w:fill="auto"/>
          </w:tcPr>
          <w:p w:rsidR="00985B50" w:rsidRPr="000035AB" w:rsidRDefault="00DC6322" w:rsidP="000035AB">
            <w:pPr>
              <w:spacing w:before="60" w:after="60" w:line="240" w:lineRule="auto"/>
              <w:jc w:val="both"/>
            </w:pPr>
            <w:r w:rsidRPr="000035AB">
              <w:lastRenderedPageBreak/>
              <w:t>Chỉ đọc.</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Loại tổ chức</w:t>
            </w:r>
          </w:p>
        </w:tc>
        <w:tc>
          <w:tcPr>
            <w:tcW w:w="1584" w:type="dxa"/>
            <w:shd w:val="clear" w:color="auto" w:fill="auto"/>
          </w:tcPr>
          <w:p w:rsidR="00985B50" w:rsidRPr="000035AB" w:rsidRDefault="00DC6322" w:rsidP="000035AB">
            <w:pPr>
              <w:spacing w:before="60" w:after="60" w:line="240" w:lineRule="auto"/>
              <w:jc w:val="both"/>
            </w:pPr>
            <w:r w:rsidRPr="000035AB">
              <w:t>Enum(String(100))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Theo VNeID/cấu hình</w:t>
            </w:r>
          </w:p>
        </w:tc>
        <w:tc>
          <w:tcPr>
            <w:tcW w:w="3773" w:type="dxa"/>
            <w:shd w:val="clear" w:color="auto" w:fill="auto"/>
          </w:tcPr>
          <w:p w:rsidR="00985B50" w:rsidRPr="000035AB" w:rsidRDefault="00DC6322" w:rsidP="000035AB">
            <w:pPr>
              <w:spacing w:before="60" w:after="60" w:line="240" w:lineRule="auto"/>
              <w:jc w:val="both"/>
            </w:pPr>
            <w:r w:rsidRPr="000035AB">
              <w:t>Control UI: Hộp chọn.</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Mã định danh tổ chức</w:t>
            </w:r>
          </w:p>
        </w:tc>
        <w:tc>
          <w:tcPr>
            <w:tcW w:w="1584" w:type="dxa"/>
            <w:shd w:val="clear" w:color="auto" w:fill="auto"/>
          </w:tcPr>
          <w:p w:rsidR="00985B50" w:rsidRPr="000035AB" w:rsidRDefault="00DC6322" w:rsidP="000035AB">
            <w:pPr>
              <w:spacing w:before="60" w:after="60" w:line="240" w:lineRule="auto"/>
              <w:jc w:val="both"/>
            </w:pPr>
            <w:r w:rsidRPr="000035AB">
              <w:t>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w:t>
            </w:r>
          </w:p>
        </w:tc>
        <w:tc>
          <w:tcPr>
            <w:tcW w:w="3773" w:type="dxa"/>
            <w:shd w:val="clear" w:color="auto" w:fill="auto"/>
          </w:tcPr>
          <w:p w:rsidR="00985B50" w:rsidRPr="000035AB" w:rsidRDefault="00DC6322" w:rsidP="000035AB">
            <w:pPr>
              <w:spacing w:before="60" w:after="60" w:line="240" w:lineRule="auto"/>
              <w:jc w:val="both"/>
            </w:pPr>
            <w:r w:rsidRPr="000035AB">
              <w:t>Chỉ đọc.</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Mã số thuế/Số giấy phép</w:t>
            </w:r>
          </w:p>
        </w:tc>
        <w:tc>
          <w:tcPr>
            <w:tcW w:w="1584" w:type="dxa"/>
            <w:shd w:val="clear" w:color="auto" w:fill="auto"/>
          </w:tcPr>
          <w:p w:rsidR="00985B50" w:rsidRPr="000035AB" w:rsidRDefault="00DC6322" w:rsidP="000035AB">
            <w:pPr>
              <w:spacing w:before="60" w:after="60" w:line="240" w:lineRule="auto"/>
              <w:jc w:val="both"/>
            </w:pPr>
            <w:r w:rsidRPr="000035AB">
              <w:t>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 nếu có</w:t>
            </w:r>
          </w:p>
        </w:tc>
        <w:tc>
          <w:tcPr>
            <w:tcW w:w="3773" w:type="dxa"/>
            <w:shd w:val="clear" w:color="auto" w:fill="auto"/>
          </w:tcPr>
          <w:p w:rsidR="00985B50" w:rsidRPr="000035AB" w:rsidRDefault="00DC6322" w:rsidP="000035AB">
            <w:pPr>
              <w:spacing w:before="60" w:after="60" w:line="240" w:lineRule="auto"/>
              <w:jc w:val="both"/>
            </w:pPr>
            <w:r w:rsidRPr="000035AB">
              <w:t>Cho phép nhập nếu VNeID không trả về.</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Tên tổ chức</w:t>
            </w:r>
          </w:p>
        </w:tc>
        <w:tc>
          <w:tcPr>
            <w:tcW w:w="1584" w:type="dxa"/>
            <w:shd w:val="clear" w:color="auto" w:fill="auto"/>
          </w:tcPr>
          <w:p w:rsidR="00985B50" w:rsidRPr="000035AB" w:rsidRDefault="00DC6322" w:rsidP="000035AB">
            <w:pPr>
              <w:spacing w:before="60" w:after="60" w:line="240" w:lineRule="auto"/>
              <w:jc w:val="both"/>
            </w:pPr>
            <w:r w:rsidRPr="000035AB">
              <w:t>String(255)</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w:t>
            </w:r>
          </w:p>
        </w:tc>
        <w:tc>
          <w:tcPr>
            <w:tcW w:w="3773" w:type="dxa"/>
            <w:shd w:val="clear" w:color="auto" w:fill="auto"/>
          </w:tcPr>
          <w:p w:rsidR="00985B50" w:rsidRPr="000035AB" w:rsidRDefault="00DC6322" w:rsidP="000035AB">
            <w:pPr>
              <w:spacing w:before="60" w:after="60" w:line="240" w:lineRule="auto"/>
              <w:jc w:val="both"/>
            </w:pPr>
            <w:r w:rsidRPr="000035AB">
              <w:t>Chỉ đọc.</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Email tổ chức (Tên đăng nhập)</w:t>
            </w:r>
          </w:p>
        </w:tc>
        <w:tc>
          <w:tcPr>
            <w:tcW w:w="1584" w:type="dxa"/>
            <w:shd w:val="clear" w:color="auto" w:fill="auto"/>
          </w:tcPr>
          <w:p w:rsidR="00985B50" w:rsidRPr="000035AB" w:rsidRDefault="00DC6322" w:rsidP="000035AB">
            <w:pPr>
              <w:spacing w:before="60" w:after="60" w:line="240" w:lineRule="auto"/>
              <w:jc w:val="both"/>
            </w:pPr>
            <w:r w:rsidRPr="000035AB">
              <w:t>String(255)</w:t>
            </w:r>
          </w:p>
        </w:tc>
        <w:tc>
          <w:tcPr>
            <w:tcW w:w="979" w:type="dxa"/>
            <w:shd w:val="clear" w:color="auto" w:fill="auto"/>
          </w:tcPr>
          <w:p w:rsidR="00985B50" w:rsidRPr="000035AB" w:rsidRDefault="00DC6322" w:rsidP="000035AB">
            <w:pPr>
              <w:spacing w:before="60" w:after="60" w:line="240" w:lineRule="auto"/>
              <w:jc w:val="both"/>
            </w:pPr>
            <w:r w:rsidRPr="000035AB">
              <w:t>Có điều kiện</w:t>
            </w:r>
          </w:p>
        </w:tc>
        <w:tc>
          <w:tcPr>
            <w:tcW w:w="979" w:type="dxa"/>
            <w:shd w:val="clear" w:color="auto" w:fill="auto"/>
          </w:tcPr>
          <w:p w:rsidR="00985B50" w:rsidRPr="000035AB" w:rsidRDefault="00DC6322" w:rsidP="000035AB">
            <w:pPr>
              <w:spacing w:before="60" w:after="60" w:line="240" w:lineRule="auto"/>
              <w:jc w:val="both"/>
            </w:pPr>
            <w:r w:rsidRPr="000035AB">
              <w:t>Theo Email VNeID nếu có</w:t>
            </w:r>
          </w:p>
        </w:tc>
        <w:tc>
          <w:tcPr>
            <w:tcW w:w="3773" w:type="dxa"/>
            <w:shd w:val="clear" w:color="auto" w:fill="auto"/>
          </w:tcPr>
          <w:p w:rsidR="00985B50" w:rsidRPr="000035AB" w:rsidRDefault="00DC6322" w:rsidP="000035AB">
            <w:pPr>
              <w:spacing w:before="60" w:after="60" w:line="240" w:lineRule="auto"/>
              <w:jc w:val="both"/>
            </w:pPr>
            <w:r w:rsidRPr="000035AB">
              <w:t>Áp dụng [BR-VAL-002] và [BR-VAL-009].</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Mật khẩu đăng nhập</w:t>
            </w:r>
          </w:p>
        </w:tc>
        <w:tc>
          <w:tcPr>
            <w:tcW w:w="1584" w:type="dxa"/>
            <w:shd w:val="clear" w:color="auto" w:fill="auto"/>
          </w:tcPr>
          <w:p w:rsidR="00985B50" w:rsidRPr="000035AB" w:rsidRDefault="00DC6322" w:rsidP="000035AB">
            <w:pPr>
              <w:spacing w:before="60" w:after="60" w:line="240" w:lineRule="auto"/>
              <w:jc w:val="both"/>
            </w:pPr>
            <w:r w:rsidRPr="000035AB">
              <w:t>Password</w:t>
            </w:r>
          </w:p>
        </w:tc>
        <w:tc>
          <w:tcPr>
            <w:tcW w:w="979" w:type="dxa"/>
            <w:shd w:val="clear" w:color="auto" w:fill="auto"/>
          </w:tcPr>
          <w:p w:rsidR="00985B50" w:rsidRPr="000035AB" w:rsidRDefault="00DC6322" w:rsidP="000035AB">
            <w:pPr>
              <w:spacing w:before="60" w:after="60" w:line="240" w:lineRule="auto"/>
              <w:jc w:val="both"/>
            </w:pPr>
            <w:r w:rsidRPr="000035AB">
              <w:t>Có điều kiện</w:t>
            </w:r>
          </w:p>
        </w:tc>
        <w:tc>
          <w:tcPr>
            <w:tcW w:w="979" w:type="dxa"/>
            <w:shd w:val="clear" w:color="auto" w:fill="auto"/>
          </w:tcPr>
          <w:p w:rsidR="00985B50" w:rsidRPr="000035AB" w:rsidRDefault="00DC6322" w:rsidP="000035AB">
            <w:pPr>
              <w:spacing w:before="60" w:after="60" w:line="240" w:lineRule="auto"/>
              <w:jc w:val="both"/>
            </w:pPr>
            <w:r w:rsidRPr="000035AB">
              <w:t>Trống</w:t>
            </w:r>
          </w:p>
        </w:tc>
        <w:tc>
          <w:tcPr>
            <w:tcW w:w="3773" w:type="dxa"/>
            <w:shd w:val="clear" w:color="auto" w:fill="auto"/>
          </w:tcPr>
          <w:p w:rsidR="00985B50" w:rsidRPr="000035AB" w:rsidRDefault="00DC6322" w:rsidP="000035AB">
            <w:pPr>
              <w:spacing w:before="60" w:after="60" w:line="240" w:lineRule="auto"/>
              <w:jc w:val="both"/>
            </w:pPr>
            <w:r w:rsidRPr="000035AB">
              <w:t>Áp dụng [BR-VAL-006].</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Nhập lại mật khẩu</w:t>
            </w:r>
          </w:p>
        </w:tc>
        <w:tc>
          <w:tcPr>
            <w:tcW w:w="1584" w:type="dxa"/>
            <w:shd w:val="clear" w:color="auto" w:fill="auto"/>
          </w:tcPr>
          <w:p w:rsidR="00985B50" w:rsidRPr="000035AB" w:rsidRDefault="00DC6322" w:rsidP="000035AB">
            <w:pPr>
              <w:spacing w:before="60" w:after="60" w:line="240" w:lineRule="auto"/>
              <w:jc w:val="both"/>
            </w:pPr>
            <w:r w:rsidRPr="000035AB">
              <w:t>Password</w:t>
            </w:r>
          </w:p>
        </w:tc>
        <w:tc>
          <w:tcPr>
            <w:tcW w:w="979" w:type="dxa"/>
            <w:shd w:val="clear" w:color="auto" w:fill="auto"/>
          </w:tcPr>
          <w:p w:rsidR="00985B50" w:rsidRPr="000035AB" w:rsidRDefault="00DC6322" w:rsidP="000035AB">
            <w:pPr>
              <w:spacing w:before="60" w:after="60" w:line="240" w:lineRule="auto"/>
              <w:jc w:val="both"/>
            </w:pPr>
            <w:r w:rsidRPr="000035AB">
              <w:t>Có điều kiện</w:t>
            </w:r>
          </w:p>
        </w:tc>
        <w:tc>
          <w:tcPr>
            <w:tcW w:w="979" w:type="dxa"/>
            <w:shd w:val="clear" w:color="auto" w:fill="auto"/>
          </w:tcPr>
          <w:p w:rsidR="00985B50" w:rsidRPr="000035AB" w:rsidRDefault="00DC6322" w:rsidP="000035AB">
            <w:pPr>
              <w:spacing w:before="60" w:after="60" w:line="240" w:lineRule="auto"/>
              <w:jc w:val="both"/>
            </w:pPr>
            <w:r w:rsidRPr="000035AB">
              <w:t>Trống</w:t>
            </w:r>
          </w:p>
        </w:tc>
        <w:tc>
          <w:tcPr>
            <w:tcW w:w="3773" w:type="dxa"/>
            <w:shd w:val="clear" w:color="auto" w:fill="auto"/>
          </w:tcPr>
          <w:p w:rsidR="00985B50" w:rsidRPr="000035AB" w:rsidRDefault="00DC6322" w:rsidP="000035AB">
            <w:pPr>
              <w:spacing w:before="60" w:after="60" w:line="240" w:lineRule="auto"/>
              <w:jc w:val="both"/>
            </w:pPr>
            <w:r w:rsidRPr="000035AB">
              <w:t>Phải trùng khớp với Mật khẩu đăng nhập.</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Quốc gia đăng ký</w:t>
            </w:r>
          </w:p>
        </w:tc>
        <w:tc>
          <w:tcPr>
            <w:tcW w:w="1584" w:type="dxa"/>
            <w:shd w:val="clear" w:color="auto" w:fill="auto"/>
          </w:tcPr>
          <w:p w:rsidR="00985B50" w:rsidRPr="000035AB" w:rsidRDefault="00DC6322" w:rsidP="000035AB">
            <w:pPr>
              <w:spacing w:before="60" w:after="60" w:line="240" w:lineRule="auto"/>
              <w:jc w:val="both"/>
            </w:pPr>
            <w:r w:rsidRPr="000035AB">
              <w:t>Enum(String(100))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w:t>
            </w:r>
          </w:p>
        </w:tc>
        <w:tc>
          <w:tcPr>
            <w:tcW w:w="3773" w:type="dxa"/>
            <w:shd w:val="clear" w:color="auto" w:fill="auto"/>
          </w:tcPr>
          <w:p w:rsidR="00985B50" w:rsidRPr="000035AB" w:rsidRDefault="00DC6322" w:rsidP="000035AB">
            <w:pPr>
              <w:spacing w:before="60" w:after="60" w:line="240" w:lineRule="auto"/>
              <w:jc w:val="both"/>
            </w:pPr>
            <w:r w:rsidRPr="000035AB">
              <w:t>Control UI: Hộp chọn.</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Phân loại khách hàng</w:t>
            </w:r>
          </w:p>
        </w:tc>
        <w:tc>
          <w:tcPr>
            <w:tcW w:w="1584" w:type="dxa"/>
            <w:shd w:val="clear" w:color="auto" w:fill="auto"/>
          </w:tcPr>
          <w:p w:rsidR="00985B50" w:rsidRPr="000035AB" w:rsidRDefault="00DC6322" w:rsidP="000035AB">
            <w:pPr>
              <w:spacing w:before="60" w:after="60" w:line="240" w:lineRule="auto"/>
              <w:jc w:val="both"/>
            </w:pPr>
            <w:r w:rsidRPr="000035AB">
              <w:t>Enum(String(50))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Theo Quốc gia đăng ký</w:t>
            </w:r>
          </w:p>
        </w:tc>
        <w:tc>
          <w:tcPr>
            <w:tcW w:w="3773" w:type="dxa"/>
            <w:shd w:val="clear" w:color="auto" w:fill="auto"/>
          </w:tcPr>
          <w:p w:rsidR="00985B50" w:rsidRPr="000035AB" w:rsidRDefault="00DC6322" w:rsidP="000035AB">
            <w:pPr>
              <w:spacing w:before="60" w:after="60" w:line="240" w:lineRule="auto"/>
              <w:jc w:val="both"/>
            </w:pPr>
            <w:r w:rsidRPr="000035AB">
              <w:t>Gồm Trong nước hoặc Nước ngoài.</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lastRenderedPageBreak/>
              <w:t>Tỉnh/Thành phố</w:t>
            </w:r>
          </w:p>
        </w:tc>
        <w:tc>
          <w:tcPr>
            <w:tcW w:w="1584" w:type="dxa"/>
            <w:shd w:val="clear" w:color="auto" w:fill="auto"/>
          </w:tcPr>
          <w:p w:rsidR="00985B50" w:rsidRPr="000035AB" w:rsidRDefault="00DC6322" w:rsidP="000035AB">
            <w:pPr>
              <w:spacing w:before="60" w:after="60" w:line="240" w:lineRule="auto"/>
              <w:jc w:val="both"/>
            </w:pPr>
            <w:r w:rsidRPr="000035AB">
              <w:t>Enum(String(100))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 nếu có</w:t>
            </w:r>
          </w:p>
        </w:tc>
        <w:tc>
          <w:tcPr>
            <w:tcW w:w="3773" w:type="dxa"/>
            <w:shd w:val="clear" w:color="auto" w:fill="auto"/>
          </w:tcPr>
          <w:p w:rsidR="00985B50" w:rsidRPr="000035AB" w:rsidRDefault="00DC6322" w:rsidP="000035AB">
            <w:pPr>
              <w:spacing w:before="60" w:after="60" w:line="240" w:lineRule="auto"/>
              <w:jc w:val="both"/>
            </w:pPr>
            <w:r w:rsidRPr="000035AB">
              <w:t>Tham chiếu [DM_13].</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Phường/Xã</w:t>
            </w:r>
          </w:p>
        </w:tc>
        <w:tc>
          <w:tcPr>
            <w:tcW w:w="1584" w:type="dxa"/>
            <w:shd w:val="clear" w:color="auto" w:fill="auto"/>
          </w:tcPr>
          <w:p w:rsidR="00985B50" w:rsidRPr="000035AB" w:rsidRDefault="00DC6322" w:rsidP="000035AB">
            <w:pPr>
              <w:spacing w:before="60" w:after="60" w:line="240" w:lineRule="auto"/>
              <w:jc w:val="both"/>
            </w:pPr>
            <w:r w:rsidRPr="000035AB">
              <w:t>Enum(String(100))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 nếu có</w:t>
            </w:r>
          </w:p>
        </w:tc>
        <w:tc>
          <w:tcPr>
            <w:tcW w:w="3773" w:type="dxa"/>
            <w:shd w:val="clear" w:color="auto" w:fill="auto"/>
          </w:tcPr>
          <w:p w:rsidR="00985B50" w:rsidRPr="000035AB" w:rsidRDefault="00DC6322" w:rsidP="000035AB">
            <w:pPr>
              <w:spacing w:before="60" w:after="60" w:line="240" w:lineRule="auto"/>
              <w:jc w:val="both"/>
            </w:pPr>
            <w:r w:rsidRPr="000035AB">
              <w:t>Tham chiếu [DM_15].</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Địa chỉ chi tiết</w:t>
            </w:r>
          </w:p>
        </w:tc>
        <w:tc>
          <w:tcPr>
            <w:tcW w:w="1584" w:type="dxa"/>
            <w:shd w:val="clear" w:color="auto" w:fill="auto"/>
          </w:tcPr>
          <w:p w:rsidR="00985B50" w:rsidRPr="000035AB" w:rsidRDefault="00DC6322" w:rsidP="000035AB">
            <w:pPr>
              <w:spacing w:before="60" w:after="60" w:line="240" w:lineRule="auto"/>
              <w:jc w:val="both"/>
            </w:pPr>
            <w:r w:rsidRPr="000035AB">
              <w:t>Text(1000)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Lấy từ VNeID nếu có</w:t>
            </w:r>
          </w:p>
        </w:tc>
        <w:tc>
          <w:tcPr>
            <w:tcW w:w="3773" w:type="dxa"/>
            <w:shd w:val="clear" w:color="auto" w:fill="auto"/>
          </w:tcPr>
          <w:p w:rsidR="00985B50" w:rsidRPr="000035AB" w:rsidRDefault="00DC6322" w:rsidP="000035AB">
            <w:pPr>
              <w:spacing w:before="60" w:after="60" w:line="240" w:lineRule="auto"/>
              <w:jc w:val="both"/>
            </w:pPr>
            <w:r w:rsidRPr="000035AB">
              <w:t>Áp dụng [BR-VAL-001].</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Trung tâm Đăng ký mặc định</w:t>
            </w:r>
          </w:p>
        </w:tc>
        <w:tc>
          <w:tcPr>
            <w:tcW w:w="1584" w:type="dxa"/>
            <w:shd w:val="clear" w:color="auto" w:fill="auto"/>
          </w:tcPr>
          <w:p w:rsidR="00985B50" w:rsidRPr="000035AB" w:rsidRDefault="00DC6322" w:rsidP="000035AB">
            <w:pPr>
              <w:spacing w:before="60" w:after="60" w:line="240" w:lineRule="auto"/>
              <w:jc w:val="both"/>
            </w:pPr>
            <w:r w:rsidRPr="000035AB">
              <w:t>Enum(String(100))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Theo cấu hình</w:t>
            </w:r>
          </w:p>
        </w:tc>
        <w:tc>
          <w:tcPr>
            <w:tcW w:w="3773" w:type="dxa"/>
            <w:shd w:val="clear" w:color="auto" w:fill="auto"/>
          </w:tcPr>
          <w:p w:rsidR="00985B50" w:rsidRPr="000035AB" w:rsidRDefault="00DC6322" w:rsidP="000035AB">
            <w:pPr>
              <w:spacing w:before="60" w:after="60" w:line="240" w:lineRule="auto"/>
              <w:jc w:val="both"/>
            </w:pPr>
            <w:r w:rsidRPr="000035AB">
              <w:t>Tham chiếu [DM_08].</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Khối Người đại diện / Chủ thể xác thực</w:t>
            </w:r>
          </w:p>
        </w:tc>
        <w:tc>
          <w:tcPr>
            <w:tcW w:w="1584" w:type="dxa"/>
            <w:shd w:val="clear" w:color="auto" w:fill="auto"/>
          </w:tcPr>
          <w:p w:rsidR="00985B50" w:rsidRPr="000035AB" w:rsidRDefault="00DC6322" w:rsidP="000035AB">
            <w:pPr>
              <w:spacing w:before="60" w:after="60" w:line="240" w:lineRule="auto"/>
              <w:jc w:val="both"/>
            </w:pPr>
            <w:r w:rsidRPr="000035AB">
              <w:t>-</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979" w:type="dxa"/>
            <w:shd w:val="clear" w:color="auto" w:fill="auto"/>
          </w:tcPr>
          <w:p w:rsidR="00985B50" w:rsidRPr="000035AB" w:rsidRDefault="00DC6322" w:rsidP="000035AB">
            <w:pPr>
              <w:spacing w:before="60" w:after="60" w:line="240" w:lineRule="auto"/>
              <w:jc w:val="both"/>
            </w:pPr>
            <w:r w:rsidRPr="000035AB">
              <w:t>Lấy từ VNeID</w:t>
            </w:r>
          </w:p>
        </w:tc>
        <w:tc>
          <w:tcPr>
            <w:tcW w:w="3773" w:type="dxa"/>
            <w:shd w:val="clear" w:color="auto" w:fill="auto"/>
          </w:tcPr>
          <w:p w:rsidR="00985B50" w:rsidRPr="000035AB" w:rsidRDefault="00DC6322" w:rsidP="000035AB">
            <w:pPr>
              <w:spacing w:before="60" w:after="60" w:line="240" w:lineRule="auto"/>
              <w:jc w:val="both"/>
            </w:pPr>
            <w:r w:rsidRPr="000035AB">
              <w:t>Chỉ đọc (Họ tên, Loại giấy tờ, Số giấy tờ, TechID, Vai trò).</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Cây phân quyền</w:t>
            </w:r>
          </w:p>
        </w:tc>
        <w:tc>
          <w:tcPr>
            <w:tcW w:w="1584" w:type="dxa"/>
            <w:shd w:val="clear" w:color="auto" w:fill="auto"/>
          </w:tcPr>
          <w:p w:rsidR="00985B50" w:rsidRPr="000035AB" w:rsidRDefault="00DC6322" w:rsidP="000035AB">
            <w:pPr>
              <w:spacing w:before="60" w:after="60" w:line="240" w:lineRule="auto"/>
              <w:jc w:val="both"/>
            </w:pPr>
            <w:r w:rsidRPr="000035AB">
              <w:t>Tree/Checkbox</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Theo nhu cầu sử dụng</w:t>
            </w:r>
          </w:p>
        </w:tc>
        <w:tc>
          <w:tcPr>
            <w:tcW w:w="3773" w:type="dxa"/>
            <w:shd w:val="clear" w:color="auto" w:fill="auto"/>
          </w:tcPr>
          <w:p w:rsidR="00985B50" w:rsidRPr="000035AB" w:rsidRDefault="00DC6322" w:rsidP="000035AB">
            <w:pPr>
              <w:spacing w:before="60" w:after="60" w:line="240" w:lineRule="auto"/>
              <w:jc w:val="both"/>
            </w:pPr>
            <w:r w:rsidRPr="000035AB">
              <w:t>Danh sách quyền tương ứng nhóm chức năng đã chọn.</w:t>
            </w:r>
          </w:p>
        </w:tc>
      </w:tr>
    </w:tbl>
    <w:p w:rsidR="00985B50" w:rsidRPr="000035AB" w:rsidRDefault="00DC6322" w:rsidP="000035AB">
      <w:pPr>
        <w:pStyle w:val="Heading5"/>
        <w:jc w:val="both"/>
        <w:rPr>
          <w:rFonts w:cs="Times New Roman"/>
        </w:rPr>
      </w:pPr>
      <w:bookmarkStart w:id="14" w:name="chức-năng-trên-màn-hình-2"/>
      <w:bookmarkEnd w:id="13"/>
      <w:r w:rsidRPr="000035AB">
        <w:rPr>
          <w:rFonts w:cs="Times New Roman"/>
        </w:rPr>
        <w:t>4.1.5.4.3. Chức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985B50" w:rsidRPr="000035AB" w:rsidTr="00DC6322">
        <w:trPr>
          <w:tblHeader/>
        </w:trPr>
        <w:tc>
          <w:tcPr>
            <w:tcW w:w="821" w:type="dxa"/>
            <w:shd w:val="clear" w:color="auto" w:fill="auto"/>
          </w:tcPr>
          <w:p w:rsidR="00985B50" w:rsidRPr="000035AB" w:rsidRDefault="00DC6322" w:rsidP="000035AB">
            <w:pPr>
              <w:spacing w:before="60" w:after="60" w:line="240" w:lineRule="auto"/>
              <w:jc w:val="center"/>
              <w:rPr>
                <w:b/>
              </w:rPr>
            </w:pPr>
            <w:r w:rsidRPr="000035AB">
              <w:rPr>
                <w:b/>
              </w:rPr>
              <w:t>STT</w:t>
            </w:r>
          </w:p>
        </w:tc>
        <w:tc>
          <w:tcPr>
            <w:tcW w:w="2549" w:type="dxa"/>
            <w:shd w:val="clear" w:color="auto" w:fill="auto"/>
          </w:tcPr>
          <w:p w:rsidR="00985B50" w:rsidRPr="000035AB" w:rsidRDefault="00DC6322" w:rsidP="000035AB">
            <w:pPr>
              <w:spacing w:before="60" w:after="60" w:line="240" w:lineRule="auto"/>
              <w:jc w:val="center"/>
              <w:rPr>
                <w:b/>
              </w:rPr>
            </w:pPr>
            <w:r w:rsidRPr="000035AB">
              <w:rPr>
                <w:b/>
              </w:rPr>
              <w:t>Tên chức năng</w:t>
            </w:r>
          </w:p>
        </w:tc>
        <w:tc>
          <w:tcPr>
            <w:tcW w:w="1411" w:type="dxa"/>
            <w:shd w:val="clear" w:color="auto" w:fill="auto"/>
          </w:tcPr>
          <w:p w:rsidR="00985B50" w:rsidRPr="000035AB" w:rsidRDefault="00DC6322" w:rsidP="000035AB">
            <w:pPr>
              <w:spacing w:before="60" w:after="60" w:line="240" w:lineRule="auto"/>
              <w:jc w:val="center"/>
              <w:rPr>
                <w:b/>
              </w:rPr>
            </w:pPr>
            <w:r w:rsidRPr="000035AB">
              <w:rPr>
                <w:b/>
              </w:rPr>
              <w:t>Định dạng</w:t>
            </w:r>
          </w:p>
        </w:tc>
        <w:tc>
          <w:tcPr>
            <w:tcW w:w="4838" w:type="dxa"/>
            <w:shd w:val="clear" w:color="auto" w:fill="auto"/>
          </w:tcPr>
          <w:p w:rsidR="00985B50" w:rsidRPr="000035AB" w:rsidRDefault="00DC6322" w:rsidP="000035AB">
            <w:pPr>
              <w:spacing w:before="60" w:after="60" w:line="240" w:lineRule="auto"/>
              <w:jc w:val="center"/>
              <w:rPr>
                <w:b/>
              </w:rPr>
            </w:pPr>
            <w:r w:rsidRPr="000035AB">
              <w:rPr>
                <w:b/>
              </w:rPr>
              <w:t>Mô tả</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1</w:t>
            </w:r>
          </w:p>
        </w:tc>
        <w:tc>
          <w:tcPr>
            <w:tcW w:w="2549" w:type="dxa"/>
            <w:shd w:val="clear" w:color="auto" w:fill="auto"/>
          </w:tcPr>
          <w:p w:rsidR="00985B50" w:rsidRPr="000035AB" w:rsidRDefault="00DC6322" w:rsidP="000035AB">
            <w:pPr>
              <w:spacing w:before="60" w:after="60" w:line="240" w:lineRule="auto"/>
              <w:jc w:val="both"/>
            </w:pPr>
            <w:r w:rsidRPr="000035AB">
              <w:t>Chọn/Bỏ chọn Tài khoản đăng ký / Tài khoản tra cứu</w:t>
            </w:r>
          </w:p>
        </w:tc>
        <w:tc>
          <w:tcPr>
            <w:tcW w:w="1411" w:type="dxa"/>
            <w:shd w:val="clear" w:color="auto" w:fill="auto"/>
          </w:tcPr>
          <w:p w:rsidR="00985B50" w:rsidRPr="000035AB" w:rsidRDefault="00DC6322" w:rsidP="000035AB">
            <w:pPr>
              <w:spacing w:before="60" w:after="60" w:line="240" w:lineRule="auto"/>
              <w:jc w:val="both"/>
            </w:pPr>
            <w:r w:rsidRPr="000035AB">
              <w:t>Checkbox</w:t>
            </w:r>
          </w:p>
        </w:tc>
        <w:tc>
          <w:tcPr>
            <w:tcW w:w="4838" w:type="dxa"/>
            <w:shd w:val="clear" w:color="auto" w:fill="auto"/>
          </w:tcPr>
          <w:p w:rsidR="00985B50" w:rsidRPr="000035AB" w:rsidRDefault="00DC6322" w:rsidP="000035AB">
            <w:pPr>
              <w:spacing w:before="60" w:after="60" w:line="240" w:lineRule="auto"/>
              <w:jc w:val="both"/>
            </w:pPr>
            <w:r w:rsidRPr="000035AB">
              <w:t>Cập nhật Cây phân quyền tương ứng trên form theo nhu cầu sử dụng.</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2</w:t>
            </w:r>
          </w:p>
        </w:tc>
        <w:tc>
          <w:tcPr>
            <w:tcW w:w="2549" w:type="dxa"/>
            <w:shd w:val="clear" w:color="auto" w:fill="auto"/>
          </w:tcPr>
          <w:p w:rsidR="00985B50" w:rsidRPr="000035AB" w:rsidRDefault="00DC6322" w:rsidP="000035AB">
            <w:pPr>
              <w:spacing w:before="60" w:after="60" w:line="240" w:lineRule="auto"/>
              <w:jc w:val="both"/>
            </w:pPr>
            <w:r w:rsidRPr="000035AB">
              <w:t>Chọn/Bỏ chọn Thiết lập đăng nhập bằng Email/Mật khẩu</w:t>
            </w:r>
          </w:p>
        </w:tc>
        <w:tc>
          <w:tcPr>
            <w:tcW w:w="1411" w:type="dxa"/>
            <w:shd w:val="clear" w:color="auto" w:fill="auto"/>
          </w:tcPr>
          <w:p w:rsidR="00985B50" w:rsidRPr="000035AB" w:rsidRDefault="00DC6322" w:rsidP="000035AB">
            <w:pPr>
              <w:spacing w:before="60" w:after="60" w:line="240" w:lineRule="auto"/>
              <w:jc w:val="both"/>
            </w:pPr>
            <w:r w:rsidRPr="000035AB">
              <w:t>Checkbox</w:t>
            </w:r>
          </w:p>
        </w:tc>
        <w:tc>
          <w:tcPr>
            <w:tcW w:w="4838" w:type="dxa"/>
            <w:shd w:val="clear" w:color="auto" w:fill="auto"/>
          </w:tcPr>
          <w:p w:rsidR="00985B50" w:rsidRPr="000035AB" w:rsidRDefault="00DC6322" w:rsidP="000035AB">
            <w:pPr>
              <w:spacing w:before="60" w:after="60" w:line="240" w:lineRule="auto"/>
              <w:jc w:val="both"/>
            </w:pPr>
            <w:r w:rsidRPr="000035AB">
              <w:t>Ẩn/hiện các ô nhập Email và Mật khẩu tương ứng.</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3</w:t>
            </w:r>
          </w:p>
        </w:tc>
        <w:tc>
          <w:tcPr>
            <w:tcW w:w="2549" w:type="dxa"/>
            <w:shd w:val="clear" w:color="auto" w:fill="auto"/>
          </w:tcPr>
          <w:p w:rsidR="00985B50" w:rsidRPr="000035AB" w:rsidRDefault="00DC6322" w:rsidP="000035AB">
            <w:pPr>
              <w:spacing w:before="60" w:after="60" w:line="240" w:lineRule="auto"/>
              <w:jc w:val="both"/>
            </w:pPr>
            <w:r w:rsidRPr="000035AB">
              <w:t>Hoàn tất đăng ký</w:t>
            </w:r>
          </w:p>
        </w:tc>
        <w:tc>
          <w:tcPr>
            <w:tcW w:w="1411" w:type="dxa"/>
            <w:shd w:val="clear" w:color="auto" w:fill="auto"/>
          </w:tcPr>
          <w:p w:rsidR="00985B50" w:rsidRPr="000035AB" w:rsidRDefault="00DC6322" w:rsidP="000035AB">
            <w:pPr>
              <w:spacing w:before="60" w:after="60" w:line="240" w:lineRule="auto"/>
              <w:jc w:val="both"/>
            </w:pPr>
            <w:r w:rsidRPr="000035AB">
              <w:t>Button</w:t>
            </w:r>
          </w:p>
        </w:tc>
        <w:tc>
          <w:tcPr>
            <w:tcW w:w="4838" w:type="dxa"/>
            <w:shd w:val="clear" w:color="auto" w:fill="auto"/>
          </w:tcPr>
          <w:p w:rsidR="00985B50" w:rsidRPr="000035AB" w:rsidRDefault="00DC6322" w:rsidP="000035AB">
            <w:pPr>
              <w:spacing w:before="60" w:after="60" w:line="240" w:lineRule="auto"/>
            </w:pPr>
            <w:r w:rsidRPr="000035AB">
              <w:t>Người dùng click nút để xác nhận tạo hoặc liên kết tài khoản. Hệ thống kiểm tra:</w:t>
            </w:r>
            <w:r w:rsidRPr="000035AB">
              <w:br/>
              <w:t xml:space="preserve">- </w:t>
            </w:r>
            <w:r w:rsidRPr="000035AB">
              <w:rPr>
                <w:bCs/>
              </w:rPr>
              <w:t>TH1 (Bỏ trống trường bắt buộc)</w:t>
            </w:r>
            <w:r w:rsidRPr="000035AB">
              <w:t xml:space="preserve">: Vi phạm quy tắc </w:t>
            </w:r>
            <w:r w:rsidRPr="000035AB">
              <w:rPr>
                <w:bCs/>
              </w:rPr>
              <w:t>[BR-VAL-001]</w:t>
            </w:r>
            <w:r w:rsidRPr="000035AB">
              <w:t xml:space="preserve">, hệ thống focus và </w:t>
            </w:r>
            <w:r w:rsidRPr="000035AB">
              <w:lastRenderedPageBreak/>
              <w:t xml:space="preserve">highlight viền đỏ ô trống đầu tiên, hiển thị cảnh báo lỗi </w:t>
            </w:r>
            <w:r w:rsidRPr="000035AB">
              <w:rPr>
                <w:bCs/>
              </w:rPr>
              <w:t>[MSG-ERR-VAL-001]</w:t>
            </w:r>
            <w:r w:rsidRPr="000035AB">
              <w:t>.</w:t>
            </w:r>
            <w:r w:rsidRPr="000035AB">
              <w:br/>
              <w:t xml:space="preserve">- </w:t>
            </w:r>
            <w:r w:rsidRPr="000035AB">
              <w:rPr>
                <w:bCs/>
              </w:rPr>
              <w:t>TH2 (Chưa chọn nhu cầu sử dụng)</w:t>
            </w:r>
            <w:r w:rsidRPr="000035AB">
              <w:t xml:space="preserve">: Nếu người dùng không chọn “Tài khoản đăng ký” và không chọn “Tài khoản tra cứu”, hệ thống hiển thị thông báo lỗi </w:t>
            </w:r>
            <w:r w:rsidRPr="000035AB">
              <w:rPr>
                <w:bCs/>
              </w:rPr>
              <w:t>[MSG-ERR-UC001-010]</w:t>
            </w:r>
            <w:r w:rsidRPr="000035AB">
              <w:t>. Không cho phép hoàn tất.</w:t>
            </w:r>
            <w:r w:rsidRPr="000035AB">
              <w:br/>
              <w:t xml:space="preserve">- </w:t>
            </w:r>
            <w:r w:rsidRPr="000035AB">
              <w:rPr>
                <w:bCs/>
              </w:rPr>
              <w:t>TH3 (Email sai định dạng)</w:t>
            </w:r>
            <w:r w:rsidRPr="000035AB">
              <w:t xml:space="preserve">: Nếu có chọn Thiết lập đăng nhập bằng Email/Mật khẩu và Email nhập không đúng định dạng, vi phạm </w:t>
            </w:r>
            <w:r w:rsidRPr="000035AB">
              <w:rPr>
                <w:bCs/>
              </w:rPr>
              <w:t>[BR-VAL-002]</w:t>
            </w:r>
            <w:r w:rsidRPr="000035AB">
              <w:t xml:space="preserve">, hiển thị thông báo lỗi </w:t>
            </w:r>
            <w:r w:rsidRPr="000035AB">
              <w:rPr>
                <w:bCs/>
              </w:rPr>
              <w:t>[MSG-ERR-VAL-002]</w:t>
            </w:r>
            <w:r w:rsidRPr="000035AB">
              <w:t>.</w:t>
            </w:r>
            <w:r w:rsidRPr="000035AB">
              <w:br/>
              <w:t xml:space="preserve">- </w:t>
            </w:r>
            <w:r w:rsidRPr="000035AB">
              <w:rPr>
                <w:bCs/>
              </w:rPr>
              <w:t>TH4 (Mật khẩu không đạt độ phức tạp)</w:t>
            </w:r>
            <w:r w:rsidRPr="000035AB">
              <w:t xml:space="preserve">: Nếu có chọn Thiết lập đăng nhập bằng Email/Mật khẩu và Mật khẩu không đáp ứng quy chuẩn độ dài 8-20 ký tự gồm chữ hoa, chữ thường, số, ký tự đặc biệt, vi phạm </w:t>
            </w:r>
            <w:r w:rsidRPr="000035AB">
              <w:rPr>
                <w:bCs/>
              </w:rPr>
              <w:t>[BR-VAL-006]</w:t>
            </w:r>
            <w:r w:rsidRPr="000035AB">
              <w:t xml:space="preserve">, hiển thị thông báo lỗi </w:t>
            </w:r>
            <w:r w:rsidRPr="000035AB">
              <w:rPr>
                <w:bCs/>
              </w:rPr>
              <w:t>[MSG-ERR-VAL-006]</w:t>
            </w:r>
            <w:r w:rsidRPr="000035AB">
              <w:t>.</w:t>
            </w:r>
            <w:r w:rsidRPr="000035AB">
              <w:br/>
              <w:t xml:space="preserve">- </w:t>
            </w:r>
            <w:r w:rsidRPr="000035AB">
              <w:rPr>
                <w:bCs/>
              </w:rPr>
              <w:t>TH5 (Nhập lại mật khẩu không khớp)</w:t>
            </w:r>
            <w:r w:rsidRPr="000035AB">
              <w:t xml:space="preserve">: Nếu có chọn Thiết lập đăng nhập bằng Email/Mật khẩu và Nhập lại mật khẩu không trùng khớp, hiển thị thông báo lỗi </w:t>
            </w:r>
            <w:r w:rsidRPr="000035AB">
              <w:rPr>
                <w:bCs/>
              </w:rPr>
              <w:t>[MSG-ERR-VAL-011]</w:t>
            </w:r>
            <w:r w:rsidRPr="000035AB">
              <w:t>.</w:t>
            </w:r>
            <w:r w:rsidRPr="000035AB">
              <w:br/>
              <w:t xml:space="preserve">- </w:t>
            </w:r>
            <w:r w:rsidRPr="000035AB">
              <w:rPr>
                <w:bCs/>
              </w:rPr>
              <w:t>TH6 (Email đăng nhập Nội bộ bị trùng)</w:t>
            </w:r>
            <w:r w:rsidRPr="000035AB">
              <w:t xml:space="preserve">: Nếu có chọn Thiết lập đăng nhập bằng Email/Mật khẩu và Email đã tồn tại ở nguồn xác thực Nội bộ của tài khoản khác trên hệ thống, vi phạm </w:t>
            </w:r>
            <w:r w:rsidRPr="000035AB">
              <w:rPr>
                <w:bCs/>
              </w:rPr>
              <w:t>[BR-VAL-009]</w:t>
            </w:r>
            <w:r w:rsidRPr="000035AB">
              <w:t xml:space="preserve">, hiển thị thông báo lỗi </w:t>
            </w:r>
            <w:r w:rsidRPr="000035AB">
              <w:rPr>
                <w:bCs/>
              </w:rPr>
              <w:t>[MSG-ERR-VAL-009]</w:t>
            </w:r>
            <w:r w:rsidRPr="000035AB">
              <w:t>.</w:t>
            </w:r>
            <w:r w:rsidRPr="000035AB">
              <w:br/>
              <w:t xml:space="preserve">- </w:t>
            </w:r>
            <w:r w:rsidRPr="000035AB">
              <w:rPr>
                <w:bCs/>
              </w:rPr>
              <w:t>TH7 (Đăng ký thành công - Chỉ chọn Tài khoản đăng ký)</w:t>
            </w:r>
            <w:r w:rsidRPr="000035AB">
              <w:t>: Hệ thống tạo/liên kết hồ sơ tài khoản khách hàng với nguồn xác thực VNeID (và nguồn xác thực Nội bộ nếu có chọn), khởi tạo phiên đăng nhập và chuyển hướng về Trang chủ.</w:t>
            </w:r>
            <w:r w:rsidRPr="000035AB">
              <w:br/>
              <w:t xml:space="preserve">- </w:t>
            </w:r>
            <w:r w:rsidRPr="000035AB">
              <w:rPr>
                <w:bCs/>
              </w:rPr>
              <w:t>TH8 (Đăng ký thành công - Có chọn Tài khoản tra cứu)</w:t>
            </w:r>
            <w:r w:rsidRPr="000035AB">
              <w:t xml:space="preserve">: Hệ thống tạo/liên kết hồ sơ tài khoản khách hàng theo TH7, đồng thời khởi tạo Yêu cầu cấp mã số sử dụng CSDL loại Thường xuyên theo đúng quy định và chuyển hướng người dùng sang Cổng thanh </w:t>
            </w:r>
            <w:r w:rsidRPr="000035AB">
              <w:lastRenderedPageBreak/>
              <w:t>toán. (Check hỏi lại thêm với khách hàng xem có cần thiết bắt buộc phải thanh toán luôn không? Hay chỉ liên quan tới việc Tạo quyền trên hệ thống)</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lastRenderedPageBreak/>
              <w:t>4</w:t>
            </w:r>
          </w:p>
        </w:tc>
        <w:tc>
          <w:tcPr>
            <w:tcW w:w="2549" w:type="dxa"/>
            <w:shd w:val="clear" w:color="auto" w:fill="auto"/>
          </w:tcPr>
          <w:p w:rsidR="00985B50" w:rsidRPr="000035AB" w:rsidRDefault="00DC6322" w:rsidP="000035AB">
            <w:pPr>
              <w:spacing w:before="60" w:after="60" w:line="240" w:lineRule="auto"/>
              <w:jc w:val="both"/>
            </w:pPr>
            <w:r w:rsidRPr="000035AB">
              <w:t>Quay lại</w:t>
            </w:r>
          </w:p>
        </w:tc>
        <w:tc>
          <w:tcPr>
            <w:tcW w:w="1411" w:type="dxa"/>
            <w:shd w:val="clear" w:color="auto" w:fill="auto"/>
          </w:tcPr>
          <w:p w:rsidR="00985B50" w:rsidRPr="000035AB" w:rsidRDefault="00DC6322" w:rsidP="000035AB">
            <w:pPr>
              <w:spacing w:before="60" w:after="60" w:line="240" w:lineRule="auto"/>
              <w:jc w:val="both"/>
            </w:pPr>
            <w:r w:rsidRPr="000035AB">
              <w:t>Link/Button</w:t>
            </w:r>
          </w:p>
        </w:tc>
        <w:tc>
          <w:tcPr>
            <w:tcW w:w="4838" w:type="dxa"/>
            <w:shd w:val="clear" w:color="auto" w:fill="auto"/>
          </w:tcPr>
          <w:p w:rsidR="00985B50" w:rsidRPr="000035AB" w:rsidRDefault="00DC6322" w:rsidP="000035AB">
            <w:pPr>
              <w:spacing w:before="60" w:after="60" w:line="240" w:lineRule="auto"/>
              <w:jc w:val="both"/>
            </w:pPr>
            <w:r w:rsidRPr="000035AB">
              <w:t xml:space="preserve">Hủy dữ liệu đang nhập và quay lại </w:t>
            </w:r>
            <w:hyperlink w:anchor="X2676b347645f0201cd0a35f81f54c4bf507c805">
              <w:r w:rsidRPr="000035AB">
                <w:rPr>
                  <w:rStyle w:val="Hyperlink"/>
                </w:rPr>
                <w:t>MH01 - Màn hình Đăng nhập khách hàng</w:t>
              </w:r>
            </w:hyperlink>
            <w:r w:rsidRPr="000035AB">
              <w:t>.</w:t>
            </w:r>
          </w:p>
        </w:tc>
      </w:tr>
    </w:tbl>
    <w:p w:rsidR="00985B50" w:rsidRPr="000035AB" w:rsidRDefault="000035AB" w:rsidP="000035AB">
      <w:pPr>
        <w:jc w:val="both"/>
      </w:pPr>
      <w:r w:rsidRPr="000035AB">
        <w:pict>
          <v:rect id="_x0000_i1028" style="width:0;height:1.5pt" o:hralign="center" o:hrstd="t" o:hr="t"/>
        </w:pict>
      </w:r>
    </w:p>
    <w:p w:rsidR="00985B50" w:rsidRPr="000035AB" w:rsidRDefault="00DC6322" w:rsidP="000035AB">
      <w:pPr>
        <w:pStyle w:val="Heading4"/>
        <w:jc w:val="both"/>
        <w:rPr>
          <w:rFonts w:cs="Times New Roman"/>
        </w:rPr>
      </w:pPr>
      <w:bookmarkStart w:id="15" w:name="X90eb448b9ff0dc80e77eec2a65a77448d521458"/>
      <w:bookmarkEnd w:id="14"/>
      <w:bookmarkEnd w:id="11"/>
      <w:r w:rsidRPr="000035AB">
        <w:rPr>
          <w:rFonts w:cs="Times New Roman"/>
        </w:rPr>
        <w:t>4.1.5.5. MH04 - Màn hình Đổi mật khẩu lần đầu / Mật khẩu hết hạn</w:t>
      </w:r>
    </w:p>
    <w:p w:rsidR="00985B50" w:rsidRPr="000035AB" w:rsidRDefault="00DC6322" w:rsidP="000035AB">
      <w:pPr>
        <w:pStyle w:val="Heading5"/>
        <w:jc w:val="both"/>
        <w:rPr>
          <w:rFonts w:cs="Times New Roman"/>
        </w:rPr>
      </w:pPr>
      <w:bookmarkStart w:id="16" w:name="màn-hình-3"/>
      <w:r w:rsidRPr="000035AB">
        <w:rPr>
          <w:rFonts w:cs="Times New Roman"/>
        </w:rPr>
        <w:t>4.1.5.5.1. Màn hình</w:t>
      </w:r>
    </w:p>
    <w:p w:rsidR="00985B50" w:rsidRPr="000035AB" w:rsidRDefault="00DC6322" w:rsidP="000035AB">
      <w:pPr>
        <w:jc w:val="both"/>
      </w:pPr>
      <w:r w:rsidRPr="000035AB">
        <w:rPr>
          <w:noProof/>
        </w:rPr>
        <w:drawing>
          <wp:inline distT="0" distB="0" distL="0" distR="0">
            <wp:extent cx="4857750" cy="4953000"/>
            <wp:effectExtent l="0" t="0" r="0" b="0"/>
            <wp:docPr id="39" name="Picture" descr="Màn hình Đổi mật khẩu lần đầu"/>
            <wp:cNvGraphicFramePr/>
            <a:graphic xmlns:a="http://schemas.openxmlformats.org/drawingml/2006/main">
              <a:graphicData uri="http://schemas.openxmlformats.org/drawingml/2006/picture">
                <pic:pic xmlns:pic="http://schemas.openxmlformats.org/drawingml/2006/picture">
                  <pic:nvPicPr>
                    <pic:cNvPr id="40" name="Picture" descr="images/UC001_ChangePassword.png"/>
                    <pic:cNvPicPr>
                      <a:picLocks noChangeAspect="1" noChangeArrowheads="1"/>
                    </pic:cNvPicPr>
                  </pic:nvPicPr>
                  <pic:blipFill>
                    <a:blip r:embed="rId8"/>
                    <a:stretch>
                      <a:fillRect/>
                    </a:stretch>
                  </pic:blipFill>
                  <pic:spPr bwMode="auto">
                    <a:xfrm>
                      <a:off x="0" y="0"/>
                      <a:ext cx="4857750" cy="4953000"/>
                    </a:xfrm>
                    <a:prstGeom prst="rect">
                      <a:avLst/>
                    </a:prstGeom>
                    <a:noFill/>
                    <a:ln w="9525">
                      <a:noFill/>
                      <a:headEnd/>
                      <a:tailEnd/>
                    </a:ln>
                  </pic:spPr>
                </pic:pic>
              </a:graphicData>
            </a:graphic>
          </wp:inline>
        </w:drawing>
      </w:r>
    </w:p>
    <w:p w:rsidR="00985B50" w:rsidRPr="000035AB" w:rsidRDefault="00DC6322" w:rsidP="000035AB">
      <w:pPr>
        <w:jc w:val="both"/>
      </w:pPr>
      <w:r w:rsidRPr="000035AB">
        <w:t>Màn hình Đổi mật khẩu lần đầu</w:t>
      </w:r>
    </w:p>
    <w:p w:rsidR="00985B50" w:rsidRPr="000035AB" w:rsidRDefault="00DC6322" w:rsidP="000035AB">
      <w:pPr>
        <w:pStyle w:val="Heading5"/>
        <w:jc w:val="both"/>
        <w:rPr>
          <w:rFonts w:cs="Times New Roman"/>
        </w:rPr>
      </w:pPr>
      <w:bookmarkStart w:id="17" w:name="mô-tả-thông-tin-trên-màn-hình-3"/>
      <w:bookmarkEnd w:id="16"/>
      <w:r w:rsidRPr="000035AB">
        <w:rPr>
          <w:rFonts w:cs="Times New Roman"/>
        </w:rPr>
        <w:lastRenderedPageBreak/>
        <w:t>4.1.5.5.2. Mô tả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985B50" w:rsidRPr="000035AB" w:rsidTr="00DC6322">
        <w:trPr>
          <w:tblHeader/>
        </w:trPr>
        <w:tc>
          <w:tcPr>
            <w:tcW w:w="2362" w:type="dxa"/>
            <w:shd w:val="clear" w:color="auto" w:fill="auto"/>
          </w:tcPr>
          <w:p w:rsidR="00985B50" w:rsidRPr="000035AB" w:rsidRDefault="00DC6322" w:rsidP="000035AB">
            <w:pPr>
              <w:spacing w:before="60" w:after="60" w:line="240" w:lineRule="auto"/>
              <w:jc w:val="center"/>
              <w:rPr>
                <w:b/>
              </w:rPr>
            </w:pPr>
            <w:r w:rsidRPr="000035AB">
              <w:rPr>
                <w:b/>
              </w:rPr>
              <w:t>Trường thông tin</w:t>
            </w:r>
          </w:p>
        </w:tc>
        <w:tc>
          <w:tcPr>
            <w:tcW w:w="1584" w:type="dxa"/>
            <w:shd w:val="clear" w:color="auto" w:fill="auto"/>
          </w:tcPr>
          <w:p w:rsidR="00985B50" w:rsidRPr="000035AB" w:rsidRDefault="00DC6322" w:rsidP="000035AB">
            <w:pPr>
              <w:spacing w:before="60" w:after="60" w:line="240" w:lineRule="auto"/>
              <w:jc w:val="center"/>
              <w:rPr>
                <w:b/>
              </w:rPr>
            </w:pPr>
            <w:r w:rsidRPr="000035AB">
              <w:rPr>
                <w:b/>
              </w:rPr>
              <w:t>Kiểu dữ liệu</w:t>
            </w:r>
          </w:p>
        </w:tc>
        <w:tc>
          <w:tcPr>
            <w:tcW w:w="979" w:type="dxa"/>
            <w:shd w:val="clear" w:color="auto" w:fill="auto"/>
          </w:tcPr>
          <w:p w:rsidR="00985B50" w:rsidRPr="000035AB" w:rsidRDefault="00DC6322" w:rsidP="000035AB">
            <w:pPr>
              <w:spacing w:before="60" w:after="60" w:line="240" w:lineRule="auto"/>
              <w:jc w:val="center"/>
              <w:rPr>
                <w:b/>
              </w:rPr>
            </w:pPr>
            <w:r w:rsidRPr="000035AB">
              <w:rPr>
                <w:b/>
              </w:rPr>
              <w:t>Bắt buộc</w:t>
            </w:r>
          </w:p>
        </w:tc>
        <w:tc>
          <w:tcPr>
            <w:tcW w:w="979" w:type="dxa"/>
            <w:shd w:val="clear" w:color="auto" w:fill="auto"/>
          </w:tcPr>
          <w:p w:rsidR="00985B50" w:rsidRPr="000035AB" w:rsidRDefault="00DC6322" w:rsidP="000035AB">
            <w:pPr>
              <w:spacing w:before="60" w:after="60" w:line="240" w:lineRule="auto"/>
              <w:jc w:val="center"/>
              <w:rPr>
                <w:b/>
              </w:rPr>
            </w:pPr>
            <w:r w:rsidRPr="000035AB">
              <w:rPr>
                <w:b/>
              </w:rPr>
              <w:t>Mặc định</w:t>
            </w:r>
          </w:p>
        </w:tc>
        <w:tc>
          <w:tcPr>
            <w:tcW w:w="3773" w:type="dxa"/>
            <w:shd w:val="clear" w:color="auto" w:fill="auto"/>
          </w:tcPr>
          <w:p w:rsidR="00985B50" w:rsidRPr="000035AB" w:rsidRDefault="00DC6322" w:rsidP="000035AB">
            <w:pPr>
              <w:spacing w:before="60" w:after="60" w:line="240" w:lineRule="auto"/>
              <w:jc w:val="center"/>
              <w:rPr>
                <w:b/>
              </w:rPr>
            </w:pPr>
            <w:r w:rsidRPr="000035AB">
              <w:rPr>
                <w:b/>
              </w:rPr>
              <w:t>Mô tả</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Mật khẩu hiện tại</w:t>
            </w:r>
          </w:p>
        </w:tc>
        <w:tc>
          <w:tcPr>
            <w:tcW w:w="1584" w:type="dxa"/>
            <w:shd w:val="clear" w:color="auto" w:fill="auto"/>
          </w:tcPr>
          <w:p w:rsidR="00985B50" w:rsidRPr="000035AB" w:rsidRDefault="00DC6322" w:rsidP="000035AB">
            <w:pPr>
              <w:spacing w:before="60" w:after="60" w:line="240" w:lineRule="auto"/>
              <w:jc w:val="both"/>
            </w:pPr>
            <w:r w:rsidRPr="000035AB">
              <w:t>String(20)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Trống</w:t>
            </w:r>
          </w:p>
        </w:tc>
        <w:tc>
          <w:tcPr>
            <w:tcW w:w="3773" w:type="dxa"/>
            <w:shd w:val="clear" w:color="auto" w:fill="auto"/>
          </w:tcPr>
          <w:p w:rsidR="00985B50" w:rsidRPr="000035AB" w:rsidRDefault="00DC6322" w:rsidP="000035AB">
            <w:pPr>
              <w:spacing w:before="60" w:after="60" w:line="240" w:lineRule="auto"/>
              <w:jc w:val="both"/>
            </w:pPr>
            <w:r w:rsidRPr="000035AB">
              <w:t>Control UI: Ô nhập mật khẩu hiện tại.</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Mật khẩu mới</w:t>
            </w:r>
          </w:p>
        </w:tc>
        <w:tc>
          <w:tcPr>
            <w:tcW w:w="1584" w:type="dxa"/>
            <w:shd w:val="clear" w:color="auto" w:fill="auto"/>
          </w:tcPr>
          <w:p w:rsidR="00985B50" w:rsidRPr="000035AB" w:rsidRDefault="00DC6322" w:rsidP="000035AB">
            <w:pPr>
              <w:spacing w:before="60" w:after="60" w:line="240" w:lineRule="auto"/>
              <w:jc w:val="both"/>
            </w:pPr>
            <w:r w:rsidRPr="000035AB">
              <w:t>String(20)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Trống</w:t>
            </w:r>
          </w:p>
        </w:tc>
        <w:tc>
          <w:tcPr>
            <w:tcW w:w="3773" w:type="dxa"/>
            <w:shd w:val="clear" w:color="auto" w:fill="auto"/>
          </w:tcPr>
          <w:p w:rsidR="00985B50" w:rsidRPr="000035AB" w:rsidRDefault="00DC6322" w:rsidP="000035AB">
            <w:pPr>
              <w:spacing w:before="60" w:after="60" w:line="240" w:lineRule="auto"/>
              <w:jc w:val="both"/>
            </w:pPr>
            <w:r w:rsidRPr="000035AB">
              <w:t>Control UI: Ô nhập mật khẩu mới. Áp dụng quy tắc phức tạp [BR-VAL-006].</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t>Xác nhận mật khẩu mới</w:t>
            </w:r>
          </w:p>
        </w:tc>
        <w:tc>
          <w:tcPr>
            <w:tcW w:w="1584" w:type="dxa"/>
            <w:shd w:val="clear" w:color="auto" w:fill="auto"/>
          </w:tcPr>
          <w:p w:rsidR="00985B50" w:rsidRPr="000035AB" w:rsidRDefault="00DC6322" w:rsidP="000035AB">
            <w:pPr>
              <w:spacing w:before="60" w:after="60" w:line="240" w:lineRule="auto"/>
              <w:jc w:val="both"/>
            </w:pPr>
            <w:r w:rsidRPr="000035AB">
              <w:t>String(20)</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Trống</w:t>
            </w:r>
          </w:p>
        </w:tc>
        <w:tc>
          <w:tcPr>
            <w:tcW w:w="3773" w:type="dxa"/>
            <w:shd w:val="clear" w:color="auto" w:fill="auto"/>
          </w:tcPr>
          <w:p w:rsidR="00985B50" w:rsidRPr="000035AB" w:rsidRDefault="00DC6322" w:rsidP="000035AB">
            <w:pPr>
              <w:spacing w:before="60" w:after="60" w:line="240" w:lineRule="auto"/>
              <w:jc w:val="both"/>
            </w:pPr>
            <w:r w:rsidRPr="000035AB">
              <w:t>Control UI: Ô nhập lại mật khẩu mới.</w:t>
            </w:r>
          </w:p>
        </w:tc>
      </w:tr>
    </w:tbl>
    <w:p w:rsidR="00985B50" w:rsidRPr="000035AB" w:rsidRDefault="00DC6322" w:rsidP="000035AB">
      <w:pPr>
        <w:pStyle w:val="Heading5"/>
        <w:jc w:val="both"/>
        <w:rPr>
          <w:rFonts w:cs="Times New Roman"/>
        </w:rPr>
      </w:pPr>
      <w:bookmarkStart w:id="18" w:name="chức-năng-trên-màn-hình-3"/>
      <w:bookmarkEnd w:id="17"/>
      <w:r w:rsidRPr="000035AB">
        <w:rPr>
          <w:rFonts w:cs="Times New Roman"/>
        </w:rPr>
        <w:t>4.1.5.5.3. Chức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985B50" w:rsidRPr="000035AB" w:rsidTr="00DC6322">
        <w:trPr>
          <w:tblHeader/>
        </w:trPr>
        <w:tc>
          <w:tcPr>
            <w:tcW w:w="821" w:type="dxa"/>
            <w:shd w:val="clear" w:color="auto" w:fill="auto"/>
          </w:tcPr>
          <w:p w:rsidR="00985B50" w:rsidRPr="000035AB" w:rsidRDefault="00DC6322" w:rsidP="000035AB">
            <w:pPr>
              <w:spacing w:before="60" w:after="60" w:line="240" w:lineRule="auto"/>
              <w:jc w:val="center"/>
              <w:rPr>
                <w:b/>
              </w:rPr>
            </w:pPr>
            <w:r w:rsidRPr="000035AB">
              <w:rPr>
                <w:b/>
              </w:rPr>
              <w:t>STT</w:t>
            </w:r>
          </w:p>
        </w:tc>
        <w:tc>
          <w:tcPr>
            <w:tcW w:w="2549" w:type="dxa"/>
            <w:shd w:val="clear" w:color="auto" w:fill="auto"/>
          </w:tcPr>
          <w:p w:rsidR="00985B50" w:rsidRPr="000035AB" w:rsidRDefault="00DC6322" w:rsidP="000035AB">
            <w:pPr>
              <w:spacing w:before="60" w:after="60" w:line="240" w:lineRule="auto"/>
              <w:jc w:val="center"/>
              <w:rPr>
                <w:b/>
              </w:rPr>
            </w:pPr>
            <w:r w:rsidRPr="000035AB">
              <w:rPr>
                <w:b/>
              </w:rPr>
              <w:t>Tên chức năng</w:t>
            </w:r>
          </w:p>
        </w:tc>
        <w:tc>
          <w:tcPr>
            <w:tcW w:w="1411" w:type="dxa"/>
            <w:shd w:val="clear" w:color="auto" w:fill="auto"/>
          </w:tcPr>
          <w:p w:rsidR="00985B50" w:rsidRPr="000035AB" w:rsidRDefault="00DC6322" w:rsidP="000035AB">
            <w:pPr>
              <w:spacing w:before="60" w:after="60" w:line="240" w:lineRule="auto"/>
              <w:jc w:val="center"/>
              <w:rPr>
                <w:b/>
              </w:rPr>
            </w:pPr>
            <w:r w:rsidRPr="000035AB">
              <w:rPr>
                <w:b/>
              </w:rPr>
              <w:t>Định dạng</w:t>
            </w:r>
          </w:p>
        </w:tc>
        <w:tc>
          <w:tcPr>
            <w:tcW w:w="4838" w:type="dxa"/>
            <w:shd w:val="clear" w:color="auto" w:fill="auto"/>
          </w:tcPr>
          <w:p w:rsidR="00985B50" w:rsidRPr="000035AB" w:rsidRDefault="00DC6322" w:rsidP="000035AB">
            <w:pPr>
              <w:spacing w:before="60" w:after="60" w:line="240" w:lineRule="auto"/>
              <w:jc w:val="center"/>
              <w:rPr>
                <w:b/>
              </w:rPr>
            </w:pPr>
            <w:r w:rsidRPr="000035AB">
              <w:rPr>
                <w:b/>
              </w:rPr>
              <w:t>Mô tả</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1</w:t>
            </w:r>
          </w:p>
        </w:tc>
        <w:tc>
          <w:tcPr>
            <w:tcW w:w="2549" w:type="dxa"/>
            <w:shd w:val="clear" w:color="auto" w:fill="auto"/>
          </w:tcPr>
          <w:p w:rsidR="00985B50" w:rsidRPr="000035AB" w:rsidRDefault="00DC6322" w:rsidP="000035AB">
            <w:pPr>
              <w:spacing w:before="60" w:after="60" w:line="240" w:lineRule="auto"/>
              <w:jc w:val="both"/>
            </w:pPr>
            <w:r w:rsidRPr="000035AB">
              <w:t>Lưu mật khẩu</w:t>
            </w:r>
          </w:p>
        </w:tc>
        <w:tc>
          <w:tcPr>
            <w:tcW w:w="1411" w:type="dxa"/>
            <w:shd w:val="clear" w:color="auto" w:fill="auto"/>
          </w:tcPr>
          <w:p w:rsidR="00985B50" w:rsidRPr="000035AB" w:rsidRDefault="00DC6322" w:rsidP="000035AB">
            <w:pPr>
              <w:spacing w:before="60" w:after="60" w:line="240" w:lineRule="auto"/>
              <w:jc w:val="both"/>
            </w:pPr>
            <w:r w:rsidRPr="000035AB">
              <w:t>Button</w:t>
            </w:r>
          </w:p>
        </w:tc>
        <w:tc>
          <w:tcPr>
            <w:tcW w:w="4838" w:type="dxa"/>
            <w:shd w:val="clear" w:color="auto" w:fill="auto"/>
          </w:tcPr>
          <w:p w:rsidR="00985B50" w:rsidRPr="000035AB" w:rsidRDefault="00DC6322" w:rsidP="000035AB">
            <w:pPr>
              <w:spacing w:before="60" w:after="60" w:line="240" w:lineRule="auto"/>
            </w:pPr>
            <w:r w:rsidRPr="000035AB">
              <w:t>Người dùng click nút để cập nhật mật khẩu mới. Hệ thống kiểm tra:</w:t>
            </w:r>
            <w:r w:rsidRPr="000035AB">
              <w:br/>
              <w:t xml:space="preserve">- </w:t>
            </w:r>
            <w:r w:rsidRPr="000035AB">
              <w:rPr>
                <w:bCs/>
              </w:rPr>
              <w:t>TH1 (Bỏ trống trường bắt buộc)</w:t>
            </w:r>
            <w:r w:rsidRPr="000035AB">
              <w:t xml:space="preserve">: Vi phạm quy tắc </w:t>
            </w:r>
            <w:r w:rsidRPr="000035AB">
              <w:rPr>
                <w:bCs/>
              </w:rPr>
              <w:t>[BR-VAL-001]</w:t>
            </w:r>
            <w:r w:rsidRPr="000035AB">
              <w:t xml:space="preserve">, focus và highlight viền đỏ ô trống đầu tiên, hiển thị cảnh báo lỗi </w:t>
            </w:r>
            <w:r w:rsidRPr="000035AB">
              <w:rPr>
                <w:bCs/>
              </w:rPr>
              <w:t>[MSG-ERR-VAL-001]</w:t>
            </w:r>
            <w:r w:rsidRPr="000035AB">
              <w:t>.</w:t>
            </w:r>
            <w:r w:rsidRPr="000035AB">
              <w:br/>
              <w:t xml:space="preserve">- </w:t>
            </w:r>
            <w:r w:rsidRPr="000035AB">
              <w:rPr>
                <w:bCs/>
              </w:rPr>
              <w:t>TH2 (Dữ liệu vượt quá độ dài hoặc ký tự không hợp lệ)</w:t>
            </w:r>
            <w:r w:rsidRPr="000035AB">
              <w:t xml:space="preserve">: Hiển thị cảnh báo lỗi </w:t>
            </w:r>
            <w:r w:rsidRPr="000035AB">
              <w:rPr>
                <w:bCs/>
              </w:rPr>
              <w:t>[MSG-ERR-UC001-008]</w:t>
            </w:r>
            <w:r w:rsidRPr="000035AB">
              <w:t xml:space="preserve"> tại trường tương ứng.</w:t>
            </w:r>
            <w:r w:rsidRPr="000035AB">
              <w:br/>
              <w:t xml:space="preserve">- </w:t>
            </w:r>
            <w:r w:rsidRPr="000035AB">
              <w:rPr>
                <w:bCs/>
              </w:rPr>
              <w:t>TH3 (Mật khẩu mới không đạt độ phức tạp)</w:t>
            </w:r>
            <w:r w:rsidRPr="000035AB">
              <w:t xml:space="preserve">: Vi phạm quy tắc độ phức tạp mật khẩu </w:t>
            </w:r>
            <w:r w:rsidRPr="000035AB">
              <w:rPr>
                <w:bCs/>
              </w:rPr>
              <w:t>[BR-VAL-006]</w:t>
            </w:r>
            <w:r w:rsidRPr="000035AB">
              <w:t xml:space="preserve">, hiển thị thông báo lỗi </w:t>
            </w:r>
            <w:r w:rsidRPr="000035AB">
              <w:rPr>
                <w:bCs/>
              </w:rPr>
              <w:t>[MSG-ERR-VAL-006]</w:t>
            </w:r>
            <w:r w:rsidRPr="000035AB">
              <w:t>.</w:t>
            </w:r>
            <w:r w:rsidRPr="000035AB">
              <w:br/>
              <w:t xml:space="preserve">- </w:t>
            </w:r>
            <w:r w:rsidRPr="000035AB">
              <w:rPr>
                <w:bCs/>
              </w:rPr>
              <w:t>TH4 (Xác nhận mật khẩu mới không khớp)</w:t>
            </w:r>
            <w:r w:rsidRPr="000035AB">
              <w:t xml:space="preserve">: Hiển thị thông báo lỗi </w:t>
            </w:r>
            <w:r w:rsidRPr="000035AB">
              <w:rPr>
                <w:bCs/>
              </w:rPr>
              <w:t>[MSG-ERR-VAL-011]</w:t>
            </w:r>
            <w:r w:rsidRPr="000035AB">
              <w:t xml:space="preserve"> tại ô Nhập lại mật khẩu mới.</w:t>
            </w:r>
            <w:r w:rsidRPr="000035AB">
              <w:br/>
              <w:t xml:space="preserve">- </w:t>
            </w:r>
            <w:r w:rsidRPr="000035AB">
              <w:rPr>
                <w:bCs/>
              </w:rPr>
              <w:t>TH5 (Mật khẩu mới trùng mật khẩu cũ)</w:t>
            </w:r>
            <w:r w:rsidRPr="000035AB">
              <w:t xml:space="preserve">: Vi phạm quy tắc không được đặt trùng mật khẩu hiện tại </w:t>
            </w:r>
            <w:r w:rsidRPr="000035AB">
              <w:rPr>
                <w:bCs/>
              </w:rPr>
              <w:t>[BR-VAL-010]</w:t>
            </w:r>
            <w:r w:rsidRPr="000035AB">
              <w:t xml:space="preserve">, hiển thị thông báo lỗi </w:t>
            </w:r>
            <w:r w:rsidRPr="000035AB">
              <w:rPr>
                <w:bCs/>
              </w:rPr>
              <w:t>[MSG-ERR-VAL-010]</w:t>
            </w:r>
            <w:r w:rsidRPr="000035AB">
              <w:t>.</w:t>
            </w:r>
            <w:r w:rsidRPr="000035AB">
              <w:br/>
              <w:t xml:space="preserve">- </w:t>
            </w:r>
            <w:r w:rsidRPr="000035AB">
              <w:rPr>
                <w:bCs/>
              </w:rPr>
              <w:t>TH6 (Mật khẩu hiện tại không chính xác)</w:t>
            </w:r>
            <w:r w:rsidRPr="000035AB">
              <w:t xml:space="preserve">: Nếu Mật khẩu hiện tại nhập vào không khớp với mật khẩu đang lưu trong hệ thống, hiển thị thông báo lỗi </w:t>
            </w:r>
            <w:r w:rsidRPr="000035AB">
              <w:rPr>
                <w:bCs/>
              </w:rPr>
              <w:t>[MSG-ERR-UC001-012]</w:t>
            </w:r>
            <w:r w:rsidRPr="000035AB">
              <w:t>.</w:t>
            </w:r>
            <w:r w:rsidRPr="000035AB">
              <w:br/>
              <w:t xml:space="preserve">- </w:t>
            </w:r>
            <w:r w:rsidRPr="000035AB">
              <w:rPr>
                <w:bCs/>
              </w:rPr>
              <w:t>TH Hợp lệ (Lưu mật khẩu thành công)</w:t>
            </w:r>
            <w:r w:rsidRPr="000035AB">
              <w:t xml:space="preserve">: Hệ thống mã hóa băm mật khẩu mới (Hash + </w:t>
            </w:r>
            <w:r w:rsidRPr="000035AB">
              <w:lastRenderedPageBreak/>
              <w:t xml:space="preserve">Salt) lưu CSDL, tắt cờ bắt buộc đổi mật khẩu (ForcePasswordChange = false), cập nhật ngày đổi mật khẩu gần nhất, ghi nhận nhật ký (Audit Log), hiển thị thông báo thành công </w:t>
            </w:r>
            <w:r w:rsidRPr="000035AB">
              <w:rPr>
                <w:bCs/>
              </w:rPr>
              <w:t>[MSG-SUC-SYS-004]</w:t>
            </w:r>
            <w:r w:rsidRPr="000035AB">
              <w:t xml:space="preserve"> và chuyển hướng về Trang chủ.</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lastRenderedPageBreak/>
              <w:t>2</w:t>
            </w:r>
          </w:p>
        </w:tc>
        <w:tc>
          <w:tcPr>
            <w:tcW w:w="2549" w:type="dxa"/>
            <w:shd w:val="clear" w:color="auto" w:fill="auto"/>
          </w:tcPr>
          <w:p w:rsidR="00985B50" w:rsidRPr="000035AB" w:rsidRDefault="00DC6322" w:rsidP="000035AB">
            <w:pPr>
              <w:spacing w:before="60" w:after="60" w:line="240" w:lineRule="auto"/>
              <w:jc w:val="both"/>
            </w:pPr>
            <w:r w:rsidRPr="000035AB">
              <w:t>Hủy</w:t>
            </w:r>
          </w:p>
        </w:tc>
        <w:tc>
          <w:tcPr>
            <w:tcW w:w="1411" w:type="dxa"/>
            <w:shd w:val="clear" w:color="auto" w:fill="auto"/>
          </w:tcPr>
          <w:p w:rsidR="00985B50" w:rsidRPr="000035AB" w:rsidRDefault="00DC6322" w:rsidP="000035AB">
            <w:pPr>
              <w:spacing w:before="60" w:after="60" w:line="240" w:lineRule="auto"/>
              <w:jc w:val="both"/>
            </w:pPr>
            <w:r w:rsidRPr="000035AB">
              <w:t>Button</w:t>
            </w:r>
          </w:p>
        </w:tc>
        <w:tc>
          <w:tcPr>
            <w:tcW w:w="4838" w:type="dxa"/>
            <w:shd w:val="clear" w:color="auto" w:fill="auto"/>
          </w:tcPr>
          <w:p w:rsidR="00985B50" w:rsidRPr="000035AB" w:rsidRDefault="00DC6322" w:rsidP="000035AB">
            <w:pPr>
              <w:spacing w:before="60" w:after="60" w:line="240" w:lineRule="auto"/>
              <w:jc w:val="both"/>
            </w:pPr>
            <w:r w:rsidRPr="000035AB">
              <w:t xml:space="preserve">Hủy phiên đăng nhập tạm thời và quay về </w:t>
            </w:r>
            <w:hyperlink w:anchor="X2676b347645f0201cd0a35f81f54c4bf507c805">
              <w:r w:rsidRPr="000035AB">
                <w:rPr>
                  <w:rStyle w:val="Hyperlink"/>
                </w:rPr>
                <w:t>MH01 - Màn hình Đăng nhập khách hàng</w:t>
              </w:r>
            </w:hyperlink>
            <w:r w:rsidRPr="000035AB">
              <w:t>.</w:t>
            </w:r>
          </w:p>
        </w:tc>
      </w:tr>
    </w:tbl>
    <w:p w:rsidR="00985B50" w:rsidRPr="000035AB" w:rsidRDefault="000035AB" w:rsidP="000035AB">
      <w:pPr>
        <w:jc w:val="both"/>
      </w:pPr>
      <w:r w:rsidRPr="000035AB">
        <w:pict>
          <v:rect id="_x0000_i1029" style="width:0;height:1.5pt" o:hralign="center" o:hrstd="t" o:hr="t"/>
        </w:pict>
      </w:r>
    </w:p>
    <w:p w:rsidR="00985B50" w:rsidRPr="000035AB" w:rsidRDefault="00DC6322" w:rsidP="000035AB">
      <w:pPr>
        <w:pStyle w:val="Heading4"/>
        <w:jc w:val="both"/>
        <w:rPr>
          <w:rFonts w:cs="Times New Roman"/>
        </w:rPr>
      </w:pPr>
      <w:bookmarkStart w:id="19" w:name="X560ee623f62f87fb8477b5de4f80273ab74f6ac"/>
      <w:bookmarkEnd w:id="18"/>
      <w:bookmarkEnd w:id="15"/>
      <w:r w:rsidRPr="000035AB">
        <w:rPr>
          <w:rFonts w:cs="Times New Roman"/>
        </w:rPr>
        <w:t>4.1.5.6. MH05 - Màn hình Xác thực OTP qua Email (MFA)</w:t>
      </w:r>
    </w:p>
    <w:p w:rsidR="00985B50" w:rsidRPr="000035AB" w:rsidRDefault="00DC6322" w:rsidP="000035AB">
      <w:pPr>
        <w:pStyle w:val="Heading5"/>
        <w:jc w:val="both"/>
        <w:rPr>
          <w:rFonts w:cs="Times New Roman"/>
        </w:rPr>
      </w:pPr>
      <w:bookmarkStart w:id="20" w:name="màn-hình-4"/>
      <w:r w:rsidRPr="000035AB">
        <w:rPr>
          <w:rFonts w:cs="Times New Roman"/>
        </w:rPr>
        <w:t>4.1.5.6.1. Màn hình</w:t>
      </w:r>
    </w:p>
    <w:p w:rsidR="00985B50" w:rsidRPr="000035AB" w:rsidRDefault="00DC6322" w:rsidP="000035AB">
      <w:pPr>
        <w:jc w:val="both"/>
      </w:pPr>
      <w:r w:rsidRPr="000035AB">
        <w:rPr>
          <w:noProof/>
        </w:rPr>
        <w:drawing>
          <wp:inline distT="0" distB="0" distL="0" distR="0">
            <wp:extent cx="4476750" cy="3676650"/>
            <wp:effectExtent l="0" t="0" r="0" b="0"/>
            <wp:docPr id="46" name="Picture" descr="Màn hình Xác thực OTP"/>
            <wp:cNvGraphicFramePr/>
            <a:graphic xmlns:a="http://schemas.openxmlformats.org/drawingml/2006/main">
              <a:graphicData uri="http://schemas.openxmlformats.org/drawingml/2006/picture">
                <pic:pic xmlns:pic="http://schemas.openxmlformats.org/drawingml/2006/picture">
                  <pic:nvPicPr>
                    <pic:cNvPr id="47" name="Picture" descr="images/UC001_OTP.png"/>
                    <pic:cNvPicPr>
                      <a:picLocks noChangeAspect="1" noChangeArrowheads="1"/>
                    </pic:cNvPicPr>
                  </pic:nvPicPr>
                  <pic:blipFill>
                    <a:blip r:embed="rId9"/>
                    <a:stretch>
                      <a:fillRect/>
                    </a:stretch>
                  </pic:blipFill>
                  <pic:spPr bwMode="auto">
                    <a:xfrm>
                      <a:off x="0" y="0"/>
                      <a:ext cx="4476750" cy="3676650"/>
                    </a:xfrm>
                    <a:prstGeom prst="rect">
                      <a:avLst/>
                    </a:prstGeom>
                    <a:noFill/>
                    <a:ln w="9525">
                      <a:noFill/>
                      <a:headEnd/>
                      <a:tailEnd/>
                    </a:ln>
                  </pic:spPr>
                </pic:pic>
              </a:graphicData>
            </a:graphic>
          </wp:inline>
        </w:drawing>
      </w:r>
    </w:p>
    <w:p w:rsidR="00985B50" w:rsidRPr="000035AB" w:rsidRDefault="00DC6322" w:rsidP="000035AB">
      <w:pPr>
        <w:jc w:val="both"/>
      </w:pPr>
      <w:r w:rsidRPr="000035AB">
        <w:t>Màn hình Xác thực OTP</w:t>
      </w:r>
    </w:p>
    <w:p w:rsidR="00985B50" w:rsidRPr="000035AB" w:rsidRDefault="00DC6322" w:rsidP="000035AB">
      <w:pPr>
        <w:pStyle w:val="Heading5"/>
        <w:jc w:val="both"/>
        <w:rPr>
          <w:rFonts w:cs="Times New Roman"/>
        </w:rPr>
      </w:pPr>
      <w:bookmarkStart w:id="21" w:name="mô-tả-thông-tin-trên-màn-hình-4"/>
      <w:bookmarkEnd w:id="20"/>
      <w:r w:rsidRPr="000035AB">
        <w:rPr>
          <w:rFonts w:cs="Times New Roman"/>
        </w:rPr>
        <w:t>4.1.5.6.2. Mô tả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985B50" w:rsidRPr="000035AB" w:rsidTr="00DC6322">
        <w:trPr>
          <w:tblHeader/>
        </w:trPr>
        <w:tc>
          <w:tcPr>
            <w:tcW w:w="2362" w:type="dxa"/>
            <w:shd w:val="clear" w:color="auto" w:fill="auto"/>
          </w:tcPr>
          <w:p w:rsidR="00985B50" w:rsidRPr="000035AB" w:rsidRDefault="00DC6322" w:rsidP="000035AB">
            <w:pPr>
              <w:spacing w:before="60" w:after="60" w:line="240" w:lineRule="auto"/>
              <w:jc w:val="center"/>
              <w:rPr>
                <w:b/>
              </w:rPr>
            </w:pPr>
            <w:r w:rsidRPr="000035AB">
              <w:rPr>
                <w:b/>
              </w:rPr>
              <w:t>Trường thông tin</w:t>
            </w:r>
          </w:p>
        </w:tc>
        <w:tc>
          <w:tcPr>
            <w:tcW w:w="1584" w:type="dxa"/>
            <w:shd w:val="clear" w:color="auto" w:fill="auto"/>
          </w:tcPr>
          <w:p w:rsidR="00985B50" w:rsidRPr="000035AB" w:rsidRDefault="00DC6322" w:rsidP="000035AB">
            <w:pPr>
              <w:spacing w:before="60" w:after="60" w:line="240" w:lineRule="auto"/>
              <w:jc w:val="center"/>
              <w:rPr>
                <w:b/>
              </w:rPr>
            </w:pPr>
            <w:r w:rsidRPr="000035AB">
              <w:rPr>
                <w:b/>
              </w:rPr>
              <w:t>Kiểu dữ liệu</w:t>
            </w:r>
          </w:p>
        </w:tc>
        <w:tc>
          <w:tcPr>
            <w:tcW w:w="979" w:type="dxa"/>
            <w:shd w:val="clear" w:color="auto" w:fill="auto"/>
          </w:tcPr>
          <w:p w:rsidR="00985B50" w:rsidRPr="000035AB" w:rsidRDefault="00DC6322" w:rsidP="000035AB">
            <w:pPr>
              <w:spacing w:before="60" w:after="60" w:line="240" w:lineRule="auto"/>
              <w:jc w:val="center"/>
              <w:rPr>
                <w:b/>
              </w:rPr>
            </w:pPr>
            <w:r w:rsidRPr="000035AB">
              <w:rPr>
                <w:b/>
              </w:rPr>
              <w:t>Bắt buộc</w:t>
            </w:r>
          </w:p>
        </w:tc>
        <w:tc>
          <w:tcPr>
            <w:tcW w:w="979" w:type="dxa"/>
            <w:shd w:val="clear" w:color="auto" w:fill="auto"/>
          </w:tcPr>
          <w:p w:rsidR="00985B50" w:rsidRPr="000035AB" w:rsidRDefault="00DC6322" w:rsidP="000035AB">
            <w:pPr>
              <w:spacing w:before="60" w:after="60" w:line="240" w:lineRule="auto"/>
              <w:jc w:val="center"/>
              <w:rPr>
                <w:b/>
              </w:rPr>
            </w:pPr>
            <w:r w:rsidRPr="000035AB">
              <w:rPr>
                <w:b/>
              </w:rPr>
              <w:t>Mặc định</w:t>
            </w:r>
          </w:p>
        </w:tc>
        <w:tc>
          <w:tcPr>
            <w:tcW w:w="3773" w:type="dxa"/>
            <w:shd w:val="clear" w:color="auto" w:fill="auto"/>
          </w:tcPr>
          <w:p w:rsidR="00985B50" w:rsidRPr="000035AB" w:rsidRDefault="00DC6322" w:rsidP="000035AB">
            <w:pPr>
              <w:spacing w:before="60" w:after="60" w:line="240" w:lineRule="auto"/>
              <w:jc w:val="center"/>
              <w:rPr>
                <w:b/>
              </w:rPr>
            </w:pPr>
            <w:r w:rsidRPr="000035AB">
              <w:rPr>
                <w:b/>
              </w:rPr>
              <w:t>Mô tả</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rPr>
                <w:bCs/>
              </w:rPr>
              <w:t>Mã xác thực OTP</w:t>
            </w:r>
          </w:p>
        </w:tc>
        <w:tc>
          <w:tcPr>
            <w:tcW w:w="1584" w:type="dxa"/>
            <w:shd w:val="clear" w:color="auto" w:fill="auto"/>
          </w:tcPr>
          <w:p w:rsidR="00985B50" w:rsidRPr="000035AB" w:rsidRDefault="00DC6322" w:rsidP="000035AB">
            <w:pPr>
              <w:spacing w:before="60" w:after="60" w:line="240" w:lineRule="auto"/>
              <w:jc w:val="both"/>
            </w:pPr>
            <w:r w:rsidRPr="000035AB">
              <w:t>String(6)</w:t>
            </w:r>
          </w:p>
        </w:tc>
        <w:tc>
          <w:tcPr>
            <w:tcW w:w="979" w:type="dxa"/>
            <w:shd w:val="clear" w:color="auto" w:fill="auto"/>
          </w:tcPr>
          <w:p w:rsidR="00985B50" w:rsidRPr="000035AB" w:rsidRDefault="00DC6322" w:rsidP="000035AB">
            <w:pPr>
              <w:spacing w:before="60" w:after="60" w:line="240" w:lineRule="auto"/>
              <w:jc w:val="both"/>
            </w:pPr>
            <w:r w:rsidRPr="000035AB">
              <w:t>Có</w:t>
            </w:r>
          </w:p>
        </w:tc>
        <w:tc>
          <w:tcPr>
            <w:tcW w:w="979" w:type="dxa"/>
            <w:shd w:val="clear" w:color="auto" w:fill="auto"/>
          </w:tcPr>
          <w:p w:rsidR="00985B50" w:rsidRPr="000035AB" w:rsidRDefault="00DC6322" w:rsidP="000035AB">
            <w:pPr>
              <w:spacing w:before="60" w:after="60" w:line="240" w:lineRule="auto"/>
              <w:jc w:val="both"/>
            </w:pPr>
            <w:r w:rsidRPr="000035AB">
              <w:t>Trống</w:t>
            </w:r>
          </w:p>
        </w:tc>
        <w:tc>
          <w:tcPr>
            <w:tcW w:w="3773" w:type="dxa"/>
            <w:shd w:val="clear" w:color="auto" w:fill="auto"/>
          </w:tcPr>
          <w:p w:rsidR="00985B50" w:rsidRPr="000035AB" w:rsidRDefault="00DC6322" w:rsidP="000035AB">
            <w:pPr>
              <w:spacing w:before="60" w:after="60" w:line="240" w:lineRule="auto"/>
              <w:jc w:val="both"/>
            </w:pPr>
            <w:r w:rsidRPr="000035AB">
              <w:t>Control UI: Ô nhập 6 chữ số OTP.</w:t>
            </w:r>
          </w:p>
        </w:tc>
      </w:tr>
      <w:tr w:rsidR="00985B50" w:rsidRPr="000035AB" w:rsidTr="00DC6322">
        <w:tc>
          <w:tcPr>
            <w:tcW w:w="2362" w:type="dxa"/>
            <w:shd w:val="clear" w:color="auto" w:fill="auto"/>
          </w:tcPr>
          <w:p w:rsidR="00985B50" w:rsidRPr="000035AB" w:rsidRDefault="00DC6322" w:rsidP="000035AB">
            <w:pPr>
              <w:spacing w:before="60" w:after="60" w:line="240" w:lineRule="auto"/>
              <w:jc w:val="both"/>
            </w:pPr>
            <w:r w:rsidRPr="000035AB">
              <w:rPr>
                <w:bCs/>
              </w:rPr>
              <w:lastRenderedPageBreak/>
              <w:t>Bộ đếm ngược thời gian</w:t>
            </w:r>
          </w:p>
        </w:tc>
        <w:tc>
          <w:tcPr>
            <w:tcW w:w="1584" w:type="dxa"/>
            <w:shd w:val="clear" w:color="auto" w:fill="auto"/>
          </w:tcPr>
          <w:p w:rsidR="00985B50" w:rsidRPr="000035AB" w:rsidRDefault="00DC6322" w:rsidP="000035AB">
            <w:pPr>
              <w:spacing w:before="60" w:after="60" w:line="240" w:lineRule="auto"/>
              <w:jc w:val="both"/>
            </w:pPr>
            <w:r w:rsidRPr="000035AB">
              <w:t>Datetime</w:t>
            </w:r>
          </w:p>
        </w:tc>
        <w:tc>
          <w:tcPr>
            <w:tcW w:w="979" w:type="dxa"/>
            <w:shd w:val="clear" w:color="auto" w:fill="auto"/>
          </w:tcPr>
          <w:p w:rsidR="00985B50" w:rsidRPr="000035AB" w:rsidRDefault="00DC6322" w:rsidP="000035AB">
            <w:pPr>
              <w:spacing w:before="60" w:after="60" w:line="240" w:lineRule="auto"/>
              <w:jc w:val="both"/>
            </w:pPr>
            <w:r w:rsidRPr="000035AB">
              <w:t>-</w:t>
            </w:r>
          </w:p>
        </w:tc>
        <w:tc>
          <w:tcPr>
            <w:tcW w:w="979" w:type="dxa"/>
            <w:shd w:val="clear" w:color="auto" w:fill="auto"/>
          </w:tcPr>
          <w:p w:rsidR="00985B50" w:rsidRPr="000035AB" w:rsidRDefault="00DC6322" w:rsidP="000035AB">
            <w:pPr>
              <w:spacing w:before="60" w:after="60" w:line="240" w:lineRule="auto"/>
              <w:jc w:val="both"/>
            </w:pPr>
            <w:r w:rsidRPr="000035AB">
              <w:t>120 giây</w:t>
            </w:r>
          </w:p>
        </w:tc>
        <w:tc>
          <w:tcPr>
            <w:tcW w:w="3773" w:type="dxa"/>
            <w:shd w:val="clear" w:color="auto" w:fill="auto"/>
          </w:tcPr>
          <w:p w:rsidR="00985B50" w:rsidRPr="000035AB" w:rsidRDefault="00DC6322" w:rsidP="000035AB">
            <w:pPr>
              <w:spacing w:before="60" w:after="60" w:line="240" w:lineRule="auto"/>
              <w:jc w:val="both"/>
            </w:pPr>
            <w:r w:rsidRPr="000035AB">
              <w:t>Control UI: Đồng hồ đếm ngược hiệu lực của mã OTP.</w:t>
            </w:r>
          </w:p>
        </w:tc>
      </w:tr>
    </w:tbl>
    <w:p w:rsidR="00985B50" w:rsidRPr="000035AB" w:rsidRDefault="00DC6322" w:rsidP="000035AB">
      <w:pPr>
        <w:pStyle w:val="Heading5"/>
        <w:jc w:val="both"/>
        <w:rPr>
          <w:rFonts w:cs="Times New Roman"/>
        </w:rPr>
      </w:pPr>
      <w:bookmarkStart w:id="22" w:name="chức-năng-trên-màn-hình-4"/>
      <w:bookmarkEnd w:id="21"/>
      <w:r w:rsidRPr="000035AB">
        <w:rPr>
          <w:rFonts w:cs="Times New Roman"/>
        </w:rPr>
        <w:t>4.1.5.6.3. Chức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985B50" w:rsidRPr="000035AB" w:rsidTr="00DC6322">
        <w:trPr>
          <w:tblHeader/>
        </w:trPr>
        <w:tc>
          <w:tcPr>
            <w:tcW w:w="821" w:type="dxa"/>
            <w:shd w:val="clear" w:color="auto" w:fill="auto"/>
          </w:tcPr>
          <w:p w:rsidR="00985B50" w:rsidRPr="000035AB" w:rsidRDefault="00DC6322" w:rsidP="000035AB">
            <w:pPr>
              <w:spacing w:before="60" w:after="60" w:line="240" w:lineRule="auto"/>
              <w:jc w:val="center"/>
              <w:rPr>
                <w:b/>
              </w:rPr>
            </w:pPr>
            <w:r w:rsidRPr="000035AB">
              <w:rPr>
                <w:b/>
              </w:rPr>
              <w:t>STT</w:t>
            </w:r>
          </w:p>
        </w:tc>
        <w:tc>
          <w:tcPr>
            <w:tcW w:w="2549" w:type="dxa"/>
            <w:shd w:val="clear" w:color="auto" w:fill="auto"/>
          </w:tcPr>
          <w:p w:rsidR="00985B50" w:rsidRPr="000035AB" w:rsidRDefault="00DC6322" w:rsidP="000035AB">
            <w:pPr>
              <w:spacing w:before="60" w:after="60" w:line="240" w:lineRule="auto"/>
              <w:jc w:val="center"/>
              <w:rPr>
                <w:b/>
              </w:rPr>
            </w:pPr>
            <w:r w:rsidRPr="000035AB">
              <w:rPr>
                <w:b/>
              </w:rPr>
              <w:t>Tên chức năng</w:t>
            </w:r>
          </w:p>
        </w:tc>
        <w:tc>
          <w:tcPr>
            <w:tcW w:w="1411" w:type="dxa"/>
            <w:shd w:val="clear" w:color="auto" w:fill="auto"/>
          </w:tcPr>
          <w:p w:rsidR="00985B50" w:rsidRPr="000035AB" w:rsidRDefault="00DC6322" w:rsidP="000035AB">
            <w:pPr>
              <w:spacing w:before="60" w:after="60" w:line="240" w:lineRule="auto"/>
              <w:jc w:val="center"/>
              <w:rPr>
                <w:b/>
              </w:rPr>
            </w:pPr>
            <w:r w:rsidRPr="000035AB">
              <w:rPr>
                <w:b/>
              </w:rPr>
              <w:t>Định dạng</w:t>
            </w:r>
          </w:p>
        </w:tc>
        <w:tc>
          <w:tcPr>
            <w:tcW w:w="4838" w:type="dxa"/>
            <w:shd w:val="clear" w:color="auto" w:fill="auto"/>
          </w:tcPr>
          <w:p w:rsidR="00985B50" w:rsidRPr="000035AB" w:rsidRDefault="00DC6322" w:rsidP="000035AB">
            <w:pPr>
              <w:spacing w:before="60" w:after="60" w:line="240" w:lineRule="auto"/>
              <w:jc w:val="center"/>
              <w:rPr>
                <w:b/>
              </w:rPr>
            </w:pPr>
            <w:r w:rsidRPr="000035AB">
              <w:rPr>
                <w:b/>
              </w:rPr>
              <w:t>Mô tả</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1</w:t>
            </w:r>
          </w:p>
        </w:tc>
        <w:tc>
          <w:tcPr>
            <w:tcW w:w="2549" w:type="dxa"/>
            <w:shd w:val="clear" w:color="auto" w:fill="auto"/>
          </w:tcPr>
          <w:p w:rsidR="00985B50" w:rsidRPr="000035AB" w:rsidRDefault="00DC6322" w:rsidP="000035AB">
            <w:pPr>
              <w:spacing w:before="60" w:after="60" w:line="240" w:lineRule="auto"/>
              <w:jc w:val="both"/>
            </w:pPr>
            <w:r w:rsidRPr="000035AB">
              <w:t>Xác nhận</w:t>
            </w:r>
          </w:p>
        </w:tc>
        <w:tc>
          <w:tcPr>
            <w:tcW w:w="1411" w:type="dxa"/>
            <w:shd w:val="clear" w:color="auto" w:fill="auto"/>
          </w:tcPr>
          <w:p w:rsidR="00985B50" w:rsidRPr="000035AB" w:rsidRDefault="00DC6322" w:rsidP="000035AB">
            <w:pPr>
              <w:spacing w:before="60" w:after="60" w:line="240" w:lineRule="auto"/>
              <w:jc w:val="both"/>
            </w:pPr>
            <w:r w:rsidRPr="000035AB">
              <w:t>Button</w:t>
            </w:r>
          </w:p>
        </w:tc>
        <w:tc>
          <w:tcPr>
            <w:tcW w:w="4838" w:type="dxa"/>
            <w:shd w:val="clear" w:color="auto" w:fill="auto"/>
          </w:tcPr>
          <w:p w:rsidR="00985B50" w:rsidRPr="000035AB" w:rsidRDefault="00DC6322" w:rsidP="000035AB">
            <w:pPr>
              <w:spacing w:before="60" w:after="60" w:line="240" w:lineRule="auto"/>
            </w:pPr>
            <w:r w:rsidRPr="000035AB">
              <w:t>Người dùng click nút để gửi mã xác thực OTP hoàn tất đăng nhập. Hệ thống kiểm tra:</w:t>
            </w:r>
            <w:r w:rsidRPr="000035AB">
              <w:br/>
              <w:t xml:space="preserve">- </w:t>
            </w:r>
            <w:r w:rsidRPr="000035AB">
              <w:rPr>
                <w:bCs/>
              </w:rPr>
              <w:t>TH1 (Bỏ trống mã OTP)</w:t>
            </w:r>
            <w:r w:rsidRPr="000035AB">
              <w:t>: Vi phạm [BR-VAL-001], highlight viền đỏ ô nhập OTP và hiển thị [MSG-ERR-VAL-001].</w:t>
            </w:r>
            <w:r w:rsidRPr="000035AB">
              <w:br/>
              <w:t xml:space="preserve">- </w:t>
            </w:r>
            <w:r w:rsidRPr="000035AB">
              <w:rPr>
                <w:bCs/>
              </w:rPr>
              <w:t>TH2 (Sai định dạng mã OTP)</w:t>
            </w:r>
            <w:r w:rsidRPr="000035AB">
              <w:t>: Nếu mã OTP không đủ 6 chữ số hoặc chứa ký tự khác số, hiển thị thông báo lỗi [MSG-ERR-SEC-004].</w:t>
            </w:r>
            <w:r w:rsidRPr="000035AB">
              <w:br/>
              <w:t xml:space="preserve">- </w:t>
            </w:r>
            <w:r w:rsidRPr="000035AB">
              <w:rPr>
                <w:bCs/>
              </w:rPr>
              <w:t>TH3 (Mã OTP đã hết hiệu lực)</w:t>
            </w:r>
            <w:r w:rsidRPr="000035AB">
              <w:t xml:space="preserve">: Nếu thời gian nhập vượt quá 120 giây của đồng hồ đếm ngược, hiển thị thông báo lỗi </w:t>
            </w:r>
            <w:r w:rsidRPr="000035AB">
              <w:rPr>
                <w:bCs/>
              </w:rPr>
              <w:t>[MSG-ERR-SEC-003]</w:t>
            </w:r>
            <w:r w:rsidRPr="000035AB">
              <w:t>.</w:t>
            </w:r>
            <w:r w:rsidRPr="000035AB">
              <w:br/>
              <w:t xml:space="preserve">- </w:t>
            </w:r>
            <w:r w:rsidRPr="000035AB">
              <w:rPr>
                <w:bCs/>
              </w:rPr>
              <w:t>TH4 (Mã OTP không chính xác)</w:t>
            </w:r>
            <w:r w:rsidRPr="000035AB">
              <w:t xml:space="preserve">: Nếu mã nhập vào không trùng khớp với mã OTP hệ thống đã sinh, tăng số lần nhập sai và hiển thị thông báo lỗi </w:t>
            </w:r>
            <w:r w:rsidRPr="000035AB">
              <w:rPr>
                <w:bCs/>
              </w:rPr>
              <w:t>[MSG-ERR-SEC-002]</w:t>
            </w:r>
            <w:r w:rsidRPr="000035AB">
              <w:t>. Nếu sai quá 3 lần, hủy hiệu lực mã OTP và yêu cầu lấy mã mới.</w:t>
            </w:r>
            <w:r w:rsidRPr="000035AB">
              <w:br/>
              <w:t xml:space="preserve">- </w:t>
            </w:r>
            <w:r w:rsidRPr="000035AB">
              <w:rPr>
                <w:bCs/>
              </w:rPr>
              <w:t>TH Hợp lệ (Xác thực OTP thành công)</w:t>
            </w:r>
            <w:r w:rsidRPr="000035AB">
              <w:t>: Khởi tạo phiên làm việc chính thức (Session), ghi nhận nhật ký đăng nhập (Audit Log) và chuyển hướng người dùng về Trang chủ.</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2</w:t>
            </w:r>
          </w:p>
        </w:tc>
        <w:tc>
          <w:tcPr>
            <w:tcW w:w="2549" w:type="dxa"/>
            <w:shd w:val="clear" w:color="auto" w:fill="auto"/>
          </w:tcPr>
          <w:p w:rsidR="00985B50" w:rsidRPr="000035AB" w:rsidRDefault="00DC6322" w:rsidP="000035AB">
            <w:pPr>
              <w:spacing w:before="60" w:after="60" w:line="240" w:lineRule="auto"/>
              <w:jc w:val="both"/>
            </w:pPr>
            <w:r w:rsidRPr="000035AB">
              <w:t>Gửi lại mã OTP</w:t>
            </w:r>
          </w:p>
        </w:tc>
        <w:tc>
          <w:tcPr>
            <w:tcW w:w="1411" w:type="dxa"/>
            <w:shd w:val="clear" w:color="auto" w:fill="auto"/>
          </w:tcPr>
          <w:p w:rsidR="00985B50" w:rsidRPr="000035AB" w:rsidRDefault="00DC6322" w:rsidP="000035AB">
            <w:pPr>
              <w:spacing w:before="60" w:after="60" w:line="240" w:lineRule="auto"/>
              <w:jc w:val="both"/>
            </w:pPr>
            <w:r w:rsidRPr="000035AB">
              <w:t>Link</w:t>
            </w:r>
          </w:p>
        </w:tc>
        <w:tc>
          <w:tcPr>
            <w:tcW w:w="4838" w:type="dxa"/>
            <w:shd w:val="clear" w:color="auto" w:fill="auto"/>
          </w:tcPr>
          <w:p w:rsidR="00985B50" w:rsidRPr="000035AB" w:rsidRDefault="00DC6322" w:rsidP="000035AB">
            <w:pPr>
              <w:spacing w:before="60" w:after="60" w:line="240" w:lineRule="auto"/>
              <w:jc w:val="both"/>
            </w:pPr>
            <w:r w:rsidRPr="000035AB">
              <w:t>Sinh mã OTP ngẫu nhiên mới, gửi email xác thực đến địa chỉ email tài khoản và reset lại đồng hồ đếm ngược 120 giây.</w:t>
            </w:r>
          </w:p>
        </w:tc>
      </w:tr>
      <w:tr w:rsidR="00985B50" w:rsidRPr="000035AB" w:rsidTr="00DC6322">
        <w:tc>
          <w:tcPr>
            <w:tcW w:w="821" w:type="dxa"/>
            <w:shd w:val="clear" w:color="auto" w:fill="auto"/>
          </w:tcPr>
          <w:p w:rsidR="00985B50" w:rsidRPr="000035AB" w:rsidRDefault="00DC6322" w:rsidP="000035AB">
            <w:pPr>
              <w:spacing w:before="60" w:after="60" w:line="240" w:lineRule="auto"/>
              <w:jc w:val="center"/>
            </w:pPr>
            <w:r w:rsidRPr="000035AB">
              <w:t>3</w:t>
            </w:r>
          </w:p>
        </w:tc>
        <w:tc>
          <w:tcPr>
            <w:tcW w:w="2549" w:type="dxa"/>
            <w:shd w:val="clear" w:color="auto" w:fill="auto"/>
          </w:tcPr>
          <w:p w:rsidR="00985B50" w:rsidRPr="000035AB" w:rsidRDefault="00DC6322" w:rsidP="000035AB">
            <w:pPr>
              <w:spacing w:before="60" w:after="60" w:line="240" w:lineRule="auto"/>
              <w:jc w:val="both"/>
            </w:pPr>
            <w:r w:rsidRPr="000035AB">
              <w:t>Quay lại</w:t>
            </w:r>
          </w:p>
        </w:tc>
        <w:tc>
          <w:tcPr>
            <w:tcW w:w="1411" w:type="dxa"/>
            <w:shd w:val="clear" w:color="auto" w:fill="auto"/>
          </w:tcPr>
          <w:p w:rsidR="00985B50" w:rsidRPr="000035AB" w:rsidRDefault="00DC6322" w:rsidP="000035AB">
            <w:pPr>
              <w:spacing w:before="60" w:after="60" w:line="240" w:lineRule="auto"/>
              <w:jc w:val="both"/>
            </w:pPr>
            <w:r w:rsidRPr="000035AB">
              <w:t>Link</w:t>
            </w:r>
          </w:p>
        </w:tc>
        <w:tc>
          <w:tcPr>
            <w:tcW w:w="4838" w:type="dxa"/>
            <w:shd w:val="clear" w:color="auto" w:fill="auto"/>
          </w:tcPr>
          <w:p w:rsidR="00985B50" w:rsidRPr="000035AB" w:rsidRDefault="00DC6322" w:rsidP="000035AB">
            <w:pPr>
              <w:spacing w:before="60" w:after="60" w:line="240" w:lineRule="auto"/>
              <w:jc w:val="both"/>
            </w:pPr>
            <w:r w:rsidRPr="000035AB">
              <w:t xml:space="preserve">Hủy luồng xác thực OTP hiện tại và quay về </w:t>
            </w:r>
            <w:hyperlink w:anchor="X2676b347645f0201cd0a35f81f54c4bf507c805">
              <w:r w:rsidRPr="000035AB">
                <w:rPr>
                  <w:rStyle w:val="Hyperlink"/>
                </w:rPr>
                <w:t>MH01 - Màn hình Đăng nhập khách hàng</w:t>
              </w:r>
            </w:hyperlink>
            <w:r w:rsidRPr="000035AB">
              <w:t>.</w:t>
            </w:r>
          </w:p>
        </w:tc>
      </w:tr>
      <w:bookmarkEnd w:id="22"/>
      <w:bookmarkEnd w:id="19"/>
      <w:bookmarkEnd w:id="0"/>
    </w:tbl>
    <w:p w:rsidR="00905C92" w:rsidRPr="000035AB" w:rsidRDefault="00905C92" w:rsidP="000035AB">
      <w:pPr>
        <w:jc w:val="both"/>
      </w:pPr>
    </w:p>
    <w:sectPr w:rsidR="00905C92" w:rsidRPr="000035AB" w:rsidSect="00B84B09">
      <w:pgSz w:w="11907" w:h="16840" w:code="9"/>
      <w:pgMar w:top="1325" w:right="1210" w:bottom="1325" w:left="1296" w:header="907" w:footer="17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5C92" w:rsidRDefault="00DC6322">
      <w:pPr>
        <w:spacing w:before="0" w:after="0" w:line="240" w:lineRule="auto"/>
      </w:pPr>
      <w:r>
        <w:separator/>
      </w:r>
    </w:p>
  </w:endnote>
  <w:endnote w:type="continuationSeparator" w:id="0">
    <w:p w:rsidR="00905C92" w:rsidRDefault="00DC63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5C92" w:rsidRDefault="00DC6322">
      <w:pPr>
        <w:spacing w:before="0" w:after="0" w:line="240" w:lineRule="auto"/>
      </w:pPr>
      <w:r>
        <w:separator/>
      </w:r>
    </w:p>
  </w:footnote>
  <w:footnote w:type="continuationSeparator" w:id="0">
    <w:p w:rsidR="00905C92" w:rsidRDefault="00DC632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256AA2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926EE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43463C4"/>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6419B"/>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371A12"/>
    <w:multiLevelType w:val="hybridMultilevel"/>
    <w:tmpl w:val="931E87D2"/>
    <w:lvl w:ilvl="0" w:tplc="4E8EF6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EC68B9"/>
    <w:multiLevelType w:val="hybridMultilevel"/>
    <w:tmpl w:val="A5D09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3A526B"/>
    <w:multiLevelType w:val="hybridMultilevel"/>
    <w:tmpl w:val="8BEA338E"/>
    <w:lvl w:ilvl="0" w:tplc="B9C8CD8A">
      <w:start w:val="1"/>
      <w:numFmt w:val="decimal"/>
      <w:lvlText w:val="%1"/>
      <w:lvlJc w:val="left"/>
      <w:pPr>
        <w:ind w:left="360" w:hanging="360"/>
      </w:pPr>
      <w:rPr>
        <w:rFonts w:ascii="SimSun" w:hAnsi="SimSun" w:cs="SimSun"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7666932"/>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5B47A6"/>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3F7BA9"/>
    <w:multiLevelType w:val="hybridMultilevel"/>
    <w:tmpl w:val="A5D09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FF76CA0"/>
    <w:multiLevelType w:val="hybridMultilevel"/>
    <w:tmpl w:val="18282DD2"/>
    <w:lvl w:ilvl="0" w:tplc="4E8EF6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75704C"/>
    <w:multiLevelType w:val="hybridMultilevel"/>
    <w:tmpl w:val="A57ACA90"/>
    <w:lvl w:ilvl="0" w:tplc="38929EA2">
      <w:start w:val="1"/>
      <w:numFmt w:val="decimal"/>
      <w:lvlText w:val="%1"/>
      <w:lvlJc w:val="right"/>
      <w:pPr>
        <w:ind w:left="360" w:hanging="360"/>
      </w:pPr>
      <w:rPr>
        <w:rFonts w:ascii="SimSun" w:hAnsi="SimSun"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86265A1"/>
    <w:multiLevelType w:val="multilevel"/>
    <w:tmpl w:val="AC0E3CA0"/>
    <w:lvl w:ilvl="0">
      <w:numFmt w:val="bullet"/>
      <w:lvlText w:val="-"/>
      <w:lvlJc w:val="left"/>
      <w:pPr>
        <w:ind w:left="360" w:hanging="360"/>
      </w:pPr>
      <w:rPr>
        <w:rFonts w:ascii="Cambria Math" w:hAnsi="Cambria Math" w:hint="default"/>
      </w:rPr>
    </w:lvl>
    <w:lvl w:ilvl="1">
      <w:start w:val="1"/>
      <w:numFmt w:val="bullet"/>
      <w:pStyle w:val="Bullet2"/>
      <w:lvlText w:val=""/>
      <w:lvlJc w:val="left"/>
      <w:pPr>
        <w:ind w:left="720" w:hanging="360"/>
      </w:pPr>
      <w:rPr>
        <w:rFonts w:ascii="Aptos Display" w:hAnsi="Aptos Display" w:hint="default"/>
        <w:sz w:val="22"/>
      </w:rPr>
    </w:lvl>
    <w:lvl w:ilvl="2">
      <w:start w:val="1"/>
      <w:numFmt w:val="bullet"/>
      <w:pStyle w:val="Bullet3"/>
      <w:lvlText w:val=""/>
      <w:lvlJc w:val="left"/>
      <w:pPr>
        <w:ind w:left="1080" w:hanging="360"/>
      </w:pPr>
      <w:rPr>
        <w:rFonts w:ascii="Arial" w:hAnsi="Arial" w:hint="default"/>
      </w:rPr>
    </w:lvl>
    <w:lvl w:ilvl="3">
      <w:start w:val="1"/>
      <w:numFmt w:val="bullet"/>
      <w:pStyle w:val="Bullet4"/>
      <w:lvlText w:val=""/>
      <w:lvlJc w:val="left"/>
      <w:pPr>
        <w:ind w:left="1440" w:hanging="360"/>
      </w:pPr>
      <w:rPr>
        <w:rFonts w:ascii="Aptos Display" w:hAnsi="Aptos Display" w:hint="default"/>
      </w:rPr>
    </w:lvl>
    <w:lvl w:ilvl="4">
      <w:start w:val="1"/>
      <w:numFmt w:val="bullet"/>
      <w:pStyle w:val="Bullet5"/>
      <w:lvlText w:val="o"/>
      <w:lvlJc w:val="left"/>
      <w:pPr>
        <w:ind w:left="1800" w:hanging="360"/>
      </w:pPr>
      <w:rPr>
        <w:rFonts w:ascii="Symbol" w:hAnsi="Symbol" w:hint="default"/>
      </w:rPr>
    </w:lvl>
    <w:lvl w:ilvl="5">
      <w:start w:val="1"/>
      <w:numFmt w:val="bullet"/>
      <w:pStyle w:val="Bullet6"/>
      <w:lvlText w:val=""/>
      <w:lvlJc w:val="left"/>
      <w:pPr>
        <w:ind w:left="2160" w:hanging="360"/>
      </w:pPr>
      <w:rPr>
        <w:rFonts w:ascii="Arial" w:hAnsi="Arial" w:hint="default"/>
      </w:rPr>
    </w:lvl>
    <w:lvl w:ilvl="6">
      <w:start w:val="1"/>
      <w:numFmt w:val="bullet"/>
      <w:pStyle w:val="Bullet7"/>
      <w:lvlText w:val=""/>
      <w:lvlJc w:val="left"/>
      <w:pPr>
        <w:ind w:left="2520" w:hanging="360"/>
      </w:pPr>
      <w:rPr>
        <w:rFonts w:ascii="Aptos Display" w:hAnsi="Aptos Display" w:hint="default"/>
      </w:rPr>
    </w:lvl>
    <w:lvl w:ilvl="7">
      <w:start w:val="1"/>
      <w:numFmt w:val="bullet"/>
      <w:pStyle w:val="Bullet8"/>
      <w:lvlText w:val="o"/>
      <w:lvlJc w:val="left"/>
      <w:pPr>
        <w:ind w:left="2880" w:hanging="360"/>
      </w:pPr>
      <w:rPr>
        <w:rFonts w:ascii="Symbol" w:hAnsi="Symbol" w:hint="default"/>
      </w:rPr>
    </w:lvl>
    <w:lvl w:ilvl="8">
      <w:start w:val="1"/>
      <w:numFmt w:val="bullet"/>
      <w:pStyle w:val="Bullet9"/>
      <w:lvlText w:val=""/>
      <w:lvlJc w:val="left"/>
      <w:pPr>
        <w:ind w:left="3240" w:hanging="360"/>
      </w:pPr>
      <w:rPr>
        <w:rFonts w:ascii="Arial" w:hAnsi="Arial" w:hint="default"/>
      </w:rPr>
    </w:lvl>
  </w:abstractNum>
  <w:abstractNum w:abstractNumId="13" w15:restartNumberingAfterBreak="0">
    <w:nsid w:val="2EAD6C4A"/>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4609A"/>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174CC0"/>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3E0CF8"/>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AD48F1"/>
    <w:multiLevelType w:val="hybridMultilevel"/>
    <w:tmpl w:val="6EF07AF8"/>
    <w:lvl w:ilvl="0" w:tplc="FFFFFFFF">
      <w:start w:val="1"/>
      <w:numFmt w:val="decimal"/>
      <w:pStyle w:val="CaptionHinh"/>
      <w:suff w:val="space"/>
      <w:lvlText w:val="Hình %1:"/>
      <w:lvlJc w:val="center"/>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0A1B2A"/>
    <w:multiLevelType w:val="multilevel"/>
    <w:tmpl w:val="ED625D8C"/>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0" w:firstLine="360"/>
      </w:pPr>
      <w:rPr>
        <w:rFonts w:ascii="SimSun" w:hAnsi="SimSun" w:cs="SimSun" w:hint="default"/>
      </w:rPr>
    </w:lvl>
    <w:lvl w:ilvl="3">
      <w:start w:val="1"/>
      <w:numFmt w:val="bullet"/>
      <w:pStyle w:val="ANormalBullet2"/>
      <w:lvlText w:val="+"/>
      <w:lvlJc w:val="left"/>
      <w:pPr>
        <w:tabs>
          <w:tab w:val="num" w:pos="1080"/>
        </w:tabs>
        <w:ind w:left="360" w:firstLine="360"/>
      </w:pPr>
      <w:rPr>
        <w:rFonts w:ascii="SimSun" w:hAnsi="SimSun" w:cs="SimSun" w:hint="default"/>
        <w:color w:val="auto"/>
      </w:rPr>
    </w:lvl>
    <w:lvl w:ilvl="4">
      <w:start w:val="1"/>
      <w:numFmt w:val="bullet"/>
      <w:pStyle w:val="ANormalBullet3"/>
      <w:lvlText w:val="○"/>
      <w:lvlJc w:val="left"/>
      <w:pPr>
        <w:tabs>
          <w:tab w:val="num" w:pos="1440"/>
        </w:tabs>
        <w:ind w:left="720" w:firstLine="360"/>
      </w:pPr>
      <w:rPr>
        <w:rFonts w:ascii="SimSun" w:hAnsi="SimSun" w:cs="SimSun" w:hint="default"/>
      </w:rPr>
    </w:lvl>
    <w:lvl w:ilvl="5">
      <w:start w:val="1"/>
      <w:numFmt w:val="bullet"/>
      <w:pStyle w:val="ANormalBullet4"/>
      <w:lvlText w:val=""/>
      <w:lvlJc w:val="left"/>
      <w:pPr>
        <w:tabs>
          <w:tab w:val="num" w:pos="1800"/>
        </w:tabs>
        <w:ind w:left="1080" w:firstLine="360"/>
      </w:pPr>
      <w:rPr>
        <w:rFonts w:ascii="Arial" w:hAnsi="Arial" w:hint="default"/>
      </w:rPr>
    </w:lvl>
    <w:lvl w:ilvl="6">
      <w:start w:val="1"/>
      <w:numFmt w:val="bullet"/>
      <w:pStyle w:val="ANormalBullet5"/>
      <w:lvlText w:val=""/>
      <w:lvlJc w:val="left"/>
      <w:pPr>
        <w:tabs>
          <w:tab w:val="num" w:pos="2160"/>
        </w:tabs>
        <w:ind w:left="1440" w:firstLine="360"/>
      </w:pPr>
      <w:rPr>
        <w:rFonts w:ascii="Arial" w:hAnsi="Arial" w:hint="default"/>
      </w:rPr>
    </w:lvl>
    <w:lvl w:ilvl="7">
      <w:start w:val="1"/>
      <w:numFmt w:val="bullet"/>
      <w:pStyle w:val="ANormalBullet6"/>
      <w:lvlText w:val=""/>
      <w:lvlJc w:val="left"/>
      <w:pPr>
        <w:tabs>
          <w:tab w:val="num" w:pos="2520"/>
        </w:tabs>
        <w:ind w:left="1800" w:firstLine="360"/>
      </w:pPr>
      <w:rPr>
        <w:rFonts w:ascii="Arial" w:hAnsi="Arial" w:hint="default"/>
      </w:rPr>
    </w:lvl>
    <w:lvl w:ilvl="8">
      <w:start w:val="1"/>
      <w:numFmt w:val="none"/>
      <w:lvlText w:val=""/>
      <w:lvlJc w:val="left"/>
      <w:pPr>
        <w:tabs>
          <w:tab w:val="num" w:pos="4959"/>
        </w:tabs>
        <w:ind w:left="4959" w:hanging="425"/>
      </w:pPr>
      <w:rPr>
        <w:rFonts w:hint="default"/>
      </w:rPr>
    </w:lvl>
  </w:abstractNum>
  <w:abstractNum w:abstractNumId="19" w15:restartNumberingAfterBreak="0">
    <w:nsid w:val="4D7E14D3"/>
    <w:multiLevelType w:val="hybridMultilevel"/>
    <w:tmpl w:val="5B3A4652"/>
    <w:lvl w:ilvl="0" w:tplc="3042E110">
      <w:start w:val="1"/>
      <w:numFmt w:val="bullet"/>
      <w:pStyle w:val="TBullet2"/>
      <w:lvlText w:val="o"/>
      <w:lvlJc w:val="left"/>
      <w:pPr>
        <w:tabs>
          <w:tab w:val="num" w:pos="1080"/>
        </w:tabs>
        <w:ind w:left="1080" w:hanging="360"/>
      </w:pPr>
      <w:rPr>
        <w:rFonts w:ascii="Symbol" w:hAnsi="Symbol" w:hint="default"/>
        <w:sz w:val="22"/>
      </w:rPr>
    </w:lvl>
    <w:lvl w:ilvl="1" w:tplc="04090003" w:tentative="1">
      <w:start w:val="1"/>
      <w:numFmt w:val="bullet"/>
      <w:lvlText w:val="o"/>
      <w:lvlJc w:val="left"/>
      <w:pPr>
        <w:tabs>
          <w:tab w:val="num" w:pos="1800"/>
        </w:tabs>
        <w:ind w:left="1800" w:hanging="360"/>
      </w:pPr>
      <w:rPr>
        <w:rFonts w:ascii="Symbol" w:hAnsi="Symbol" w:cs="Symbol" w:hint="default"/>
      </w:rPr>
    </w:lvl>
    <w:lvl w:ilvl="2" w:tplc="04090005" w:tentative="1">
      <w:start w:val="1"/>
      <w:numFmt w:val="bullet"/>
      <w:lvlText w:val=""/>
      <w:lvlJc w:val="left"/>
      <w:pPr>
        <w:tabs>
          <w:tab w:val="num" w:pos="2520"/>
        </w:tabs>
        <w:ind w:left="2520" w:hanging="360"/>
      </w:pPr>
      <w:rPr>
        <w:rFonts w:ascii="Arial" w:hAnsi="Arial" w:hint="default"/>
      </w:rPr>
    </w:lvl>
    <w:lvl w:ilvl="3" w:tplc="04090001" w:tentative="1">
      <w:start w:val="1"/>
      <w:numFmt w:val="bullet"/>
      <w:lvlText w:val=""/>
      <w:lvlJc w:val="left"/>
      <w:pPr>
        <w:tabs>
          <w:tab w:val="num" w:pos="3240"/>
        </w:tabs>
        <w:ind w:left="3240" w:hanging="360"/>
      </w:pPr>
      <w:rPr>
        <w:rFonts w:ascii="Aptos Display" w:hAnsi="Aptos Display" w:hint="default"/>
      </w:rPr>
    </w:lvl>
    <w:lvl w:ilvl="4" w:tplc="04090003" w:tentative="1">
      <w:start w:val="1"/>
      <w:numFmt w:val="bullet"/>
      <w:lvlText w:val="o"/>
      <w:lvlJc w:val="left"/>
      <w:pPr>
        <w:tabs>
          <w:tab w:val="num" w:pos="3960"/>
        </w:tabs>
        <w:ind w:left="3960" w:hanging="360"/>
      </w:pPr>
      <w:rPr>
        <w:rFonts w:ascii="Symbol" w:hAnsi="Symbol" w:cs="Symbol" w:hint="default"/>
      </w:rPr>
    </w:lvl>
    <w:lvl w:ilvl="5" w:tplc="04090005" w:tentative="1">
      <w:start w:val="1"/>
      <w:numFmt w:val="bullet"/>
      <w:lvlText w:val=""/>
      <w:lvlJc w:val="left"/>
      <w:pPr>
        <w:tabs>
          <w:tab w:val="num" w:pos="4680"/>
        </w:tabs>
        <w:ind w:left="4680" w:hanging="360"/>
      </w:pPr>
      <w:rPr>
        <w:rFonts w:ascii="Arial" w:hAnsi="Arial" w:hint="default"/>
      </w:rPr>
    </w:lvl>
    <w:lvl w:ilvl="6" w:tplc="04090001" w:tentative="1">
      <w:start w:val="1"/>
      <w:numFmt w:val="bullet"/>
      <w:lvlText w:val=""/>
      <w:lvlJc w:val="left"/>
      <w:pPr>
        <w:tabs>
          <w:tab w:val="num" w:pos="5400"/>
        </w:tabs>
        <w:ind w:left="5400" w:hanging="360"/>
      </w:pPr>
      <w:rPr>
        <w:rFonts w:ascii="Aptos Display" w:hAnsi="Aptos Display" w:hint="default"/>
      </w:rPr>
    </w:lvl>
    <w:lvl w:ilvl="7" w:tplc="04090003" w:tentative="1">
      <w:start w:val="1"/>
      <w:numFmt w:val="bullet"/>
      <w:lvlText w:val="o"/>
      <w:lvlJc w:val="left"/>
      <w:pPr>
        <w:tabs>
          <w:tab w:val="num" w:pos="6120"/>
        </w:tabs>
        <w:ind w:left="6120" w:hanging="360"/>
      </w:pPr>
      <w:rPr>
        <w:rFonts w:ascii="Symbol" w:hAnsi="Symbol" w:cs="Symbol" w:hint="default"/>
      </w:rPr>
    </w:lvl>
    <w:lvl w:ilvl="8" w:tplc="04090005" w:tentative="1">
      <w:start w:val="1"/>
      <w:numFmt w:val="bullet"/>
      <w:lvlText w:val=""/>
      <w:lvlJc w:val="left"/>
      <w:pPr>
        <w:tabs>
          <w:tab w:val="num" w:pos="6840"/>
        </w:tabs>
        <w:ind w:left="6840" w:hanging="360"/>
      </w:pPr>
      <w:rPr>
        <w:rFonts w:ascii="Arial" w:hAnsi="Arial" w:hint="default"/>
      </w:rPr>
    </w:lvl>
  </w:abstractNum>
  <w:abstractNum w:abstractNumId="20" w15:restartNumberingAfterBreak="0">
    <w:nsid w:val="623D7776"/>
    <w:multiLevelType w:val="multilevel"/>
    <w:tmpl w:val="3AB247B2"/>
    <w:lvl w:ilvl="0">
      <w:start w:val="2"/>
      <w:numFmt w:val="bullet"/>
      <w:pStyle w:val="HVB1"/>
      <w:lvlText w:val="-"/>
      <w:lvlJc w:val="left"/>
      <w:pPr>
        <w:ind w:left="360" w:hanging="360"/>
      </w:pPr>
      <w:rPr>
        <w:rFonts w:ascii="SimSun" w:eastAsia="SimSun" w:hAnsi="SimSun" w:cs="SimSun" w:hint="default"/>
      </w:rPr>
    </w:lvl>
    <w:lvl w:ilvl="1">
      <w:numFmt w:val="bullet"/>
      <w:pStyle w:val="HVB2"/>
      <w:lvlText w:val="+"/>
      <w:lvlJc w:val="left"/>
      <w:pPr>
        <w:ind w:left="720" w:hanging="360"/>
      </w:pPr>
      <w:rPr>
        <w:rFonts w:ascii="Cambria Math" w:eastAsia="Wingdings" w:hAnsi="Cambria Math" w:hint="default"/>
      </w:rPr>
    </w:lvl>
    <w:lvl w:ilvl="2">
      <w:start w:val="1"/>
      <w:numFmt w:val="bullet"/>
      <w:pStyle w:val="HVB3"/>
      <w:lvlText w:val=""/>
      <w:lvlJc w:val="left"/>
      <w:pPr>
        <w:ind w:left="1080" w:hanging="360"/>
      </w:pPr>
      <w:rPr>
        <w:rFonts w:ascii="Arial" w:hAnsi="Arial" w:hint="default"/>
      </w:rPr>
    </w:lvl>
    <w:lvl w:ilvl="3">
      <w:start w:val="1"/>
      <w:numFmt w:val="bullet"/>
      <w:pStyle w:val="Bullet40"/>
      <w:lvlText w:val="o"/>
      <w:lvlJc w:val="left"/>
      <w:pPr>
        <w:ind w:left="1440" w:hanging="360"/>
      </w:pPr>
      <w:rPr>
        <w:rFonts w:ascii="Symbol" w:hAnsi="Symbol" w:cs="Symbol" w:hint="default"/>
      </w:rPr>
    </w:lvl>
    <w:lvl w:ilvl="4">
      <w:start w:val="1"/>
      <w:numFmt w:val="bullet"/>
      <w:lvlText w:val=""/>
      <w:lvlJc w:val="left"/>
      <w:pPr>
        <w:ind w:left="1800" w:hanging="360"/>
      </w:pPr>
      <w:rPr>
        <w:rFonts w:ascii="Aptos Display" w:hAnsi="Aptos Display"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ptos Display" w:hAnsi="Aptos Display" w:hint="default"/>
      </w:rPr>
    </w:lvl>
    <w:lvl w:ilvl="8">
      <w:start w:val="1"/>
      <w:numFmt w:val="bullet"/>
      <w:lvlText w:val=""/>
      <w:lvlJc w:val="left"/>
      <w:pPr>
        <w:ind w:left="3240" w:hanging="360"/>
      </w:pPr>
      <w:rPr>
        <w:rFonts w:ascii="Aptos Display" w:hAnsi="Aptos Display" w:hint="default"/>
      </w:rPr>
    </w:lvl>
  </w:abstractNum>
  <w:abstractNum w:abstractNumId="21" w15:restartNumberingAfterBreak="0">
    <w:nsid w:val="64B410C7"/>
    <w:multiLevelType w:val="hybridMultilevel"/>
    <w:tmpl w:val="CA803E18"/>
    <w:lvl w:ilvl="0" w:tplc="A2C6EF10">
      <w:start w:val="1"/>
      <w:numFmt w:val="bullet"/>
      <w:pStyle w:val="ListBullet3"/>
      <w:lvlText w:val=""/>
      <w:lvlJc w:val="left"/>
      <w:pPr>
        <w:tabs>
          <w:tab w:val="num" w:pos="720"/>
        </w:tabs>
        <w:ind w:left="720" w:hanging="360"/>
      </w:pPr>
      <w:rPr>
        <w:rFonts w:ascii="Arial" w:hAnsi="Arial" w:hint="default"/>
        <w:sz w:val="16"/>
        <w:szCs w:val="16"/>
      </w:rPr>
    </w:lvl>
    <w:lvl w:ilvl="1" w:tplc="04090003">
      <w:start w:val="1"/>
      <w:numFmt w:val="bullet"/>
      <w:lvlText w:val="o"/>
      <w:lvlJc w:val="left"/>
      <w:pPr>
        <w:tabs>
          <w:tab w:val="num" w:pos="1440"/>
        </w:tabs>
        <w:ind w:left="1440" w:hanging="360"/>
      </w:pPr>
      <w:rPr>
        <w:rFonts w:ascii="Symbol" w:hAnsi="Symbol" w:cs="Symbol" w:hint="default"/>
      </w:rPr>
    </w:lvl>
    <w:lvl w:ilvl="2" w:tplc="04090005" w:tentative="1">
      <w:start w:val="1"/>
      <w:numFmt w:val="bullet"/>
      <w:lvlText w:val=""/>
      <w:lvlJc w:val="left"/>
      <w:pPr>
        <w:tabs>
          <w:tab w:val="num" w:pos="2160"/>
        </w:tabs>
        <w:ind w:left="2160" w:hanging="360"/>
      </w:pPr>
      <w:rPr>
        <w:rFonts w:ascii="Arial" w:hAnsi="Arial" w:hint="default"/>
      </w:rPr>
    </w:lvl>
    <w:lvl w:ilvl="3" w:tplc="04090001" w:tentative="1">
      <w:start w:val="1"/>
      <w:numFmt w:val="bullet"/>
      <w:lvlText w:val=""/>
      <w:lvlJc w:val="left"/>
      <w:pPr>
        <w:tabs>
          <w:tab w:val="num" w:pos="2880"/>
        </w:tabs>
        <w:ind w:left="2880" w:hanging="360"/>
      </w:pPr>
      <w:rPr>
        <w:rFonts w:ascii="Aptos Display" w:hAnsi="Aptos Display" w:hint="default"/>
      </w:rPr>
    </w:lvl>
    <w:lvl w:ilvl="4" w:tplc="04090003" w:tentative="1">
      <w:start w:val="1"/>
      <w:numFmt w:val="bullet"/>
      <w:lvlText w:val="o"/>
      <w:lvlJc w:val="left"/>
      <w:pPr>
        <w:tabs>
          <w:tab w:val="num" w:pos="3600"/>
        </w:tabs>
        <w:ind w:left="3600" w:hanging="360"/>
      </w:pPr>
      <w:rPr>
        <w:rFonts w:ascii="Symbol" w:hAnsi="Symbol" w:cs="Symbol" w:hint="default"/>
      </w:rPr>
    </w:lvl>
    <w:lvl w:ilvl="5" w:tplc="04090005" w:tentative="1">
      <w:start w:val="1"/>
      <w:numFmt w:val="bullet"/>
      <w:lvlText w:val=""/>
      <w:lvlJc w:val="left"/>
      <w:pPr>
        <w:tabs>
          <w:tab w:val="num" w:pos="4320"/>
        </w:tabs>
        <w:ind w:left="4320" w:hanging="360"/>
      </w:pPr>
      <w:rPr>
        <w:rFonts w:ascii="Arial" w:hAnsi="Arial" w:hint="default"/>
      </w:rPr>
    </w:lvl>
    <w:lvl w:ilvl="6" w:tplc="04090001" w:tentative="1">
      <w:start w:val="1"/>
      <w:numFmt w:val="bullet"/>
      <w:lvlText w:val=""/>
      <w:lvlJc w:val="left"/>
      <w:pPr>
        <w:tabs>
          <w:tab w:val="num" w:pos="5040"/>
        </w:tabs>
        <w:ind w:left="5040" w:hanging="360"/>
      </w:pPr>
      <w:rPr>
        <w:rFonts w:ascii="Aptos Display" w:hAnsi="Aptos Display" w:hint="default"/>
      </w:rPr>
    </w:lvl>
    <w:lvl w:ilvl="7" w:tplc="04090003" w:tentative="1">
      <w:start w:val="1"/>
      <w:numFmt w:val="bullet"/>
      <w:lvlText w:val="o"/>
      <w:lvlJc w:val="left"/>
      <w:pPr>
        <w:tabs>
          <w:tab w:val="num" w:pos="5760"/>
        </w:tabs>
        <w:ind w:left="5760" w:hanging="360"/>
      </w:pPr>
      <w:rPr>
        <w:rFonts w:ascii="Symbol" w:hAnsi="Symbol" w:cs="Symbol" w:hint="default"/>
      </w:rPr>
    </w:lvl>
    <w:lvl w:ilvl="8" w:tplc="04090005"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8C92DF5"/>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133002"/>
    <w:multiLevelType w:val="hybridMultilevel"/>
    <w:tmpl w:val="7BC016FA"/>
    <w:lvl w:ilvl="0" w:tplc="F672F820">
      <w:start w:val="1"/>
      <w:numFmt w:val="decimal"/>
      <w:pStyle w:val="CaptionBng"/>
      <w:suff w:val="space"/>
      <w:lvlText w:val="Bảng %1:"/>
      <w:lvlJc w:val="center"/>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2DF33D2"/>
    <w:multiLevelType w:val="multilevel"/>
    <w:tmpl w:val="9868676A"/>
    <w:lvl w:ilvl="0">
      <w:numFmt w:val="bullet"/>
      <w:pStyle w:val="aducng"/>
      <w:suff w:val="space"/>
      <w:lvlText w:val="+"/>
      <w:lvlJc w:val="left"/>
      <w:pPr>
        <w:ind w:left="0" w:firstLine="927"/>
      </w:pPr>
      <w:rPr>
        <w:rFonts w:ascii="SimSun" w:hAnsi="SimSun" w:cs="SimSun" w:hint="default"/>
      </w:rPr>
    </w:lvl>
    <w:lvl w:ilvl="1">
      <w:start w:val="1"/>
      <w:numFmt w:val="bullet"/>
      <w:lvlText w:val="o"/>
      <w:lvlJc w:val="left"/>
      <w:pPr>
        <w:ind w:left="2007" w:hanging="360"/>
      </w:pPr>
      <w:rPr>
        <w:rFonts w:ascii="Symbol" w:hAnsi="Symbol" w:cs="Symbol" w:hint="default"/>
      </w:rPr>
    </w:lvl>
    <w:lvl w:ilvl="2">
      <w:start w:val="1"/>
      <w:numFmt w:val="bullet"/>
      <w:lvlText w:val=""/>
      <w:lvlJc w:val="left"/>
      <w:pPr>
        <w:ind w:left="2727" w:hanging="360"/>
      </w:pPr>
      <w:rPr>
        <w:rFonts w:ascii="Arial" w:hAnsi="Arial" w:hint="default"/>
      </w:rPr>
    </w:lvl>
    <w:lvl w:ilvl="3">
      <w:start w:val="1"/>
      <w:numFmt w:val="bullet"/>
      <w:lvlText w:val=""/>
      <w:lvlJc w:val="left"/>
      <w:pPr>
        <w:ind w:left="3447" w:hanging="360"/>
      </w:pPr>
      <w:rPr>
        <w:rFonts w:ascii="Aptos Display" w:hAnsi="Aptos Display" w:hint="default"/>
      </w:rPr>
    </w:lvl>
    <w:lvl w:ilvl="4">
      <w:start w:val="1"/>
      <w:numFmt w:val="bullet"/>
      <w:lvlText w:val="o"/>
      <w:lvlJc w:val="left"/>
      <w:pPr>
        <w:ind w:left="4167" w:hanging="360"/>
      </w:pPr>
      <w:rPr>
        <w:rFonts w:ascii="Symbol" w:hAnsi="Symbol" w:cs="Symbol" w:hint="default"/>
      </w:rPr>
    </w:lvl>
    <w:lvl w:ilvl="5">
      <w:start w:val="1"/>
      <w:numFmt w:val="bullet"/>
      <w:lvlText w:val=""/>
      <w:lvlJc w:val="left"/>
      <w:pPr>
        <w:ind w:left="4887" w:hanging="360"/>
      </w:pPr>
      <w:rPr>
        <w:rFonts w:ascii="Arial" w:hAnsi="Arial" w:hint="default"/>
      </w:rPr>
    </w:lvl>
    <w:lvl w:ilvl="6">
      <w:start w:val="1"/>
      <w:numFmt w:val="bullet"/>
      <w:lvlText w:val=""/>
      <w:lvlJc w:val="left"/>
      <w:pPr>
        <w:ind w:left="5607" w:hanging="360"/>
      </w:pPr>
      <w:rPr>
        <w:rFonts w:ascii="Aptos Display" w:hAnsi="Aptos Display" w:hint="default"/>
      </w:rPr>
    </w:lvl>
    <w:lvl w:ilvl="7">
      <w:start w:val="1"/>
      <w:numFmt w:val="bullet"/>
      <w:lvlText w:val="o"/>
      <w:lvlJc w:val="left"/>
      <w:pPr>
        <w:ind w:left="6327" w:hanging="360"/>
      </w:pPr>
      <w:rPr>
        <w:rFonts w:ascii="Symbol" w:hAnsi="Symbol" w:cs="Symbol" w:hint="default"/>
      </w:rPr>
    </w:lvl>
    <w:lvl w:ilvl="8">
      <w:start w:val="1"/>
      <w:numFmt w:val="bullet"/>
      <w:lvlText w:val=""/>
      <w:lvlJc w:val="left"/>
      <w:pPr>
        <w:ind w:left="7047" w:hanging="360"/>
      </w:pPr>
      <w:rPr>
        <w:rFonts w:ascii="Arial" w:hAnsi="Arial" w:hint="default"/>
      </w:rPr>
    </w:lvl>
  </w:abstractNum>
  <w:abstractNum w:abstractNumId="25" w15:restartNumberingAfterBreak="0">
    <w:nsid w:val="73652C37"/>
    <w:multiLevelType w:val="hybridMultilevel"/>
    <w:tmpl w:val="60504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07EEB"/>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033419"/>
    <w:multiLevelType w:val="multilevel"/>
    <w:tmpl w:val="049C4E36"/>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28" w15:restartNumberingAfterBreak="0">
    <w:nsid w:val="75477BA0"/>
    <w:multiLevelType w:val="hybridMultilevel"/>
    <w:tmpl w:val="F5C64468"/>
    <w:lvl w:ilvl="0" w:tplc="4E8EF6A6">
      <w:start w:val="1"/>
      <w:numFmt w:val="decimal"/>
      <w:lvlText w:val="%1"/>
      <w:lvlJc w:val="left"/>
      <w:pPr>
        <w:ind w:left="360" w:hanging="360"/>
      </w:pPr>
      <w:rPr>
        <w:rFonts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70E24BC"/>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B41744"/>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7D00C0"/>
    <w:multiLevelType w:val="hybridMultilevel"/>
    <w:tmpl w:val="DE2029A2"/>
    <w:lvl w:ilvl="0" w:tplc="38929EA2">
      <w:start w:val="1"/>
      <w:numFmt w:val="decimal"/>
      <w:lvlText w:val="%1"/>
      <w:lvlJc w:val="right"/>
      <w:pPr>
        <w:ind w:left="720" w:hanging="360"/>
      </w:pPr>
      <w:rPr>
        <w:rFonts w:ascii="SimSun" w:hAnsi="SimSu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0"/>
  </w:num>
  <w:num w:numId="3">
    <w:abstractNumId w:val="17"/>
  </w:num>
  <w:num w:numId="4">
    <w:abstractNumId w:val="23"/>
  </w:num>
  <w:num w:numId="5">
    <w:abstractNumId w:val="19"/>
  </w:num>
  <w:num w:numId="6">
    <w:abstractNumId w:val="21"/>
  </w:num>
  <w:num w:numId="7">
    <w:abstractNumId w:val="24"/>
  </w:num>
  <w:num w:numId="8">
    <w:abstractNumId w:val="18"/>
  </w:num>
  <w:num w:numId="9">
    <w:abstractNumId w:val="5"/>
  </w:num>
  <w:num w:numId="10">
    <w:abstractNumId w:val="4"/>
  </w:num>
  <w:num w:numId="11">
    <w:abstractNumId w:val="10"/>
  </w:num>
  <w:num w:numId="12">
    <w:abstractNumId w:val="14"/>
  </w:num>
  <w:num w:numId="13">
    <w:abstractNumId w:val="29"/>
  </w:num>
  <w:num w:numId="14">
    <w:abstractNumId w:val="31"/>
  </w:num>
  <w:num w:numId="15">
    <w:abstractNumId w:val="6"/>
  </w:num>
  <w:num w:numId="16">
    <w:abstractNumId w:val="28"/>
  </w:num>
  <w:num w:numId="17">
    <w:abstractNumId w:val="12"/>
  </w:num>
  <w:num w:numId="18">
    <w:abstractNumId w:val="11"/>
  </w:num>
  <w:num w:numId="19">
    <w:abstractNumId w:val="7"/>
  </w:num>
  <w:num w:numId="20">
    <w:abstractNumId w:val="15"/>
  </w:num>
  <w:num w:numId="21">
    <w:abstractNumId w:val="2"/>
  </w:num>
  <w:num w:numId="22">
    <w:abstractNumId w:val="30"/>
  </w:num>
  <w:num w:numId="23">
    <w:abstractNumId w:val="3"/>
  </w:num>
  <w:num w:numId="24">
    <w:abstractNumId w:val="16"/>
  </w:num>
  <w:num w:numId="25">
    <w:abstractNumId w:val="22"/>
  </w:num>
  <w:num w:numId="26">
    <w:abstractNumId w:val="13"/>
  </w:num>
  <w:num w:numId="27">
    <w:abstractNumId w:val="9"/>
  </w:num>
  <w:num w:numId="28">
    <w:abstractNumId w:val="8"/>
  </w:num>
  <w:num w:numId="29">
    <w:abstractNumId w:val="26"/>
  </w:num>
  <w:num w:numId="30">
    <w:abstractNumId w:val="27"/>
  </w:num>
  <w:num w:numId="31">
    <w:abstractNumId w:val="27"/>
  </w:num>
  <w:num w:numId="32">
    <w:abstractNumId w:val="27"/>
  </w:num>
  <w:num w:numId="33">
    <w:abstractNumId w:val="18"/>
    <w:lvlOverride w:ilvl="0">
      <w:lvl w:ilvl="0">
        <w:start w:val="1"/>
        <w:numFmt w:val="none"/>
        <w:pStyle w:val="ANormal"/>
        <w:lvlText w:val=""/>
        <w:lvlJc w:val="left"/>
        <w:pPr>
          <w:ind w:left="0" w:firstLine="0"/>
        </w:pPr>
        <w:rPr>
          <w:rFonts w:hint="default"/>
          <w:sz w:val="24"/>
        </w:rPr>
      </w:lvl>
    </w:lvlOverride>
    <w:lvlOverride w:ilvl="1">
      <w:lvl w:ilvl="1">
        <w:start w:val="1"/>
        <w:numFmt w:val="none"/>
        <w:pStyle w:val="ANormalBullet0"/>
        <w:lvlText w:val="%2"/>
        <w:lvlJc w:val="left"/>
        <w:pPr>
          <w:tabs>
            <w:tab w:val="num" w:pos="360"/>
          </w:tabs>
          <w:ind w:left="0" w:firstLine="360"/>
        </w:pPr>
        <w:rPr>
          <w:rFonts w:hint="default"/>
        </w:rPr>
      </w:lvl>
    </w:lvlOverride>
    <w:lvlOverride w:ilvl="2">
      <w:lvl w:ilvl="2">
        <w:start w:val="1"/>
        <w:numFmt w:val="bullet"/>
        <w:pStyle w:val="ANormalBullet1"/>
        <w:lvlText w:val="̵"/>
        <w:lvlJc w:val="left"/>
        <w:pPr>
          <w:tabs>
            <w:tab w:val="num" w:pos="720"/>
          </w:tabs>
          <w:ind w:left="720" w:hanging="360"/>
        </w:pPr>
        <w:rPr>
          <w:rFonts w:ascii="Times New Roman" w:hAnsi="Times New Roman" w:cs="Times New Roman" w:hint="default"/>
        </w:rPr>
      </w:lvl>
    </w:lvlOverride>
    <w:lvlOverride w:ilvl="3">
      <w:lvl w:ilvl="3">
        <w:start w:val="1"/>
        <w:numFmt w:val="bullet"/>
        <w:pStyle w:val="ANormalBullet2"/>
        <w:lvlText w:val="+"/>
        <w:lvlJc w:val="left"/>
        <w:pPr>
          <w:tabs>
            <w:tab w:val="num" w:pos="1080"/>
          </w:tabs>
          <w:ind w:left="1080" w:hanging="360"/>
        </w:pPr>
        <w:rPr>
          <w:rFonts w:ascii="Times New Roman" w:hAnsi="Times New Roman" w:cs="Times New Roman" w:hint="default"/>
          <w:color w:val="auto"/>
        </w:rPr>
      </w:lvl>
    </w:lvlOverride>
    <w:lvlOverride w:ilvl="4">
      <w:lvl w:ilvl="4">
        <w:start w:val="1"/>
        <w:numFmt w:val="bullet"/>
        <w:pStyle w:val="ANormalBullet3"/>
        <w:lvlText w:val="○"/>
        <w:lvlJc w:val="left"/>
        <w:pPr>
          <w:tabs>
            <w:tab w:val="num" w:pos="1440"/>
          </w:tabs>
          <w:ind w:left="1440" w:hanging="360"/>
        </w:pPr>
        <w:rPr>
          <w:rFonts w:ascii="Times New Roman" w:hAnsi="Times New Roman" w:cs="Times New Roman" w:hint="default"/>
        </w:rPr>
      </w:lvl>
    </w:lvlOverride>
    <w:lvlOverride w:ilvl="5">
      <w:lvl w:ilvl="5">
        <w:start w:val="1"/>
        <w:numFmt w:val="bullet"/>
        <w:pStyle w:val="ANormalBullet4"/>
        <w:lvlText w:val=""/>
        <w:lvlJc w:val="left"/>
        <w:pPr>
          <w:tabs>
            <w:tab w:val="num" w:pos="1800"/>
          </w:tabs>
          <w:ind w:left="1800" w:hanging="360"/>
        </w:pPr>
        <w:rPr>
          <w:rFonts w:ascii="Wingdings" w:hAnsi="Wingdings" w:hint="default"/>
        </w:rPr>
      </w:lvl>
    </w:lvlOverride>
    <w:lvlOverride w:ilvl="6">
      <w:lvl w:ilvl="6">
        <w:start w:val="1"/>
        <w:numFmt w:val="bullet"/>
        <w:pStyle w:val="ANormalBullet5"/>
        <w:lvlText w:val=""/>
        <w:lvlJc w:val="left"/>
        <w:pPr>
          <w:tabs>
            <w:tab w:val="num" w:pos="2160"/>
          </w:tabs>
          <w:ind w:left="2160" w:hanging="360"/>
        </w:pPr>
        <w:rPr>
          <w:rFonts w:ascii="Wingdings" w:hAnsi="Wingdings" w:hint="default"/>
        </w:rPr>
      </w:lvl>
    </w:lvlOverride>
    <w:lvlOverride w:ilvl="7">
      <w:lvl w:ilvl="7">
        <w:start w:val="1"/>
        <w:numFmt w:val="bullet"/>
        <w:pStyle w:val="ANormalBullet6"/>
        <w:lvlText w:val=""/>
        <w:lvlJc w:val="left"/>
        <w:pPr>
          <w:tabs>
            <w:tab w:val="num" w:pos="2520"/>
          </w:tabs>
          <w:ind w:left="2520" w:hanging="360"/>
        </w:pPr>
        <w:rPr>
          <w:rFonts w:ascii="Wingdings" w:hAnsi="Wingdings" w:hint="default"/>
        </w:rPr>
      </w:lvl>
    </w:lvlOverride>
    <w:lvlOverride w:ilvl="8">
      <w:lvl w:ilvl="8">
        <w:start w:val="1"/>
        <w:numFmt w:val="none"/>
        <w:lvlText w:val=""/>
        <w:lvlJc w:val="left"/>
        <w:pPr>
          <w:tabs>
            <w:tab w:val="num" w:pos="4959"/>
          </w:tabs>
          <w:ind w:left="4959" w:hanging="425"/>
        </w:pPr>
        <w:rPr>
          <w:rFonts w:hint="default"/>
        </w:rPr>
      </w:lvl>
    </w:lvlOverride>
  </w:num>
  <w:num w:numId="34">
    <w:abstractNumId w:val="25"/>
  </w:num>
  <w:num w:numId="35">
    <w:abstractNumId w:val="27"/>
  </w:num>
  <w:num w:numId="36">
    <w:abstractNumId w:val="27"/>
  </w:num>
  <w:num w:numId="37">
    <w:abstractNumId w:val="0"/>
  </w:num>
  <w:num w:numId="38">
    <w:abstractNumId w:val="1"/>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hideSpellingErrors/>
  <w:hideGrammaticalErrors/>
  <w:activeWritingStyle w:appName="MSWord" w:lang="en-AU" w:vendorID="64" w:dllVersion="6" w:nlCheck="1" w:checkStyle="0"/>
  <w:activeWritingStyle w:appName="MSWord" w:lang="en-GB" w:vendorID="64" w:dllVersion="4096" w:nlCheck="1" w:checkStyle="0"/>
  <w:attachedTemplate r:id="rId1"/>
  <w:linkStyles/>
  <w:stylePaneFormatFilter w:val="3021" w:allStyles="1" w:customStyles="0" w:latentStyles="0" w:stylesInUse="0" w:headingStyles="1" w:numberingStyles="0" w:tableStyles="0" w:directFormattingOnRuns="0" w:directFormattingOnParagraphs="0" w:directFormattingOnNumbering="0" w:directFormattingOnTables="0" w:clearFormatting="1" w:top3HeadingStyles="1" w:visibleStyles="0" w:alternateStyleNames="0"/>
  <w:doNotTrackMoves/>
  <w:defaultTabStop w:val="720"/>
  <w:drawingGridHorizontalSpacing w:val="100"/>
  <w:drawingGridVerticalSpacing w:val="301"/>
  <w:displayHorizontalDrawingGridEvery w:val="0"/>
  <w:displayVerticalDrawingGridEvery w:val="0"/>
  <w:noPunctuationKerning/>
  <w:characterSpacingControl w:val="doNotCompress"/>
  <w:hdrShapeDefaults>
    <o:shapedefaults v:ext="edit" spidmax="2055" fill="f" fillcolor="white" stroke="f">
      <v:fill color="white" on="f"/>
      <v:stroke on="f"/>
      <o:colormru v:ext="edit" colors="#a50021,#003,#1c5639,#369,#030,#699,#033,#366"/>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59F9"/>
    <w:rsid w:val="00000460"/>
    <w:rsid w:val="00000698"/>
    <w:rsid w:val="00000809"/>
    <w:rsid w:val="00000875"/>
    <w:rsid w:val="00001151"/>
    <w:rsid w:val="00001C2B"/>
    <w:rsid w:val="00001E24"/>
    <w:rsid w:val="00001F60"/>
    <w:rsid w:val="00001FFE"/>
    <w:rsid w:val="0000210F"/>
    <w:rsid w:val="000022B6"/>
    <w:rsid w:val="000023BE"/>
    <w:rsid w:val="000029F7"/>
    <w:rsid w:val="00002B26"/>
    <w:rsid w:val="00002E31"/>
    <w:rsid w:val="00003081"/>
    <w:rsid w:val="000030DA"/>
    <w:rsid w:val="00003194"/>
    <w:rsid w:val="000035AB"/>
    <w:rsid w:val="00003A5A"/>
    <w:rsid w:val="00004251"/>
    <w:rsid w:val="00004686"/>
    <w:rsid w:val="00005CBB"/>
    <w:rsid w:val="0000612D"/>
    <w:rsid w:val="00006415"/>
    <w:rsid w:val="00006A96"/>
    <w:rsid w:val="00006DEC"/>
    <w:rsid w:val="00007296"/>
    <w:rsid w:val="00007633"/>
    <w:rsid w:val="0000790E"/>
    <w:rsid w:val="00007915"/>
    <w:rsid w:val="000079E0"/>
    <w:rsid w:val="00010667"/>
    <w:rsid w:val="000115DD"/>
    <w:rsid w:val="0001177A"/>
    <w:rsid w:val="00011D08"/>
    <w:rsid w:val="00011D80"/>
    <w:rsid w:val="0001297B"/>
    <w:rsid w:val="000129D6"/>
    <w:rsid w:val="00012FBE"/>
    <w:rsid w:val="00013B08"/>
    <w:rsid w:val="00013D2C"/>
    <w:rsid w:val="0001406B"/>
    <w:rsid w:val="000146BC"/>
    <w:rsid w:val="000149AD"/>
    <w:rsid w:val="00014B77"/>
    <w:rsid w:val="0001500D"/>
    <w:rsid w:val="00015032"/>
    <w:rsid w:val="000152DD"/>
    <w:rsid w:val="00015E79"/>
    <w:rsid w:val="000161D8"/>
    <w:rsid w:val="00016200"/>
    <w:rsid w:val="000167C7"/>
    <w:rsid w:val="00016E43"/>
    <w:rsid w:val="00017755"/>
    <w:rsid w:val="00017DE8"/>
    <w:rsid w:val="00017ED0"/>
    <w:rsid w:val="000201E4"/>
    <w:rsid w:val="00020BD0"/>
    <w:rsid w:val="00020E53"/>
    <w:rsid w:val="000218CD"/>
    <w:rsid w:val="00021F6C"/>
    <w:rsid w:val="00022272"/>
    <w:rsid w:val="00022342"/>
    <w:rsid w:val="00022549"/>
    <w:rsid w:val="000226B5"/>
    <w:rsid w:val="00022717"/>
    <w:rsid w:val="000228EA"/>
    <w:rsid w:val="00023099"/>
    <w:rsid w:val="0002348D"/>
    <w:rsid w:val="000237F9"/>
    <w:rsid w:val="00023844"/>
    <w:rsid w:val="00023F6F"/>
    <w:rsid w:val="000249D9"/>
    <w:rsid w:val="00024BCB"/>
    <w:rsid w:val="00025805"/>
    <w:rsid w:val="000279F9"/>
    <w:rsid w:val="00027DF8"/>
    <w:rsid w:val="0003009E"/>
    <w:rsid w:val="00030783"/>
    <w:rsid w:val="0003086A"/>
    <w:rsid w:val="00031091"/>
    <w:rsid w:val="000314D0"/>
    <w:rsid w:val="000321D3"/>
    <w:rsid w:val="000329FA"/>
    <w:rsid w:val="00033308"/>
    <w:rsid w:val="000336BB"/>
    <w:rsid w:val="00033C17"/>
    <w:rsid w:val="000341C8"/>
    <w:rsid w:val="000349C7"/>
    <w:rsid w:val="000356B8"/>
    <w:rsid w:val="00036385"/>
    <w:rsid w:val="00036A3B"/>
    <w:rsid w:val="000378A7"/>
    <w:rsid w:val="00037B99"/>
    <w:rsid w:val="00037BBC"/>
    <w:rsid w:val="00037FA7"/>
    <w:rsid w:val="00040737"/>
    <w:rsid w:val="00040909"/>
    <w:rsid w:val="00040EB3"/>
    <w:rsid w:val="00041572"/>
    <w:rsid w:val="00041A27"/>
    <w:rsid w:val="00041E3B"/>
    <w:rsid w:val="00042687"/>
    <w:rsid w:val="0004285D"/>
    <w:rsid w:val="00042D33"/>
    <w:rsid w:val="00043A00"/>
    <w:rsid w:val="00043AC3"/>
    <w:rsid w:val="00043D94"/>
    <w:rsid w:val="000443B8"/>
    <w:rsid w:val="00044EBA"/>
    <w:rsid w:val="00045D70"/>
    <w:rsid w:val="00045E56"/>
    <w:rsid w:val="000468B7"/>
    <w:rsid w:val="0004722D"/>
    <w:rsid w:val="0004739D"/>
    <w:rsid w:val="00047631"/>
    <w:rsid w:val="000476B3"/>
    <w:rsid w:val="000479C3"/>
    <w:rsid w:val="000501A5"/>
    <w:rsid w:val="00050359"/>
    <w:rsid w:val="000505C9"/>
    <w:rsid w:val="00050DCE"/>
    <w:rsid w:val="00050FE9"/>
    <w:rsid w:val="0005171E"/>
    <w:rsid w:val="00051762"/>
    <w:rsid w:val="000519C3"/>
    <w:rsid w:val="00051CE3"/>
    <w:rsid w:val="000521FC"/>
    <w:rsid w:val="000533D2"/>
    <w:rsid w:val="000535D0"/>
    <w:rsid w:val="00053962"/>
    <w:rsid w:val="00053F4C"/>
    <w:rsid w:val="00054031"/>
    <w:rsid w:val="00054AD8"/>
    <w:rsid w:val="0005546D"/>
    <w:rsid w:val="00055671"/>
    <w:rsid w:val="000559C3"/>
    <w:rsid w:val="00056D8C"/>
    <w:rsid w:val="000578D9"/>
    <w:rsid w:val="000601F7"/>
    <w:rsid w:val="00060802"/>
    <w:rsid w:val="0006174D"/>
    <w:rsid w:val="000618DC"/>
    <w:rsid w:val="000621A5"/>
    <w:rsid w:val="00062743"/>
    <w:rsid w:val="00062C18"/>
    <w:rsid w:val="00063125"/>
    <w:rsid w:val="0006319D"/>
    <w:rsid w:val="00064801"/>
    <w:rsid w:val="00064D2B"/>
    <w:rsid w:val="00065B2F"/>
    <w:rsid w:val="00067ACE"/>
    <w:rsid w:val="00070502"/>
    <w:rsid w:val="0007062B"/>
    <w:rsid w:val="000706E9"/>
    <w:rsid w:val="0007070F"/>
    <w:rsid w:val="00070D5B"/>
    <w:rsid w:val="00071402"/>
    <w:rsid w:val="00071447"/>
    <w:rsid w:val="00071CDD"/>
    <w:rsid w:val="0007200C"/>
    <w:rsid w:val="00072364"/>
    <w:rsid w:val="00072967"/>
    <w:rsid w:val="00072C7D"/>
    <w:rsid w:val="000730B9"/>
    <w:rsid w:val="0007339D"/>
    <w:rsid w:val="00073907"/>
    <w:rsid w:val="0007394C"/>
    <w:rsid w:val="00074093"/>
    <w:rsid w:val="000746DF"/>
    <w:rsid w:val="00074C58"/>
    <w:rsid w:val="000755DD"/>
    <w:rsid w:val="000756EB"/>
    <w:rsid w:val="00075E0C"/>
    <w:rsid w:val="0007617B"/>
    <w:rsid w:val="000764CD"/>
    <w:rsid w:val="00077C66"/>
    <w:rsid w:val="0008028C"/>
    <w:rsid w:val="00080A2A"/>
    <w:rsid w:val="00080C04"/>
    <w:rsid w:val="00080C87"/>
    <w:rsid w:val="00080FBA"/>
    <w:rsid w:val="00081E00"/>
    <w:rsid w:val="00082346"/>
    <w:rsid w:val="000841AE"/>
    <w:rsid w:val="00084953"/>
    <w:rsid w:val="0008504D"/>
    <w:rsid w:val="0008570D"/>
    <w:rsid w:val="0008627C"/>
    <w:rsid w:val="0008682B"/>
    <w:rsid w:val="00086B6E"/>
    <w:rsid w:val="00087684"/>
    <w:rsid w:val="000906DF"/>
    <w:rsid w:val="00090842"/>
    <w:rsid w:val="000914BB"/>
    <w:rsid w:val="00092386"/>
    <w:rsid w:val="00093465"/>
    <w:rsid w:val="000937A4"/>
    <w:rsid w:val="00093934"/>
    <w:rsid w:val="00094074"/>
    <w:rsid w:val="000945BE"/>
    <w:rsid w:val="000948DC"/>
    <w:rsid w:val="000948E9"/>
    <w:rsid w:val="00094E0D"/>
    <w:rsid w:val="000956FB"/>
    <w:rsid w:val="00095B99"/>
    <w:rsid w:val="00095BB4"/>
    <w:rsid w:val="00095DBE"/>
    <w:rsid w:val="00096431"/>
    <w:rsid w:val="000967B8"/>
    <w:rsid w:val="00096A9E"/>
    <w:rsid w:val="00096B08"/>
    <w:rsid w:val="00097119"/>
    <w:rsid w:val="000977AB"/>
    <w:rsid w:val="000A018A"/>
    <w:rsid w:val="000A0562"/>
    <w:rsid w:val="000A1119"/>
    <w:rsid w:val="000A143F"/>
    <w:rsid w:val="000A213B"/>
    <w:rsid w:val="000A272F"/>
    <w:rsid w:val="000A2EC7"/>
    <w:rsid w:val="000A40DC"/>
    <w:rsid w:val="000A418E"/>
    <w:rsid w:val="000A4E01"/>
    <w:rsid w:val="000A538B"/>
    <w:rsid w:val="000A58E2"/>
    <w:rsid w:val="000A5B8D"/>
    <w:rsid w:val="000A5C6F"/>
    <w:rsid w:val="000A5E7F"/>
    <w:rsid w:val="000A620F"/>
    <w:rsid w:val="000A62E5"/>
    <w:rsid w:val="000A63CE"/>
    <w:rsid w:val="000A65E9"/>
    <w:rsid w:val="000A65EE"/>
    <w:rsid w:val="000A6B5F"/>
    <w:rsid w:val="000A6C6F"/>
    <w:rsid w:val="000A70C9"/>
    <w:rsid w:val="000A773D"/>
    <w:rsid w:val="000A77A0"/>
    <w:rsid w:val="000A7C4D"/>
    <w:rsid w:val="000B08BE"/>
    <w:rsid w:val="000B0CEB"/>
    <w:rsid w:val="000B1E95"/>
    <w:rsid w:val="000B24D8"/>
    <w:rsid w:val="000B2FB7"/>
    <w:rsid w:val="000B3258"/>
    <w:rsid w:val="000B395A"/>
    <w:rsid w:val="000B3E69"/>
    <w:rsid w:val="000B41F9"/>
    <w:rsid w:val="000B48BF"/>
    <w:rsid w:val="000B4A37"/>
    <w:rsid w:val="000B5598"/>
    <w:rsid w:val="000B5D51"/>
    <w:rsid w:val="000B64EF"/>
    <w:rsid w:val="000B6AAB"/>
    <w:rsid w:val="000B7715"/>
    <w:rsid w:val="000B7A87"/>
    <w:rsid w:val="000C0217"/>
    <w:rsid w:val="000C15F5"/>
    <w:rsid w:val="000C1DB3"/>
    <w:rsid w:val="000C1FE6"/>
    <w:rsid w:val="000C300D"/>
    <w:rsid w:val="000C3D52"/>
    <w:rsid w:val="000C3E8E"/>
    <w:rsid w:val="000C3FB6"/>
    <w:rsid w:val="000C40B2"/>
    <w:rsid w:val="000C42BA"/>
    <w:rsid w:val="000C4406"/>
    <w:rsid w:val="000C4A9A"/>
    <w:rsid w:val="000C5102"/>
    <w:rsid w:val="000C6C6B"/>
    <w:rsid w:val="000C7770"/>
    <w:rsid w:val="000C7A7E"/>
    <w:rsid w:val="000D003A"/>
    <w:rsid w:val="000D0FC7"/>
    <w:rsid w:val="000D1149"/>
    <w:rsid w:val="000D11BD"/>
    <w:rsid w:val="000D1246"/>
    <w:rsid w:val="000D12F3"/>
    <w:rsid w:val="000D1FEA"/>
    <w:rsid w:val="000D3164"/>
    <w:rsid w:val="000D317B"/>
    <w:rsid w:val="000D399A"/>
    <w:rsid w:val="000D3E00"/>
    <w:rsid w:val="000D6655"/>
    <w:rsid w:val="000D775E"/>
    <w:rsid w:val="000D77AF"/>
    <w:rsid w:val="000D7BEB"/>
    <w:rsid w:val="000D7DB0"/>
    <w:rsid w:val="000E0123"/>
    <w:rsid w:val="000E0F17"/>
    <w:rsid w:val="000E1AF3"/>
    <w:rsid w:val="000E1D71"/>
    <w:rsid w:val="000E1D89"/>
    <w:rsid w:val="000E1FE8"/>
    <w:rsid w:val="000E2794"/>
    <w:rsid w:val="000E2C72"/>
    <w:rsid w:val="000E3064"/>
    <w:rsid w:val="000E3C68"/>
    <w:rsid w:val="000E3FEA"/>
    <w:rsid w:val="000E4053"/>
    <w:rsid w:val="000E436F"/>
    <w:rsid w:val="000E524A"/>
    <w:rsid w:val="000E589A"/>
    <w:rsid w:val="000E59EF"/>
    <w:rsid w:val="000E5AF3"/>
    <w:rsid w:val="000E5B3F"/>
    <w:rsid w:val="000E5C79"/>
    <w:rsid w:val="000E5EB4"/>
    <w:rsid w:val="000E5ED3"/>
    <w:rsid w:val="000E698E"/>
    <w:rsid w:val="000E6C5E"/>
    <w:rsid w:val="000E73F9"/>
    <w:rsid w:val="000E7AEB"/>
    <w:rsid w:val="000E7EC6"/>
    <w:rsid w:val="000F05E4"/>
    <w:rsid w:val="000F072E"/>
    <w:rsid w:val="000F0EB4"/>
    <w:rsid w:val="000F19BA"/>
    <w:rsid w:val="000F2AAC"/>
    <w:rsid w:val="000F2B0B"/>
    <w:rsid w:val="000F3B4C"/>
    <w:rsid w:val="000F3C3E"/>
    <w:rsid w:val="000F3C89"/>
    <w:rsid w:val="000F408A"/>
    <w:rsid w:val="000F54F8"/>
    <w:rsid w:val="000F59CB"/>
    <w:rsid w:val="000F5D34"/>
    <w:rsid w:val="000F61C0"/>
    <w:rsid w:val="000F6834"/>
    <w:rsid w:val="000F6894"/>
    <w:rsid w:val="000F6963"/>
    <w:rsid w:val="000F6D81"/>
    <w:rsid w:val="000F6EB2"/>
    <w:rsid w:val="000F7B14"/>
    <w:rsid w:val="000F7E9E"/>
    <w:rsid w:val="0010035A"/>
    <w:rsid w:val="00100E0D"/>
    <w:rsid w:val="00100EB7"/>
    <w:rsid w:val="00101B23"/>
    <w:rsid w:val="00101DBB"/>
    <w:rsid w:val="00101EC1"/>
    <w:rsid w:val="00101FD6"/>
    <w:rsid w:val="001024D4"/>
    <w:rsid w:val="00103951"/>
    <w:rsid w:val="00103AA0"/>
    <w:rsid w:val="00103B0A"/>
    <w:rsid w:val="00103BC7"/>
    <w:rsid w:val="00103DA1"/>
    <w:rsid w:val="00104115"/>
    <w:rsid w:val="001044D0"/>
    <w:rsid w:val="00104C8A"/>
    <w:rsid w:val="00104D91"/>
    <w:rsid w:val="00105340"/>
    <w:rsid w:val="00105A79"/>
    <w:rsid w:val="00105B04"/>
    <w:rsid w:val="0010665C"/>
    <w:rsid w:val="00106757"/>
    <w:rsid w:val="00106AB7"/>
    <w:rsid w:val="00106C89"/>
    <w:rsid w:val="00107495"/>
    <w:rsid w:val="001075DB"/>
    <w:rsid w:val="0010768F"/>
    <w:rsid w:val="00110085"/>
    <w:rsid w:val="00110432"/>
    <w:rsid w:val="001105EA"/>
    <w:rsid w:val="00111435"/>
    <w:rsid w:val="00111836"/>
    <w:rsid w:val="0011253B"/>
    <w:rsid w:val="00112B53"/>
    <w:rsid w:val="00112F8C"/>
    <w:rsid w:val="00112FB9"/>
    <w:rsid w:val="001133BD"/>
    <w:rsid w:val="0011382C"/>
    <w:rsid w:val="001139A2"/>
    <w:rsid w:val="0011423E"/>
    <w:rsid w:val="001145A9"/>
    <w:rsid w:val="001146EB"/>
    <w:rsid w:val="00114F58"/>
    <w:rsid w:val="001155E2"/>
    <w:rsid w:val="00115AA7"/>
    <w:rsid w:val="0011655E"/>
    <w:rsid w:val="001167D6"/>
    <w:rsid w:val="00116ED0"/>
    <w:rsid w:val="00117571"/>
    <w:rsid w:val="00117823"/>
    <w:rsid w:val="00120484"/>
    <w:rsid w:val="00120874"/>
    <w:rsid w:val="001214AA"/>
    <w:rsid w:val="0012174F"/>
    <w:rsid w:val="00122729"/>
    <w:rsid w:val="00122962"/>
    <w:rsid w:val="00122AF0"/>
    <w:rsid w:val="00122DE1"/>
    <w:rsid w:val="00123D44"/>
    <w:rsid w:val="001249EA"/>
    <w:rsid w:val="001253A5"/>
    <w:rsid w:val="0012555B"/>
    <w:rsid w:val="0012646C"/>
    <w:rsid w:val="0012699E"/>
    <w:rsid w:val="00126CAB"/>
    <w:rsid w:val="00127303"/>
    <w:rsid w:val="001277BA"/>
    <w:rsid w:val="00130798"/>
    <w:rsid w:val="00130973"/>
    <w:rsid w:val="001312CD"/>
    <w:rsid w:val="001316C3"/>
    <w:rsid w:val="00131980"/>
    <w:rsid w:val="00131A51"/>
    <w:rsid w:val="00131B4C"/>
    <w:rsid w:val="00131E6B"/>
    <w:rsid w:val="001321F9"/>
    <w:rsid w:val="0013277A"/>
    <w:rsid w:val="0013341C"/>
    <w:rsid w:val="0013436C"/>
    <w:rsid w:val="0013474F"/>
    <w:rsid w:val="00134BA7"/>
    <w:rsid w:val="001356F7"/>
    <w:rsid w:val="00135BA8"/>
    <w:rsid w:val="001361CE"/>
    <w:rsid w:val="00136357"/>
    <w:rsid w:val="0013670E"/>
    <w:rsid w:val="00137CE0"/>
    <w:rsid w:val="00140447"/>
    <w:rsid w:val="00140851"/>
    <w:rsid w:val="00140CA6"/>
    <w:rsid w:val="00140FDC"/>
    <w:rsid w:val="00141153"/>
    <w:rsid w:val="00141871"/>
    <w:rsid w:val="00141A8B"/>
    <w:rsid w:val="00141DC3"/>
    <w:rsid w:val="00142A97"/>
    <w:rsid w:val="00142C32"/>
    <w:rsid w:val="00143697"/>
    <w:rsid w:val="00143990"/>
    <w:rsid w:val="00143E03"/>
    <w:rsid w:val="00143E94"/>
    <w:rsid w:val="00143F1A"/>
    <w:rsid w:val="00144AB2"/>
    <w:rsid w:val="00144DCC"/>
    <w:rsid w:val="001453E1"/>
    <w:rsid w:val="001468E4"/>
    <w:rsid w:val="00146914"/>
    <w:rsid w:val="00146FCA"/>
    <w:rsid w:val="0014713C"/>
    <w:rsid w:val="00147619"/>
    <w:rsid w:val="001501CC"/>
    <w:rsid w:val="00150387"/>
    <w:rsid w:val="001505AE"/>
    <w:rsid w:val="0015077E"/>
    <w:rsid w:val="00150E6C"/>
    <w:rsid w:val="00151A9C"/>
    <w:rsid w:val="0015295B"/>
    <w:rsid w:val="001535D8"/>
    <w:rsid w:val="00153A68"/>
    <w:rsid w:val="00153AEF"/>
    <w:rsid w:val="0015422D"/>
    <w:rsid w:val="00154939"/>
    <w:rsid w:val="0015509B"/>
    <w:rsid w:val="0015523B"/>
    <w:rsid w:val="00155B72"/>
    <w:rsid w:val="00155DE4"/>
    <w:rsid w:val="001566C8"/>
    <w:rsid w:val="00156B71"/>
    <w:rsid w:val="00157E94"/>
    <w:rsid w:val="00160A3A"/>
    <w:rsid w:val="00160BC5"/>
    <w:rsid w:val="00160CAA"/>
    <w:rsid w:val="00160CD9"/>
    <w:rsid w:val="00160E0D"/>
    <w:rsid w:val="0016192D"/>
    <w:rsid w:val="00161A46"/>
    <w:rsid w:val="00161AED"/>
    <w:rsid w:val="0016209F"/>
    <w:rsid w:val="0016241B"/>
    <w:rsid w:val="001625C9"/>
    <w:rsid w:val="0016284A"/>
    <w:rsid w:val="0016305C"/>
    <w:rsid w:val="001635B5"/>
    <w:rsid w:val="001639E5"/>
    <w:rsid w:val="00163B65"/>
    <w:rsid w:val="00163FAC"/>
    <w:rsid w:val="00164320"/>
    <w:rsid w:val="001646E6"/>
    <w:rsid w:val="00164778"/>
    <w:rsid w:val="00165445"/>
    <w:rsid w:val="0016598E"/>
    <w:rsid w:val="00165B77"/>
    <w:rsid w:val="00165BB0"/>
    <w:rsid w:val="00166006"/>
    <w:rsid w:val="001660D5"/>
    <w:rsid w:val="00166346"/>
    <w:rsid w:val="0016650B"/>
    <w:rsid w:val="00166B8A"/>
    <w:rsid w:val="00166D14"/>
    <w:rsid w:val="00166DD2"/>
    <w:rsid w:val="00166E0F"/>
    <w:rsid w:val="00166F6A"/>
    <w:rsid w:val="00167113"/>
    <w:rsid w:val="001671C1"/>
    <w:rsid w:val="001702F5"/>
    <w:rsid w:val="001702FD"/>
    <w:rsid w:val="001704C3"/>
    <w:rsid w:val="00170E54"/>
    <w:rsid w:val="001726F4"/>
    <w:rsid w:val="0017289E"/>
    <w:rsid w:val="00172D7C"/>
    <w:rsid w:val="00172E41"/>
    <w:rsid w:val="00173039"/>
    <w:rsid w:val="0017395C"/>
    <w:rsid w:val="00175814"/>
    <w:rsid w:val="0017665C"/>
    <w:rsid w:val="001766FA"/>
    <w:rsid w:val="00176C0E"/>
    <w:rsid w:val="00176D76"/>
    <w:rsid w:val="00177435"/>
    <w:rsid w:val="00177985"/>
    <w:rsid w:val="00180ECD"/>
    <w:rsid w:val="0018154F"/>
    <w:rsid w:val="0018228C"/>
    <w:rsid w:val="00182645"/>
    <w:rsid w:val="00183313"/>
    <w:rsid w:val="00183ABD"/>
    <w:rsid w:val="0018445F"/>
    <w:rsid w:val="001844A2"/>
    <w:rsid w:val="00186105"/>
    <w:rsid w:val="00187143"/>
    <w:rsid w:val="001872E4"/>
    <w:rsid w:val="00187657"/>
    <w:rsid w:val="00187FE0"/>
    <w:rsid w:val="001904CB"/>
    <w:rsid w:val="001906F8"/>
    <w:rsid w:val="00190F28"/>
    <w:rsid w:val="0019293B"/>
    <w:rsid w:val="00192C1D"/>
    <w:rsid w:val="001938B6"/>
    <w:rsid w:val="001939F2"/>
    <w:rsid w:val="00194EFE"/>
    <w:rsid w:val="001951AE"/>
    <w:rsid w:val="001955A5"/>
    <w:rsid w:val="001959EF"/>
    <w:rsid w:val="00195FF2"/>
    <w:rsid w:val="00196BBF"/>
    <w:rsid w:val="00196F4D"/>
    <w:rsid w:val="00196F90"/>
    <w:rsid w:val="00197725"/>
    <w:rsid w:val="00197BC8"/>
    <w:rsid w:val="00197C05"/>
    <w:rsid w:val="001A0124"/>
    <w:rsid w:val="001A0B5B"/>
    <w:rsid w:val="001A0D80"/>
    <w:rsid w:val="001A0EA5"/>
    <w:rsid w:val="001A124D"/>
    <w:rsid w:val="001A12C6"/>
    <w:rsid w:val="001A187A"/>
    <w:rsid w:val="001A192C"/>
    <w:rsid w:val="001A1E27"/>
    <w:rsid w:val="001A2794"/>
    <w:rsid w:val="001A2FE2"/>
    <w:rsid w:val="001A4B3C"/>
    <w:rsid w:val="001A4BF7"/>
    <w:rsid w:val="001A5201"/>
    <w:rsid w:val="001A5D22"/>
    <w:rsid w:val="001A685C"/>
    <w:rsid w:val="001A7327"/>
    <w:rsid w:val="001A7856"/>
    <w:rsid w:val="001A7A91"/>
    <w:rsid w:val="001B0B66"/>
    <w:rsid w:val="001B149A"/>
    <w:rsid w:val="001B1522"/>
    <w:rsid w:val="001B21DA"/>
    <w:rsid w:val="001B229B"/>
    <w:rsid w:val="001B2348"/>
    <w:rsid w:val="001B252F"/>
    <w:rsid w:val="001B269E"/>
    <w:rsid w:val="001B3403"/>
    <w:rsid w:val="001B413A"/>
    <w:rsid w:val="001B53F2"/>
    <w:rsid w:val="001B5532"/>
    <w:rsid w:val="001B55B3"/>
    <w:rsid w:val="001B560C"/>
    <w:rsid w:val="001B5767"/>
    <w:rsid w:val="001B58EC"/>
    <w:rsid w:val="001B6760"/>
    <w:rsid w:val="001B6836"/>
    <w:rsid w:val="001B739E"/>
    <w:rsid w:val="001B7CEE"/>
    <w:rsid w:val="001C0BF0"/>
    <w:rsid w:val="001C0C7F"/>
    <w:rsid w:val="001C1616"/>
    <w:rsid w:val="001C1641"/>
    <w:rsid w:val="001C17E2"/>
    <w:rsid w:val="001C1E23"/>
    <w:rsid w:val="001C1FCD"/>
    <w:rsid w:val="001C2DFA"/>
    <w:rsid w:val="001C3827"/>
    <w:rsid w:val="001C3E5E"/>
    <w:rsid w:val="001C4136"/>
    <w:rsid w:val="001C49D1"/>
    <w:rsid w:val="001C4A5F"/>
    <w:rsid w:val="001C4A6C"/>
    <w:rsid w:val="001C4F5C"/>
    <w:rsid w:val="001C4FD4"/>
    <w:rsid w:val="001C5041"/>
    <w:rsid w:val="001C5139"/>
    <w:rsid w:val="001C5935"/>
    <w:rsid w:val="001C5C6D"/>
    <w:rsid w:val="001C5CEE"/>
    <w:rsid w:val="001C5E04"/>
    <w:rsid w:val="001C62C4"/>
    <w:rsid w:val="001C62CC"/>
    <w:rsid w:val="001C6410"/>
    <w:rsid w:val="001C76A3"/>
    <w:rsid w:val="001C7C01"/>
    <w:rsid w:val="001C7C0D"/>
    <w:rsid w:val="001D0A85"/>
    <w:rsid w:val="001D11BA"/>
    <w:rsid w:val="001D1DEF"/>
    <w:rsid w:val="001D27F0"/>
    <w:rsid w:val="001D431A"/>
    <w:rsid w:val="001D443F"/>
    <w:rsid w:val="001D4922"/>
    <w:rsid w:val="001D5576"/>
    <w:rsid w:val="001D587D"/>
    <w:rsid w:val="001D5A2B"/>
    <w:rsid w:val="001D5A38"/>
    <w:rsid w:val="001D5A7C"/>
    <w:rsid w:val="001D6C24"/>
    <w:rsid w:val="001D70A7"/>
    <w:rsid w:val="001D71D2"/>
    <w:rsid w:val="001D731B"/>
    <w:rsid w:val="001D752C"/>
    <w:rsid w:val="001D75CD"/>
    <w:rsid w:val="001D7D62"/>
    <w:rsid w:val="001D7E3C"/>
    <w:rsid w:val="001E040D"/>
    <w:rsid w:val="001E0554"/>
    <w:rsid w:val="001E0E46"/>
    <w:rsid w:val="001E0E69"/>
    <w:rsid w:val="001E1109"/>
    <w:rsid w:val="001E1A77"/>
    <w:rsid w:val="001E1E6D"/>
    <w:rsid w:val="001E244D"/>
    <w:rsid w:val="001E318A"/>
    <w:rsid w:val="001E3B56"/>
    <w:rsid w:val="001E482A"/>
    <w:rsid w:val="001E49F2"/>
    <w:rsid w:val="001E4F82"/>
    <w:rsid w:val="001E55A0"/>
    <w:rsid w:val="001E62BA"/>
    <w:rsid w:val="001E7DC8"/>
    <w:rsid w:val="001F02DD"/>
    <w:rsid w:val="001F0512"/>
    <w:rsid w:val="001F25D5"/>
    <w:rsid w:val="001F2887"/>
    <w:rsid w:val="001F2930"/>
    <w:rsid w:val="001F33E3"/>
    <w:rsid w:val="001F3E67"/>
    <w:rsid w:val="001F4166"/>
    <w:rsid w:val="001F4344"/>
    <w:rsid w:val="001F488E"/>
    <w:rsid w:val="001F53A2"/>
    <w:rsid w:val="001F5457"/>
    <w:rsid w:val="001F5766"/>
    <w:rsid w:val="001F6022"/>
    <w:rsid w:val="001F6D20"/>
    <w:rsid w:val="001F6F69"/>
    <w:rsid w:val="001F71EB"/>
    <w:rsid w:val="001F739D"/>
    <w:rsid w:val="001F75A8"/>
    <w:rsid w:val="0020008A"/>
    <w:rsid w:val="002008EC"/>
    <w:rsid w:val="00200BEA"/>
    <w:rsid w:val="00200C13"/>
    <w:rsid w:val="00201363"/>
    <w:rsid w:val="00204124"/>
    <w:rsid w:val="002041B7"/>
    <w:rsid w:val="002042B0"/>
    <w:rsid w:val="00204335"/>
    <w:rsid w:val="0020464B"/>
    <w:rsid w:val="00204AA6"/>
    <w:rsid w:val="002056EE"/>
    <w:rsid w:val="00205A40"/>
    <w:rsid w:val="0020617E"/>
    <w:rsid w:val="0020635D"/>
    <w:rsid w:val="002064EA"/>
    <w:rsid w:val="0020656F"/>
    <w:rsid w:val="00206982"/>
    <w:rsid w:val="00206AC1"/>
    <w:rsid w:val="00206B8A"/>
    <w:rsid w:val="002070C8"/>
    <w:rsid w:val="00207214"/>
    <w:rsid w:val="002072DA"/>
    <w:rsid w:val="00210BDD"/>
    <w:rsid w:val="00210CF2"/>
    <w:rsid w:val="00210D50"/>
    <w:rsid w:val="00210E03"/>
    <w:rsid w:val="00211255"/>
    <w:rsid w:val="00211676"/>
    <w:rsid w:val="00211B85"/>
    <w:rsid w:val="00211FAD"/>
    <w:rsid w:val="002123E5"/>
    <w:rsid w:val="00212637"/>
    <w:rsid w:val="002129BE"/>
    <w:rsid w:val="00212D88"/>
    <w:rsid w:val="002134D0"/>
    <w:rsid w:val="00213581"/>
    <w:rsid w:val="00213838"/>
    <w:rsid w:val="00213A8B"/>
    <w:rsid w:val="00213F09"/>
    <w:rsid w:val="00214171"/>
    <w:rsid w:val="00214592"/>
    <w:rsid w:val="00214A6F"/>
    <w:rsid w:val="00215228"/>
    <w:rsid w:val="0021542D"/>
    <w:rsid w:val="002158A5"/>
    <w:rsid w:val="00215992"/>
    <w:rsid w:val="00216208"/>
    <w:rsid w:val="002163C1"/>
    <w:rsid w:val="002164FE"/>
    <w:rsid w:val="002175F4"/>
    <w:rsid w:val="00217805"/>
    <w:rsid w:val="00217832"/>
    <w:rsid w:val="0022007D"/>
    <w:rsid w:val="00220ED3"/>
    <w:rsid w:val="00221828"/>
    <w:rsid w:val="00221A24"/>
    <w:rsid w:val="002221DC"/>
    <w:rsid w:val="00222A25"/>
    <w:rsid w:val="002233D8"/>
    <w:rsid w:val="002235CD"/>
    <w:rsid w:val="00223A60"/>
    <w:rsid w:val="00223C63"/>
    <w:rsid w:val="00223E47"/>
    <w:rsid w:val="00223EAC"/>
    <w:rsid w:val="002243C8"/>
    <w:rsid w:val="002244F6"/>
    <w:rsid w:val="00224813"/>
    <w:rsid w:val="00224C3C"/>
    <w:rsid w:val="00224C4D"/>
    <w:rsid w:val="00225020"/>
    <w:rsid w:val="00225A8C"/>
    <w:rsid w:val="0022635C"/>
    <w:rsid w:val="0022732A"/>
    <w:rsid w:val="002279C1"/>
    <w:rsid w:val="00230016"/>
    <w:rsid w:val="0023059B"/>
    <w:rsid w:val="00230B85"/>
    <w:rsid w:val="00230C13"/>
    <w:rsid w:val="002311A3"/>
    <w:rsid w:val="00231713"/>
    <w:rsid w:val="0023353A"/>
    <w:rsid w:val="0023354F"/>
    <w:rsid w:val="0023366E"/>
    <w:rsid w:val="002338FC"/>
    <w:rsid w:val="00233E66"/>
    <w:rsid w:val="00233EF1"/>
    <w:rsid w:val="0023432D"/>
    <w:rsid w:val="00234962"/>
    <w:rsid w:val="00235593"/>
    <w:rsid w:val="00235796"/>
    <w:rsid w:val="00235C52"/>
    <w:rsid w:val="00236052"/>
    <w:rsid w:val="00236B41"/>
    <w:rsid w:val="0023752A"/>
    <w:rsid w:val="00237869"/>
    <w:rsid w:val="002378E2"/>
    <w:rsid w:val="00237986"/>
    <w:rsid w:val="00237A5E"/>
    <w:rsid w:val="00237B10"/>
    <w:rsid w:val="002405E8"/>
    <w:rsid w:val="00240A6B"/>
    <w:rsid w:val="00240F8D"/>
    <w:rsid w:val="002416D7"/>
    <w:rsid w:val="00241927"/>
    <w:rsid w:val="00241D38"/>
    <w:rsid w:val="002427C9"/>
    <w:rsid w:val="00242BE3"/>
    <w:rsid w:val="00244432"/>
    <w:rsid w:val="00244592"/>
    <w:rsid w:val="00244BE2"/>
    <w:rsid w:val="00244E67"/>
    <w:rsid w:val="0024519B"/>
    <w:rsid w:val="002455BF"/>
    <w:rsid w:val="00245D51"/>
    <w:rsid w:val="002460A2"/>
    <w:rsid w:val="002461D4"/>
    <w:rsid w:val="0024681B"/>
    <w:rsid w:val="00247674"/>
    <w:rsid w:val="00247A4A"/>
    <w:rsid w:val="00250031"/>
    <w:rsid w:val="002500C5"/>
    <w:rsid w:val="0025157C"/>
    <w:rsid w:val="00251CA1"/>
    <w:rsid w:val="00251D7D"/>
    <w:rsid w:val="00252B84"/>
    <w:rsid w:val="00252C30"/>
    <w:rsid w:val="00252FDF"/>
    <w:rsid w:val="0025304E"/>
    <w:rsid w:val="00253278"/>
    <w:rsid w:val="00253712"/>
    <w:rsid w:val="00253800"/>
    <w:rsid w:val="002540A4"/>
    <w:rsid w:val="002541F2"/>
    <w:rsid w:val="00254752"/>
    <w:rsid w:val="00254D23"/>
    <w:rsid w:val="002563C3"/>
    <w:rsid w:val="0025680F"/>
    <w:rsid w:val="0025697A"/>
    <w:rsid w:val="00256B29"/>
    <w:rsid w:val="002573A6"/>
    <w:rsid w:val="00257C3A"/>
    <w:rsid w:val="00257E29"/>
    <w:rsid w:val="00257F65"/>
    <w:rsid w:val="00257F9E"/>
    <w:rsid w:val="0026012C"/>
    <w:rsid w:val="00260514"/>
    <w:rsid w:val="002607C1"/>
    <w:rsid w:val="00260E30"/>
    <w:rsid w:val="00261124"/>
    <w:rsid w:val="002615CB"/>
    <w:rsid w:val="00261683"/>
    <w:rsid w:val="002618B6"/>
    <w:rsid w:val="00262254"/>
    <w:rsid w:val="00262653"/>
    <w:rsid w:val="00262C84"/>
    <w:rsid w:val="00263103"/>
    <w:rsid w:val="00263AE9"/>
    <w:rsid w:val="0026547E"/>
    <w:rsid w:val="0026570A"/>
    <w:rsid w:val="002657E7"/>
    <w:rsid w:val="002659FF"/>
    <w:rsid w:val="00265AC3"/>
    <w:rsid w:val="00266036"/>
    <w:rsid w:val="00266F76"/>
    <w:rsid w:val="00267822"/>
    <w:rsid w:val="00267BE8"/>
    <w:rsid w:val="00267E35"/>
    <w:rsid w:val="00270EFA"/>
    <w:rsid w:val="00271500"/>
    <w:rsid w:val="00271548"/>
    <w:rsid w:val="002715D1"/>
    <w:rsid w:val="00271979"/>
    <w:rsid w:val="00271A87"/>
    <w:rsid w:val="0027306B"/>
    <w:rsid w:val="0027350E"/>
    <w:rsid w:val="00273E01"/>
    <w:rsid w:val="002741E0"/>
    <w:rsid w:val="00274238"/>
    <w:rsid w:val="002745BD"/>
    <w:rsid w:val="00274A78"/>
    <w:rsid w:val="002754DB"/>
    <w:rsid w:val="00275CC8"/>
    <w:rsid w:val="00275D14"/>
    <w:rsid w:val="002765FC"/>
    <w:rsid w:val="00276A82"/>
    <w:rsid w:val="00276CB1"/>
    <w:rsid w:val="00277086"/>
    <w:rsid w:val="0027735C"/>
    <w:rsid w:val="002801EC"/>
    <w:rsid w:val="002807DC"/>
    <w:rsid w:val="0028172E"/>
    <w:rsid w:val="00281E35"/>
    <w:rsid w:val="00282FA7"/>
    <w:rsid w:val="002830CE"/>
    <w:rsid w:val="002832B9"/>
    <w:rsid w:val="00283363"/>
    <w:rsid w:val="002838F7"/>
    <w:rsid w:val="002854C5"/>
    <w:rsid w:val="00285879"/>
    <w:rsid w:val="00285C15"/>
    <w:rsid w:val="002861D4"/>
    <w:rsid w:val="00286921"/>
    <w:rsid w:val="00286AEA"/>
    <w:rsid w:val="00286D00"/>
    <w:rsid w:val="00286FF6"/>
    <w:rsid w:val="002870DB"/>
    <w:rsid w:val="0028794D"/>
    <w:rsid w:val="00287BE0"/>
    <w:rsid w:val="00287BFC"/>
    <w:rsid w:val="00290703"/>
    <w:rsid w:val="00290BA7"/>
    <w:rsid w:val="00291399"/>
    <w:rsid w:val="0029165F"/>
    <w:rsid w:val="0029178B"/>
    <w:rsid w:val="0029201A"/>
    <w:rsid w:val="00292360"/>
    <w:rsid w:val="00292675"/>
    <w:rsid w:val="002927E6"/>
    <w:rsid w:val="00292D62"/>
    <w:rsid w:val="002937AF"/>
    <w:rsid w:val="002941EF"/>
    <w:rsid w:val="0029476F"/>
    <w:rsid w:val="00294BD7"/>
    <w:rsid w:val="00294BDB"/>
    <w:rsid w:val="0029512F"/>
    <w:rsid w:val="00295508"/>
    <w:rsid w:val="00295BD3"/>
    <w:rsid w:val="00296B15"/>
    <w:rsid w:val="0029713C"/>
    <w:rsid w:val="00297DF8"/>
    <w:rsid w:val="002A0577"/>
    <w:rsid w:val="002A096C"/>
    <w:rsid w:val="002A0B80"/>
    <w:rsid w:val="002A0C9D"/>
    <w:rsid w:val="002A1447"/>
    <w:rsid w:val="002A26E2"/>
    <w:rsid w:val="002A2788"/>
    <w:rsid w:val="002A2C57"/>
    <w:rsid w:val="002A327F"/>
    <w:rsid w:val="002A33D3"/>
    <w:rsid w:val="002A352C"/>
    <w:rsid w:val="002A4238"/>
    <w:rsid w:val="002A4786"/>
    <w:rsid w:val="002A4A68"/>
    <w:rsid w:val="002A4C99"/>
    <w:rsid w:val="002A4EDD"/>
    <w:rsid w:val="002A52C9"/>
    <w:rsid w:val="002A5D3F"/>
    <w:rsid w:val="002A670D"/>
    <w:rsid w:val="002A6F21"/>
    <w:rsid w:val="002A721F"/>
    <w:rsid w:val="002A7AC7"/>
    <w:rsid w:val="002B0286"/>
    <w:rsid w:val="002B04C0"/>
    <w:rsid w:val="002B05AA"/>
    <w:rsid w:val="002B0E4E"/>
    <w:rsid w:val="002B134A"/>
    <w:rsid w:val="002B1B1F"/>
    <w:rsid w:val="002B311F"/>
    <w:rsid w:val="002B3647"/>
    <w:rsid w:val="002B3B69"/>
    <w:rsid w:val="002B3D5C"/>
    <w:rsid w:val="002B499C"/>
    <w:rsid w:val="002B4DDF"/>
    <w:rsid w:val="002B4ED9"/>
    <w:rsid w:val="002B5CE6"/>
    <w:rsid w:val="002B63C4"/>
    <w:rsid w:val="002B6A2E"/>
    <w:rsid w:val="002B6CE7"/>
    <w:rsid w:val="002B6E52"/>
    <w:rsid w:val="002B723C"/>
    <w:rsid w:val="002B7321"/>
    <w:rsid w:val="002B73B6"/>
    <w:rsid w:val="002B799E"/>
    <w:rsid w:val="002C025E"/>
    <w:rsid w:val="002C0426"/>
    <w:rsid w:val="002C0937"/>
    <w:rsid w:val="002C09C5"/>
    <w:rsid w:val="002C0AFC"/>
    <w:rsid w:val="002C0B45"/>
    <w:rsid w:val="002C0BCC"/>
    <w:rsid w:val="002C0BFE"/>
    <w:rsid w:val="002C0E53"/>
    <w:rsid w:val="002C10D2"/>
    <w:rsid w:val="002C1C49"/>
    <w:rsid w:val="002C21D4"/>
    <w:rsid w:val="002C2A1E"/>
    <w:rsid w:val="002C2E53"/>
    <w:rsid w:val="002C4471"/>
    <w:rsid w:val="002C45A6"/>
    <w:rsid w:val="002C4605"/>
    <w:rsid w:val="002C553F"/>
    <w:rsid w:val="002C564D"/>
    <w:rsid w:val="002C569A"/>
    <w:rsid w:val="002C5792"/>
    <w:rsid w:val="002C586C"/>
    <w:rsid w:val="002C5F23"/>
    <w:rsid w:val="002C6C77"/>
    <w:rsid w:val="002C711B"/>
    <w:rsid w:val="002C7D18"/>
    <w:rsid w:val="002D0519"/>
    <w:rsid w:val="002D10A4"/>
    <w:rsid w:val="002D1849"/>
    <w:rsid w:val="002D1D32"/>
    <w:rsid w:val="002D23DE"/>
    <w:rsid w:val="002D324D"/>
    <w:rsid w:val="002D3527"/>
    <w:rsid w:val="002D3FDD"/>
    <w:rsid w:val="002D55F0"/>
    <w:rsid w:val="002D6FA3"/>
    <w:rsid w:val="002D7857"/>
    <w:rsid w:val="002E0D2B"/>
    <w:rsid w:val="002E1296"/>
    <w:rsid w:val="002E1486"/>
    <w:rsid w:val="002E186D"/>
    <w:rsid w:val="002E2589"/>
    <w:rsid w:val="002E2654"/>
    <w:rsid w:val="002E49C0"/>
    <w:rsid w:val="002E58FA"/>
    <w:rsid w:val="002E5B2A"/>
    <w:rsid w:val="002E6071"/>
    <w:rsid w:val="002E6D1A"/>
    <w:rsid w:val="002E6E9A"/>
    <w:rsid w:val="002E7067"/>
    <w:rsid w:val="002E7435"/>
    <w:rsid w:val="002F036E"/>
    <w:rsid w:val="002F03C2"/>
    <w:rsid w:val="002F0699"/>
    <w:rsid w:val="002F0C0B"/>
    <w:rsid w:val="002F0CF1"/>
    <w:rsid w:val="002F120A"/>
    <w:rsid w:val="002F15F7"/>
    <w:rsid w:val="002F161B"/>
    <w:rsid w:val="002F20B0"/>
    <w:rsid w:val="002F2B0C"/>
    <w:rsid w:val="002F2BB3"/>
    <w:rsid w:val="002F38BA"/>
    <w:rsid w:val="002F3C6C"/>
    <w:rsid w:val="002F48F1"/>
    <w:rsid w:val="002F536C"/>
    <w:rsid w:val="002F56A8"/>
    <w:rsid w:val="002F5784"/>
    <w:rsid w:val="002F5C1E"/>
    <w:rsid w:val="002F5C35"/>
    <w:rsid w:val="002F64B5"/>
    <w:rsid w:val="00300BEE"/>
    <w:rsid w:val="00300D60"/>
    <w:rsid w:val="00300E7C"/>
    <w:rsid w:val="00301A56"/>
    <w:rsid w:val="00301AA4"/>
    <w:rsid w:val="00301CD3"/>
    <w:rsid w:val="003020A0"/>
    <w:rsid w:val="0030216D"/>
    <w:rsid w:val="00302B78"/>
    <w:rsid w:val="00302C4E"/>
    <w:rsid w:val="003034AE"/>
    <w:rsid w:val="00303576"/>
    <w:rsid w:val="0030382A"/>
    <w:rsid w:val="00303BBA"/>
    <w:rsid w:val="00303E94"/>
    <w:rsid w:val="00303EF8"/>
    <w:rsid w:val="00304361"/>
    <w:rsid w:val="0030452E"/>
    <w:rsid w:val="00304638"/>
    <w:rsid w:val="00304698"/>
    <w:rsid w:val="00304CCA"/>
    <w:rsid w:val="003053A8"/>
    <w:rsid w:val="003053C5"/>
    <w:rsid w:val="00305592"/>
    <w:rsid w:val="0030574B"/>
    <w:rsid w:val="00307099"/>
    <w:rsid w:val="0030794C"/>
    <w:rsid w:val="00311198"/>
    <w:rsid w:val="003114CB"/>
    <w:rsid w:val="003118F9"/>
    <w:rsid w:val="00311AAD"/>
    <w:rsid w:val="00311B8B"/>
    <w:rsid w:val="003120FF"/>
    <w:rsid w:val="00313096"/>
    <w:rsid w:val="0031369E"/>
    <w:rsid w:val="003136B8"/>
    <w:rsid w:val="00313A05"/>
    <w:rsid w:val="00313B22"/>
    <w:rsid w:val="003141E7"/>
    <w:rsid w:val="003144A2"/>
    <w:rsid w:val="0031494C"/>
    <w:rsid w:val="00314DD0"/>
    <w:rsid w:val="00314E13"/>
    <w:rsid w:val="003154F4"/>
    <w:rsid w:val="00315BE9"/>
    <w:rsid w:val="00315DE1"/>
    <w:rsid w:val="00315F3B"/>
    <w:rsid w:val="003167BA"/>
    <w:rsid w:val="0031691D"/>
    <w:rsid w:val="00316D5E"/>
    <w:rsid w:val="0031728C"/>
    <w:rsid w:val="0031790B"/>
    <w:rsid w:val="00320320"/>
    <w:rsid w:val="00320813"/>
    <w:rsid w:val="0032191B"/>
    <w:rsid w:val="00321920"/>
    <w:rsid w:val="00321E20"/>
    <w:rsid w:val="0032254B"/>
    <w:rsid w:val="0032273C"/>
    <w:rsid w:val="00323532"/>
    <w:rsid w:val="00323FD6"/>
    <w:rsid w:val="00324253"/>
    <w:rsid w:val="0032474A"/>
    <w:rsid w:val="00324757"/>
    <w:rsid w:val="003249E2"/>
    <w:rsid w:val="003254BF"/>
    <w:rsid w:val="0032576C"/>
    <w:rsid w:val="00325804"/>
    <w:rsid w:val="00325B31"/>
    <w:rsid w:val="00325FF1"/>
    <w:rsid w:val="003261B6"/>
    <w:rsid w:val="003264D5"/>
    <w:rsid w:val="003267BF"/>
    <w:rsid w:val="00326CB4"/>
    <w:rsid w:val="00327984"/>
    <w:rsid w:val="00327E33"/>
    <w:rsid w:val="00327FA3"/>
    <w:rsid w:val="00331654"/>
    <w:rsid w:val="00331B2A"/>
    <w:rsid w:val="0033211B"/>
    <w:rsid w:val="003324EB"/>
    <w:rsid w:val="00332D82"/>
    <w:rsid w:val="00332EDA"/>
    <w:rsid w:val="003337D1"/>
    <w:rsid w:val="003338A6"/>
    <w:rsid w:val="00333B8A"/>
    <w:rsid w:val="0033428B"/>
    <w:rsid w:val="00336741"/>
    <w:rsid w:val="00336D95"/>
    <w:rsid w:val="003372FD"/>
    <w:rsid w:val="00337A2C"/>
    <w:rsid w:val="0034007B"/>
    <w:rsid w:val="00341094"/>
    <w:rsid w:val="0034205B"/>
    <w:rsid w:val="0034209B"/>
    <w:rsid w:val="003422B2"/>
    <w:rsid w:val="0034290C"/>
    <w:rsid w:val="00342BC6"/>
    <w:rsid w:val="00342F8A"/>
    <w:rsid w:val="003435AE"/>
    <w:rsid w:val="0034386B"/>
    <w:rsid w:val="00343A7D"/>
    <w:rsid w:val="00344AF0"/>
    <w:rsid w:val="00344CCD"/>
    <w:rsid w:val="00345113"/>
    <w:rsid w:val="0034527C"/>
    <w:rsid w:val="003457A6"/>
    <w:rsid w:val="00346DA5"/>
    <w:rsid w:val="00346FAA"/>
    <w:rsid w:val="003470F0"/>
    <w:rsid w:val="003478C4"/>
    <w:rsid w:val="00347AB1"/>
    <w:rsid w:val="00350233"/>
    <w:rsid w:val="00350438"/>
    <w:rsid w:val="003510FE"/>
    <w:rsid w:val="0035117D"/>
    <w:rsid w:val="0035124E"/>
    <w:rsid w:val="003515FC"/>
    <w:rsid w:val="003517F7"/>
    <w:rsid w:val="00351AE4"/>
    <w:rsid w:val="00351BBD"/>
    <w:rsid w:val="00351BFE"/>
    <w:rsid w:val="00351C57"/>
    <w:rsid w:val="00351CD7"/>
    <w:rsid w:val="00352922"/>
    <w:rsid w:val="00352DD5"/>
    <w:rsid w:val="0035385E"/>
    <w:rsid w:val="00353B46"/>
    <w:rsid w:val="00353EAE"/>
    <w:rsid w:val="00356062"/>
    <w:rsid w:val="003560A2"/>
    <w:rsid w:val="003561BF"/>
    <w:rsid w:val="003563E3"/>
    <w:rsid w:val="003564A5"/>
    <w:rsid w:val="00356CA5"/>
    <w:rsid w:val="003573DE"/>
    <w:rsid w:val="00357A93"/>
    <w:rsid w:val="003600EA"/>
    <w:rsid w:val="00360170"/>
    <w:rsid w:val="003610A3"/>
    <w:rsid w:val="003615D7"/>
    <w:rsid w:val="00361B4A"/>
    <w:rsid w:val="00362002"/>
    <w:rsid w:val="00362050"/>
    <w:rsid w:val="003626BC"/>
    <w:rsid w:val="0036311B"/>
    <w:rsid w:val="00363907"/>
    <w:rsid w:val="00363CE3"/>
    <w:rsid w:val="00364072"/>
    <w:rsid w:val="0036413E"/>
    <w:rsid w:val="00364435"/>
    <w:rsid w:val="003648AF"/>
    <w:rsid w:val="00364BAA"/>
    <w:rsid w:val="00364F07"/>
    <w:rsid w:val="003653FC"/>
    <w:rsid w:val="00365625"/>
    <w:rsid w:val="003658E1"/>
    <w:rsid w:val="00365AE2"/>
    <w:rsid w:val="0036608D"/>
    <w:rsid w:val="00366A1E"/>
    <w:rsid w:val="00366AE3"/>
    <w:rsid w:val="00366BB9"/>
    <w:rsid w:val="00367F73"/>
    <w:rsid w:val="00370D93"/>
    <w:rsid w:val="00371863"/>
    <w:rsid w:val="00371E07"/>
    <w:rsid w:val="0037260C"/>
    <w:rsid w:val="0037262D"/>
    <w:rsid w:val="0037290F"/>
    <w:rsid w:val="00372997"/>
    <w:rsid w:val="00372A46"/>
    <w:rsid w:val="0037392A"/>
    <w:rsid w:val="00373ABB"/>
    <w:rsid w:val="0037400E"/>
    <w:rsid w:val="003740E3"/>
    <w:rsid w:val="00374804"/>
    <w:rsid w:val="00375097"/>
    <w:rsid w:val="00375AE4"/>
    <w:rsid w:val="00377349"/>
    <w:rsid w:val="00377595"/>
    <w:rsid w:val="00377AF4"/>
    <w:rsid w:val="0038054B"/>
    <w:rsid w:val="00381F31"/>
    <w:rsid w:val="003824AF"/>
    <w:rsid w:val="0038273A"/>
    <w:rsid w:val="00382B8F"/>
    <w:rsid w:val="00382E17"/>
    <w:rsid w:val="00382E4E"/>
    <w:rsid w:val="00382EFC"/>
    <w:rsid w:val="00382F71"/>
    <w:rsid w:val="00382FA0"/>
    <w:rsid w:val="00383614"/>
    <w:rsid w:val="003836B8"/>
    <w:rsid w:val="00384234"/>
    <w:rsid w:val="0038437E"/>
    <w:rsid w:val="00384E20"/>
    <w:rsid w:val="00385CC9"/>
    <w:rsid w:val="00385DF9"/>
    <w:rsid w:val="00386511"/>
    <w:rsid w:val="00386710"/>
    <w:rsid w:val="003871D0"/>
    <w:rsid w:val="0039018D"/>
    <w:rsid w:val="0039086F"/>
    <w:rsid w:val="00390ECE"/>
    <w:rsid w:val="0039149C"/>
    <w:rsid w:val="00391810"/>
    <w:rsid w:val="00391FDB"/>
    <w:rsid w:val="003921E3"/>
    <w:rsid w:val="003938E5"/>
    <w:rsid w:val="0039421B"/>
    <w:rsid w:val="00394644"/>
    <w:rsid w:val="00394706"/>
    <w:rsid w:val="00394D1E"/>
    <w:rsid w:val="00395B6F"/>
    <w:rsid w:val="00395B78"/>
    <w:rsid w:val="003969C1"/>
    <w:rsid w:val="0039761B"/>
    <w:rsid w:val="00397FD7"/>
    <w:rsid w:val="003A0EEE"/>
    <w:rsid w:val="003A170A"/>
    <w:rsid w:val="003A182D"/>
    <w:rsid w:val="003A18F4"/>
    <w:rsid w:val="003A1A95"/>
    <w:rsid w:val="003A1BB6"/>
    <w:rsid w:val="003A1F78"/>
    <w:rsid w:val="003A2288"/>
    <w:rsid w:val="003A26F8"/>
    <w:rsid w:val="003A2AD6"/>
    <w:rsid w:val="003A2CAA"/>
    <w:rsid w:val="003A39A8"/>
    <w:rsid w:val="003A45AD"/>
    <w:rsid w:val="003A4ACA"/>
    <w:rsid w:val="003A4FDD"/>
    <w:rsid w:val="003A5159"/>
    <w:rsid w:val="003A5704"/>
    <w:rsid w:val="003A6BCD"/>
    <w:rsid w:val="003A7487"/>
    <w:rsid w:val="003A74AA"/>
    <w:rsid w:val="003A7587"/>
    <w:rsid w:val="003A7CF5"/>
    <w:rsid w:val="003A7D4C"/>
    <w:rsid w:val="003B0FD5"/>
    <w:rsid w:val="003B1068"/>
    <w:rsid w:val="003B1263"/>
    <w:rsid w:val="003B130B"/>
    <w:rsid w:val="003B13DD"/>
    <w:rsid w:val="003B146C"/>
    <w:rsid w:val="003B253D"/>
    <w:rsid w:val="003B2BDC"/>
    <w:rsid w:val="003B2DF1"/>
    <w:rsid w:val="003B35CC"/>
    <w:rsid w:val="003B36C9"/>
    <w:rsid w:val="003B37A1"/>
    <w:rsid w:val="003B3991"/>
    <w:rsid w:val="003B3B79"/>
    <w:rsid w:val="003B3F7C"/>
    <w:rsid w:val="003B5167"/>
    <w:rsid w:val="003B55EE"/>
    <w:rsid w:val="003B5EC9"/>
    <w:rsid w:val="003B6249"/>
    <w:rsid w:val="003B6278"/>
    <w:rsid w:val="003B643A"/>
    <w:rsid w:val="003B6553"/>
    <w:rsid w:val="003B65DF"/>
    <w:rsid w:val="003B6A6C"/>
    <w:rsid w:val="003B72BB"/>
    <w:rsid w:val="003B7C2B"/>
    <w:rsid w:val="003C035C"/>
    <w:rsid w:val="003C036A"/>
    <w:rsid w:val="003C1C14"/>
    <w:rsid w:val="003C2358"/>
    <w:rsid w:val="003C2F5D"/>
    <w:rsid w:val="003C4510"/>
    <w:rsid w:val="003C5C0B"/>
    <w:rsid w:val="003C6102"/>
    <w:rsid w:val="003C630E"/>
    <w:rsid w:val="003C6FE5"/>
    <w:rsid w:val="003C752F"/>
    <w:rsid w:val="003C7665"/>
    <w:rsid w:val="003C7A64"/>
    <w:rsid w:val="003D0066"/>
    <w:rsid w:val="003D102F"/>
    <w:rsid w:val="003D14A2"/>
    <w:rsid w:val="003D1804"/>
    <w:rsid w:val="003D1B3D"/>
    <w:rsid w:val="003D1D54"/>
    <w:rsid w:val="003D2522"/>
    <w:rsid w:val="003D2977"/>
    <w:rsid w:val="003D3135"/>
    <w:rsid w:val="003D3468"/>
    <w:rsid w:val="003D3987"/>
    <w:rsid w:val="003D3B47"/>
    <w:rsid w:val="003D3C27"/>
    <w:rsid w:val="003D42F9"/>
    <w:rsid w:val="003D43C9"/>
    <w:rsid w:val="003D4EC5"/>
    <w:rsid w:val="003D4FE9"/>
    <w:rsid w:val="003D5D87"/>
    <w:rsid w:val="003D610C"/>
    <w:rsid w:val="003D6344"/>
    <w:rsid w:val="003D6C47"/>
    <w:rsid w:val="003E0CD8"/>
    <w:rsid w:val="003E0CDF"/>
    <w:rsid w:val="003E1277"/>
    <w:rsid w:val="003E1403"/>
    <w:rsid w:val="003E1BE2"/>
    <w:rsid w:val="003E20B3"/>
    <w:rsid w:val="003E2970"/>
    <w:rsid w:val="003E3320"/>
    <w:rsid w:val="003E3A26"/>
    <w:rsid w:val="003E3E8C"/>
    <w:rsid w:val="003E3F32"/>
    <w:rsid w:val="003E41ED"/>
    <w:rsid w:val="003E45BB"/>
    <w:rsid w:val="003E47BE"/>
    <w:rsid w:val="003E5387"/>
    <w:rsid w:val="003E5F2B"/>
    <w:rsid w:val="003E6805"/>
    <w:rsid w:val="003E6D15"/>
    <w:rsid w:val="003E7359"/>
    <w:rsid w:val="003E7D6A"/>
    <w:rsid w:val="003E7E06"/>
    <w:rsid w:val="003E7ED3"/>
    <w:rsid w:val="003F0B36"/>
    <w:rsid w:val="003F111D"/>
    <w:rsid w:val="003F1679"/>
    <w:rsid w:val="003F245D"/>
    <w:rsid w:val="003F34C6"/>
    <w:rsid w:val="003F376F"/>
    <w:rsid w:val="003F3CC7"/>
    <w:rsid w:val="003F478D"/>
    <w:rsid w:val="003F4802"/>
    <w:rsid w:val="003F53A8"/>
    <w:rsid w:val="003F54EE"/>
    <w:rsid w:val="003F65A8"/>
    <w:rsid w:val="003F68C7"/>
    <w:rsid w:val="003F7109"/>
    <w:rsid w:val="003F740C"/>
    <w:rsid w:val="003F7B8B"/>
    <w:rsid w:val="0040155E"/>
    <w:rsid w:val="004016BA"/>
    <w:rsid w:val="004019AB"/>
    <w:rsid w:val="00401AF0"/>
    <w:rsid w:val="00402406"/>
    <w:rsid w:val="004025DC"/>
    <w:rsid w:val="00402E2A"/>
    <w:rsid w:val="004034E3"/>
    <w:rsid w:val="00403809"/>
    <w:rsid w:val="0040411C"/>
    <w:rsid w:val="0040411E"/>
    <w:rsid w:val="004048BD"/>
    <w:rsid w:val="00404C2C"/>
    <w:rsid w:val="00405009"/>
    <w:rsid w:val="00405163"/>
    <w:rsid w:val="00405209"/>
    <w:rsid w:val="00405E34"/>
    <w:rsid w:val="00406392"/>
    <w:rsid w:val="00406933"/>
    <w:rsid w:val="00406B11"/>
    <w:rsid w:val="00406D73"/>
    <w:rsid w:val="004072C3"/>
    <w:rsid w:val="00407C4A"/>
    <w:rsid w:val="00410125"/>
    <w:rsid w:val="004107A5"/>
    <w:rsid w:val="00410A28"/>
    <w:rsid w:val="00411051"/>
    <w:rsid w:val="00411551"/>
    <w:rsid w:val="004116D1"/>
    <w:rsid w:val="0041342A"/>
    <w:rsid w:val="00413461"/>
    <w:rsid w:val="004135C9"/>
    <w:rsid w:val="004136E0"/>
    <w:rsid w:val="00413B27"/>
    <w:rsid w:val="0041459D"/>
    <w:rsid w:val="004148AF"/>
    <w:rsid w:val="00416613"/>
    <w:rsid w:val="00416D5A"/>
    <w:rsid w:val="00416EC5"/>
    <w:rsid w:val="00417679"/>
    <w:rsid w:val="00417C3F"/>
    <w:rsid w:val="00420212"/>
    <w:rsid w:val="004211FD"/>
    <w:rsid w:val="004219AA"/>
    <w:rsid w:val="00421F5E"/>
    <w:rsid w:val="004230DF"/>
    <w:rsid w:val="00423931"/>
    <w:rsid w:val="00423A7F"/>
    <w:rsid w:val="004245E3"/>
    <w:rsid w:val="004246CB"/>
    <w:rsid w:val="00424770"/>
    <w:rsid w:val="004247FC"/>
    <w:rsid w:val="00424ABF"/>
    <w:rsid w:val="00424BD5"/>
    <w:rsid w:val="00424E87"/>
    <w:rsid w:val="0042504B"/>
    <w:rsid w:val="0042531D"/>
    <w:rsid w:val="00425672"/>
    <w:rsid w:val="004261DD"/>
    <w:rsid w:val="0042627D"/>
    <w:rsid w:val="00426858"/>
    <w:rsid w:val="00426A21"/>
    <w:rsid w:val="00426A23"/>
    <w:rsid w:val="00427437"/>
    <w:rsid w:val="00427A28"/>
    <w:rsid w:val="00427DBB"/>
    <w:rsid w:val="0043042B"/>
    <w:rsid w:val="0043050C"/>
    <w:rsid w:val="00430A2B"/>
    <w:rsid w:val="00430A53"/>
    <w:rsid w:val="0043141D"/>
    <w:rsid w:val="00431CDD"/>
    <w:rsid w:val="00431E21"/>
    <w:rsid w:val="00432780"/>
    <w:rsid w:val="00432E64"/>
    <w:rsid w:val="00432EBD"/>
    <w:rsid w:val="004337B7"/>
    <w:rsid w:val="00433899"/>
    <w:rsid w:val="00434116"/>
    <w:rsid w:val="004343BD"/>
    <w:rsid w:val="00434E63"/>
    <w:rsid w:val="00434F2E"/>
    <w:rsid w:val="00435422"/>
    <w:rsid w:val="00435E61"/>
    <w:rsid w:val="004361B6"/>
    <w:rsid w:val="00436684"/>
    <w:rsid w:val="00436ACF"/>
    <w:rsid w:val="00436B00"/>
    <w:rsid w:val="004370A5"/>
    <w:rsid w:val="0044016A"/>
    <w:rsid w:val="004403A1"/>
    <w:rsid w:val="004403EB"/>
    <w:rsid w:val="00440617"/>
    <w:rsid w:val="00442A57"/>
    <w:rsid w:val="00442B84"/>
    <w:rsid w:val="00442C1A"/>
    <w:rsid w:val="00442D15"/>
    <w:rsid w:val="00442EE9"/>
    <w:rsid w:val="00443243"/>
    <w:rsid w:val="00443EDE"/>
    <w:rsid w:val="0044457A"/>
    <w:rsid w:val="004448A3"/>
    <w:rsid w:val="0044493D"/>
    <w:rsid w:val="00444DAD"/>
    <w:rsid w:val="00444FAA"/>
    <w:rsid w:val="004451E5"/>
    <w:rsid w:val="00445970"/>
    <w:rsid w:val="004459BA"/>
    <w:rsid w:val="00445D94"/>
    <w:rsid w:val="00446090"/>
    <w:rsid w:val="004476A5"/>
    <w:rsid w:val="004479E4"/>
    <w:rsid w:val="00447AB9"/>
    <w:rsid w:val="00447AE2"/>
    <w:rsid w:val="00450487"/>
    <w:rsid w:val="00450666"/>
    <w:rsid w:val="0045075B"/>
    <w:rsid w:val="00450C9A"/>
    <w:rsid w:val="004513C4"/>
    <w:rsid w:val="0045183A"/>
    <w:rsid w:val="00451ED4"/>
    <w:rsid w:val="004533B9"/>
    <w:rsid w:val="00453BA2"/>
    <w:rsid w:val="00453E94"/>
    <w:rsid w:val="00454171"/>
    <w:rsid w:val="00455CF6"/>
    <w:rsid w:val="00456078"/>
    <w:rsid w:val="00456673"/>
    <w:rsid w:val="0046063A"/>
    <w:rsid w:val="00460904"/>
    <w:rsid w:val="00461F3D"/>
    <w:rsid w:val="00462025"/>
    <w:rsid w:val="00462206"/>
    <w:rsid w:val="00462425"/>
    <w:rsid w:val="0046280E"/>
    <w:rsid w:val="00463181"/>
    <w:rsid w:val="00463267"/>
    <w:rsid w:val="004638BE"/>
    <w:rsid w:val="00463CB3"/>
    <w:rsid w:val="004646C7"/>
    <w:rsid w:val="00464951"/>
    <w:rsid w:val="00465CCA"/>
    <w:rsid w:val="00466564"/>
    <w:rsid w:val="00466680"/>
    <w:rsid w:val="004667BC"/>
    <w:rsid w:val="00466A37"/>
    <w:rsid w:val="004701E9"/>
    <w:rsid w:val="0047097D"/>
    <w:rsid w:val="0047136A"/>
    <w:rsid w:val="0047147C"/>
    <w:rsid w:val="0047210F"/>
    <w:rsid w:val="0047245A"/>
    <w:rsid w:val="00472997"/>
    <w:rsid w:val="00472D35"/>
    <w:rsid w:val="00473C4A"/>
    <w:rsid w:val="00473EBB"/>
    <w:rsid w:val="00474EAD"/>
    <w:rsid w:val="00474FE1"/>
    <w:rsid w:val="004756BE"/>
    <w:rsid w:val="00475A81"/>
    <w:rsid w:val="00475FC3"/>
    <w:rsid w:val="004764C5"/>
    <w:rsid w:val="0047732B"/>
    <w:rsid w:val="004776AF"/>
    <w:rsid w:val="004802CA"/>
    <w:rsid w:val="004805A9"/>
    <w:rsid w:val="00480717"/>
    <w:rsid w:val="00480B11"/>
    <w:rsid w:val="00480E0F"/>
    <w:rsid w:val="00481AB9"/>
    <w:rsid w:val="0048283F"/>
    <w:rsid w:val="00483781"/>
    <w:rsid w:val="00483DB4"/>
    <w:rsid w:val="00483DF9"/>
    <w:rsid w:val="0048419C"/>
    <w:rsid w:val="00485130"/>
    <w:rsid w:val="00485153"/>
    <w:rsid w:val="00485529"/>
    <w:rsid w:val="004856FD"/>
    <w:rsid w:val="004858F8"/>
    <w:rsid w:val="00485AB0"/>
    <w:rsid w:val="0048607F"/>
    <w:rsid w:val="00486224"/>
    <w:rsid w:val="004863FC"/>
    <w:rsid w:val="00486548"/>
    <w:rsid w:val="00486653"/>
    <w:rsid w:val="00486975"/>
    <w:rsid w:val="004871CF"/>
    <w:rsid w:val="004878EF"/>
    <w:rsid w:val="004902CC"/>
    <w:rsid w:val="00490554"/>
    <w:rsid w:val="004908D6"/>
    <w:rsid w:val="00492B86"/>
    <w:rsid w:val="00492E57"/>
    <w:rsid w:val="00493ED4"/>
    <w:rsid w:val="00494BF4"/>
    <w:rsid w:val="00494CB2"/>
    <w:rsid w:val="0049568A"/>
    <w:rsid w:val="00495821"/>
    <w:rsid w:val="00495CED"/>
    <w:rsid w:val="00495EC6"/>
    <w:rsid w:val="004964DA"/>
    <w:rsid w:val="004976FD"/>
    <w:rsid w:val="00497820"/>
    <w:rsid w:val="00497CF7"/>
    <w:rsid w:val="004A03A3"/>
    <w:rsid w:val="004A062B"/>
    <w:rsid w:val="004A1720"/>
    <w:rsid w:val="004A21E7"/>
    <w:rsid w:val="004A30E0"/>
    <w:rsid w:val="004A33EB"/>
    <w:rsid w:val="004A353D"/>
    <w:rsid w:val="004A3C56"/>
    <w:rsid w:val="004A3DFC"/>
    <w:rsid w:val="004A3E86"/>
    <w:rsid w:val="004A5405"/>
    <w:rsid w:val="004A5B65"/>
    <w:rsid w:val="004A5E29"/>
    <w:rsid w:val="004A6E04"/>
    <w:rsid w:val="004A741D"/>
    <w:rsid w:val="004A7763"/>
    <w:rsid w:val="004A77DF"/>
    <w:rsid w:val="004B0085"/>
    <w:rsid w:val="004B0720"/>
    <w:rsid w:val="004B23E0"/>
    <w:rsid w:val="004B2614"/>
    <w:rsid w:val="004B2627"/>
    <w:rsid w:val="004B268E"/>
    <w:rsid w:val="004B2945"/>
    <w:rsid w:val="004B2AD1"/>
    <w:rsid w:val="004B2C9A"/>
    <w:rsid w:val="004B3805"/>
    <w:rsid w:val="004B3BF2"/>
    <w:rsid w:val="004B3C16"/>
    <w:rsid w:val="004B3F31"/>
    <w:rsid w:val="004B3F38"/>
    <w:rsid w:val="004B407E"/>
    <w:rsid w:val="004B42E7"/>
    <w:rsid w:val="004B4AD0"/>
    <w:rsid w:val="004B4EF3"/>
    <w:rsid w:val="004B55AE"/>
    <w:rsid w:val="004B5AB4"/>
    <w:rsid w:val="004B63EC"/>
    <w:rsid w:val="004B67FA"/>
    <w:rsid w:val="004B7074"/>
    <w:rsid w:val="004B7442"/>
    <w:rsid w:val="004B7557"/>
    <w:rsid w:val="004C01CD"/>
    <w:rsid w:val="004C0363"/>
    <w:rsid w:val="004C0365"/>
    <w:rsid w:val="004C05EF"/>
    <w:rsid w:val="004C0603"/>
    <w:rsid w:val="004C0BDE"/>
    <w:rsid w:val="004C0EA8"/>
    <w:rsid w:val="004C0F02"/>
    <w:rsid w:val="004C1071"/>
    <w:rsid w:val="004C1AE3"/>
    <w:rsid w:val="004C1FA5"/>
    <w:rsid w:val="004C2DF2"/>
    <w:rsid w:val="004C3003"/>
    <w:rsid w:val="004C3074"/>
    <w:rsid w:val="004C3477"/>
    <w:rsid w:val="004C35EC"/>
    <w:rsid w:val="004C4977"/>
    <w:rsid w:val="004C4B1B"/>
    <w:rsid w:val="004C5147"/>
    <w:rsid w:val="004C58EA"/>
    <w:rsid w:val="004C5B95"/>
    <w:rsid w:val="004C637C"/>
    <w:rsid w:val="004C6AEA"/>
    <w:rsid w:val="004C6CBF"/>
    <w:rsid w:val="004C7955"/>
    <w:rsid w:val="004D0095"/>
    <w:rsid w:val="004D03AB"/>
    <w:rsid w:val="004D040F"/>
    <w:rsid w:val="004D0470"/>
    <w:rsid w:val="004D04E5"/>
    <w:rsid w:val="004D0B23"/>
    <w:rsid w:val="004D1471"/>
    <w:rsid w:val="004D1518"/>
    <w:rsid w:val="004D1529"/>
    <w:rsid w:val="004D1EC9"/>
    <w:rsid w:val="004D1F8E"/>
    <w:rsid w:val="004D22D5"/>
    <w:rsid w:val="004D22E8"/>
    <w:rsid w:val="004D2995"/>
    <w:rsid w:val="004D2CB8"/>
    <w:rsid w:val="004D3164"/>
    <w:rsid w:val="004D3992"/>
    <w:rsid w:val="004D3D5E"/>
    <w:rsid w:val="004D4612"/>
    <w:rsid w:val="004D49A4"/>
    <w:rsid w:val="004D4C2F"/>
    <w:rsid w:val="004D5D32"/>
    <w:rsid w:val="004D5FB6"/>
    <w:rsid w:val="004D6169"/>
    <w:rsid w:val="004D61A7"/>
    <w:rsid w:val="004D6212"/>
    <w:rsid w:val="004D6674"/>
    <w:rsid w:val="004D7F84"/>
    <w:rsid w:val="004E051B"/>
    <w:rsid w:val="004E0BDD"/>
    <w:rsid w:val="004E112E"/>
    <w:rsid w:val="004E11C6"/>
    <w:rsid w:val="004E1325"/>
    <w:rsid w:val="004E1582"/>
    <w:rsid w:val="004E17C5"/>
    <w:rsid w:val="004E18B8"/>
    <w:rsid w:val="004E1AB2"/>
    <w:rsid w:val="004E1D6B"/>
    <w:rsid w:val="004E1F33"/>
    <w:rsid w:val="004E24FB"/>
    <w:rsid w:val="004E29EF"/>
    <w:rsid w:val="004E2E33"/>
    <w:rsid w:val="004E31BB"/>
    <w:rsid w:val="004E3299"/>
    <w:rsid w:val="004E35E4"/>
    <w:rsid w:val="004E37BC"/>
    <w:rsid w:val="004E46A6"/>
    <w:rsid w:val="004E535A"/>
    <w:rsid w:val="004E562C"/>
    <w:rsid w:val="004E616E"/>
    <w:rsid w:val="004E6231"/>
    <w:rsid w:val="004E6633"/>
    <w:rsid w:val="004E79D3"/>
    <w:rsid w:val="004F048E"/>
    <w:rsid w:val="004F0CB6"/>
    <w:rsid w:val="004F0DA9"/>
    <w:rsid w:val="004F1213"/>
    <w:rsid w:val="004F178C"/>
    <w:rsid w:val="004F1EBF"/>
    <w:rsid w:val="004F21DF"/>
    <w:rsid w:val="004F2672"/>
    <w:rsid w:val="004F3AC1"/>
    <w:rsid w:val="004F3ADE"/>
    <w:rsid w:val="004F4685"/>
    <w:rsid w:val="004F554A"/>
    <w:rsid w:val="004F5555"/>
    <w:rsid w:val="004F5570"/>
    <w:rsid w:val="004F56FC"/>
    <w:rsid w:val="004F58C0"/>
    <w:rsid w:val="004F605D"/>
    <w:rsid w:val="004F6894"/>
    <w:rsid w:val="004F6F41"/>
    <w:rsid w:val="004F780D"/>
    <w:rsid w:val="004F7A82"/>
    <w:rsid w:val="0050019F"/>
    <w:rsid w:val="00500AEF"/>
    <w:rsid w:val="005018D5"/>
    <w:rsid w:val="00501D57"/>
    <w:rsid w:val="00502406"/>
    <w:rsid w:val="00504211"/>
    <w:rsid w:val="0050461B"/>
    <w:rsid w:val="00505747"/>
    <w:rsid w:val="00505D2C"/>
    <w:rsid w:val="005060A5"/>
    <w:rsid w:val="00507424"/>
    <w:rsid w:val="00507D6D"/>
    <w:rsid w:val="00510665"/>
    <w:rsid w:val="005110D9"/>
    <w:rsid w:val="0051192E"/>
    <w:rsid w:val="00512373"/>
    <w:rsid w:val="005124F0"/>
    <w:rsid w:val="00512791"/>
    <w:rsid w:val="00513361"/>
    <w:rsid w:val="00513684"/>
    <w:rsid w:val="00513BCC"/>
    <w:rsid w:val="00514715"/>
    <w:rsid w:val="00514CAF"/>
    <w:rsid w:val="0051534F"/>
    <w:rsid w:val="00515657"/>
    <w:rsid w:val="00515BEE"/>
    <w:rsid w:val="0051705F"/>
    <w:rsid w:val="00517E0A"/>
    <w:rsid w:val="0052000A"/>
    <w:rsid w:val="0052026A"/>
    <w:rsid w:val="0052065E"/>
    <w:rsid w:val="005206A4"/>
    <w:rsid w:val="00520EBD"/>
    <w:rsid w:val="00520F23"/>
    <w:rsid w:val="00521B0B"/>
    <w:rsid w:val="00522583"/>
    <w:rsid w:val="00522AD7"/>
    <w:rsid w:val="005235DF"/>
    <w:rsid w:val="005248C2"/>
    <w:rsid w:val="00525101"/>
    <w:rsid w:val="00525512"/>
    <w:rsid w:val="005257B7"/>
    <w:rsid w:val="00525897"/>
    <w:rsid w:val="00525D2E"/>
    <w:rsid w:val="00526041"/>
    <w:rsid w:val="0052670F"/>
    <w:rsid w:val="00526B69"/>
    <w:rsid w:val="00526DAA"/>
    <w:rsid w:val="00527FA9"/>
    <w:rsid w:val="0053011E"/>
    <w:rsid w:val="005306B1"/>
    <w:rsid w:val="005315F9"/>
    <w:rsid w:val="00531B3C"/>
    <w:rsid w:val="00532217"/>
    <w:rsid w:val="0053267C"/>
    <w:rsid w:val="0053275F"/>
    <w:rsid w:val="0053282A"/>
    <w:rsid w:val="00533072"/>
    <w:rsid w:val="005330B2"/>
    <w:rsid w:val="00533259"/>
    <w:rsid w:val="005332C8"/>
    <w:rsid w:val="00533D45"/>
    <w:rsid w:val="005341FD"/>
    <w:rsid w:val="005347C0"/>
    <w:rsid w:val="005352DA"/>
    <w:rsid w:val="00535557"/>
    <w:rsid w:val="00535C51"/>
    <w:rsid w:val="005361C7"/>
    <w:rsid w:val="00536B86"/>
    <w:rsid w:val="005370FB"/>
    <w:rsid w:val="00537348"/>
    <w:rsid w:val="0054009D"/>
    <w:rsid w:val="005413C2"/>
    <w:rsid w:val="00541867"/>
    <w:rsid w:val="00542F32"/>
    <w:rsid w:val="00543085"/>
    <w:rsid w:val="005433F4"/>
    <w:rsid w:val="00544DBB"/>
    <w:rsid w:val="0054511E"/>
    <w:rsid w:val="0054527C"/>
    <w:rsid w:val="005453B7"/>
    <w:rsid w:val="00546288"/>
    <w:rsid w:val="00547387"/>
    <w:rsid w:val="0054789B"/>
    <w:rsid w:val="00547C6B"/>
    <w:rsid w:val="005504E3"/>
    <w:rsid w:val="00551A9A"/>
    <w:rsid w:val="00552302"/>
    <w:rsid w:val="00552A5A"/>
    <w:rsid w:val="00552CAD"/>
    <w:rsid w:val="00553320"/>
    <w:rsid w:val="00553DEB"/>
    <w:rsid w:val="00553EE6"/>
    <w:rsid w:val="00554009"/>
    <w:rsid w:val="00554AD9"/>
    <w:rsid w:val="005558BF"/>
    <w:rsid w:val="0055604D"/>
    <w:rsid w:val="00556449"/>
    <w:rsid w:val="00556A58"/>
    <w:rsid w:val="00556DAD"/>
    <w:rsid w:val="0055776A"/>
    <w:rsid w:val="0055786F"/>
    <w:rsid w:val="00557BCF"/>
    <w:rsid w:val="00557FC4"/>
    <w:rsid w:val="00560275"/>
    <w:rsid w:val="00560426"/>
    <w:rsid w:val="00560C40"/>
    <w:rsid w:val="00561E24"/>
    <w:rsid w:val="0056218D"/>
    <w:rsid w:val="00562190"/>
    <w:rsid w:val="0056261A"/>
    <w:rsid w:val="00562DD0"/>
    <w:rsid w:val="00562DE1"/>
    <w:rsid w:val="00563ABA"/>
    <w:rsid w:val="00564A28"/>
    <w:rsid w:val="00564A5E"/>
    <w:rsid w:val="00564B5E"/>
    <w:rsid w:val="00564BB7"/>
    <w:rsid w:val="005650CB"/>
    <w:rsid w:val="005659A4"/>
    <w:rsid w:val="00565A5A"/>
    <w:rsid w:val="005662EE"/>
    <w:rsid w:val="00566678"/>
    <w:rsid w:val="00566C44"/>
    <w:rsid w:val="005672F8"/>
    <w:rsid w:val="00567449"/>
    <w:rsid w:val="00567EF2"/>
    <w:rsid w:val="00570585"/>
    <w:rsid w:val="005706A9"/>
    <w:rsid w:val="005710CE"/>
    <w:rsid w:val="005711DA"/>
    <w:rsid w:val="00571344"/>
    <w:rsid w:val="00571913"/>
    <w:rsid w:val="00571D6D"/>
    <w:rsid w:val="00573D9F"/>
    <w:rsid w:val="00573DFB"/>
    <w:rsid w:val="00574298"/>
    <w:rsid w:val="00574B46"/>
    <w:rsid w:val="00575CA5"/>
    <w:rsid w:val="005761E4"/>
    <w:rsid w:val="0057628D"/>
    <w:rsid w:val="00576C98"/>
    <w:rsid w:val="00577712"/>
    <w:rsid w:val="005777B9"/>
    <w:rsid w:val="00577F73"/>
    <w:rsid w:val="00580743"/>
    <w:rsid w:val="00580BE1"/>
    <w:rsid w:val="00581126"/>
    <w:rsid w:val="00581595"/>
    <w:rsid w:val="005820FA"/>
    <w:rsid w:val="005822DF"/>
    <w:rsid w:val="00582344"/>
    <w:rsid w:val="00583233"/>
    <w:rsid w:val="005839E5"/>
    <w:rsid w:val="00583C5B"/>
    <w:rsid w:val="00583FDD"/>
    <w:rsid w:val="005849A0"/>
    <w:rsid w:val="00584F32"/>
    <w:rsid w:val="00584F4E"/>
    <w:rsid w:val="00586556"/>
    <w:rsid w:val="00586613"/>
    <w:rsid w:val="0058672E"/>
    <w:rsid w:val="00586A64"/>
    <w:rsid w:val="005871A1"/>
    <w:rsid w:val="0058730F"/>
    <w:rsid w:val="0058753E"/>
    <w:rsid w:val="0058784A"/>
    <w:rsid w:val="005878C3"/>
    <w:rsid w:val="005878D4"/>
    <w:rsid w:val="00590902"/>
    <w:rsid w:val="00590BAE"/>
    <w:rsid w:val="005912A7"/>
    <w:rsid w:val="00591633"/>
    <w:rsid w:val="00591768"/>
    <w:rsid w:val="00591C9F"/>
    <w:rsid w:val="00591CBB"/>
    <w:rsid w:val="00591FCA"/>
    <w:rsid w:val="00592ABF"/>
    <w:rsid w:val="00592FAA"/>
    <w:rsid w:val="00593859"/>
    <w:rsid w:val="00593F22"/>
    <w:rsid w:val="00594219"/>
    <w:rsid w:val="005962F7"/>
    <w:rsid w:val="005974D3"/>
    <w:rsid w:val="00597606"/>
    <w:rsid w:val="00597A06"/>
    <w:rsid w:val="00597F64"/>
    <w:rsid w:val="005A0566"/>
    <w:rsid w:val="005A0D85"/>
    <w:rsid w:val="005A0F81"/>
    <w:rsid w:val="005A1228"/>
    <w:rsid w:val="005A180C"/>
    <w:rsid w:val="005A1E4D"/>
    <w:rsid w:val="005A1F8A"/>
    <w:rsid w:val="005A2857"/>
    <w:rsid w:val="005A29E1"/>
    <w:rsid w:val="005A315D"/>
    <w:rsid w:val="005A32AC"/>
    <w:rsid w:val="005A39D7"/>
    <w:rsid w:val="005A3A25"/>
    <w:rsid w:val="005A3F03"/>
    <w:rsid w:val="005A41D4"/>
    <w:rsid w:val="005A6060"/>
    <w:rsid w:val="005B037B"/>
    <w:rsid w:val="005B06FE"/>
    <w:rsid w:val="005B0759"/>
    <w:rsid w:val="005B0D6E"/>
    <w:rsid w:val="005B159F"/>
    <w:rsid w:val="005B1940"/>
    <w:rsid w:val="005B1D5D"/>
    <w:rsid w:val="005B23B7"/>
    <w:rsid w:val="005B25CE"/>
    <w:rsid w:val="005B2F30"/>
    <w:rsid w:val="005B3A20"/>
    <w:rsid w:val="005B414F"/>
    <w:rsid w:val="005B41B7"/>
    <w:rsid w:val="005B44DA"/>
    <w:rsid w:val="005B4CFA"/>
    <w:rsid w:val="005B503E"/>
    <w:rsid w:val="005B55EC"/>
    <w:rsid w:val="005B5D4E"/>
    <w:rsid w:val="005B6255"/>
    <w:rsid w:val="005B6B06"/>
    <w:rsid w:val="005B6CF5"/>
    <w:rsid w:val="005B7173"/>
    <w:rsid w:val="005B75EB"/>
    <w:rsid w:val="005B7888"/>
    <w:rsid w:val="005B7CBB"/>
    <w:rsid w:val="005C074D"/>
    <w:rsid w:val="005C1244"/>
    <w:rsid w:val="005C1564"/>
    <w:rsid w:val="005C204C"/>
    <w:rsid w:val="005C20D5"/>
    <w:rsid w:val="005C2440"/>
    <w:rsid w:val="005C2A05"/>
    <w:rsid w:val="005C2A09"/>
    <w:rsid w:val="005C2A78"/>
    <w:rsid w:val="005C2D0C"/>
    <w:rsid w:val="005C30E1"/>
    <w:rsid w:val="005C3D01"/>
    <w:rsid w:val="005C439D"/>
    <w:rsid w:val="005C4731"/>
    <w:rsid w:val="005C47B8"/>
    <w:rsid w:val="005C4845"/>
    <w:rsid w:val="005C4D8D"/>
    <w:rsid w:val="005C62F8"/>
    <w:rsid w:val="005C7BA4"/>
    <w:rsid w:val="005D0284"/>
    <w:rsid w:val="005D074E"/>
    <w:rsid w:val="005D0947"/>
    <w:rsid w:val="005D103D"/>
    <w:rsid w:val="005D1BA2"/>
    <w:rsid w:val="005D1C32"/>
    <w:rsid w:val="005D2081"/>
    <w:rsid w:val="005D225B"/>
    <w:rsid w:val="005D33DF"/>
    <w:rsid w:val="005D369A"/>
    <w:rsid w:val="005D3871"/>
    <w:rsid w:val="005D3A0D"/>
    <w:rsid w:val="005D3B0A"/>
    <w:rsid w:val="005D3B52"/>
    <w:rsid w:val="005D3C09"/>
    <w:rsid w:val="005D4C54"/>
    <w:rsid w:val="005D5FE5"/>
    <w:rsid w:val="005D628F"/>
    <w:rsid w:val="005D6FB1"/>
    <w:rsid w:val="005D72B2"/>
    <w:rsid w:val="005D7DE3"/>
    <w:rsid w:val="005E053F"/>
    <w:rsid w:val="005E0A21"/>
    <w:rsid w:val="005E0F3D"/>
    <w:rsid w:val="005E151E"/>
    <w:rsid w:val="005E17D9"/>
    <w:rsid w:val="005E26D8"/>
    <w:rsid w:val="005E275E"/>
    <w:rsid w:val="005E29AA"/>
    <w:rsid w:val="005E2BE1"/>
    <w:rsid w:val="005E2BEE"/>
    <w:rsid w:val="005E2C33"/>
    <w:rsid w:val="005E2E50"/>
    <w:rsid w:val="005E3CBC"/>
    <w:rsid w:val="005E4570"/>
    <w:rsid w:val="005E46A6"/>
    <w:rsid w:val="005E6180"/>
    <w:rsid w:val="005E62B3"/>
    <w:rsid w:val="005E6B80"/>
    <w:rsid w:val="005E6E48"/>
    <w:rsid w:val="005E77A2"/>
    <w:rsid w:val="005E7B0D"/>
    <w:rsid w:val="005E7B6B"/>
    <w:rsid w:val="005F1410"/>
    <w:rsid w:val="005F24A1"/>
    <w:rsid w:val="005F28A6"/>
    <w:rsid w:val="005F333D"/>
    <w:rsid w:val="005F3D3E"/>
    <w:rsid w:val="005F48FB"/>
    <w:rsid w:val="005F49D2"/>
    <w:rsid w:val="005F5073"/>
    <w:rsid w:val="005F55BF"/>
    <w:rsid w:val="005F6578"/>
    <w:rsid w:val="005F680B"/>
    <w:rsid w:val="005F7671"/>
    <w:rsid w:val="005F7E1B"/>
    <w:rsid w:val="005F7F20"/>
    <w:rsid w:val="00600FA3"/>
    <w:rsid w:val="006026AC"/>
    <w:rsid w:val="00602D12"/>
    <w:rsid w:val="00602E27"/>
    <w:rsid w:val="00603AC9"/>
    <w:rsid w:val="00603BA0"/>
    <w:rsid w:val="00603E1A"/>
    <w:rsid w:val="0060421E"/>
    <w:rsid w:val="00604BEE"/>
    <w:rsid w:val="00605F23"/>
    <w:rsid w:val="0060612C"/>
    <w:rsid w:val="006061B1"/>
    <w:rsid w:val="006066A5"/>
    <w:rsid w:val="006066E7"/>
    <w:rsid w:val="00606F13"/>
    <w:rsid w:val="006106F9"/>
    <w:rsid w:val="00611508"/>
    <w:rsid w:val="006123EE"/>
    <w:rsid w:val="0061283F"/>
    <w:rsid w:val="00613509"/>
    <w:rsid w:val="006138D0"/>
    <w:rsid w:val="00613AA4"/>
    <w:rsid w:val="00614772"/>
    <w:rsid w:val="0061583A"/>
    <w:rsid w:val="00615A0C"/>
    <w:rsid w:val="00615DCB"/>
    <w:rsid w:val="0061613D"/>
    <w:rsid w:val="0061687C"/>
    <w:rsid w:val="006169E4"/>
    <w:rsid w:val="00616EEB"/>
    <w:rsid w:val="006172F9"/>
    <w:rsid w:val="006178BB"/>
    <w:rsid w:val="006203C3"/>
    <w:rsid w:val="00620654"/>
    <w:rsid w:val="006208D3"/>
    <w:rsid w:val="006211C9"/>
    <w:rsid w:val="006213FF"/>
    <w:rsid w:val="006221E3"/>
    <w:rsid w:val="00622BCD"/>
    <w:rsid w:val="006238EC"/>
    <w:rsid w:val="00623D2C"/>
    <w:rsid w:val="00624E4C"/>
    <w:rsid w:val="00624FBF"/>
    <w:rsid w:val="00625662"/>
    <w:rsid w:val="00625A5F"/>
    <w:rsid w:val="00625B7D"/>
    <w:rsid w:val="00625BE5"/>
    <w:rsid w:val="00625ECC"/>
    <w:rsid w:val="0062617C"/>
    <w:rsid w:val="00626B06"/>
    <w:rsid w:val="00626D62"/>
    <w:rsid w:val="006270FD"/>
    <w:rsid w:val="006301C3"/>
    <w:rsid w:val="00630DC5"/>
    <w:rsid w:val="00630E6A"/>
    <w:rsid w:val="0063121C"/>
    <w:rsid w:val="0063166A"/>
    <w:rsid w:val="00631763"/>
    <w:rsid w:val="00632417"/>
    <w:rsid w:val="006326DF"/>
    <w:rsid w:val="006335EB"/>
    <w:rsid w:val="006337F7"/>
    <w:rsid w:val="00633E4F"/>
    <w:rsid w:val="00634A75"/>
    <w:rsid w:val="00635288"/>
    <w:rsid w:val="006357E5"/>
    <w:rsid w:val="006359B0"/>
    <w:rsid w:val="00636235"/>
    <w:rsid w:val="006362F5"/>
    <w:rsid w:val="00636DB4"/>
    <w:rsid w:val="00637504"/>
    <w:rsid w:val="006375B8"/>
    <w:rsid w:val="00640599"/>
    <w:rsid w:val="0064068C"/>
    <w:rsid w:val="00640BCC"/>
    <w:rsid w:val="00640D49"/>
    <w:rsid w:val="006421F7"/>
    <w:rsid w:val="006426B7"/>
    <w:rsid w:val="006427C7"/>
    <w:rsid w:val="00642BC5"/>
    <w:rsid w:val="00643796"/>
    <w:rsid w:val="00643DF3"/>
    <w:rsid w:val="00643E2B"/>
    <w:rsid w:val="0064475D"/>
    <w:rsid w:val="00644C14"/>
    <w:rsid w:val="00644CA0"/>
    <w:rsid w:val="00644D65"/>
    <w:rsid w:val="006456D6"/>
    <w:rsid w:val="00645991"/>
    <w:rsid w:val="00645F3E"/>
    <w:rsid w:val="00646693"/>
    <w:rsid w:val="006466A4"/>
    <w:rsid w:val="0064694D"/>
    <w:rsid w:val="006469CE"/>
    <w:rsid w:val="00646B46"/>
    <w:rsid w:val="00646E9C"/>
    <w:rsid w:val="00647610"/>
    <w:rsid w:val="00647655"/>
    <w:rsid w:val="00650176"/>
    <w:rsid w:val="00650F9D"/>
    <w:rsid w:val="006517B0"/>
    <w:rsid w:val="00652168"/>
    <w:rsid w:val="006522C4"/>
    <w:rsid w:val="0065284A"/>
    <w:rsid w:val="00652BBC"/>
    <w:rsid w:val="006533D2"/>
    <w:rsid w:val="00653C30"/>
    <w:rsid w:val="00654E21"/>
    <w:rsid w:val="00654F3C"/>
    <w:rsid w:val="00654F48"/>
    <w:rsid w:val="006551C3"/>
    <w:rsid w:val="006555B0"/>
    <w:rsid w:val="006556A0"/>
    <w:rsid w:val="006559FE"/>
    <w:rsid w:val="00655FF5"/>
    <w:rsid w:val="006564AF"/>
    <w:rsid w:val="006565F4"/>
    <w:rsid w:val="006602D8"/>
    <w:rsid w:val="00660991"/>
    <w:rsid w:val="006612C9"/>
    <w:rsid w:val="00661A6A"/>
    <w:rsid w:val="00661ACA"/>
    <w:rsid w:val="00661DC0"/>
    <w:rsid w:val="00662A9A"/>
    <w:rsid w:val="00662CA8"/>
    <w:rsid w:val="00663BE6"/>
    <w:rsid w:val="00664851"/>
    <w:rsid w:val="00664DF4"/>
    <w:rsid w:val="0066529D"/>
    <w:rsid w:val="00665422"/>
    <w:rsid w:val="00665660"/>
    <w:rsid w:val="00665986"/>
    <w:rsid w:val="00666B7B"/>
    <w:rsid w:val="00667320"/>
    <w:rsid w:val="00667430"/>
    <w:rsid w:val="0066746A"/>
    <w:rsid w:val="00667A48"/>
    <w:rsid w:val="00667C23"/>
    <w:rsid w:val="00670213"/>
    <w:rsid w:val="00670850"/>
    <w:rsid w:val="00670EE3"/>
    <w:rsid w:val="0067109A"/>
    <w:rsid w:val="00671F9E"/>
    <w:rsid w:val="00673037"/>
    <w:rsid w:val="00673B48"/>
    <w:rsid w:val="00673DF8"/>
    <w:rsid w:val="00673F1B"/>
    <w:rsid w:val="00674640"/>
    <w:rsid w:val="00675092"/>
    <w:rsid w:val="00675527"/>
    <w:rsid w:val="00675BFD"/>
    <w:rsid w:val="00675EA0"/>
    <w:rsid w:val="00676799"/>
    <w:rsid w:val="00676833"/>
    <w:rsid w:val="00676D14"/>
    <w:rsid w:val="00677397"/>
    <w:rsid w:val="0067748E"/>
    <w:rsid w:val="006775B8"/>
    <w:rsid w:val="00677B10"/>
    <w:rsid w:val="00677C57"/>
    <w:rsid w:val="00677CF7"/>
    <w:rsid w:val="00677F68"/>
    <w:rsid w:val="00680F26"/>
    <w:rsid w:val="00681250"/>
    <w:rsid w:val="0068129A"/>
    <w:rsid w:val="00681702"/>
    <w:rsid w:val="00681EA0"/>
    <w:rsid w:val="0068276A"/>
    <w:rsid w:val="00682E65"/>
    <w:rsid w:val="006831D9"/>
    <w:rsid w:val="00683A70"/>
    <w:rsid w:val="00683E3F"/>
    <w:rsid w:val="0068416D"/>
    <w:rsid w:val="00684649"/>
    <w:rsid w:val="0068515B"/>
    <w:rsid w:val="0068536B"/>
    <w:rsid w:val="00685553"/>
    <w:rsid w:val="0068559C"/>
    <w:rsid w:val="00685823"/>
    <w:rsid w:val="00685A27"/>
    <w:rsid w:val="00686D1C"/>
    <w:rsid w:val="00686DC1"/>
    <w:rsid w:val="00687489"/>
    <w:rsid w:val="0068794C"/>
    <w:rsid w:val="00687F76"/>
    <w:rsid w:val="00691725"/>
    <w:rsid w:val="00691D81"/>
    <w:rsid w:val="00691E7A"/>
    <w:rsid w:val="00691EFE"/>
    <w:rsid w:val="00692109"/>
    <w:rsid w:val="0069223E"/>
    <w:rsid w:val="00692A1D"/>
    <w:rsid w:val="006930F8"/>
    <w:rsid w:val="006932A9"/>
    <w:rsid w:val="00693BD8"/>
    <w:rsid w:val="00693CDF"/>
    <w:rsid w:val="006940C4"/>
    <w:rsid w:val="00694A6C"/>
    <w:rsid w:val="006953F2"/>
    <w:rsid w:val="006959A0"/>
    <w:rsid w:val="0069683C"/>
    <w:rsid w:val="00697073"/>
    <w:rsid w:val="00697C14"/>
    <w:rsid w:val="006A0A5F"/>
    <w:rsid w:val="006A0CD0"/>
    <w:rsid w:val="006A0DEC"/>
    <w:rsid w:val="006A1185"/>
    <w:rsid w:val="006A1853"/>
    <w:rsid w:val="006A18C6"/>
    <w:rsid w:val="006A244C"/>
    <w:rsid w:val="006A2742"/>
    <w:rsid w:val="006A2F02"/>
    <w:rsid w:val="006A2FD5"/>
    <w:rsid w:val="006A3E96"/>
    <w:rsid w:val="006A420B"/>
    <w:rsid w:val="006A46C1"/>
    <w:rsid w:val="006A52D1"/>
    <w:rsid w:val="006A55F8"/>
    <w:rsid w:val="006A5737"/>
    <w:rsid w:val="006A5A4E"/>
    <w:rsid w:val="006A61AE"/>
    <w:rsid w:val="006A6FDC"/>
    <w:rsid w:val="006A7097"/>
    <w:rsid w:val="006A73BA"/>
    <w:rsid w:val="006A7F04"/>
    <w:rsid w:val="006B07BF"/>
    <w:rsid w:val="006B09C4"/>
    <w:rsid w:val="006B0B10"/>
    <w:rsid w:val="006B10F7"/>
    <w:rsid w:val="006B117A"/>
    <w:rsid w:val="006B184E"/>
    <w:rsid w:val="006B1ECA"/>
    <w:rsid w:val="006B306E"/>
    <w:rsid w:val="006B3092"/>
    <w:rsid w:val="006B3100"/>
    <w:rsid w:val="006B3B14"/>
    <w:rsid w:val="006B3ED8"/>
    <w:rsid w:val="006B407E"/>
    <w:rsid w:val="006B41FD"/>
    <w:rsid w:val="006B44C0"/>
    <w:rsid w:val="006B59B1"/>
    <w:rsid w:val="006B5C58"/>
    <w:rsid w:val="006B5F4D"/>
    <w:rsid w:val="006B659A"/>
    <w:rsid w:val="006B6846"/>
    <w:rsid w:val="006B6F8D"/>
    <w:rsid w:val="006C03F7"/>
    <w:rsid w:val="006C072C"/>
    <w:rsid w:val="006C14D2"/>
    <w:rsid w:val="006C1B65"/>
    <w:rsid w:val="006C1C07"/>
    <w:rsid w:val="006C1FC7"/>
    <w:rsid w:val="006C2319"/>
    <w:rsid w:val="006C2B8F"/>
    <w:rsid w:val="006C332E"/>
    <w:rsid w:val="006C367D"/>
    <w:rsid w:val="006C3B04"/>
    <w:rsid w:val="006C3E4D"/>
    <w:rsid w:val="006C421E"/>
    <w:rsid w:val="006C4489"/>
    <w:rsid w:val="006C448F"/>
    <w:rsid w:val="006C493C"/>
    <w:rsid w:val="006C4C36"/>
    <w:rsid w:val="006C51FB"/>
    <w:rsid w:val="006C5206"/>
    <w:rsid w:val="006C5E47"/>
    <w:rsid w:val="006C60D6"/>
    <w:rsid w:val="006C632F"/>
    <w:rsid w:val="006C69E0"/>
    <w:rsid w:val="006C69F7"/>
    <w:rsid w:val="006C6A60"/>
    <w:rsid w:val="006C6CE2"/>
    <w:rsid w:val="006C6CED"/>
    <w:rsid w:val="006C7573"/>
    <w:rsid w:val="006C7926"/>
    <w:rsid w:val="006C7A44"/>
    <w:rsid w:val="006C7D9A"/>
    <w:rsid w:val="006D10DD"/>
    <w:rsid w:val="006D1109"/>
    <w:rsid w:val="006D14B1"/>
    <w:rsid w:val="006D164F"/>
    <w:rsid w:val="006D2018"/>
    <w:rsid w:val="006D24A4"/>
    <w:rsid w:val="006D2929"/>
    <w:rsid w:val="006D2FA7"/>
    <w:rsid w:val="006D3076"/>
    <w:rsid w:val="006D3B12"/>
    <w:rsid w:val="006D416B"/>
    <w:rsid w:val="006D446D"/>
    <w:rsid w:val="006D4805"/>
    <w:rsid w:val="006D58FB"/>
    <w:rsid w:val="006D5F05"/>
    <w:rsid w:val="006D6708"/>
    <w:rsid w:val="006D68DA"/>
    <w:rsid w:val="006D6D03"/>
    <w:rsid w:val="006D6D5E"/>
    <w:rsid w:val="006D7034"/>
    <w:rsid w:val="006D724A"/>
    <w:rsid w:val="006D7E9E"/>
    <w:rsid w:val="006E0AD7"/>
    <w:rsid w:val="006E0AFB"/>
    <w:rsid w:val="006E0CCF"/>
    <w:rsid w:val="006E116D"/>
    <w:rsid w:val="006E229A"/>
    <w:rsid w:val="006E241E"/>
    <w:rsid w:val="006E2B91"/>
    <w:rsid w:val="006E48CD"/>
    <w:rsid w:val="006E48D2"/>
    <w:rsid w:val="006E49A6"/>
    <w:rsid w:val="006E4B1E"/>
    <w:rsid w:val="006E55D1"/>
    <w:rsid w:val="006E633B"/>
    <w:rsid w:val="006E68BD"/>
    <w:rsid w:val="006E6E72"/>
    <w:rsid w:val="006F010C"/>
    <w:rsid w:val="006F0300"/>
    <w:rsid w:val="006F04C2"/>
    <w:rsid w:val="006F04FD"/>
    <w:rsid w:val="006F058D"/>
    <w:rsid w:val="006F0E1A"/>
    <w:rsid w:val="006F163B"/>
    <w:rsid w:val="006F1AD7"/>
    <w:rsid w:val="006F1ADF"/>
    <w:rsid w:val="006F2BAD"/>
    <w:rsid w:val="006F3199"/>
    <w:rsid w:val="006F3617"/>
    <w:rsid w:val="006F3874"/>
    <w:rsid w:val="006F38AD"/>
    <w:rsid w:val="006F43B7"/>
    <w:rsid w:val="006F4566"/>
    <w:rsid w:val="006F47D3"/>
    <w:rsid w:val="006F50E8"/>
    <w:rsid w:val="006F5309"/>
    <w:rsid w:val="006F5EE5"/>
    <w:rsid w:val="006F6DB3"/>
    <w:rsid w:val="006F6EC5"/>
    <w:rsid w:val="006F6F7C"/>
    <w:rsid w:val="006F7988"/>
    <w:rsid w:val="006F7CEF"/>
    <w:rsid w:val="006F7FE1"/>
    <w:rsid w:val="007007DA"/>
    <w:rsid w:val="007015AE"/>
    <w:rsid w:val="007017F4"/>
    <w:rsid w:val="00701C57"/>
    <w:rsid w:val="00701DCC"/>
    <w:rsid w:val="00702631"/>
    <w:rsid w:val="0070263E"/>
    <w:rsid w:val="00702839"/>
    <w:rsid w:val="00702DB1"/>
    <w:rsid w:val="00703E55"/>
    <w:rsid w:val="0070420F"/>
    <w:rsid w:val="00704328"/>
    <w:rsid w:val="007043E7"/>
    <w:rsid w:val="007047E8"/>
    <w:rsid w:val="00704833"/>
    <w:rsid w:val="00704C86"/>
    <w:rsid w:val="00704E8A"/>
    <w:rsid w:val="007052DA"/>
    <w:rsid w:val="00705840"/>
    <w:rsid w:val="007058FF"/>
    <w:rsid w:val="007059C4"/>
    <w:rsid w:val="0070634B"/>
    <w:rsid w:val="00706A81"/>
    <w:rsid w:val="00710738"/>
    <w:rsid w:val="00710A34"/>
    <w:rsid w:val="00710E8F"/>
    <w:rsid w:val="007111A4"/>
    <w:rsid w:val="0071163E"/>
    <w:rsid w:val="00712425"/>
    <w:rsid w:val="007136EE"/>
    <w:rsid w:val="00713D14"/>
    <w:rsid w:val="007150AC"/>
    <w:rsid w:val="007157DD"/>
    <w:rsid w:val="00715F31"/>
    <w:rsid w:val="00717255"/>
    <w:rsid w:val="0071727F"/>
    <w:rsid w:val="007178D5"/>
    <w:rsid w:val="00717D0D"/>
    <w:rsid w:val="007204E1"/>
    <w:rsid w:val="007209BF"/>
    <w:rsid w:val="00720D0F"/>
    <w:rsid w:val="00720F80"/>
    <w:rsid w:val="00721152"/>
    <w:rsid w:val="007215D3"/>
    <w:rsid w:val="00721A1E"/>
    <w:rsid w:val="00721D99"/>
    <w:rsid w:val="0072211D"/>
    <w:rsid w:val="0072216C"/>
    <w:rsid w:val="00722A51"/>
    <w:rsid w:val="00723036"/>
    <w:rsid w:val="007242F0"/>
    <w:rsid w:val="0072442A"/>
    <w:rsid w:val="007244D4"/>
    <w:rsid w:val="00724FAB"/>
    <w:rsid w:val="00725037"/>
    <w:rsid w:val="00725208"/>
    <w:rsid w:val="00725A6F"/>
    <w:rsid w:val="00726260"/>
    <w:rsid w:val="00726A0F"/>
    <w:rsid w:val="00726B5B"/>
    <w:rsid w:val="00726DC9"/>
    <w:rsid w:val="00726EFB"/>
    <w:rsid w:val="00727119"/>
    <w:rsid w:val="0072742E"/>
    <w:rsid w:val="007274EA"/>
    <w:rsid w:val="00727F14"/>
    <w:rsid w:val="007301DA"/>
    <w:rsid w:val="00730251"/>
    <w:rsid w:val="00730A8C"/>
    <w:rsid w:val="00730F6A"/>
    <w:rsid w:val="007318AF"/>
    <w:rsid w:val="00733040"/>
    <w:rsid w:val="00733336"/>
    <w:rsid w:val="0073376A"/>
    <w:rsid w:val="007347E5"/>
    <w:rsid w:val="007350CF"/>
    <w:rsid w:val="007359EF"/>
    <w:rsid w:val="00735A6A"/>
    <w:rsid w:val="007363D9"/>
    <w:rsid w:val="007373A6"/>
    <w:rsid w:val="00737CF1"/>
    <w:rsid w:val="00737FD8"/>
    <w:rsid w:val="0074021D"/>
    <w:rsid w:val="00740588"/>
    <w:rsid w:val="00741589"/>
    <w:rsid w:val="00741A3B"/>
    <w:rsid w:val="00741AA8"/>
    <w:rsid w:val="007423B5"/>
    <w:rsid w:val="0074245E"/>
    <w:rsid w:val="0074302C"/>
    <w:rsid w:val="00743470"/>
    <w:rsid w:val="0074426C"/>
    <w:rsid w:val="00744A29"/>
    <w:rsid w:val="00744FDA"/>
    <w:rsid w:val="007453FC"/>
    <w:rsid w:val="0074547C"/>
    <w:rsid w:val="00745495"/>
    <w:rsid w:val="00746DBE"/>
    <w:rsid w:val="00746F7A"/>
    <w:rsid w:val="00747861"/>
    <w:rsid w:val="00747D68"/>
    <w:rsid w:val="007503E1"/>
    <w:rsid w:val="0075104F"/>
    <w:rsid w:val="00751461"/>
    <w:rsid w:val="00751CF0"/>
    <w:rsid w:val="00751F49"/>
    <w:rsid w:val="00752148"/>
    <w:rsid w:val="00752CDD"/>
    <w:rsid w:val="007535DE"/>
    <w:rsid w:val="00753666"/>
    <w:rsid w:val="00753B74"/>
    <w:rsid w:val="00754560"/>
    <w:rsid w:val="00754CC7"/>
    <w:rsid w:val="007553C1"/>
    <w:rsid w:val="0075591F"/>
    <w:rsid w:val="00755C95"/>
    <w:rsid w:val="00755EBD"/>
    <w:rsid w:val="00756003"/>
    <w:rsid w:val="0076209F"/>
    <w:rsid w:val="0076230D"/>
    <w:rsid w:val="0076245E"/>
    <w:rsid w:val="00762A66"/>
    <w:rsid w:val="007634F6"/>
    <w:rsid w:val="00763A19"/>
    <w:rsid w:val="00763A32"/>
    <w:rsid w:val="00763E07"/>
    <w:rsid w:val="00763EFE"/>
    <w:rsid w:val="007640F6"/>
    <w:rsid w:val="0076451E"/>
    <w:rsid w:val="00764534"/>
    <w:rsid w:val="00765228"/>
    <w:rsid w:val="007652C0"/>
    <w:rsid w:val="007660C6"/>
    <w:rsid w:val="00766172"/>
    <w:rsid w:val="0076631B"/>
    <w:rsid w:val="007665BF"/>
    <w:rsid w:val="00766784"/>
    <w:rsid w:val="007667BE"/>
    <w:rsid w:val="00766D95"/>
    <w:rsid w:val="007679D8"/>
    <w:rsid w:val="00767A6C"/>
    <w:rsid w:val="00770C08"/>
    <w:rsid w:val="0077153A"/>
    <w:rsid w:val="00772256"/>
    <w:rsid w:val="00772860"/>
    <w:rsid w:val="00772C27"/>
    <w:rsid w:val="00772DA4"/>
    <w:rsid w:val="00773814"/>
    <w:rsid w:val="0077383C"/>
    <w:rsid w:val="007738C5"/>
    <w:rsid w:val="00774A5C"/>
    <w:rsid w:val="00774D06"/>
    <w:rsid w:val="00775A8E"/>
    <w:rsid w:val="00775FE6"/>
    <w:rsid w:val="0077629A"/>
    <w:rsid w:val="00776949"/>
    <w:rsid w:val="0077696A"/>
    <w:rsid w:val="00776AC9"/>
    <w:rsid w:val="00777BA3"/>
    <w:rsid w:val="007803DE"/>
    <w:rsid w:val="00780C24"/>
    <w:rsid w:val="00780C25"/>
    <w:rsid w:val="00781A20"/>
    <w:rsid w:val="00782481"/>
    <w:rsid w:val="00782AF5"/>
    <w:rsid w:val="00782E1B"/>
    <w:rsid w:val="0078371A"/>
    <w:rsid w:val="00783FDA"/>
    <w:rsid w:val="00784045"/>
    <w:rsid w:val="007841D4"/>
    <w:rsid w:val="007846CD"/>
    <w:rsid w:val="007855F2"/>
    <w:rsid w:val="00785656"/>
    <w:rsid w:val="007857A5"/>
    <w:rsid w:val="00786C1A"/>
    <w:rsid w:val="00786EEC"/>
    <w:rsid w:val="0078741F"/>
    <w:rsid w:val="007876E4"/>
    <w:rsid w:val="0078797B"/>
    <w:rsid w:val="00787C39"/>
    <w:rsid w:val="007903D7"/>
    <w:rsid w:val="00790428"/>
    <w:rsid w:val="0079059E"/>
    <w:rsid w:val="0079059F"/>
    <w:rsid w:val="00790702"/>
    <w:rsid w:val="00791C72"/>
    <w:rsid w:val="00792916"/>
    <w:rsid w:val="007939B8"/>
    <w:rsid w:val="007943DA"/>
    <w:rsid w:val="0079441C"/>
    <w:rsid w:val="007945CD"/>
    <w:rsid w:val="007948EE"/>
    <w:rsid w:val="00795243"/>
    <w:rsid w:val="0079550A"/>
    <w:rsid w:val="00795ABB"/>
    <w:rsid w:val="00795C35"/>
    <w:rsid w:val="007964AE"/>
    <w:rsid w:val="00796A31"/>
    <w:rsid w:val="00796B4E"/>
    <w:rsid w:val="0079706C"/>
    <w:rsid w:val="0079716D"/>
    <w:rsid w:val="0079759E"/>
    <w:rsid w:val="007A0120"/>
    <w:rsid w:val="007A02FA"/>
    <w:rsid w:val="007A09DA"/>
    <w:rsid w:val="007A1FE5"/>
    <w:rsid w:val="007A267A"/>
    <w:rsid w:val="007A294E"/>
    <w:rsid w:val="007A2D68"/>
    <w:rsid w:val="007A36F9"/>
    <w:rsid w:val="007A3AFE"/>
    <w:rsid w:val="007A3DB0"/>
    <w:rsid w:val="007A3E37"/>
    <w:rsid w:val="007A407D"/>
    <w:rsid w:val="007A4707"/>
    <w:rsid w:val="007A49E0"/>
    <w:rsid w:val="007A4FDA"/>
    <w:rsid w:val="007A514F"/>
    <w:rsid w:val="007A5CDE"/>
    <w:rsid w:val="007A6632"/>
    <w:rsid w:val="007A669E"/>
    <w:rsid w:val="007A6946"/>
    <w:rsid w:val="007A73CD"/>
    <w:rsid w:val="007A7457"/>
    <w:rsid w:val="007A7990"/>
    <w:rsid w:val="007B0025"/>
    <w:rsid w:val="007B01D7"/>
    <w:rsid w:val="007B01FE"/>
    <w:rsid w:val="007B0412"/>
    <w:rsid w:val="007B0CD9"/>
    <w:rsid w:val="007B1730"/>
    <w:rsid w:val="007B1B61"/>
    <w:rsid w:val="007B252A"/>
    <w:rsid w:val="007B29B7"/>
    <w:rsid w:val="007B300C"/>
    <w:rsid w:val="007B320A"/>
    <w:rsid w:val="007B331A"/>
    <w:rsid w:val="007B33BB"/>
    <w:rsid w:val="007B356C"/>
    <w:rsid w:val="007B35B1"/>
    <w:rsid w:val="007B3786"/>
    <w:rsid w:val="007B39E0"/>
    <w:rsid w:val="007B3A85"/>
    <w:rsid w:val="007B3C2E"/>
    <w:rsid w:val="007B4444"/>
    <w:rsid w:val="007B4742"/>
    <w:rsid w:val="007B48AD"/>
    <w:rsid w:val="007B58B9"/>
    <w:rsid w:val="007B6146"/>
    <w:rsid w:val="007B68A8"/>
    <w:rsid w:val="007B6A09"/>
    <w:rsid w:val="007B74EC"/>
    <w:rsid w:val="007C0FBC"/>
    <w:rsid w:val="007C19E7"/>
    <w:rsid w:val="007C1D92"/>
    <w:rsid w:val="007C225A"/>
    <w:rsid w:val="007C2CB2"/>
    <w:rsid w:val="007C2F39"/>
    <w:rsid w:val="007C2F96"/>
    <w:rsid w:val="007C30A4"/>
    <w:rsid w:val="007C34C9"/>
    <w:rsid w:val="007C3C2F"/>
    <w:rsid w:val="007C3EA1"/>
    <w:rsid w:val="007C3ED0"/>
    <w:rsid w:val="007C449C"/>
    <w:rsid w:val="007C4BCC"/>
    <w:rsid w:val="007C53BA"/>
    <w:rsid w:val="007C53C4"/>
    <w:rsid w:val="007C5B32"/>
    <w:rsid w:val="007C5E1F"/>
    <w:rsid w:val="007C6CE0"/>
    <w:rsid w:val="007C710F"/>
    <w:rsid w:val="007C7256"/>
    <w:rsid w:val="007C7343"/>
    <w:rsid w:val="007C747F"/>
    <w:rsid w:val="007C7908"/>
    <w:rsid w:val="007C7954"/>
    <w:rsid w:val="007D04E9"/>
    <w:rsid w:val="007D06FB"/>
    <w:rsid w:val="007D0C6B"/>
    <w:rsid w:val="007D19AE"/>
    <w:rsid w:val="007D1C99"/>
    <w:rsid w:val="007D2E94"/>
    <w:rsid w:val="007D38C1"/>
    <w:rsid w:val="007D3915"/>
    <w:rsid w:val="007D3F78"/>
    <w:rsid w:val="007D51A5"/>
    <w:rsid w:val="007D7098"/>
    <w:rsid w:val="007D715A"/>
    <w:rsid w:val="007D72B0"/>
    <w:rsid w:val="007D78A1"/>
    <w:rsid w:val="007D7A4D"/>
    <w:rsid w:val="007E08FF"/>
    <w:rsid w:val="007E0925"/>
    <w:rsid w:val="007E0A2E"/>
    <w:rsid w:val="007E0E65"/>
    <w:rsid w:val="007E19CB"/>
    <w:rsid w:val="007E20CA"/>
    <w:rsid w:val="007E445A"/>
    <w:rsid w:val="007E4FCD"/>
    <w:rsid w:val="007E535C"/>
    <w:rsid w:val="007E5543"/>
    <w:rsid w:val="007E6677"/>
    <w:rsid w:val="007E6879"/>
    <w:rsid w:val="007E6BC6"/>
    <w:rsid w:val="007E7355"/>
    <w:rsid w:val="007E73C2"/>
    <w:rsid w:val="007E73FE"/>
    <w:rsid w:val="007E74BD"/>
    <w:rsid w:val="007F05AC"/>
    <w:rsid w:val="007F06A5"/>
    <w:rsid w:val="007F0B55"/>
    <w:rsid w:val="007F17D0"/>
    <w:rsid w:val="007F1E95"/>
    <w:rsid w:val="007F2199"/>
    <w:rsid w:val="007F28AD"/>
    <w:rsid w:val="007F3497"/>
    <w:rsid w:val="007F370B"/>
    <w:rsid w:val="007F4177"/>
    <w:rsid w:val="007F4495"/>
    <w:rsid w:val="007F4811"/>
    <w:rsid w:val="007F48A5"/>
    <w:rsid w:val="007F48CD"/>
    <w:rsid w:val="007F5634"/>
    <w:rsid w:val="007F5DB3"/>
    <w:rsid w:val="007F613D"/>
    <w:rsid w:val="007F62A0"/>
    <w:rsid w:val="007F6600"/>
    <w:rsid w:val="007F7AA2"/>
    <w:rsid w:val="008003EB"/>
    <w:rsid w:val="00800ADD"/>
    <w:rsid w:val="0080125F"/>
    <w:rsid w:val="00802097"/>
    <w:rsid w:val="00802146"/>
    <w:rsid w:val="00802285"/>
    <w:rsid w:val="00802DE0"/>
    <w:rsid w:val="00803141"/>
    <w:rsid w:val="008032F0"/>
    <w:rsid w:val="0080334B"/>
    <w:rsid w:val="00803DD5"/>
    <w:rsid w:val="0080468A"/>
    <w:rsid w:val="00804802"/>
    <w:rsid w:val="00804BEF"/>
    <w:rsid w:val="00805082"/>
    <w:rsid w:val="0080570C"/>
    <w:rsid w:val="008061EC"/>
    <w:rsid w:val="00807455"/>
    <w:rsid w:val="008075EB"/>
    <w:rsid w:val="008077D3"/>
    <w:rsid w:val="00807AE8"/>
    <w:rsid w:val="008104CF"/>
    <w:rsid w:val="008105BE"/>
    <w:rsid w:val="00810BE9"/>
    <w:rsid w:val="00811A39"/>
    <w:rsid w:val="00811AC3"/>
    <w:rsid w:val="00812387"/>
    <w:rsid w:val="0081251E"/>
    <w:rsid w:val="00812587"/>
    <w:rsid w:val="00812808"/>
    <w:rsid w:val="00812F31"/>
    <w:rsid w:val="0081314D"/>
    <w:rsid w:val="008135C3"/>
    <w:rsid w:val="00813989"/>
    <w:rsid w:val="00813B45"/>
    <w:rsid w:val="008140A1"/>
    <w:rsid w:val="0081532C"/>
    <w:rsid w:val="008155D4"/>
    <w:rsid w:val="008162AD"/>
    <w:rsid w:val="00816861"/>
    <w:rsid w:val="008169BB"/>
    <w:rsid w:val="00816DE6"/>
    <w:rsid w:val="008172C8"/>
    <w:rsid w:val="00817424"/>
    <w:rsid w:val="00817434"/>
    <w:rsid w:val="00820A21"/>
    <w:rsid w:val="00820D35"/>
    <w:rsid w:val="00821280"/>
    <w:rsid w:val="008215A5"/>
    <w:rsid w:val="00821636"/>
    <w:rsid w:val="00821AAA"/>
    <w:rsid w:val="00821D8D"/>
    <w:rsid w:val="00822774"/>
    <w:rsid w:val="00822AD5"/>
    <w:rsid w:val="00822EC3"/>
    <w:rsid w:val="00822F9A"/>
    <w:rsid w:val="0082336C"/>
    <w:rsid w:val="008235CF"/>
    <w:rsid w:val="00823EE9"/>
    <w:rsid w:val="00824170"/>
    <w:rsid w:val="0082469B"/>
    <w:rsid w:val="008248A3"/>
    <w:rsid w:val="008248C2"/>
    <w:rsid w:val="00824D03"/>
    <w:rsid w:val="00824DAE"/>
    <w:rsid w:val="00824FE1"/>
    <w:rsid w:val="00825D8D"/>
    <w:rsid w:val="00826F63"/>
    <w:rsid w:val="00827BA4"/>
    <w:rsid w:val="0083081D"/>
    <w:rsid w:val="00830ACE"/>
    <w:rsid w:val="00830CF3"/>
    <w:rsid w:val="00830E9C"/>
    <w:rsid w:val="008315FC"/>
    <w:rsid w:val="008329BE"/>
    <w:rsid w:val="00832DF8"/>
    <w:rsid w:val="00832EF4"/>
    <w:rsid w:val="00833069"/>
    <w:rsid w:val="00833220"/>
    <w:rsid w:val="00833C2A"/>
    <w:rsid w:val="00833C94"/>
    <w:rsid w:val="00834C18"/>
    <w:rsid w:val="008359EA"/>
    <w:rsid w:val="0083631D"/>
    <w:rsid w:val="0083636B"/>
    <w:rsid w:val="00836A15"/>
    <w:rsid w:val="008379A7"/>
    <w:rsid w:val="00840C77"/>
    <w:rsid w:val="00840D4B"/>
    <w:rsid w:val="00842097"/>
    <w:rsid w:val="00842B5B"/>
    <w:rsid w:val="00842E69"/>
    <w:rsid w:val="00843505"/>
    <w:rsid w:val="0084417F"/>
    <w:rsid w:val="008441FC"/>
    <w:rsid w:val="00844694"/>
    <w:rsid w:val="0084489D"/>
    <w:rsid w:val="00844CDC"/>
    <w:rsid w:val="008453D5"/>
    <w:rsid w:val="008454F2"/>
    <w:rsid w:val="00846427"/>
    <w:rsid w:val="00846920"/>
    <w:rsid w:val="00847976"/>
    <w:rsid w:val="008507F2"/>
    <w:rsid w:val="00850FA0"/>
    <w:rsid w:val="0085168F"/>
    <w:rsid w:val="0085181D"/>
    <w:rsid w:val="00851895"/>
    <w:rsid w:val="008519C8"/>
    <w:rsid w:val="00851BD2"/>
    <w:rsid w:val="00852257"/>
    <w:rsid w:val="00852E62"/>
    <w:rsid w:val="008532B4"/>
    <w:rsid w:val="00854663"/>
    <w:rsid w:val="008546CD"/>
    <w:rsid w:val="00854761"/>
    <w:rsid w:val="00855260"/>
    <w:rsid w:val="00855BC4"/>
    <w:rsid w:val="00856FBC"/>
    <w:rsid w:val="00856FF2"/>
    <w:rsid w:val="00857041"/>
    <w:rsid w:val="00857708"/>
    <w:rsid w:val="008601F3"/>
    <w:rsid w:val="00860DB2"/>
    <w:rsid w:val="00860FE5"/>
    <w:rsid w:val="00861D30"/>
    <w:rsid w:val="0086214C"/>
    <w:rsid w:val="008623DD"/>
    <w:rsid w:val="008626C8"/>
    <w:rsid w:val="008629C9"/>
    <w:rsid w:val="00862A14"/>
    <w:rsid w:val="00862C0A"/>
    <w:rsid w:val="0086304C"/>
    <w:rsid w:val="00863426"/>
    <w:rsid w:val="0086465B"/>
    <w:rsid w:val="00864A6E"/>
    <w:rsid w:val="00864BB7"/>
    <w:rsid w:val="008652F3"/>
    <w:rsid w:val="008661DB"/>
    <w:rsid w:val="008662C7"/>
    <w:rsid w:val="00866B32"/>
    <w:rsid w:val="00866EA1"/>
    <w:rsid w:val="00867914"/>
    <w:rsid w:val="00867CE7"/>
    <w:rsid w:val="00870E23"/>
    <w:rsid w:val="00871819"/>
    <w:rsid w:val="00871C25"/>
    <w:rsid w:val="00871F51"/>
    <w:rsid w:val="008721F7"/>
    <w:rsid w:val="00872793"/>
    <w:rsid w:val="00872A1F"/>
    <w:rsid w:val="008735DD"/>
    <w:rsid w:val="0087383F"/>
    <w:rsid w:val="00873850"/>
    <w:rsid w:val="008738D3"/>
    <w:rsid w:val="00874527"/>
    <w:rsid w:val="00874719"/>
    <w:rsid w:val="00875303"/>
    <w:rsid w:val="00875414"/>
    <w:rsid w:val="00875555"/>
    <w:rsid w:val="008756E5"/>
    <w:rsid w:val="008757AA"/>
    <w:rsid w:val="008757F4"/>
    <w:rsid w:val="00876113"/>
    <w:rsid w:val="008765DB"/>
    <w:rsid w:val="00876652"/>
    <w:rsid w:val="00876C1E"/>
    <w:rsid w:val="0087785E"/>
    <w:rsid w:val="00877A0F"/>
    <w:rsid w:val="00877B84"/>
    <w:rsid w:val="0088015D"/>
    <w:rsid w:val="00880F67"/>
    <w:rsid w:val="008814BC"/>
    <w:rsid w:val="0088156B"/>
    <w:rsid w:val="008819BC"/>
    <w:rsid w:val="00881A24"/>
    <w:rsid w:val="00881A32"/>
    <w:rsid w:val="0088273F"/>
    <w:rsid w:val="00882747"/>
    <w:rsid w:val="00882756"/>
    <w:rsid w:val="0088285A"/>
    <w:rsid w:val="00885112"/>
    <w:rsid w:val="008852F8"/>
    <w:rsid w:val="008863D3"/>
    <w:rsid w:val="00886555"/>
    <w:rsid w:val="00886CA4"/>
    <w:rsid w:val="0088718A"/>
    <w:rsid w:val="00887374"/>
    <w:rsid w:val="00887409"/>
    <w:rsid w:val="008875CF"/>
    <w:rsid w:val="00887E2F"/>
    <w:rsid w:val="00887EF1"/>
    <w:rsid w:val="00887F11"/>
    <w:rsid w:val="008904FB"/>
    <w:rsid w:val="00890B0C"/>
    <w:rsid w:val="008911B3"/>
    <w:rsid w:val="008911D1"/>
    <w:rsid w:val="00891354"/>
    <w:rsid w:val="008914B9"/>
    <w:rsid w:val="0089207B"/>
    <w:rsid w:val="00892617"/>
    <w:rsid w:val="0089270F"/>
    <w:rsid w:val="008941B4"/>
    <w:rsid w:val="00894804"/>
    <w:rsid w:val="008948E5"/>
    <w:rsid w:val="00894D1E"/>
    <w:rsid w:val="00894E75"/>
    <w:rsid w:val="00894F17"/>
    <w:rsid w:val="008962CC"/>
    <w:rsid w:val="0089654A"/>
    <w:rsid w:val="00896F55"/>
    <w:rsid w:val="0089754B"/>
    <w:rsid w:val="008A115F"/>
    <w:rsid w:val="008A21FC"/>
    <w:rsid w:val="008A2297"/>
    <w:rsid w:val="008A2C2C"/>
    <w:rsid w:val="008A34D3"/>
    <w:rsid w:val="008A36C6"/>
    <w:rsid w:val="008A4203"/>
    <w:rsid w:val="008A47E8"/>
    <w:rsid w:val="008A4FD0"/>
    <w:rsid w:val="008A4FE7"/>
    <w:rsid w:val="008A506F"/>
    <w:rsid w:val="008A5432"/>
    <w:rsid w:val="008A55B3"/>
    <w:rsid w:val="008A6332"/>
    <w:rsid w:val="008A64FC"/>
    <w:rsid w:val="008A6E42"/>
    <w:rsid w:val="008A7446"/>
    <w:rsid w:val="008A7C5B"/>
    <w:rsid w:val="008B0127"/>
    <w:rsid w:val="008B02AF"/>
    <w:rsid w:val="008B04C8"/>
    <w:rsid w:val="008B13EA"/>
    <w:rsid w:val="008B1795"/>
    <w:rsid w:val="008B1A8D"/>
    <w:rsid w:val="008B1E2B"/>
    <w:rsid w:val="008B27F7"/>
    <w:rsid w:val="008B35AD"/>
    <w:rsid w:val="008B35F2"/>
    <w:rsid w:val="008B38C7"/>
    <w:rsid w:val="008B3CC5"/>
    <w:rsid w:val="008B3DD9"/>
    <w:rsid w:val="008B3E4E"/>
    <w:rsid w:val="008B51E6"/>
    <w:rsid w:val="008B5DA4"/>
    <w:rsid w:val="008B60BC"/>
    <w:rsid w:val="008B6864"/>
    <w:rsid w:val="008B688E"/>
    <w:rsid w:val="008B71D8"/>
    <w:rsid w:val="008B738A"/>
    <w:rsid w:val="008C03C2"/>
    <w:rsid w:val="008C040A"/>
    <w:rsid w:val="008C0420"/>
    <w:rsid w:val="008C07B1"/>
    <w:rsid w:val="008C0D0D"/>
    <w:rsid w:val="008C1273"/>
    <w:rsid w:val="008C1430"/>
    <w:rsid w:val="008C14AA"/>
    <w:rsid w:val="008C159E"/>
    <w:rsid w:val="008C369F"/>
    <w:rsid w:val="008C4540"/>
    <w:rsid w:val="008C46A2"/>
    <w:rsid w:val="008C4A04"/>
    <w:rsid w:val="008C4A37"/>
    <w:rsid w:val="008C5294"/>
    <w:rsid w:val="008C6404"/>
    <w:rsid w:val="008C66C5"/>
    <w:rsid w:val="008C6E84"/>
    <w:rsid w:val="008C6FB8"/>
    <w:rsid w:val="008C74F3"/>
    <w:rsid w:val="008D02A9"/>
    <w:rsid w:val="008D072F"/>
    <w:rsid w:val="008D0C20"/>
    <w:rsid w:val="008D0C43"/>
    <w:rsid w:val="008D1143"/>
    <w:rsid w:val="008D17B0"/>
    <w:rsid w:val="008D1892"/>
    <w:rsid w:val="008D1A8C"/>
    <w:rsid w:val="008D1C87"/>
    <w:rsid w:val="008D1C99"/>
    <w:rsid w:val="008D21BB"/>
    <w:rsid w:val="008D2782"/>
    <w:rsid w:val="008D2E3F"/>
    <w:rsid w:val="008D33ED"/>
    <w:rsid w:val="008D360A"/>
    <w:rsid w:val="008D3916"/>
    <w:rsid w:val="008D3A4E"/>
    <w:rsid w:val="008D51E2"/>
    <w:rsid w:val="008D537C"/>
    <w:rsid w:val="008D56D3"/>
    <w:rsid w:val="008D717C"/>
    <w:rsid w:val="008D7762"/>
    <w:rsid w:val="008D7A8F"/>
    <w:rsid w:val="008D7C6E"/>
    <w:rsid w:val="008D7DC6"/>
    <w:rsid w:val="008E1ABF"/>
    <w:rsid w:val="008E1D58"/>
    <w:rsid w:val="008E1F58"/>
    <w:rsid w:val="008E2099"/>
    <w:rsid w:val="008E27E7"/>
    <w:rsid w:val="008E2AF9"/>
    <w:rsid w:val="008E342F"/>
    <w:rsid w:val="008E37E7"/>
    <w:rsid w:val="008E3867"/>
    <w:rsid w:val="008E398C"/>
    <w:rsid w:val="008E3BEA"/>
    <w:rsid w:val="008E4619"/>
    <w:rsid w:val="008E5F2C"/>
    <w:rsid w:val="008E6132"/>
    <w:rsid w:val="008E6872"/>
    <w:rsid w:val="008E7916"/>
    <w:rsid w:val="008E7D0A"/>
    <w:rsid w:val="008E7FBA"/>
    <w:rsid w:val="008F0C80"/>
    <w:rsid w:val="008F0EDD"/>
    <w:rsid w:val="008F0EF1"/>
    <w:rsid w:val="008F0F87"/>
    <w:rsid w:val="008F1C3C"/>
    <w:rsid w:val="008F24AE"/>
    <w:rsid w:val="008F256E"/>
    <w:rsid w:val="008F274C"/>
    <w:rsid w:val="008F2BB6"/>
    <w:rsid w:val="008F2C2B"/>
    <w:rsid w:val="008F395E"/>
    <w:rsid w:val="008F3C82"/>
    <w:rsid w:val="008F4028"/>
    <w:rsid w:val="008F4BF8"/>
    <w:rsid w:val="008F53B8"/>
    <w:rsid w:val="008F5BFA"/>
    <w:rsid w:val="008F5E7D"/>
    <w:rsid w:val="008F6E57"/>
    <w:rsid w:val="008F724C"/>
    <w:rsid w:val="008F7EE0"/>
    <w:rsid w:val="0090016A"/>
    <w:rsid w:val="009002F1"/>
    <w:rsid w:val="00900387"/>
    <w:rsid w:val="0090077E"/>
    <w:rsid w:val="00900804"/>
    <w:rsid w:val="00900F2D"/>
    <w:rsid w:val="00901084"/>
    <w:rsid w:val="0090127C"/>
    <w:rsid w:val="00901974"/>
    <w:rsid w:val="00901C1E"/>
    <w:rsid w:val="00902628"/>
    <w:rsid w:val="00902DB3"/>
    <w:rsid w:val="009039F6"/>
    <w:rsid w:val="00903CA6"/>
    <w:rsid w:val="0090442C"/>
    <w:rsid w:val="00904712"/>
    <w:rsid w:val="00904BA7"/>
    <w:rsid w:val="00904EAB"/>
    <w:rsid w:val="009050F0"/>
    <w:rsid w:val="00905126"/>
    <w:rsid w:val="009052B6"/>
    <w:rsid w:val="00905C92"/>
    <w:rsid w:val="00905D75"/>
    <w:rsid w:val="00905E8A"/>
    <w:rsid w:val="00905EA0"/>
    <w:rsid w:val="009062AE"/>
    <w:rsid w:val="009067AC"/>
    <w:rsid w:val="00906E0C"/>
    <w:rsid w:val="009070C9"/>
    <w:rsid w:val="00907749"/>
    <w:rsid w:val="0090774F"/>
    <w:rsid w:val="00907802"/>
    <w:rsid w:val="00907FCA"/>
    <w:rsid w:val="0091045F"/>
    <w:rsid w:val="009108C9"/>
    <w:rsid w:val="00910D4A"/>
    <w:rsid w:val="009117BB"/>
    <w:rsid w:val="00911867"/>
    <w:rsid w:val="00911AF8"/>
    <w:rsid w:val="00912316"/>
    <w:rsid w:val="00912E86"/>
    <w:rsid w:val="009131F6"/>
    <w:rsid w:val="009132C1"/>
    <w:rsid w:val="00913425"/>
    <w:rsid w:val="009140F2"/>
    <w:rsid w:val="00914E14"/>
    <w:rsid w:val="00914F1B"/>
    <w:rsid w:val="0091522D"/>
    <w:rsid w:val="00915E80"/>
    <w:rsid w:val="00915E8D"/>
    <w:rsid w:val="00916469"/>
    <w:rsid w:val="009166FD"/>
    <w:rsid w:val="0092028D"/>
    <w:rsid w:val="0092085D"/>
    <w:rsid w:val="00921AF2"/>
    <w:rsid w:val="00922897"/>
    <w:rsid w:val="009229A6"/>
    <w:rsid w:val="0092355F"/>
    <w:rsid w:val="009237F6"/>
    <w:rsid w:val="00923B52"/>
    <w:rsid w:val="00923FA7"/>
    <w:rsid w:val="00924702"/>
    <w:rsid w:val="00924950"/>
    <w:rsid w:val="009250FC"/>
    <w:rsid w:val="0092629C"/>
    <w:rsid w:val="00926607"/>
    <w:rsid w:val="00927497"/>
    <w:rsid w:val="009276BF"/>
    <w:rsid w:val="00927A6A"/>
    <w:rsid w:val="00927DEE"/>
    <w:rsid w:val="00930264"/>
    <w:rsid w:val="00930360"/>
    <w:rsid w:val="00930CAA"/>
    <w:rsid w:val="009312A6"/>
    <w:rsid w:val="009312E1"/>
    <w:rsid w:val="0093173D"/>
    <w:rsid w:val="009323CE"/>
    <w:rsid w:val="0093279F"/>
    <w:rsid w:val="0093321A"/>
    <w:rsid w:val="00933E86"/>
    <w:rsid w:val="009343DE"/>
    <w:rsid w:val="00935704"/>
    <w:rsid w:val="00936275"/>
    <w:rsid w:val="009369BE"/>
    <w:rsid w:val="00936A99"/>
    <w:rsid w:val="009379D6"/>
    <w:rsid w:val="00937B10"/>
    <w:rsid w:val="00937DD3"/>
    <w:rsid w:val="00937FC2"/>
    <w:rsid w:val="00940EC1"/>
    <w:rsid w:val="00940FB9"/>
    <w:rsid w:val="00942066"/>
    <w:rsid w:val="00942539"/>
    <w:rsid w:val="00942918"/>
    <w:rsid w:val="009433F7"/>
    <w:rsid w:val="00943E37"/>
    <w:rsid w:val="009444AC"/>
    <w:rsid w:val="009449CB"/>
    <w:rsid w:val="00944CE6"/>
    <w:rsid w:val="00944F4D"/>
    <w:rsid w:val="009450CC"/>
    <w:rsid w:val="00945FAA"/>
    <w:rsid w:val="00946093"/>
    <w:rsid w:val="0094618B"/>
    <w:rsid w:val="00946525"/>
    <w:rsid w:val="0094659F"/>
    <w:rsid w:val="00947395"/>
    <w:rsid w:val="009474FC"/>
    <w:rsid w:val="00947528"/>
    <w:rsid w:val="009476B6"/>
    <w:rsid w:val="009478CD"/>
    <w:rsid w:val="00947A43"/>
    <w:rsid w:val="009504E0"/>
    <w:rsid w:val="0095089F"/>
    <w:rsid w:val="0095164E"/>
    <w:rsid w:val="00951899"/>
    <w:rsid w:val="00951EBF"/>
    <w:rsid w:val="00952249"/>
    <w:rsid w:val="0095292A"/>
    <w:rsid w:val="00952B8B"/>
    <w:rsid w:val="009534D3"/>
    <w:rsid w:val="00953560"/>
    <w:rsid w:val="009535FF"/>
    <w:rsid w:val="00954143"/>
    <w:rsid w:val="0095419E"/>
    <w:rsid w:val="00954617"/>
    <w:rsid w:val="00954632"/>
    <w:rsid w:val="0095479F"/>
    <w:rsid w:val="00955028"/>
    <w:rsid w:val="00955442"/>
    <w:rsid w:val="00955751"/>
    <w:rsid w:val="009559FD"/>
    <w:rsid w:val="00955DCE"/>
    <w:rsid w:val="009560DF"/>
    <w:rsid w:val="00956164"/>
    <w:rsid w:val="0095796D"/>
    <w:rsid w:val="00960261"/>
    <w:rsid w:val="009602F8"/>
    <w:rsid w:val="0096047A"/>
    <w:rsid w:val="009608FD"/>
    <w:rsid w:val="009619A5"/>
    <w:rsid w:val="00961D2F"/>
    <w:rsid w:val="0096210E"/>
    <w:rsid w:val="009623C5"/>
    <w:rsid w:val="00963C26"/>
    <w:rsid w:val="0096412E"/>
    <w:rsid w:val="00964BD8"/>
    <w:rsid w:val="0096503B"/>
    <w:rsid w:val="00965366"/>
    <w:rsid w:val="0096593D"/>
    <w:rsid w:val="00965D7D"/>
    <w:rsid w:val="0096631E"/>
    <w:rsid w:val="0096679C"/>
    <w:rsid w:val="009668F4"/>
    <w:rsid w:val="00966EE1"/>
    <w:rsid w:val="0096748E"/>
    <w:rsid w:val="009675B8"/>
    <w:rsid w:val="00967938"/>
    <w:rsid w:val="009708EA"/>
    <w:rsid w:val="009725AD"/>
    <w:rsid w:val="009725D7"/>
    <w:rsid w:val="0097294F"/>
    <w:rsid w:val="00972FAB"/>
    <w:rsid w:val="009736F5"/>
    <w:rsid w:val="009738C3"/>
    <w:rsid w:val="00973D98"/>
    <w:rsid w:val="00973FED"/>
    <w:rsid w:val="0097408B"/>
    <w:rsid w:val="0097429E"/>
    <w:rsid w:val="0097455F"/>
    <w:rsid w:val="00974A5C"/>
    <w:rsid w:val="00974F02"/>
    <w:rsid w:val="009750B9"/>
    <w:rsid w:val="009755AE"/>
    <w:rsid w:val="009756E1"/>
    <w:rsid w:val="00975F7D"/>
    <w:rsid w:val="00976671"/>
    <w:rsid w:val="009769E0"/>
    <w:rsid w:val="00977453"/>
    <w:rsid w:val="009775C2"/>
    <w:rsid w:val="00977B9F"/>
    <w:rsid w:val="0098049F"/>
    <w:rsid w:val="00980BAC"/>
    <w:rsid w:val="00981789"/>
    <w:rsid w:val="00981A46"/>
    <w:rsid w:val="00981FA8"/>
    <w:rsid w:val="0098229F"/>
    <w:rsid w:val="00982A5C"/>
    <w:rsid w:val="00982C17"/>
    <w:rsid w:val="00983370"/>
    <w:rsid w:val="009834F6"/>
    <w:rsid w:val="00983983"/>
    <w:rsid w:val="00983F44"/>
    <w:rsid w:val="00983F70"/>
    <w:rsid w:val="00984ABD"/>
    <w:rsid w:val="009850C2"/>
    <w:rsid w:val="009855D1"/>
    <w:rsid w:val="0098584A"/>
    <w:rsid w:val="00985872"/>
    <w:rsid w:val="009858D8"/>
    <w:rsid w:val="00985B50"/>
    <w:rsid w:val="0098641F"/>
    <w:rsid w:val="00986C63"/>
    <w:rsid w:val="00986CD6"/>
    <w:rsid w:val="009870C5"/>
    <w:rsid w:val="00987140"/>
    <w:rsid w:val="00987249"/>
    <w:rsid w:val="00987430"/>
    <w:rsid w:val="00990360"/>
    <w:rsid w:val="00990B62"/>
    <w:rsid w:val="00990BA8"/>
    <w:rsid w:val="009914E1"/>
    <w:rsid w:val="009917EB"/>
    <w:rsid w:val="0099186C"/>
    <w:rsid w:val="00992CEA"/>
    <w:rsid w:val="009932B4"/>
    <w:rsid w:val="00993D66"/>
    <w:rsid w:val="00994AA6"/>
    <w:rsid w:val="00994FAF"/>
    <w:rsid w:val="009953D1"/>
    <w:rsid w:val="0099692D"/>
    <w:rsid w:val="0099699B"/>
    <w:rsid w:val="00997051"/>
    <w:rsid w:val="0099793B"/>
    <w:rsid w:val="009A0301"/>
    <w:rsid w:val="009A03E3"/>
    <w:rsid w:val="009A09B1"/>
    <w:rsid w:val="009A1513"/>
    <w:rsid w:val="009A18D0"/>
    <w:rsid w:val="009A1976"/>
    <w:rsid w:val="009A1F09"/>
    <w:rsid w:val="009A2289"/>
    <w:rsid w:val="009A2362"/>
    <w:rsid w:val="009A27F7"/>
    <w:rsid w:val="009A2E19"/>
    <w:rsid w:val="009A33A4"/>
    <w:rsid w:val="009A384B"/>
    <w:rsid w:val="009A3C80"/>
    <w:rsid w:val="009A4EED"/>
    <w:rsid w:val="009A5102"/>
    <w:rsid w:val="009A52FC"/>
    <w:rsid w:val="009A547D"/>
    <w:rsid w:val="009A5568"/>
    <w:rsid w:val="009A590E"/>
    <w:rsid w:val="009A5CE1"/>
    <w:rsid w:val="009A64AC"/>
    <w:rsid w:val="009A6A73"/>
    <w:rsid w:val="009B01A5"/>
    <w:rsid w:val="009B0323"/>
    <w:rsid w:val="009B038F"/>
    <w:rsid w:val="009B03A4"/>
    <w:rsid w:val="009B0AD1"/>
    <w:rsid w:val="009B10D7"/>
    <w:rsid w:val="009B1577"/>
    <w:rsid w:val="009B1737"/>
    <w:rsid w:val="009B1ED2"/>
    <w:rsid w:val="009B1FEB"/>
    <w:rsid w:val="009B34F9"/>
    <w:rsid w:val="009B3548"/>
    <w:rsid w:val="009B380B"/>
    <w:rsid w:val="009B38B7"/>
    <w:rsid w:val="009B4AE7"/>
    <w:rsid w:val="009B54D6"/>
    <w:rsid w:val="009B6019"/>
    <w:rsid w:val="009B608B"/>
    <w:rsid w:val="009B642E"/>
    <w:rsid w:val="009B6D9B"/>
    <w:rsid w:val="009B7080"/>
    <w:rsid w:val="009B70D0"/>
    <w:rsid w:val="009B7F16"/>
    <w:rsid w:val="009C00AF"/>
    <w:rsid w:val="009C01F0"/>
    <w:rsid w:val="009C0E98"/>
    <w:rsid w:val="009C1043"/>
    <w:rsid w:val="009C105D"/>
    <w:rsid w:val="009C1CEF"/>
    <w:rsid w:val="009C1EAA"/>
    <w:rsid w:val="009C1F1C"/>
    <w:rsid w:val="009C226A"/>
    <w:rsid w:val="009C2F17"/>
    <w:rsid w:val="009C3082"/>
    <w:rsid w:val="009C35B3"/>
    <w:rsid w:val="009C3740"/>
    <w:rsid w:val="009C37CC"/>
    <w:rsid w:val="009C3916"/>
    <w:rsid w:val="009C4DE2"/>
    <w:rsid w:val="009C4EBF"/>
    <w:rsid w:val="009C57BE"/>
    <w:rsid w:val="009C5B91"/>
    <w:rsid w:val="009C5C6B"/>
    <w:rsid w:val="009C614F"/>
    <w:rsid w:val="009C6680"/>
    <w:rsid w:val="009C67C3"/>
    <w:rsid w:val="009C69D0"/>
    <w:rsid w:val="009C6C9F"/>
    <w:rsid w:val="009C7315"/>
    <w:rsid w:val="009C743D"/>
    <w:rsid w:val="009C75F8"/>
    <w:rsid w:val="009C772D"/>
    <w:rsid w:val="009C78E1"/>
    <w:rsid w:val="009C7B82"/>
    <w:rsid w:val="009D00F9"/>
    <w:rsid w:val="009D03DB"/>
    <w:rsid w:val="009D161C"/>
    <w:rsid w:val="009D16AA"/>
    <w:rsid w:val="009D1731"/>
    <w:rsid w:val="009D1D1B"/>
    <w:rsid w:val="009D23C6"/>
    <w:rsid w:val="009D2430"/>
    <w:rsid w:val="009D387C"/>
    <w:rsid w:val="009D5579"/>
    <w:rsid w:val="009D5786"/>
    <w:rsid w:val="009D67F8"/>
    <w:rsid w:val="009E0AF8"/>
    <w:rsid w:val="009E0C22"/>
    <w:rsid w:val="009E0E67"/>
    <w:rsid w:val="009E121C"/>
    <w:rsid w:val="009E121D"/>
    <w:rsid w:val="009E159C"/>
    <w:rsid w:val="009E1A68"/>
    <w:rsid w:val="009E1B18"/>
    <w:rsid w:val="009E1BA7"/>
    <w:rsid w:val="009E1D2D"/>
    <w:rsid w:val="009E2DFA"/>
    <w:rsid w:val="009E3445"/>
    <w:rsid w:val="009E3853"/>
    <w:rsid w:val="009E3B4B"/>
    <w:rsid w:val="009E412F"/>
    <w:rsid w:val="009E4415"/>
    <w:rsid w:val="009E479D"/>
    <w:rsid w:val="009E52BC"/>
    <w:rsid w:val="009E5B71"/>
    <w:rsid w:val="009E6133"/>
    <w:rsid w:val="009E697F"/>
    <w:rsid w:val="009E717A"/>
    <w:rsid w:val="009F0074"/>
    <w:rsid w:val="009F0375"/>
    <w:rsid w:val="009F0D59"/>
    <w:rsid w:val="009F1492"/>
    <w:rsid w:val="009F1976"/>
    <w:rsid w:val="009F2092"/>
    <w:rsid w:val="009F247D"/>
    <w:rsid w:val="009F3130"/>
    <w:rsid w:val="009F33A7"/>
    <w:rsid w:val="009F37C0"/>
    <w:rsid w:val="009F441F"/>
    <w:rsid w:val="009F44C9"/>
    <w:rsid w:val="009F50A6"/>
    <w:rsid w:val="009F53F8"/>
    <w:rsid w:val="009F582D"/>
    <w:rsid w:val="009F6656"/>
    <w:rsid w:val="009F6B9E"/>
    <w:rsid w:val="009F7356"/>
    <w:rsid w:val="009F7A73"/>
    <w:rsid w:val="009F7F43"/>
    <w:rsid w:val="00A00685"/>
    <w:rsid w:val="00A009DF"/>
    <w:rsid w:val="00A00F12"/>
    <w:rsid w:val="00A01008"/>
    <w:rsid w:val="00A01C83"/>
    <w:rsid w:val="00A01CEA"/>
    <w:rsid w:val="00A01F5D"/>
    <w:rsid w:val="00A0201D"/>
    <w:rsid w:val="00A021A6"/>
    <w:rsid w:val="00A02254"/>
    <w:rsid w:val="00A023A3"/>
    <w:rsid w:val="00A02BC6"/>
    <w:rsid w:val="00A02D83"/>
    <w:rsid w:val="00A0348E"/>
    <w:rsid w:val="00A03617"/>
    <w:rsid w:val="00A03DE7"/>
    <w:rsid w:val="00A04DA8"/>
    <w:rsid w:val="00A050F1"/>
    <w:rsid w:val="00A0532A"/>
    <w:rsid w:val="00A05808"/>
    <w:rsid w:val="00A06A0B"/>
    <w:rsid w:val="00A06D82"/>
    <w:rsid w:val="00A11D11"/>
    <w:rsid w:val="00A11E50"/>
    <w:rsid w:val="00A11E55"/>
    <w:rsid w:val="00A141F7"/>
    <w:rsid w:val="00A14AA7"/>
    <w:rsid w:val="00A14C9E"/>
    <w:rsid w:val="00A150BD"/>
    <w:rsid w:val="00A1514E"/>
    <w:rsid w:val="00A15FBF"/>
    <w:rsid w:val="00A164AF"/>
    <w:rsid w:val="00A1699B"/>
    <w:rsid w:val="00A1719F"/>
    <w:rsid w:val="00A176C5"/>
    <w:rsid w:val="00A17743"/>
    <w:rsid w:val="00A17974"/>
    <w:rsid w:val="00A204E0"/>
    <w:rsid w:val="00A23619"/>
    <w:rsid w:val="00A237D9"/>
    <w:rsid w:val="00A237EF"/>
    <w:rsid w:val="00A249C5"/>
    <w:rsid w:val="00A24E70"/>
    <w:rsid w:val="00A2505C"/>
    <w:rsid w:val="00A25188"/>
    <w:rsid w:val="00A253D6"/>
    <w:rsid w:val="00A254B8"/>
    <w:rsid w:val="00A2561A"/>
    <w:rsid w:val="00A25DB5"/>
    <w:rsid w:val="00A26123"/>
    <w:rsid w:val="00A2648F"/>
    <w:rsid w:val="00A26A13"/>
    <w:rsid w:val="00A27150"/>
    <w:rsid w:val="00A30565"/>
    <w:rsid w:val="00A31528"/>
    <w:rsid w:val="00A317A1"/>
    <w:rsid w:val="00A31B5D"/>
    <w:rsid w:val="00A341FA"/>
    <w:rsid w:val="00A34697"/>
    <w:rsid w:val="00A354AA"/>
    <w:rsid w:val="00A3585C"/>
    <w:rsid w:val="00A35CAF"/>
    <w:rsid w:val="00A35F3D"/>
    <w:rsid w:val="00A361FD"/>
    <w:rsid w:val="00A36524"/>
    <w:rsid w:val="00A36911"/>
    <w:rsid w:val="00A36924"/>
    <w:rsid w:val="00A36E18"/>
    <w:rsid w:val="00A36F8F"/>
    <w:rsid w:val="00A37B55"/>
    <w:rsid w:val="00A37E1A"/>
    <w:rsid w:val="00A4066B"/>
    <w:rsid w:val="00A407E5"/>
    <w:rsid w:val="00A40DA9"/>
    <w:rsid w:val="00A411C7"/>
    <w:rsid w:val="00A4157E"/>
    <w:rsid w:val="00A416A9"/>
    <w:rsid w:val="00A41BCA"/>
    <w:rsid w:val="00A41DAE"/>
    <w:rsid w:val="00A42094"/>
    <w:rsid w:val="00A420AA"/>
    <w:rsid w:val="00A42C88"/>
    <w:rsid w:val="00A42FA7"/>
    <w:rsid w:val="00A4333C"/>
    <w:rsid w:val="00A43531"/>
    <w:rsid w:val="00A447C3"/>
    <w:rsid w:val="00A44AFE"/>
    <w:rsid w:val="00A44E70"/>
    <w:rsid w:val="00A452AE"/>
    <w:rsid w:val="00A4560E"/>
    <w:rsid w:val="00A4581E"/>
    <w:rsid w:val="00A45B58"/>
    <w:rsid w:val="00A45D1F"/>
    <w:rsid w:val="00A46547"/>
    <w:rsid w:val="00A469DB"/>
    <w:rsid w:val="00A46D8C"/>
    <w:rsid w:val="00A473D9"/>
    <w:rsid w:val="00A4768E"/>
    <w:rsid w:val="00A47782"/>
    <w:rsid w:val="00A479C0"/>
    <w:rsid w:val="00A504EF"/>
    <w:rsid w:val="00A51241"/>
    <w:rsid w:val="00A51367"/>
    <w:rsid w:val="00A515CE"/>
    <w:rsid w:val="00A5166C"/>
    <w:rsid w:val="00A5169A"/>
    <w:rsid w:val="00A51B14"/>
    <w:rsid w:val="00A525BD"/>
    <w:rsid w:val="00A52845"/>
    <w:rsid w:val="00A53DF3"/>
    <w:rsid w:val="00A53F17"/>
    <w:rsid w:val="00A5410E"/>
    <w:rsid w:val="00A543FC"/>
    <w:rsid w:val="00A5471C"/>
    <w:rsid w:val="00A54C98"/>
    <w:rsid w:val="00A54CDB"/>
    <w:rsid w:val="00A54D4D"/>
    <w:rsid w:val="00A54FAE"/>
    <w:rsid w:val="00A55289"/>
    <w:rsid w:val="00A5529E"/>
    <w:rsid w:val="00A5610C"/>
    <w:rsid w:val="00A563DE"/>
    <w:rsid w:val="00A564AC"/>
    <w:rsid w:val="00A56727"/>
    <w:rsid w:val="00A5688C"/>
    <w:rsid w:val="00A5692B"/>
    <w:rsid w:val="00A57054"/>
    <w:rsid w:val="00A57069"/>
    <w:rsid w:val="00A57514"/>
    <w:rsid w:val="00A6089F"/>
    <w:rsid w:val="00A613C0"/>
    <w:rsid w:val="00A627A4"/>
    <w:rsid w:val="00A62970"/>
    <w:rsid w:val="00A63562"/>
    <w:rsid w:val="00A6470A"/>
    <w:rsid w:val="00A6473D"/>
    <w:rsid w:val="00A65667"/>
    <w:rsid w:val="00A657D0"/>
    <w:rsid w:val="00A65C0A"/>
    <w:rsid w:val="00A66B27"/>
    <w:rsid w:val="00A66D17"/>
    <w:rsid w:val="00A67189"/>
    <w:rsid w:val="00A67735"/>
    <w:rsid w:val="00A67E3E"/>
    <w:rsid w:val="00A67E70"/>
    <w:rsid w:val="00A67ED0"/>
    <w:rsid w:val="00A67F08"/>
    <w:rsid w:val="00A70163"/>
    <w:rsid w:val="00A7031E"/>
    <w:rsid w:val="00A705AF"/>
    <w:rsid w:val="00A7077B"/>
    <w:rsid w:val="00A71EEA"/>
    <w:rsid w:val="00A72291"/>
    <w:rsid w:val="00A72802"/>
    <w:rsid w:val="00A72F49"/>
    <w:rsid w:val="00A7362D"/>
    <w:rsid w:val="00A737FC"/>
    <w:rsid w:val="00A739CA"/>
    <w:rsid w:val="00A740B7"/>
    <w:rsid w:val="00A74388"/>
    <w:rsid w:val="00A754AE"/>
    <w:rsid w:val="00A75632"/>
    <w:rsid w:val="00A763BF"/>
    <w:rsid w:val="00A7641A"/>
    <w:rsid w:val="00A76611"/>
    <w:rsid w:val="00A76A8E"/>
    <w:rsid w:val="00A76AD0"/>
    <w:rsid w:val="00A76AFB"/>
    <w:rsid w:val="00A76F34"/>
    <w:rsid w:val="00A77EB7"/>
    <w:rsid w:val="00A8046E"/>
    <w:rsid w:val="00A8121C"/>
    <w:rsid w:val="00A82869"/>
    <w:rsid w:val="00A82B41"/>
    <w:rsid w:val="00A82BDE"/>
    <w:rsid w:val="00A83A44"/>
    <w:rsid w:val="00A84B8F"/>
    <w:rsid w:val="00A84D82"/>
    <w:rsid w:val="00A851BA"/>
    <w:rsid w:val="00A85575"/>
    <w:rsid w:val="00A873B7"/>
    <w:rsid w:val="00A87755"/>
    <w:rsid w:val="00A87990"/>
    <w:rsid w:val="00A9028B"/>
    <w:rsid w:val="00A90A86"/>
    <w:rsid w:val="00A9148D"/>
    <w:rsid w:val="00A914B3"/>
    <w:rsid w:val="00A9220E"/>
    <w:rsid w:val="00A925C4"/>
    <w:rsid w:val="00A92B77"/>
    <w:rsid w:val="00A94A76"/>
    <w:rsid w:val="00A95629"/>
    <w:rsid w:val="00A962E1"/>
    <w:rsid w:val="00A96461"/>
    <w:rsid w:val="00A96864"/>
    <w:rsid w:val="00A96F48"/>
    <w:rsid w:val="00A974D3"/>
    <w:rsid w:val="00A976A3"/>
    <w:rsid w:val="00A978BB"/>
    <w:rsid w:val="00A979D5"/>
    <w:rsid w:val="00AA0202"/>
    <w:rsid w:val="00AA0498"/>
    <w:rsid w:val="00AA1765"/>
    <w:rsid w:val="00AA1C74"/>
    <w:rsid w:val="00AA1FC2"/>
    <w:rsid w:val="00AA24A3"/>
    <w:rsid w:val="00AA251F"/>
    <w:rsid w:val="00AA27A4"/>
    <w:rsid w:val="00AA2EB3"/>
    <w:rsid w:val="00AA3E19"/>
    <w:rsid w:val="00AA4597"/>
    <w:rsid w:val="00AA4981"/>
    <w:rsid w:val="00AA4DFE"/>
    <w:rsid w:val="00AA5362"/>
    <w:rsid w:val="00AA5B57"/>
    <w:rsid w:val="00AA67A1"/>
    <w:rsid w:val="00AA6804"/>
    <w:rsid w:val="00AA6B85"/>
    <w:rsid w:val="00AA6BA4"/>
    <w:rsid w:val="00AA74D0"/>
    <w:rsid w:val="00AA760F"/>
    <w:rsid w:val="00AA7D51"/>
    <w:rsid w:val="00AB0393"/>
    <w:rsid w:val="00AB0BC1"/>
    <w:rsid w:val="00AB0C95"/>
    <w:rsid w:val="00AB101C"/>
    <w:rsid w:val="00AB1326"/>
    <w:rsid w:val="00AB2644"/>
    <w:rsid w:val="00AB28E9"/>
    <w:rsid w:val="00AB2E6F"/>
    <w:rsid w:val="00AB3B7C"/>
    <w:rsid w:val="00AB3FFB"/>
    <w:rsid w:val="00AB499C"/>
    <w:rsid w:val="00AB5D72"/>
    <w:rsid w:val="00AB6026"/>
    <w:rsid w:val="00AB6253"/>
    <w:rsid w:val="00AB6882"/>
    <w:rsid w:val="00AB6FBD"/>
    <w:rsid w:val="00AB7352"/>
    <w:rsid w:val="00AB76C4"/>
    <w:rsid w:val="00AB7701"/>
    <w:rsid w:val="00AB7C8D"/>
    <w:rsid w:val="00AB7EF7"/>
    <w:rsid w:val="00AC0169"/>
    <w:rsid w:val="00AC04CF"/>
    <w:rsid w:val="00AC1880"/>
    <w:rsid w:val="00AC18BA"/>
    <w:rsid w:val="00AC19F5"/>
    <w:rsid w:val="00AC2982"/>
    <w:rsid w:val="00AC310C"/>
    <w:rsid w:val="00AC383C"/>
    <w:rsid w:val="00AC3BE7"/>
    <w:rsid w:val="00AC3E6B"/>
    <w:rsid w:val="00AC4DAE"/>
    <w:rsid w:val="00AC5783"/>
    <w:rsid w:val="00AC58AB"/>
    <w:rsid w:val="00AC5D6B"/>
    <w:rsid w:val="00AC699A"/>
    <w:rsid w:val="00AC6D66"/>
    <w:rsid w:val="00AC6EF0"/>
    <w:rsid w:val="00AC7056"/>
    <w:rsid w:val="00AC71F6"/>
    <w:rsid w:val="00AC79C1"/>
    <w:rsid w:val="00AC7DE4"/>
    <w:rsid w:val="00AD0F54"/>
    <w:rsid w:val="00AD2065"/>
    <w:rsid w:val="00AD514A"/>
    <w:rsid w:val="00AD5790"/>
    <w:rsid w:val="00AD5817"/>
    <w:rsid w:val="00AD5998"/>
    <w:rsid w:val="00AD6119"/>
    <w:rsid w:val="00AD6B23"/>
    <w:rsid w:val="00AD6FCF"/>
    <w:rsid w:val="00AD7393"/>
    <w:rsid w:val="00AD765E"/>
    <w:rsid w:val="00AD7D95"/>
    <w:rsid w:val="00AD7E19"/>
    <w:rsid w:val="00AD7FDE"/>
    <w:rsid w:val="00AE07CF"/>
    <w:rsid w:val="00AE0FFC"/>
    <w:rsid w:val="00AE1062"/>
    <w:rsid w:val="00AE1335"/>
    <w:rsid w:val="00AE27FF"/>
    <w:rsid w:val="00AE2A9A"/>
    <w:rsid w:val="00AE2D2A"/>
    <w:rsid w:val="00AE2F9F"/>
    <w:rsid w:val="00AE30B4"/>
    <w:rsid w:val="00AE3210"/>
    <w:rsid w:val="00AE3673"/>
    <w:rsid w:val="00AE3823"/>
    <w:rsid w:val="00AE3A2E"/>
    <w:rsid w:val="00AE3B4B"/>
    <w:rsid w:val="00AE3B5D"/>
    <w:rsid w:val="00AE3E94"/>
    <w:rsid w:val="00AE4627"/>
    <w:rsid w:val="00AE47D4"/>
    <w:rsid w:val="00AE4963"/>
    <w:rsid w:val="00AE50BF"/>
    <w:rsid w:val="00AE5BAB"/>
    <w:rsid w:val="00AE6440"/>
    <w:rsid w:val="00AE6509"/>
    <w:rsid w:val="00AE6904"/>
    <w:rsid w:val="00AE771D"/>
    <w:rsid w:val="00AE77E4"/>
    <w:rsid w:val="00AE7E82"/>
    <w:rsid w:val="00AF13BA"/>
    <w:rsid w:val="00AF1AB4"/>
    <w:rsid w:val="00AF1D81"/>
    <w:rsid w:val="00AF1E1E"/>
    <w:rsid w:val="00AF1FD2"/>
    <w:rsid w:val="00AF3919"/>
    <w:rsid w:val="00AF49DB"/>
    <w:rsid w:val="00AF518B"/>
    <w:rsid w:val="00AF630F"/>
    <w:rsid w:val="00AF6DEF"/>
    <w:rsid w:val="00AF6DF8"/>
    <w:rsid w:val="00AF73BF"/>
    <w:rsid w:val="00AF7522"/>
    <w:rsid w:val="00B00179"/>
    <w:rsid w:val="00B00326"/>
    <w:rsid w:val="00B0049F"/>
    <w:rsid w:val="00B009D4"/>
    <w:rsid w:val="00B00E8C"/>
    <w:rsid w:val="00B00F1A"/>
    <w:rsid w:val="00B011AB"/>
    <w:rsid w:val="00B01F29"/>
    <w:rsid w:val="00B02B05"/>
    <w:rsid w:val="00B02D22"/>
    <w:rsid w:val="00B03222"/>
    <w:rsid w:val="00B0354F"/>
    <w:rsid w:val="00B03671"/>
    <w:rsid w:val="00B03F6E"/>
    <w:rsid w:val="00B04F38"/>
    <w:rsid w:val="00B05284"/>
    <w:rsid w:val="00B0554E"/>
    <w:rsid w:val="00B06168"/>
    <w:rsid w:val="00B0661B"/>
    <w:rsid w:val="00B06709"/>
    <w:rsid w:val="00B077D5"/>
    <w:rsid w:val="00B07A9C"/>
    <w:rsid w:val="00B07E2E"/>
    <w:rsid w:val="00B07F00"/>
    <w:rsid w:val="00B106D2"/>
    <w:rsid w:val="00B10A95"/>
    <w:rsid w:val="00B1187C"/>
    <w:rsid w:val="00B11DD1"/>
    <w:rsid w:val="00B12910"/>
    <w:rsid w:val="00B13213"/>
    <w:rsid w:val="00B13446"/>
    <w:rsid w:val="00B1398B"/>
    <w:rsid w:val="00B13A34"/>
    <w:rsid w:val="00B13BC0"/>
    <w:rsid w:val="00B13F6A"/>
    <w:rsid w:val="00B1435B"/>
    <w:rsid w:val="00B15176"/>
    <w:rsid w:val="00B1563B"/>
    <w:rsid w:val="00B15859"/>
    <w:rsid w:val="00B15B3C"/>
    <w:rsid w:val="00B15FC9"/>
    <w:rsid w:val="00B1701F"/>
    <w:rsid w:val="00B1787A"/>
    <w:rsid w:val="00B1793B"/>
    <w:rsid w:val="00B17B94"/>
    <w:rsid w:val="00B17C74"/>
    <w:rsid w:val="00B2027B"/>
    <w:rsid w:val="00B20839"/>
    <w:rsid w:val="00B20D40"/>
    <w:rsid w:val="00B21743"/>
    <w:rsid w:val="00B21A48"/>
    <w:rsid w:val="00B21B82"/>
    <w:rsid w:val="00B22268"/>
    <w:rsid w:val="00B22C0A"/>
    <w:rsid w:val="00B22CE6"/>
    <w:rsid w:val="00B237B0"/>
    <w:rsid w:val="00B23A76"/>
    <w:rsid w:val="00B2448D"/>
    <w:rsid w:val="00B246A1"/>
    <w:rsid w:val="00B2543A"/>
    <w:rsid w:val="00B256B7"/>
    <w:rsid w:val="00B25AAC"/>
    <w:rsid w:val="00B26310"/>
    <w:rsid w:val="00B263F8"/>
    <w:rsid w:val="00B26722"/>
    <w:rsid w:val="00B26DEF"/>
    <w:rsid w:val="00B276F8"/>
    <w:rsid w:val="00B27D06"/>
    <w:rsid w:val="00B301C5"/>
    <w:rsid w:val="00B31D34"/>
    <w:rsid w:val="00B31F13"/>
    <w:rsid w:val="00B31FEB"/>
    <w:rsid w:val="00B323A2"/>
    <w:rsid w:val="00B32CEF"/>
    <w:rsid w:val="00B32D78"/>
    <w:rsid w:val="00B336A3"/>
    <w:rsid w:val="00B339BB"/>
    <w:rsid w:val="00B345FF"/>
    <w:rsid w:val="00B35235"/>
    <w:rsid w:val="00B35995"/>
    <w:rsid w:val="00B35AC6"/>
    <w:rsid w:val="00B37F57"/>
    <w:rsid w:val="00B401D3"/>
    <w:rsid w:val="00B402FC"/>
    <w:rsid w:val="00B4070D"/>
    <w:rsid w:val="00B40AD5"/>
    <w:rsid w:val="00B40F22"/>
    <w:rsid w:val="00B413E1"/>
    <w:rsid w:val="00B4146E"/>
    <w:rsid w:val="00B4175F"/>
    <w:rsid w:val="00B41A75"/>
    <w:rsid w:val="00B42764"/>
    <w:rsid w:val="00B429D8"/>
    <w:rsid w:val="00B431ED"/>
    <w:rsid w:val="00B43406"/>
    <w:rsid w:val="00B43884"/>
    <w:rsid w:val="00B43AB5"/>
    <w:rsid w:val="00B43E0C"/>
    <w:rsid w:val="00B44532"/>
    <w:rsid w:val="00B450B9"/>
    <w:rsid w:val="00B45533"/>
    <w:rsid w:val="00B45B92"/>
    <w:rsid w:val="00B46495"/>
    <w:rsid w:val="00B465D1"/>
    <w:rsid w:val="00B47267"/>
    <w:rsid w:val="00B475FD"/>
    <w:rsid w:val="00B47C4A"/>
    <w:rsid w:val="00B47CB9"/>
    <w:rsid w:val="00B50862"/>
    <w:rsid w:val="00B50B6F"/>
    <w:rsid w:val="00B5145D"/>
    <w:rsid w:val="00B51C95"/>
    <w:rsid w:val="00B529CF"/>
    <w:rsid w:val="00B52F03"/>
    <w:rsid w:val="00B53704"/>
    <w:rsid w:val="00B53C97"/>
    <w:rsid w:val="00B54203"/>
    <w:rsid w:val="00B54320"/>
    <w:rsid w:val="00B54954"/>
    <w:rsid w:val="00B54C3B"/>
    <w:rsid w:val="00B54E23"/>
    <w:rsid w:val="00B55248"/>
    <w:rsid w:val="00B557D6"/>
    <w:rsid w:val="00B55E3B"/>
    <w:rsid w:val="00B564CE"/>
    <w:rsid w:val="00B5651D"/>
    <w:rsid w:val="00B5667E"/>
    <w:rsid w:val="00B575C4"/>
    <w:rsid w:val="00B57842"/>
    <w:rsid w:val="00B60569"/>
    <w:rsid w:val="00B60F5A"/>
    <w:rsid w:val="00B617A8"/>
    <w:rsid w:val="00B61D07"/>
    <w:rsid w:val="00B62863"/>
    <w:rsid w:val="00B62E92"/>
    <w:rsid w:val="00B631C4"/>
    <w:rsid w:val="00B632FC"/>
    <w:rsid w:val="00B63A80"/>
    <w:rsid w:val="00B640E1"/>
    <w:rsid w:val="00B64B1F"/>
    <w:rsid w:val="00B65065"/>
    <w:rsid w:val="00B658F2"/>
    <w:rsid w:val="00B65B3B"/>
    <w:rsid w:val="00B661B7"/>
    <w:rsid w:val="00B6632B"/>
    <w:rsid w:val="00B678DE"/>
    <w:rsid w:val="00B67E1A"/>
    <w:rsid w:val="00B70A5F"/>
    <w:rsid w:val="00B70C4C"/>
    <w:rsid w:val="00B70E54"/>
    <w:rsid w:val="00B7102E"/>
    <w:rsid w:val="00B71DD3"/>
    <w:rsid w:val="00B72440"/>
    <w:rsid w:val="00B725F5"/>
    <w:rsid w:val="00B72F48"/>
    <w:rsid w:val="00B72FFF"/>
    <w:rsid w:val="00B7303E"/>
    <w:rsid w:val="00B7328F"/>
    <w:rsid w:val="00B73463"/>
    <w:rsid w:val="00B73ABB"/>
    <w:rsid w:val="00B74013"/>
    <w:rsid w:val="00B7475A"/>
    <w:rsid w:val="00B74E01"/>
    <w:rsid w:val="00B75BE8"/>
    <w:rsid w:val="00B75E3D"/>
    <w:rsid w:val="00B76706"/>
    <w:rsid w:val="00B77DD4"/>
    <w:rsid w:val="00B77F1D"/>
    <w:rsid w:val="00B800A0"/>
    <w:rsid w:val="00B80B78"/>
    <w:rsid w:val="00B80BA0"/>
    <w:rsid w:val="00B8186E"/>
    <w:rsid w:val="00B82614"/>
    <w:rsid w:val="00B82A6A"/>
    <w:rsid w:val="00B82C33"/>
    <w:rsid w:val="00B8316F"/>
    <w:rsid w:val="00B84021"/>
    <w:rsid w:val="00B8435F"/>
    <w:rsid w:val="00B84418"/>
    <w:rsid w:val="00B844A6"/>
    <w:rsid w:val="00B844B1"/>
    <w:rsid w:val="00B84547"/>
    <w:rsid w:val="00B84628"/>
    <w:rsid w:val="00B84B09"/>
    <w:rsid w:val="00B84F2E"/>
    <w:rsid w:val="00B84F89"/>
    <w:rsid w:val="00B8508E"/>
    <w:rsid w:val="00B8522B"/>
    <w:rsid w:val="00B85F5F"/>
    <w:rsid w:val="00B86D9E"/>
    <w:rsid w:val="00B87083"/>
    <w:rsid w:val="00B876E3"/>
    <w:rsid w:val="00B87867"/>
    <w:rsid w:val="00B878D9"/>
    <w:rsid w:val="00B87D85"/>
    <w:rsid w:val="00B9032C"/>
    <w:rsid w:val="00B90372"/>
    <w:rsid w:val="00B90569"/>
    <w:rsid w:val="00B90641"/>
    <w:rsid w:val="00B90EB7"/>
    <w:rsid w:val="00B91971"/>
    <w:rsid w:val="00B92015"/>
    <w:rsid w:val="00B92C39"/>
    <w:rsid w:val="00B92C54"/>
    <w:rsid w:val="00B93BBF"/>
    <w:rsid w:val="00B94A30"/>
    <w:rsid w:val="00B94FC1"/>
    <w:rsid w:val="00B95012"/>
    <w:rsid w:val="00B95D46"/>
    <w:rsid w:val="00B95D6C"/>
    <w:rsid w:val="00B961A1"/>
    <w:rsid w:val="00B96BDD"/>
    <w:rsid w:val="00B9711F"/>
    <w:rsid w:val="00B97902"/>
    <w:rsid w:val="00BA008C"/>
    <w:rsid w:val="00BA0CA6"/>
    <w:rsid w:val="00BA0CC6"/>
    <w:rsid w:val="00BA0D13"/>
    <w:rsid w:val="00BA211B"/>
    <w:rsid w:val="00BA261A"/>
    <w:rsid w:val="00BA2835"/>
    <w:rsid w:val="00BA2BB5"/>
    <w:rsid w:val="00BA2FCB"/>
    <w:rsid w:val="00BA34FF"/>
    <w:rsid w:val="00BA3895"/>
    <w:rsid w:val="00BA3B2B"/>
    <w:rsid w:val="00BA4808"/>
    <w:rsid w:val="00BA5266"/>
    <w:rsid w:val="00BA544D"/>
    <w:rsid w:val="00BA5647"/>
    <w:rsid w:val="00BA5E9C"/>
    <w:rsid w:val="00BA6159"/>
    <w:rsid w:val="00BA687E"/>
    <w:rsid w:val="00BA694A"/>
    <w:rsid w:val="00BB0015"/>
    <w:rsid w:val="00BB06F2"/>
    <w:rsid w:val="00BB10CF"/>
    <w:rsid w:val="00BB14E5"/>
    <w:rsid w:val="00BB24D6"/>
    <w:rsid w:val="00BB2970"/>
    <w:rsid w:val="00BB2E6E"/>
    <w:rsid w:val="00BB34EC"/>
    <w:rsid w:val="00BB3C1F"/>
    <w:rsid w:val="00BB426C"/>
    <w:rsid w:val="00BB4354"/>
    <w:rsid w:val="00BB4AEF"/>
    <w:rsid w:val="00BB4CAD"/>
    <w:rsid w:val="00BB6510"/>
    <w:rsid w:val="00BB691C"/>
    <w:rsid w:val="00BB693A"/>
    <w:rsid w:val="00BB7300"/>
    <w:rsid w:val="00BB7792"/>
    <w:rsid w:val="00BC0A09"/>
    <w:rsid w:val="00BC0A4D"/>
    <w:rsid w:val="00BC163B"/>
    <w:rsid w:val="00BC17A2"/>
    <w:rsid w:val="00BC2CFE"/>
    <w:rsid w:val="00BC2F99"/>
    <w:rsid w:val="00BC312B"/>
    <w:rsid w:val="00BC32FE"/>
    <w:rsid w:val="00BC3C84"/>
    <w:rsid w:val="00BC45B5"/>
    <w:rsid w:val="00BC47C8"/>
    <w:rsid w:val="00BC48C8"/>
    <w:rsid w:val="00BC4A3E"/>
    <w:rsid w:val="00BC5813"/>
    <w:rsid w:val="00BC5B26"/>
    <w:rsid w:val="00BC600E"/>
    <w:rsid w:val="00BC6338"/>
    <w:rsid w:val="00BC675E"/>
    <w:rsid w:val="00BC70B6"/>
    <w:rsid w:val="00BC73D4"/>
    <w:rsid w:val="00BC74FD"/>
    <w:rsid w:val="00BC770E"/>
    <w:rsid w:val="00BD1220"/>
    <w:rsid w:val="00BD1F73"/>
    <w:rsid w:val="00BD2002"/>
    <w:rsid w:val="00BD23C1"/>
    <w:rsid w:val="00BD2463"/>
    <w:rsid w:val="00BD27B3"/>
    <w:rsid w:val="00BD2C37"/>
    <w:rsid w:val="00BD30DF"/>
    <w:rsid w:val="00BD312D"/>
    <w:rsid w:val="00BD3504"/>
    <w:rsid w:val="00BD36BE"/>
    <w:rsid w:val="00BD4349"/>
    <w:rsid w:val="00BD4518"/>
    <w:rsid w:val="00BD4CBA"/>
    <w:rsid w:val="00BD4F75"/>
    <w:rsid w:val="00BD558E"/>
    <w:rsid w:val="00BD7346"/>
    <w:rsid w:val="00BD76F6"/>
    <w:rsid w:val="00BD79F3"/>
    <w:rsid w:val="00BD7AB9"/>
    <w:rsid w:val="00BE0B61"/>
    <w:rsid w:val="00BE139C"/>
    <w:rsid w:val="00BE15E0"/>
    <w:rsid w:val="00BE197F"/>
    <w:rsid w:val="00BE1A35"/>
    <w:rsid w:val="00BE1A5C"/>
    <w:rsid w:val="00BE1E50"/>
    <w:rsid w:val="00BE1E87"/>
    <w:rsid w:val="00BE2024"/>
    <w:rsid w:val="00BE212D"/>
    <w:rsid w:val="00BE23D7"/>
    <w:rsid w:val="00BE2C22"/>
    <w:rsid w:val="00BE3580"/>
    <w:rsid w:val="00BE3B48"/>
    <w:rsid w:val="00BE3DBC"/>
    <w:rsid w:val="00BE3FB3"/>
    <w:rsid w:val="00BE40ED"/>
    <w:rsid w:val="00BE43CA"/>
    <w:rsid w:val="00BE469F"/>
    <w:rsid w:val="00BE51CA"/>
    <w:rsid w:val="00BE54D9"/>
    <w:rsid w:val="00BE5614"/>
    <w:rsid w:val="00BE68BF"/>
    <w:rsid w:val="00BE6BAA"/>
    <w:rsid w:val="00BE6E95"/>
    <w:rsid w:val="00BE6FB1"/>
    <w:rsid w:val="00BE7608"/>
    <w:rsid w:val="00BE7ACE"/>
    <w:rsid w:val="00BE7BD9"/>
    <w:rsid w:val="00BE7E99"/>
    <w:rsid w:val="00BF00BC"/>
    <w:rsid w:val="00BF016A"/>
    <w:rsid w:val="00BF0194"/>
    <w:rsid w:val="00BF080A"/>
    <w:rsid w:val="00BF0A2E"/>
    <w:rsid w:val="00BF16D8"/>
    <w:rsid w:val="00BF1CDC"/>
    <w:rsid w:val="00BF2A9F"/>
    <w:rsid w:val="00BF3086"/>
    <w:rsid w:val="00BF3399"/>
    <w:rsid w:val="00BF35C5"/>
    <w:rsid w:val="00BF3DEB"/>
    <w:rsid w:val="00BF40C0"/>
    <w:rsid w:val="00BF4CBB"/>
    <w:rsid w:val="00BF5C96"/>
    <w:rsid w:val="00BF6D87"/>
    <w:rsid w:val="00BF7138"/>
    <w:rsid w:val="00BF75C3"/>
    <w:rsid w:val="00BF793D"/>
    <w:rsid w:val="00BF7A92"/>
    <w:rsid w:val="00C0003F"/>
    <w:rsid w:val="00C00374"/>
    <w:rsid w:val="00C00545"/>
    <w:rsid w:val="00C00BBA"/>
    <w:rsid w:val="00C010A3"/>
    <w:rsid w:val="00C0156F"/>
    <w:rsid w:val="00C01C17"/>
    <w:rsid w:val="00C01FF7"/>
    <w:rsid w:val="00C022BD"/>
    <w:rsid w:val="00C028B5"/>
    <w:rsid w:val="00C02FA1"/>
    <w:rsid w:val="00C030D7"/>
    <w:rsid w:val="00C03107"/>
    <w:rsid w:val="00C038CE"/>
    <w:rsid w:val="00C03E73"/>
    <w:rsid w:val="00C04A2D"/>
    <w:rsid w:val="00C04CE1"/>
    <w:rsid w:val="00C04FC2"/>
    <w:rsid w:val="00C04FCC"/>
    <w:rsid w:val="00C05473"/>
    <w:rsid w:val="00C058FC"/>
    <w:rsid w:val="00C059EA"/>
    <w:rsid w:val="00C05A29"/>
    <w:rsid w:val="00C05AD6"/>
    <w:rsid w:val="00C05C7A"/>
    <w:rsid w:val="00C0662B"/>
    <w:rsid w:val="00C07373"/>
    <w:rsid w:val="00C07BC0"/>
    <w:rsid w:val="00C10073"/>
    <w:rsid w:val="00C101C2"/>
    <w:rsid w:val="00C11243"/>
    <w:rsid w:val="00C1139D"/>
    <w:rsid w:val="00C1172F"/>
    <w:rsid w:val="00C12376"/>
    <w:rsid w:val="00C139DF"/>
    <w:rsid w:val="00C13ACF"/>
    <w:rsid w:val="00C14775"/>
    <w:rsid w:val="00C148C0"/>
    <w:rsid w:val="00C14906"/>
    <w:rsid w:val="00C149B8"/>
    <w:rsid w:val="00C14B51"/>
    <w:rsid w:val="00C15206"/>
    <w:rsid w:val="00C15571"/>
    <w:rsid w:val="00C156A2"/>
    <w:rsid w:val="00C157B2"/>
    <w:rsid w:val="00C15853"/>
    <w:rsid w:val="00C1630A"/>
    <w:rsid w:val="00C17360"/>
    <w:rsid w:val="00C1777C"/>
    <w:rsid w:val="00C17856"/>
    <w:rsid w:val="00C17B3E"/>
    <w:rsid w:val="00C20159"/>
    <w:rsid w:val="00C201AB"/>
    <w:rsid w:val="00C203DB"/>
    <w:rsid w:val="00C205C8"/>
    <w:rsid w:val="00C20CD0"/>
    <w:rsid w:val="00C20DAF"/>
    <w:rsid w:val="00C2213B"/>
    <w:rsid w:val="00C22176"/>
    <w:rsid w:val="00C2269E"/>
    <w:rsid w:val="00C23363"/>
    <w:rsid w:val="00C23B28"/>
    <w:rsid w:val="00C23CDC"/>
    <w:rsid w:val="00C255F1"/>
    <w:rsid w:val="00C262A7"/>
    <w:rsid w:val="00C263B4"/>
    <w:rsid w:val="00C26943"/>
    <w:rsid w:val="00C302C9"/>
    <w:rsid w:val="00C30930"/>
    <w:rsid w:val="00C313F8"/>
    <w:rsid w:val="00C31D4F"/>
    <w:rsid w:val="00C32436"/>
    <w:rsid w:val="00C329B3"/>
    <w:rsid w:val="00C32E5F"/>
    <w:rsid w:val="00C3301B"/>
    <w:rsid w:val="00C3380F"/>
    <w:rsid w:val="00C33836"/>
    <w:rsid w:val="00C34033"/>
    <w:rsid w:val="00C34B86"/>
    <w:rsid w:val="00C34CFD"/>
    <w:rsid w:val="00C3583E"/>
    <w:rsid w:val="00C35B0A"/>
    <w:rsid w:val="00C3655B"/>
    <w:rsid w:val="00C36679"/>
    <w:rsid w:val="00C3698D"/>
    <w:rsid w:val="00C36B00"/>
    <w:rsid w:val="00C36CF1"/>
    <w:rsid w:val="00C36D02"/>
    <w:rsid w:val="00C378BA"/>
    <w:rsid w:val="00C37D33"/>
    <w:rsid w:val="00C4065D"/>
    <w:rsid w:val="00C40B52"/>
    <w:rsid w:val="00C414B6"/>
    <w:rsid w:val="00C42982"/>
    <w:rsid w:val="00C42DBC"/>
    <w:rsid w:val="00C432AB"/>
    <w:rsid w:val="00C4342F"/>
    <w:rsid w:val="00C43785"/>
    <w:rsid w:val="00C43A89"/>
    <w:rsid w:val="00C44326"/>
    <w:rsid w:val="00C444A5"/>
    <w:rsid w:val="00C445A9"/>
    <w:rsid w:val="00C45365"/>
    <w:rsid w:val="00C45424"/>
    <w:rsid w:val="00C45531"/>
    <w:rsid w:val="00C4572F"/>
    <w:rsid w:val="00C45912"/>
    <w:rsid w:val="00C463DF"/>
    <w:rsid w:val="00C46987"/>
    <w:rsid w:val="00C46CBB"/>
    <w:rsid w:val="00C4729E"/>
    <w:rsid w:val="00C50086"/>
    <w:rsid w:val="00C50521"/>
    <w:rsid w:val="00C50B8C"/>
    <w:rsid w:val="00C50F19"/>
    <w:rsid w:val="00C511D5"/>
    <w:rsid w:val="00C5141F"/>
    <w:rsid w:val="00C51649"/>
    <w:rsid w:val="00C52020"/>
    <w:rsid w:val="00C52521"/>
    <w:rsid w:val="00C53482"/>
    <w:rsid w:val="00C53DAD"/>
    <w:rsid w:val="00C55138"/>
    <w:rsid w:val="00C552EA"/>
    <w:rsid w:val="00C56EA6"/>
    <w:rsid w:val="00C57331"/>
    <w:rsid w:val="00C57923"/>
    <w:rsid w:val="00C57A80"/>
    <w:rsid w:val="00C603FB"/>
    <w:rsid w:val="00C60B0D"/>
    <w:rsid w:val="00C60E09"/>
    <w:rsid w:val="00C612A4"/>
    <w:rsid w:val="00C612EE"/>
    <w:rsid w:val="00C6193E"/>
    <w:rsid w:val="00C62D72"/>
    <w:rsid w:val="00C62F90"/>
    <w:rsid w:val="00C635AA"/>
    <w:rsid w:val="00C63B01"/>
    <w:rsid w:val="00C63D58"/>
    <w:rsid w:val="00C642CC"/>
    <w:rsid w:val="00C6456A"/>
    <w:rsid w:val="00C64884"/>
    <w:rsid w:val="00C649EE"/>
    <w:rsid w:val="00C64CA6"/>
    <w:rsid w:val="00C65F84"/>
    <w:rsid w:val="00C66856"/>
    <w:rsid w:val="00C67253"/>
    <w:rsid w:val="00C67627"/>
    <w:rsid w:val="00C67885"/>
    <w:rsid w:val="00C67BB3"/>
    <w:rsid w:val="00C7003D"/>
    <w:rsid w:val="00C700ED"/>
    <w:rsid w:val="00C704D6"/>
    <w:rsid w:val="00C70B4D"/>
    <w:rsid w:val="00C711F7"/>
    <w:rsid w:val="00C71892"/>
    <w:rsid w:val="00C71A35"/>
    <w:rsid w:val="00C71EBD"/>
    <w:rsid w:val="00C727F6"/>
    <w:rsid w:val="00C72909"/>
    <w:rsid w:val="00C72CB3"/>
    <w:rsid w:val="00C73027"/>
    <w:rsid w:val="00C73C24"/>
    <w:rsid w:val="00C73D76"/>
    <w:rsid w:val="00C74649"/>
    <w:rsid w:val="00C74712"/>
    <w:rsid w:val="00C74F35"/>
    <w:rsid w:val="00C74F92"/>
    <w:rsid w:val="00C75776"/>
    <w:rsid w:val="00C75C4D"/>
    <w:rsid w:val="00C75F74"/>
    <w:rsid w:val="00C761F7"/>
    <w:rsid w:val="00C7686E"/>
    <w:rsid w:val="00C76C18"/>
    <w:rsid w:val="00C76D40"/>
    <w:rsid w:val="00C77D75"/>
    <w:rsid w:val="00C80267"/>
    <w:rsid w:val="00C80295"/>
    <w:rsid w:val="00C80412"/>
    <w:rsid w:val="00C80785"/>
    <w:rsid w:val="00C80DED"/>
    <w:rsid w:val="00C80E78"/>
    <w:rsid w:val="00C81151"/>
    <w:rsid w:val="00C81299"/>
    <w:rsid w:val="00C814D0"/>
    <w:rsid w:val="00C819BB"/>
    <w:rsid w:val="00C81E8D"/>
    <w:rsid w:val="00C82685"/>
    <w:rsid w:val="00C82BB0"/>
    <w:rsid w:val="00C82CAE"/>
    <w:rsid w:val="00C82FEF"/>
    <w:rsid w:val="00C8351C"/>
    <w:rsid w:val="00C84019"/>
    <w:rsid w:val="00C84418"/>
    <w:rsid w:val="00C8482F"/>
    <w:rsid w:val="00C84ACF"/>
    <w:rsid w:val="00C84B17"/>
    <w:rsid w:val="00C84FDE"/>
    <w:rsid w:val="00C86023"/>
    <w:rsid w:val="00C860A0"/>
    <w:rsid w:val="00C86159"/>
    <w:rsid w:val="00C8635F"/>
    <w:rsid w:val="00C86FBE"/>
    <w:rsid w:val="00C873D9"/>
    <w:rsid w:val="00C87B40"/>
    <w:rsid w:val="00C87B49"/>
    <w:rsid w:val="00C908BE"/>
    <w:rsid w:val="00C90D77"/>
    <w:rsid w:val="00C911A7"/>
    <w:rsid w:val="00C9221B"/>
    <w:rsid w:val="00C922C6"/>
    <w:rsid w:val="00C92483"/>
    <w:rsid w:val="00C927DB"/>
    <w:rsid w:val="00C93925"/>
    <w:rsid w:val="00C94363"/>
    <w:rsid w:val="00C945C6"/>
    <w:rsid w:val="00C958B6"/>
    <w:rsid w:val="00C962A4"/>
    <w:rsid w:val="00C96ECA"/>
    <w:rsid w:val="00C96EE6"/>
    <w:rsid w:val="00C9701B"/>
    <w:rsid w:val="00C9794B"/>
    <w:rsid w:val="00CA0EA5"/>
    <w:rsid w:val="00CA11A3"/>
    <w:rsid w:val="00CA18B8"/>
    <w:rsid w:val="00CA1C24"/>
    <w:rsid w:val="00CA1DE2"/>
    <w:rsid w:val="00CA2116"/>
    <w:rsid w:val="00CA23F3"/>
    <w:rsid w:val="00CA2F67"/>
    <w:rsid w:val="00CA3218"/>
    <w:rsid w:val="00CA332A"/>
    <w:rsid w:val="00CA3605"/>
    <w:rsid w:val="00CA43B5"/>
    <w:rsid w:val="00CA468A"/>
    <w:rsid w:val="00CA49A7"/>
    <w:rsid w:val="00CA50F7"/>
    <w:rsid w:val="00CA5151"/>
    <w:rsid w:val="00CA522F"/>
    <w:rsid w:val="00CA5345"/>
    <w:rsid w:val="00CA54AE"/>
    <w:rsid w:val="00CA58CA"/>
    <w:rsid w:val="00CA62E7"/>
    <w:rsid w:val="00CA680B"/>
    <w:rsid w:val="00CA6956"/>
    <w:rsid w:val="00CA6CA3"/>
    <w:rsid w:val="00CA77A3"/>
    <w:rsid w:val="00CA78E9"/>
    <w:rsid w:val="00CA7E43"/>
    <w:rsid w:val="00CB0137"/>
    <w:rsid w:val="00CB121D"/>
    <w:rsid w:val="00CB1CC4"/>
    <w:rsid w:val="00CB1EED"/>
    <w:rsid w:val="00CB240E"/>
    <w:rsid w:val="00CB2964"/>
    <w:rsid w:val="00CB3476"/>
    <w:rsid w:val="00CB34F5"/>
    <w:rsid w:val="00CB4084"/>
    <w:rsid w:val="00CB4433"/>
    <w:rsid w:val="00CB480F"/>
    <w:rsid w:val="00CB4F47"/>
    <w:rsid w:val="00CB5A36"/>
    <w:rsid w:val="00CB6100"/>
    <w:rsid w:val="00CB6A0F"/>
    <w:rsid w:val="00CB6A17"/>
    <w:rsid w:val="00CB722A"/>
    <w:rsid w:val="00CB78FC"/>
    <w:rsid w:val="00CB7CD6"/>
    <w:rsid w:val="00CC0EE5"/>
    <w:rsid w:val="00CC13B1"/>
    <w:rsid w:val="00CC141D"/>
    <w:rsid w:val="00CC2185"/>
    <w:rsid w:val="00CC3492"/>
    <w:rsid w:val="00CC4025"/>
    <w:rsid w:val="00CC6236"/>
    <w:rsid w:val="00CC77F0"/>
    <w:rsid w:val="00CC7B12"/>
    <w:rsid w:val="00CD026F"/>
    <w:rsid w:val="00CD059E"/>
    <w:rsid w:val="00CD0A86"/>
    <w:rsid w:val="00CD1DCF"/>
    <w:rsid w:val="00CD2230"/>
    <w:rsid w:val="00CD25C1"/>
    <w:rsid w:val="00CD30C0"/>
    <w:rsid w:val="00CD3271"/>
    <w:rsid w:val="00CD36AA"/>
    <w:rsid w:val="00CD3C63"/>
    <w:rsid w:val="00CD3FE4"/>
    <w:rsid w:val="00CD56B5"/>
    <w:rsid w:val="00CD5A17"/>
    <w:rsid w:val="00CD6038"/>
    <w:rsid w:val="00CD747F"/>
    <w:rsid w:val="00CD78D2"/>
    <w:rsid w:val="00CD7AB8"/>
    <w:rsid w:val="00CE1003"/>
    <w:rsid w:val="00CE1190"/>
    <w:rsid w:val="00CE189A"/>
    <w:rsid w:val="00CE1DE2"/>
    <w:rsid w:val="00CE28E2"/>
    <w:rsid w:val="00CE33D6"/>
    <w:rsid w:val="00CE3878"/>
    <w:rsid w:val="00CE38E9"/>
    <w:rsid w:val="00CE4721"/>
    <w:rsid w:val="00CE4731"/>
    <w:rsid w:val="00CE48CC"/>
    <w:rsid w:val="00CE5A2C"/>
    <w:rsid w:val="00CE6042"/>
    <w:rsid w:val="00CE6554"/>
    <w:rsid w:val="00CE6818"/>
    <w:rsid w:val="00CE6E20"/>
    <w:rsid w:val="00CE74C1"/>
    <w:rsid w:val="00CE78D9"/>
    <w:rsid w:val="00CE7D1B"/>
    <w:rsid w:val="00CF05C4"/>
    <w:rsid w:val="00CF075B"/>
    <w:rsid w:val="00CF0960"/>
    <w:rsid w:val="00CF09FA"/>
    <w:rsid w:val="00CF0A0A"/>
    <w:rsid w:val="00CF0E71"/>
    <w:rsid w:val="00CF1278"/>
    <w:rsid w:val="00CF1EDD"/>
    <w:rsid w:val="00CF245C"/>
    <w:rsid w:val="00CF28DC"/>
    <w:rsid w:val="00CF3338"/>
    <w:rsid w:val="00CF3876"/>
    <w:rsid w:val="00CF3A96"/>
    <w:rsid w:val="00CF3DFC"/>
    <w:rsid w:val="00CF4914"/>
    <w:rsid w:val="00CF4D39"/>
    <w:rsid w:val="00CF4E06"/>
    <w:rsid w:val="00CF5137"/>
    <w:rsid w:val="00CF542C"/>
    <w:rsid w:val="00CF544E"/>
    <w:rsid w:val="00CF5610"/>
    <w:rsid w:val="00CF597A"/>
    <w:rsid w:val="00CF5AA1"/>
    <w:rsid w:val="00CF6222"/>
    <w:rsid w:val="00CF640F"/>
    <w:rsid w:val="00CF643E"/>
    <w:rsid w:val="00CF66C0"/>
    <w:rsid w:val="00CF717A"/>
    <w:rsid w:val="00CF76ED"/>
    <w:rsid w:val="00D002D7"/>
    <w:rsid w:val="00D01D79"/>
    <w:rsid w:val="00D01F6F"/>
    <w:rsid w:val="00D023C2"/>
    <w:rsid w:val="00D0249B"/>
    <w:rsid w:val="00D0275F"/>
    <w:rsid w:val="00D02AC0"/>
    <w:rsid w:val="00D02E5C"/>
    <w:rsid w:val="00D02F42"/>
    <w:rsid w:val="00D039E8"/>
    <w:rsid w:val="00D03B11"/>
    <w:rsid w:val="00D03B3E"/>
    <w:rsid w:val="00D0439B"/>
    <w:rsid w:val="00D04D5E"/>
    <w:rsid w:val="00D05067"/>
    <w:rsid w:val="00D055AC"/>
    <w:rsid w:val="00D05BAE"/>
    <w:rsid w:val="00D05DF1"/>
    <w:rsid w:val="00D05EFC"/>
    <w:rsid w:val="00D06C2B"/>
    <w:rsid w:val="00D07A9E"/>
    <w:rsid w:val="00D07B18"/>
    <w:rsid w:val="00D1072C"/>
    <w:rsid w:val="00D10A08"/>
    <w:rsid w:val="00D11968"/>
    <w:rsid w:val="00D11C76"/>
    <w:rsid w:val="00D121DA"/>
    <w:rsid w:val="00D12B8C"/>
    <w:rsid w:val="00D12C1F"/>
    <w:rsid w:val="00D146FB"/>
    <w:rsid w:val="00D14D91"/>
    <w:rsid w:val="00D14E06"/>
    <w:rsid w:val="00D14F4B"/>
    <w:rsid w:val="00D15052"/>
    <w:rsid w:val="00D15269"/>
    <w:rsid w:val="00D161ED"/>
    <w:rsid w:val="00D17A8C"/>
    <w:rsid w:val="00D17F19"/>
    <w:rsid w:val="00D211BB"/>
    <w:rsid w:val="00D21BCF"/>
    <w:rsid w:val="00D222E4"/>
    <w:rsid w:val="00D22E87"/>
    <w:rsid w:val="00D22EDF"/>
    <w:rsid w:val="00D23271"/>
    <w:rsid w:val="00D245F6"/>
    <w:rsid w:val="00D24EA6"/>
    <w:rsid w:val="00D24F88"/>
    <w:rsid w:val="00D25054"/>
    <w:rsid w:val="00D2522D"/>
    <w:rsid w:val="00D254D7"/>
    <w:rsid w:val="00D27152"/>
    <w:rsid w:val="00D27174"/>
    <w:rsid w:val="00D2767F"/>
    <w:rsid w:val="00D276BF"/>
    <w:rsid w:val="00D27EC7"/>
    <w:rsid w:val="00D30C15"/>
    <w:rsid w:val="00D30EA8"/>
    <w:rsid w:val="00D30FAB"/>
    <w:rsid w:val="00D31496"/>
    <w:rsid w:val="00D31CF1"/>
    <w:rsid w:val="00D32384"/>
    <w:rsid w:val="00D323DA"/>
    <w:rsid w:val="00D326D3"/>
    <w:rsid w:val="00D326F0"/>
    <w:rsid w:val="00D32814"/>
    <w:rsid w:val="00D32889"/>
    <w:rsid w:val="00D33164"/>
    <w:rsid w:val="00D3333A"/>
    <w:rsid w:val="00D3336A"/>
    <w:rsid w:val="00D34AA9"/>
    <w:rsid w:val="00D34E3A"/>
    <w:rsid w:val="00D352B3"/>
    <w:rsid w:val="00D35856"/>
    <w:rsid w:val="00D3650F"/>
    <w:rsid w:val="00D36871"/>
    <w:rsid w:val="00D37238"/>
    <w:rsid w:val="00D37430"/>
    <w:rsid w:val="00D37612"/>
    <w:rsid w:val="00D37B86"/>
    <w:rsid w:val="00D40728"/>
    <w:rsid w:val="00D4117F"/>
    <w:rsid w:val="00D418E9"/>
    <w:rsid w:val="00D419C2"/>
    <w:rsid w:val="00D41D2B"/>
    <w:rsid w:val="00D42FCB"/>
    <w:rsid w:val="00D43B7D"/>
    <w:rsid w:val="00D44303"/>
    <w:rsid w:val="00D45151"/>
    <w:rsid w:val="00D459B1"/>
    <w:rsid w:val="00D45A0F"/>
    <w:rsid w:val="00D45B9A"/>
    <w:rsid w:val="00D45ECF"/>
    <w:rsid w:val="00D47427"/>
    <w:rsid w:val="00D47541"/>
    <w:rsid w:val="00D4762C"/>
    <w:rsid w:val="00D47EBB"/>
    <w:rsid w:val="00D50487"/>
    <w:rsid w:val="00D50AA6"/>
    <w:rsid w:val="00D51CAC"/>
    <w:rsid w:val="00D51CEA"/>
    <w:rsid w:val="00D51EC3"/>
    <w:rsid w:val="00D52271"/>
    <w:rsid w:val="00D52614"/>
    <w:rsid w:val="00D526B1"/>
    <w:rsid w:val="00D527C3"/>
    <w:rsid w:val="00D52979"/>
    <w:rsid w:val="00D52BE9"/>
    <w:rsid w:val="00D535C2"/>
    <w:rsid w:val="00D54186"/>
    <w:rsid w:val="00D54282"/>
    <w:rsid w:val="00D56185"/>
    <w:rsid w:val="00D56653"/>
    <w:rsid w:val="00D56CA5"/>
    <w:rsid w:val="00D57524"/>
    <w:rsid w:val="00D600E9"/>
    <w:rsid w:val="00D610D1"/>
    <w:rsid w:val="00D61270"/>
    <w:rsid w:val="00D61CD5"/>
    <w:rsid w:val="00D639CE"/>
    <w:rsid w:val="00D63A9F"/>
    <w:rsid w:val="00D6453A"/>
    <w:rsid w:val="00D647C6"/>
    <w:rsid w:val="00D6520F"/>
    <w:rsid w:val="00D65C27"/>
    <w:rsid w:val="00D66615"/>
    <w:rsid w:val="00D66FAA"/>
    <w:rsid w:val="00D6745E"/>
    <w:rsid w:val="00D674F3"/>
    <w:rsid w:val="00D67B8E"/>
    <w:rsid w:val="00D70AD3"/>
    <w:rsid w:val="00D712F9"/>
    <w:rsid w:val="00D717A6"/>
    <w:rsid w:val="00D71E78"/>
    <w:rsid w:val="00D720D1"/>
    <w:rsid w:val="00D723B3"/>
    <w:rsid w:val="00D725F7"/>
    <w:rsid w:val="00D72AAA"/>
    <w:rsid w:val="00D72BCC"/>
    <w:rsid w:val="00D7401E"/>
    <w:rsid w:val="00D743CE"/>
    <w:rsid w:val="00D7455F"/>
    <w:rsid w:val="00D74ED0"/>
    <w:rsid w:val="00D756CC"/>
    <w:rsid w:val="00D7604E"/>
    <w:rsid w:val="00D76143"/>
    <w:rsid w:val="00D768DB"/>
    <w:rsid w:val="00D769A3"/>
    <w:rsid w:val="00D770CB"/>
    <w:rsid w:val="00D771DA"/>
    <w:rsid w:val="00D7734F"/>
    <w:rsid w:val="00D77422"/>
    <w:rsid w:val="00D775C5"/>
    <w:rsid w:val="00D776D2"/>
    <w:rsid w:val="00D77828"/>
    <w:rsid w:val="00D77B63"/>
    <w:rsid w:val="00D80445"/>
    <w:rsid w:val="00D80499"/>
    <w:rsid w:val="00D806B9"/>
    <w:rsid w:val="00D80FD4"/>
    <w:rsid w:val="00D82C9A"/>
    <w:rsid w:val="00D82CE0"/>
    <w:rsid w:val="00D82D80"/>
    <w:rsid w:val="00D835AC"/>
    <w:rsid w:val="00D83B97"/>
    <w:rsid w:val="00D83DA0"/>
    <w:rsid w:val="00D841A7"/>
    <w:rsid w:val="00D84326"/>
    <w:rsid w:val="00D8441B"/>
    <w:rsid w:val="00D84767"/>
    <w:rsid w:val="00D8540C"/>
    <w:rsid w:val="00D85894"/>
    <w:rsid w:val="00D85BE4"/>
    <w:rsid w:val="00D85CD3"/>
    <w:rsid w:val="00D868C3"/>
    <w:rsid w:val="00D869EE"/>
    <w:rsid w:val="00D86BC1"/>
    <w:rsid w:val="00D87075"/>
    <w:rsid w:val="00D879F8"/>
    <w:rsid w:val="00D87E64"/>
    <w:rsid w:val="00D87E83"/>
    <w:rsid w:val="00D87F10"/>
    <w:rsid w:val="00D901D4"/>
    <w:rsid w:val="00D90391"/>
    <w:rsid w:val="00D904A4"/>
    <w:rsid w:val="00D9060E"/>
    <w:rsid w:val="00D923D5"/>
    <w:rsid w:val="00D929D3"/>
    <w:rsid w:val="00D9339C"/>
    <w:rsid w:val="00D938C8"/>
    <w:rsid w:val="00D938CC"/>
    <w:rsid w:val="00D94468"/>
    <w:rsid w:val="00D9450C"/>
    <w:rsid w:val="00D9465A"/>
    <w:rsid w:val="00D94CC2"/>
    <w:rsid w:val="00D94E20"/>
    <w:rsid w:val="00D954A8"/>
    <w:rsid w:val="00D955A9"/>
    <w:rsid w:val="00D95E8A"/>
    <w:rsid w:val="00D96404"/>
    <w:rsid w:val="00D97D08"/>
    <w:rsid w:val="00DA00C0"/>
    <w:rsid w:val="00DA0267"/>
    <w:rsid w:val="00DA0294"/>
    <w:rsid w:val="00DA1759"/>
    <w:rsid w:val="00DA1879"/>
    <w:rsid w:val="00DA1DD5"/>
    <w:rsid w:val="00DA274D"/>
    <w:rsid w:val="00DA285A"/>
    <w:rsid w:val="00DA29A4"/>
    <w:rsid w:val="00DA2F23"/>
    <w:rsid w:val="00DA3234"/>
    <w:rsid w:val="00DA3725"/>
    <w:rsid w:val="00DA3B30"/>
    <w:rsid w:val="00DA3C4D"/>
    <w:rsid w:val="00DA3F28"/>
    <w:rsid w:val="00DA3FA7"/>
    <w:rsid w:val="00DA4C1F"/>
    <w:rsid w:val="00DA5008"/>
    <w:rsid w:val="00DA5615"/>
    <w:rsid w:val="00DA653A"/>
    <w:rsid w:val="00DA69BC"/>
    <w:rsid w:val="00DA69E8"/>
    <w:rsid w:val="00DA6ED5"/>
    <w:rsid w:val="00DA72D5"/>
    <w:rsid w:val="00DA747E"/>
    <w:rsid w:val="00DA7FB6"/>
    <w:rsid w:val="00DB066E"/>
    <w:rsid w:val="00DB0EBE"/>
    <w:rsid w:val="00DB1C2A"/>
    <w:rsid w:val="00DB1D06"/>
    <w:rsid w:val="00DB1FCD"/>
    <w:rsid w:val="00DB317F"/>
    <w:rsid w:val="00DB404F"/>
    <w:rsid w:val="00DB43E2"/>
    <w:rsid w:val="00DB4558"/>
    <w:rsid w:val="00DB456A"/>
    <w:rsid w:val="00DB4642"/>
    <w:rsid w:val="00DB4D5F"/>
    <w:rsid w:val="00DB4E79"/>
    <w:rsid w:val="00DB55A1"/>
    <w:rsid w:val="00DB6401"/>
    <w:rsid w:val="00DB6E45"/>
    <w:rsid w:val="00DB758A"/>
    <w:rsid w:val="00DB7E34"/>
    <w:rsid w:val="00DB7FB7"/>
    <w:rsid w:val="00DC00F2"/>
    <w:rsid w:val="00DC0477"/>
    <w:rsid w:val="00DC0C45"/>
    <w:rsid w:val="00DC1237"/>
    <w:rsid w:val="00DC1B4C"/>
    <w:rsid w:val="00DC1B7D"/>
    <w:rsid w:val="00DC2121"/>
    <w:rsid w:val="00DC218D"/>
    <w:rsid w:val="00DC2312"/>
    <w:rsid w:val="00DC2559"/>
    <w:rsid w:val="00DC28C4"/>
    <w:rsid w:val="00DC2F96"/>
    <w:rsid w:val="00DC3AA4"/>
    <w:rsid w:val="00DC3E9D"/>
    <w:rsid w:val="00DC3ED7"/>
    <w:rsid w:val="00DC3F5E"/>
    <w:rsid w:val="00DC497E"/>
    <w:rsid w:val="00DC4D2B"/>
    <w:rsid w:val="00DC50C8"/>
    <w:rsid w:val="00DC50F3"/>
    <w:rsid w:val="00DC6138"/>
    <w:rsid w:val="00DC6322"/>
    <w:rsid w:val="00DC6AB6"/>
    <w:rsid w:val="00DC6FB1"/>
    <w:rsid w:val="00DC6FCD"/>
    <w:rsid w:val="00DC7158"/>
    <w:rsid w:val="00DC7946"/>
    <w:rsid w:val="00DC7A03"/>
    <w:rsid w:val="00DD0FA3"/>
    <w:rsid w:val="00DD11DE"/>
    <w:rsid w:val="00DD1663"/>
    <w:rsid w:val="00DD21C3"/>
    <w:rsid w:val="00DD2CD1"/>
    <w:rsid w:val="00DD35AA"/>
    <w:rsid w:val="00DD38D4"/>
    <w:rsid w:val="00DD4196"/>
    <w:rsid w:val="00DD4318"/>
    <w:rsid w:val="00DD4762"/>
    <w:rsid w:val="00DD5DDA"/>
    <w:rsid w:val="00DD6B96"/>
    <w:rsid w:val="00DD6F40"/>
    <w:rsid w:val="00DD71D4"/>
    <w:rsid w:val="00DD769F"/>
    <w:rsid w:val="00DD773F"/>
    <w:rsid w:val="00DD77B0"/>
    <w:rsid w:val="00DD7970"/>
    <w:rsid w:val="00DD7ADB"/>
    <w:rsid w:val="00DE094B"/>
    <w:rsid w:val="00DE1FD5"/>
    <w:rsid w:val="00DE2DA4"/>
    <w:rsid w:val="00DE3A4B"/>
    <w:rsid w:val="00DE3C73"/>
    <w:rsid w:val="00DE491E"/>
    <w:rsid w:val="00DE4B57"/>
    <w:rsid w:val="00DE52F5"/>
    <w:rsid w:val="00DE5AB2"/>
    <w:rsid w:val="00DE5C04"/>
    <w:rsid w:val="00DE6184"/>
    <w:rsid w:val="00DE6509"/>
    <w:rsid w:val="00DE657F"/>
    <w:rsid w:val="00DE65AB"/>
    <w:rsid w:val="00DE7371"/>
    <w:rsid w:val="00DF04DE"/>
    <w:rsid w:val="00DF06D7"/>
    <w:rsid w:val="00DF08A8"/>
    <w:rsid w:val="00DF0AC0"/>
    <w:rsid w:val="00DF0C19"/>
    <w:rsid w:val="00DF0C49"/>
    <w:rsid w:val="00DF1126"/>
    <w:rsid w:val="00DF1404"/>
    <w:rsid w:val="00DF2400"/>
    <w:rsid w:val="00DF273A"/>
    <w:rsid w:val="00DF286F"/>
    <w:rsid w:val="00DF3533"/>
    <w:rsid w:val="00DF393E"/>
    <w:rsid w:val="00DF3B0C"/>
    <w:rsid w:val="00DF3F9E"/>
    <w:rsid w:val="00DF4AB7"/>
    <w:rsid w:val="00DF5286"/>
    <w:rsid w:val="00DF580B"/>
    <w:rsid w:val="00DF5E59"/>
    <w:rsid w:val="00DF6649"/>
    <w:rsid w:val="00DF6A86"/>
    <w:rsid w:val="00DF6D3D"/>
    <w:rsid w:val="00DF73B2"/>
    <w:rsid w:val="00DF7567"/>
    <w:rsid w:val="00DF7F56"/>
    <w:rsid w:val="00E010F1"/>
    <w:rsid w:val="00E01908"/>
    <w:rsid w:val="00E01B4B"/>
    <w:rsid w:val="00E01BF0"/>
    <w:rsid w:val="00E01C5E"/>
    <w:rsid w:val="00E02476"/>
    <w:rsid w:val="00E024BC"/>
    <w:rsid w:val="00E02865"/>
    <w:rsid w:val="00E02D9F"/>
    <w:rsid w:val="00E03AF2"/>
    <w:rsid w:val="00E04C21"/>
    <w:rsid w:val="00E053B1"/>
    <w:rsid w:val="00E057FC"/>
    <w:rsid w:val="00E05CBA"/>
    <w:rsid w:val="00E0639C"/>
    <w:rsid w:val="00E06C9D"/>
    <w:rsid w:val="00E0701A"/>
    <w:rsid w:val="00E072B5"/>
    <w:rsid w:val="00E07BEE"/>
    <w:rsid w:val="00E07D01"/>
    <w:rsid w:val="00E07D98"/>
    <w:rsid w:val="00E10167"/>
    <w:rsid w:val="00E109A2"/>
    <w:rsid w:val="00E10C35"/>
    <w:rsid w:val="00E110AD"/>
    <w:rsid w:val="00E11120"/>
    <w:rsid w:val="00E118A4"/>
    <w:rsid w:val="00E123DA"/>
    <w:rsid w:val="00E12847"/>
    <w:rsid w:val="00E1285E"/>
    <w:rsid w:val="00E12C50"/>
    <w:rsid w:val="00E1443E"/>
    <w:rsid w:val="00E148A9"/>
    <w:rsid w:val="00E15120"/>
    <w:rsid w:val="00E1522F"/>
    <w:rsid w:val="00E15F35"/>
    <w:rsid w:val="00E162EC"/>
    <w:rsid w:val="00E16D9F"/>
    <w:rsid w:val="00E1725B"/>
    <w:rsid w:val="00E17284"/>
    <w:rsid w:val="00E17677"/>
    <w:rsid w:val="00E179D8"/>
    <w:rsid w:val="00E2030F"/>
    <w:rsid w:val="00E20B28"/>
    <w:rsid w:val="00E20EF0"/>
    <w:rsid w:val="00E20FB6"/>
    <w:rsid w:val="00E2124A"/>
    <w:rsid w:val="00E216D9"/>
    <w:rsid w:val="00E21810"/>
    <w:rsid w:val="00E22215"/>
    <w:rsid w:val="00E22FA5"/>
    <w:rsid w:val="00E244F2"/>
    <w:rsid w:val="00E2535D"/>
    <w:rsid w:val="00E258AE"/>
    <w:rsid w:val="00E25A73"/>
    <w:rsid w:val="00E25E33"/>
    <w:rsid w:val="00E260CF"/>
    <w:rsid w:val="00E2618F"/>
    <w:rsid w:val="00E26422"/>
    <w:rsid w:val="00E270CF"/>
    <w:rsid w:val="00E27285"/>
    <w:rsid w:val="00E278A6"/>
    <w:rsid w:val="00E27BCC"/>
    <w:rsid w:val="00E314A9"/>
    <w:rsid w:val="00E32223"/>
    <w:rsid w:val="00E32613"/>
    <w:rsid w:val="00E3281C"/>
    <w:rsid w:val="00E32E19"/>
    <w:rsid w:val="00E336FE"/>
    <w:rsid w:val="00E337A3"/>
    <w:rsid w:val="00E3382E"/>
    <w:rsid w:val="00E34DA2"/>
    <w:rsid w:val="00E353BE"/>
    <w:rsid w:val="00E35F29"/>
    <w:rsid w:val="00E360C3"/>
    <w:rsid w:val="00E367CC"/>
    <w:rsid w:val="00E374C2"/>
    <w:rsid w:val="00E404C5"/>
    <w:rsid w:val="00E4067E"/>
    <w:rsid w:val="00E40D16"/>
    <w:rsid w:val="00E40E50"/>
    <w:rsid w:val="00E413D9"/>
    <w:rsid w:val="00E41D5B"/>
    <w:rsid w:val="00E424AD"/>
    <w:rsid w:val="00E435DD"/>
    <w:rsid w:val="00E43A42"/>
    <w:rsid w:val="00E43AB3"/>
    <w:rsid w:val="00E4540C"/>
    <w:rsid w:val="00E45CBA"/>
    <w:rsid w:val="00E45D64"/>
    <w:rsid w:val="00E46467"/>
    <w:rsid w:val="00E46892"/>
    <w:rsid w:val="00E4697E"/>
    <w:rsid w:val="00E4712B"/>
    <w:rsid w:val="00E47A2D"/>
    <w:rsid w:val="00E47AC5"/>
    <w:rsid w:val="00E47D2E"/>
    <w:rsid w:val="00E50A94"/>
    <w:rsid w:val="00E5102D"/>
    <w:rsid w:val="00E51A30"/>
    <w:rsid w:val="00E51A6A"/>
    <w:rsid w:val="00E51B26"/>
    <w:rsid w:val="00E5213B"/>
    <w:rsid w:val="00E52750"/>
    <w:rsid w:val="00E527C4"/>
    <w:rsid w:val="00E52E18"/>
    <w:rsid w:val="00E533BF"/>
    <w:rsid w:val="00E53401"/>
    <w:rsid w:val="00E53E25"/>
    <w:rsid w:val="00E53F7F"/>
    <w:rsid w:val="00E557EF"/>
    <w:rsid w:val="00E55DAF"/>
    <w:rsid w:val="00E55F00"/>
    <w:rsid w:val="00E55F92"/>
    <w:rsid w:val="00E55FF0"/>
    <w:rsid w:val="00E568BC"/>
    <w:rsid w:val="00E5778F"/>
    <w:rsid w:val="00E578B4"/>
    <w:rsid w:val="00E60126"/>
    <w:rsid w:val="00E60229"/>
    <w:rsid w:val="00E60933"/>
    <w:rsid w:val="00E61053"/>
    <w:rsid w:val="00E615BF"/>
    <w:rsid w:val="00E62664"/>
    <w:rsid w:val="00E627D7"/>
    <w:rsid w:val="00E62865"/>
    <w:rsid w:val="00E63C50"/>
    <w:rsid w:val="00E65965"/>
    <w:rsid w:val="00E65D4D"/>
    <w:rsid w:val="00E6653A"/>
    <w:rsid w:val="00E6688F"/>
    <w:rsid w:val="00E66B39"/>
    <w:rsid w:val="00E66B56"/>
    <w:rsid w:val="00E66B9B"/>
    <w:rsid w:val="00E66BC5"/>
    <w:rsid w:val="00E6730F"/>
    <w:rsid w:val="00E67489"/>
    <w:rsid w:val="00E67BAF"/>
    <w:rsid w:val="00E700AB"/>
    <w:rsid w:val="00E7018B"/>
    <w:rsid w:val="00E70D58"/>
    <w:rsid w:val="00E71BD8"/>
    <w:rsid w:val="00E71FBC"/>
    <w:rsid w:val="00E72045"/>
    <w:rsid w:val="00E732E7"/>
    <w:rsid w:val="00E73415"/>
    <w:rsid w:val="00E738B1"/>
    <w:rsid w:val="00E73984"/>
    <w:rsid w:val="00E73E79"/>
    <w:rsid w:val="00E74004"/>
    <w:rsid w:val="00E7405F"/>
    <w:rsid w:val="00E745EB"/>
    <w:rsid w:val="00E749CB"/>
    <w:rsid w:val="00E74F37"/>
    <w:rsid w:val="00E75673"/>
    <w:rsid w:val="00E759C6"/>
    <w:rsid w:val="00E75ECD"/>
    <w:rsid w:val="00E76B42"/>
    <w:rsid w:val="00E772C2"/>
    <w:rsid w:val="00E805DE"/>
    <w:rsid w:val="00E80DEB"/>
    <w:rsid w:val="00E82602"/>
    <w:rsid w:val="00E8275F"/>
    <w:rsid w:val="00E82AEC"/>
    <w:rsid w:val="00E82D2D"/>
    <w:rsid w:val="00E82DA1"/>
    <w:rsid w:val="00E83429"/>
    <w:rsid w:val="00E85AC6"/>
    <w:rsid w:val="00E8636D"/>
    <w:rsid w:val="00E86BEC"/>
    <w:rsid w:val="00E8720E"/>
    <w:rsid w:val="00E90220"/>
    <w:rsid w:val="00E903A7"/>
    <w:rsid w:val="00E903CF"/>
    <w:rsid w:val="00E904EA"/>
    <w:rsid w:val="00E9065F"/>
    <w:rsid w:val="00E90AE4"/>
    <w:rsid w:val="00E90DCA"/>
    <w:rsid w:val="00E91D41"/>
    <w:rsid w:val="00E92216"/>
    <w:rsid w:val="00E924D0"/>
    <w:rsid w:val="00E93CFE"/>
    <w:rsid w:val="00E94581"/>
    <w:rsid w:val="00E94AAA"/>
    <w:rsid w:val="00E9616E"/>
    <w:rsid w:val="00E9621D"/>
    <w:rsid w:val="00E966AD"/>
    <w:rsid w:val="00E968FE"/>
    <w:rsid w:val="00E96948"/>
    <w:rsid w:val="00EA045C"/>
    <w:rsid w:val="00EA0541"/>
    <w:rsid w:val="00EA1838"/>
    <w:rsid w:val="00EA1AC6"/>
    <w:rsid w:val="00EA29D6"/>
    <w:rsid w:val="00EA35BF"/>
    <w:rsid w:val="00EA395D"/>
    <w:rsid w:val="00EA3C7F"/>
    <w:rsid w:val="00EA4E79"/>
    <w:rsid w:val="00EA580F"/>
    <w:rsid w:val="00EA5EF5"/>
    <w:rsid w:val="00EA66A7"/>
    <w:rsid w:val="00EA6856"/>
    <w:rsid w:val="00EA6CF3"/>
    <w:rsid w:val="00EA74B0"/>
    <w:rsid w:val="00EB026E"/>
    <w:rsid w:val="00EB0661"/>
    <w:rsid w:val="00EB0845"/>
    <w:rsid w:val="00EB08EB"/>
    <w:rsid w:val="00EB0DE6"/>
    <w:rsid w:val="00EB0FD8"/>
    <w:rsid w:val="00EB17B2"/>
    <w:rsid w:val="00EB18E6"/>
    <w:rsid w:val="00EB1BBE"/>
    <w:rsid w:val="00EB23B1"/>
    <w:rsid w:val="00EB2509"/>
    <w:rsid w:val="00EB297E"/>
    <w:rsid w:val="00EB3337"/>
    <w:rsid w:val="00EB3737"/>
    <w:rsid w:val="00EB3C56"/>
    <w:rsid w:val="00EB3DD4"/>
    <w:rsid w:val="00EB3FA3"/>
    <w:rsid w:val="00EB48B0"/>
    <w:rsid w:val="00EB4DBD"/>
    <w:rsid w:val="00EB4DE1"/>
    <w:rsid w:val="00EB5660"/>
    <w:rsid w:val="00EB57E5"/>
    <w:rsid w:val="00EB5F13"/>
    <w:rsid w:val="00EB76EB"/>
    <w:rsid w:val="00EB7B60"/>
    <w:rsid w:val="00EB7CA6"/>
    <w:rsid w:val="00EB7D71"/>
    <w:rsid w:val="00EC003F"/>
    <w:rsid w:val="00EC0196"/>
    <w:rsid w:val="00EC0FA6"/>
    <w:rsid w:val="00EC2EE5"/>
    <w:rsid w:val="00EC2F0C"/>
    <w:rsid w:val="00EC323A"/>
    <w:rsid w:val="00EC329D"/>
    <w:rsid w:val="00EC3973"/>
    <w:rsid w:val="00EC44C8"/>
    <w:rsid w:val="00EC4912"/>
    <w:rsid w:val="00EC49C4"/>
    <w:rsid w:val="00EC4C89"/>
    <w:rsid w:val="00EC5020"/>
    <w:rsid w:val="00EC53EA"/>
    <w:rsid w:val="00EC593F"/>
    <w:rsid w:val="00EC5B43"/>
    <w:rsid w:val="00EC60B6"/>
    <w:rsid w:val="00EC63B9"/>
    <w:rsid w:val="00EC6E36"/>
    <w:rsid w:val="00EC6FDD"/>
    <w:rsid w:val="00EC76FF"/>
    <w:rsid w:val="00EC7ADC"/>
    <w:rsid w:val="00ED00F1"/>
    <w:rsid w:val="00ED05D0"/>
    <w:rsid w:val="00ED0751"/>
    <w:rsid w:val="00ED07FD"/>
    <w:rsid w:val="00ED08AE"/>
    <w:rsid w:val="00ED0ABB"/>
    <w:rsid w:val="00ED11FE"/>
    <w:rsid w:val="00ED1A94"/>
    <w:rsid w:val="00ED2201"/>
    <w:rsid w:val="00ED253B"/>
    <w:rsid w:val="00ED27F8"/>
    <w:rsid w:val="00ED390B"/>
    <w:rsid w:val="00ED393A"/>
    <w:rsid w:val="00ED3FBB"/>
    <w:rsid w:val="00ED4011"/>
    <w:rsid w:val="00ED4397"/>
    <w:rsid w:val="00ED610F"/>
    <w:rsid w:val="00ED7159"/>
    <w:rsid w:val="00ED7BDA"/>
    <w:rsid w:val="00ED7C33"/>
    <w:rsid w:val="00ED7CA9"/>
    <w:rsid w:val="00ED7FE8"/>
    <w:rsid w:val="00EE0539"/>
    <w:rsid w:val="00EE0750"/>
    <w:rsid w:val="00EE07F3"/>
    <w:rsid w:val="00EE0AB1"/>
    <w:rsid w:val="00EE0E26"/>
    <w:rsid w:val="00EE1901"/>
    <w:rsid w:val="00EE1F0A"/>
    <w:rsid w:val="00EE201B"/>
    <w:rsid w:val="00EE29ED"/>
    <w:rsid w:val="00EE2AE5"/>
    <w:rsid w:val="00EE2BD0"/>
    <w:rsid w:val="00EE2DE7"/>
    <w:rsid w:val="00EE344D"/>
    <w:rsid w:val="00EE382C"/>
    <w:rsid w:val="00EE3974"/>
    <w:rsid w:val="00EE400C"/>
    <w:rsid w:val="00EE43CA"/>
    <w:rsid w:val="00EE4BBC"/>
    <w:rsid w:val="00EE54AC"/>
    <w:rsid w:val="00EE5730"/>
    <w:rsid w:val="00EE5A4D"/>
    <w:rsid w:val="00EE5F9E"/>
    <w:rsid w:val="00EE6CE2"/>
    <w:rsid w:val="00EE70B8"/>
    <w:rsid w:val="00EE74F1"/>
    <w:rsid w:val="00EF0682"/>
    <w:rsid w:val="00EF0AF0"/>
    <w:rsid w:val="00EF1289"/>
    <w:rsid w:val="00EF1537"/>
    <w:rsid w:val="00EF1A08"/>
    <w:rsid w:val="00EF1D22"/>
    <w:rsid w:val="00EF1DBA"/>
    <w:rsid w:val="00EF2057"/>
    <w:rsid w:val="00EF2342"/>
    <w:rsid w:val="00EF258A"/>
    <w:rsid w:val="00EF32B7"/>
    <w:rsid w:val="00EF3528"/>
    <w:rsid w:val="00EF3F0F"/>
    <w:rsid w:val="00EF4025"/>
    <w:rsid w:val="00EF412C"/>
    <w:rsid w:val="00EF424A"/>
    <w:rsid w:val="00EF498E"/>
    <w:rsid w:val="00EF4A16"/>
    <w:rsid w:val="00EF65E6"/>
    <w:rsid w:val="00EF6649"/>
    <w:rsid w:val="00EF6A25"/>
    <w:rsid w:val="00EF791E"/>
    <w:rsid w:val="00EF7D16"/>
    <w:rsid w:val="00F000B0"/>
    <w:rsid w:val="00F014D3"/>
    <w:rsid w:val="00F019FB"/>
    <w:rsid w:val="00F038BA"/>
    <w:rsid w:val="00F04B8C"/>
    <w:rsid w:val="00F04E95"/>
    <w:rsid w:val="00F04F74"/>
    <w:rsid w:val="00F05CB0"/>
    <w:rsid w:val="00F06771"/>
    <w:rsid w:val="00F07335"/>
    <w:rsid w:val="00F07438"/>
    <w:rsid w:val="00F0750B"/>
    <w:rsid w:val="00F07B28"/>
    <w:rsid w:val="00F07C51"/>
    <w:rsid w:val="00F07C5B"/>
    <w:rsid w:val="00F10694"/>
    <w:rsid w:val="00F10898"/>
    <w:rsid w:val="00F10941"/>
    <w:rsid w:val="00F10971"/>
    <w:rsid w:val="00F10BA1"/>
    <w:rsid w:val="00F10FED"/>
    <w:rsid w:val="00F1152C"/>
    <w:rsid w:val="00F11574"/>
    <w:rsid w:val="00F119DC"/>
    <w:rsid w:val="00F125B3"/>
    <w:rsid w:val="00F12677"/>
    <w:rsid w:val="00F12882"/>
    <w:rsid w:val="00F12F23"/>
    <w:rsid w:val="00F1311F"/>
    <w:rsid w:val="00F13162"/>
    <w:rsid w:val="00F13194"/>
    <w:rsid w:val="00F139D4"/>
    <w:rsid w:val="00F13A59"/>
    <w:rsid w:val="00F13AE5"/>
    <w:rsid w:val="00F13F56"/>
    <w:rsid w:val="00F1457F"/>
    <w:rsid w:val="00F146D6"/>
    <w:rsid w:val="00F14B1F"/>
    <w:rsid w:val="00F15057"/>
    <w:rsid w:val="00F15C6C"/>
    <w:rsid w:val="00F168C9"/>
    <w:rsid w:val="00F16A17"/>
    <w:rsid w:val="00F16BCC"/>
    <w:rsid w:val="00F1713B"/>
    <w:rsid w:val="00F206C1"/>
    <w:rsid w:val="00F20937"/>
    <w:rsid w:val="00F21C62"/>
    <w:rsid w:val="00F225D7"/>
    <w:rsid w:val="00F229DE"/>
    <w:rsid w:val="00F22A53"/>
    <w:rsid w:val="00F22D1C"/>
    <w:rsid w:val="00F23E9E"/>
    <w:rsid w:val="00F2422F"/>
    <w:rsid w:val="00F24A6A"/>
    <w:rsid w:val="00F24E43"/>
    <w:rsid w:val="00F250DB"/>
    <w:rsid w:val="00F254AC"/>
    <w:rsid w:val="00F2574C"/>
    <w:rsid w:val="00F25C02"/>
    <w:rsid w:val="00F25DBC"/>
    <w:rsid w:val="00F26119"/>
    <w:rsid w:val="00F2652D"/>
    <w:rsid w:val="00F274A9"/>
    <w:rsid w:val="00F276F9"/>
    <w:rsid w:val="00F279C4"/>
    <w:rsid w:val="00F30744"/>
    <w:rsid w:val="00F328FF"/>
    <w:rsid w:val="00F32BD1"/>
    <w:rsid w:val="00F32FA0"/>
    <w:rsid w:val="00F33D49"/>
    <w:rsid w:val="00F33DF1"/>
    <w:rsid w:val="00F355B1"/>
    <w:rsid w:val="00F36AA8"/>
    <w:rsid w:val="00F36F8F"/>
    <w:rsid w:val="00F37281"/>
    <w:rsid w:val="00F372EA"/>
    <w:rsid w:val="00F3731B"/>
    <w:rsid w:val="00F37FB3"/>
    <w:rsid w:val="00F407BD"/>
    <w:rsid w:val="00F40E0E"/>
    <w:rsid w:val="00F4128B"/>
    <w:rsid w:val="00F4153E"/>
    <w:rsid w:val="00F415B9"/>
    <w:rsid w:val="00F4172F"/>
    <w:rsid w:val="00F41E5A"/>
    <w:rsid w:val="00F42A5C"/>
    <w:rsid w:val="00F42D8B"/>
    <w:rsid w:val="00F441E1"/>
    <w:rsid w:val="00F444F0"/>
    <w:rsid w:val="00F451B2"/>
    <w:rsid w:val="00F4522A"/>
    <w:rsid w:val="00F452B5"/>
    <w:rsid w:val="00F458AE"/>
    <w:rsid w:val="00F45901"/>
    <w:rsid w:val="00F45941"/>
    <w:rsid w:val="00F45B5B"/>
    <w:rsid w:val="00F45C90"/>
    <w:rsid w:val="00F45E44"/>
    <w:rsid w:val="00F45FC3"/>
    <w:rsid w:val="00F460C1"/>
    <w:rsid w:val="00F46FDA"/>
    <w:rsid w:val="00F479A4"/>
    <w:rsid w:val="00F47ABF"/>
    <w:rsid w:val="00F47B07"/>
    <w:rsid w:val="00F50B02"/>
    <w:rsid w:val="00F50FA8"/>
    <w:rsid w:val="00F515E8"/>
    <w:rsid w:val="00F51719"/>
    <w:rsid w:val="00F51F1D"/>
    <w:rsid w:val="00F523CE"/>
    <w:rsid w:val="00F52B8E"/>
    <w:rsid w:val="00F5336A"/>
    <w:rsid w:val="00F5357F"/>
    <w:rsid w:val="00F53AC3"/>
    <w:rsid w:val="00F547EE"/>
    <w:rsid w:val="00F54837"/>
    <w:rsid w:val="00F54C65"/>
    <w:rsid w:val="00F55415"/>
    <w:rsid w:val="00F55A52"/>
    <w:rsid w:val="00F55D5E"/>
    <w:rsid w:val="00F56209"/>
    <w:rsid w:val="00F565E4"/>
    <w:rsid w:val="00F56D25"/>
    <w:rsid w:val="00F576CE"/>
    <w:rsid w:val="00F57947"/>
    <w:rsid w:val="00F57A59"/>
    <w:rsid w:val="00F57FC9"/>
    <w:rsid w:val="00F60206"/>
    <w:rsid w:val="00F6090D"/>
    <w:rsid w:val="00F61B57"/>
    <w:rsid w:val="00F62DDD"/>
    <w:rsid w:val="00F62E09"/>
    <w:rsid w:val="00F62E63"/>
    <w:rsid w:val="00F62EC9"/>
    <w:rsid w:val="00F63C47"/>
    <w:rsid w:val="00F64A96"/>
    <w:rsid w:val="00F656CB"/>
    <w:rsid w:val="00F657AE"/>
    <w:rsid w:val="00F6593A"/>
    <w:rsid w:val="00F659F9"/>
    <w:rsid w:val="00F66FCA"/>
    <w:rsid w:val="00F7070E"/>
    <w:rsid w:val="00F7071B"/>
    <w:rsid w:val="00F71236"/>
    <w:rsid w:val="00F71741"/>
    <w:rsid w:val="00F71921"/>
    <w:rsid w:val="00F724D5"/>
    <w:rsid w:val="00F72915"/>
    <w:rsid w:val="00F734B2"/>
    <w:rsid w:val="00F73BA4"/>
    <w:rsid w:val="00F73ED2"/>
    <w:rsid w:val="00F74712"/>
    <w:rsid w:val="00F751D8"/>
    <w:rsid w:val="00F75446"/>
    <w:rsid w:val="00F7609F"/>
    <w:rsid w:val="00F76648"/>
    <w:rsid w:val="00F76F94"/>
    <w:rsid w:val="00F7717D"/>
    <w:rsid w:val="00F774C8"/>
    <w:rsid w:val="00F800C8"/>
    <w:rsid w:val="00F80E29"/>
    <w:rsid w:val="00F8102C"/>
    <w:rsid w:val="00F81997"/>
    <w:rsid w:val="00F81FC2"/>
    <w:rsid w:val="00F82512"/>
    <w:rsid w:val="00F825D6"/>
    <w:rsid w:val="00F8312F"/>
    <w:rsid w:val="00F83A9F"/>
    <w:rsid w:val="00F83BE1"/>
    <w:rsid w:val="00F841E2"/>
    <w:rsid w:val="00F8437A"/>
    <w:rsid w:val="00F8466F"/>
    <w:rsid w:val="00F84C6C"/>
    <w:rsid w:val="00F8543E"/>
    <w:rsid w:val="00F857FE"/>
    <w:rsid w:val="00F8680D"/>
    <w:rsid w:val="00F8691D"/>
    <w:rsid w:val="00F86B88"/>
    <w:rsid w:val="00F87416"/>
    <w:rsid w:val="00F876CE"/>
    <w:rsid w:val="00F87FEE"/>
    <w:rsid w:val="00F902A1"/>
    <w:rsid w:val="00F902AB"/>
    <w:rsid w:val="00F9135F"/>
    <w:rsid w:val="00F914D6"/>
    <w:rsid w:val="00F91877"/>
    <w:rsid w:val="00F91885"/>
    <w:rsid w:val="00F939FD"/>
    <w:rsid w:val="00F93E61"/>
    <w:rsid w:val="00F943D3"/>
    <w:rsid w:val="00F94AD4"/>
    <w:rsid w:val="00F95478"/>
    <w:rsid w:val="00F954CB"/>
    <w:rsid w:val="00F96FCB"/>
    <w:rsid w:val="00F97176"/>
    <w:rsid w:val="00F97258"/>
    <w:rsid w:val="00F972AA"/>
    <w:rsid w:val="00F97AD3"/>
    <w:rsid w:val="00FA0842"/>
    <w:rsid w:val="00FA0939"/>
    <w:rsid w:val="00FA0A2F"/>
    <w:rsid w:val="00FA0CAA"/>
    <w:rsid w:val="00FA0D43"/>
    <w:rsid w:val="00FA103D"/>
    <w:rsid w:val="00FA1CC5"/>
    <w:rsid w:val="00FA1E43"/>
    <w:rsid w:val="00FA2914"/>
    <w:rsid w:val="00FA297C"/>
    <w:rsid w:val="00FA2EBB"/>
    <w:rsid w:val="00FA2ED5"/>
    <w:rsid w:val="00FA2F1C"/>
    <w:rsid w:val="00FA3CB4"/>
    <w:rsid w:val="00FA4314"/>
    <w:rsid w:val="00FA4336"/>
    <w:rsid w:val="00FA49D7"/>
    <w:rsid w:val="00FA545F"/>
    <w:rsid w:val="00FA54AD"/>
    <w:rsid w:val="00FA57C2"/>
    <w:rsid w:val="00FA6349"/>
    <w:rsid w:val="00FA68F0"/>
    <w:rsid w:val="00FA72F6"/>
    <w:rsid w:val="00FB0268"/>
    <w:rsid w:val="00FB0735"/>
    <w:rsid w:val="00FB0C3C"/>
    <w:rsid w:val="00FB0CA9"/>
    <w:rsid w:val="00FB1243"/>
    <w:rsid w:val="00FB129B"/>
    <w:rsid w:val="00FB192A"/>
    <w:rsid w:val="00FB3156"/>
    <w:rsid w:val="00FB3525"/>
    <w:rsid w:val="00FB4B53"/>
    <w:rsid w:val="00FB5AFA"/>
    <w:rsid w:val="00FB692E"/>
    <w:rsid w:val="00FB6934"/>
    <w:rsid w:val="00FB6A7B"/>
    <w:rsid w:val="00FB6BFC"/>
    <w:rsid w:val="00FB71E3"/>
    <w:rsid w:val="00FB7268"/>
    <w:rsid w:val="00FC067B"/>
    <w:rsid w:val="00FC06F6"/>
    <w:rsid w:val="00FC0821"/>
    <w:rsid w:val="00FC0E0A"/>
    <w:rsid w:val="00FC0F8E"/>
    <w:rsid w:val="00FC11BC"/>
    <w:rsid w:val="00FC156E"/>
    <w:rsid w:val="00FC19EF"/>
    <w:rsid w:val="00FC217D"/>
    <w:rsid w:val="00FC233B"/>
    <w:rsid w:val="00FC26CA"/>
    <w:rsid w:val="00FC2F64"/>
    <w:rsid w:val="00FC3A1A"/>
    <w:rsid w:val="00FC3D27"/>
    <w:rsid w:val="00FC3FD6"/>
    <w:rsid w:val="00FC4423"/>
    <w:rsid w:val="00FC4ACA"/>
    <w:rsid w:val="00FC4F73"/>
    <w:rsid w:val="00FC52DD"/>
    <w:rsid w:val="00FC58B4"/>
    <w:rsid w:val="00FC5DBE"/>
    <w:rsid w:val="00FC5F11"/>
    <w:rsid w:val="00FC60B8"/>
    <w:rsid w:val="00FC643C"/>
    <w:rsid w:val="00FC6520"/>
    <w:rsid w:val="00FC6581"/>
    <w:rsid w:val="00FC6A55"/>
    <w:rsid w:val="00FC6A98"/>
    <w:rsid w:val="00FC734A"/>
    <w:rsid w:val="00FC749A"/>
    <w:rsid w:val="00FC786A"/>
    <w:rsid w:val="00FC7A7C"/>
    <w:rsid w:val="00FC7ADE"/>
    <w:rsid w:val="00FC7B4F"/>
    <w:rsid w:val="00FC7B54"/>
    <w:rsid w:val="00FC7C79"/>
    <w:rsid w:val="00FC7CC1"/>
    <w:rsid w:val="00FD027E"/>
    <w:rsid w:val="00FD0D47"/>
    <w:rsid w:val="00FD1734"/>
    <w:rsid w:val="00FD1AF9"/>
    <w:rsid w:val="00FD1D63"/>
    <w:rsid w:val="00FD244D"/>
    <w:rsid w:val="00FD2553"/>
    <w:rsid w:val="00FD2662"/>
    <w:rsid w:val="00FD28A2"/>
    <w:rsid w:val="00FD3437"/>
    <w:rsid w:val="00FD3C16"/>
    <w:rsid w:val="00FD3EE9"/>
    <w:rsid w:val="00FD45C9"/>
    <w:rsid w:val="00FD4C68"/>
    <w:rsid w:val="00FD569F"/>
    <w:rsid w:val="00FD58E9"/>
    <w:rsid w:val="00FD6509"/>
    <w:rsid w:val="00FD6775"/>
    <w:rsid w:val="00FD6EC3"/>
    <w:rsid w:val="00FD7399"/>
    <w:rsid w:val="00FD76B4"/>
    <w:rsid w:val="00FD7B5F"/>
    <w:rsid w:val="00FE13CD"/>
    <w:rsid w:val="00FE1F8D"/>
    <w:rsid w:val="00FE2DB3"/>
    <w:rsid w:val="00FE3698"/>
    <w:rsid w:val="00FE5478"/>
    <w:rsid w:val="00FE54F2"/>
    <w:rsid w:val="00FE58B6"/>
    <w:rsid w:val="00FE6B9E"/>
    <w:rsid w:val="00FE73B0"/>
    <w:rsid w:val="00FF0127"/>
    <w:rsid w:val="00FF033A"/>
    <w:rsid w:val="00FF0630"/>
    <w:rsid w:val="00FF1F23"/>
    <w:rsid w:val="00FF1FBF"/>
    <w:rsid w:val="00FF257D"/>
    <w:rsid w:val="00FF25A0"/>
    <w:rsid w:val="00FF3BA3"/>
    <w:rsid w:val="00FF427E"/>
    <w:rsid w:val="00FF4782"/>
    <w:rsid w:val="00FF4AE1"/>
    <w:rsid w:val="00FF4D1C"/>
    <w:rsid w:val="00FF52BA"/>
    <w:rsid w:val="00FF5315"/>
    <w:rsid w:val="00FF6061"/>
    <w:rsid w:val="00FF63D5"/>
    <w:rsid w:val="00FF65BA"/>
    <w:rsid w:val="00FF673C"/>
    <w:rsid w:val="00FF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fill="f" fillcolor="white" stroke="f">
      <v:fill color="white" on="f"/>
      <v:stroke on="f"/>
      <o:colormru v:ext="edit" colors="#a50021,#003,#1c5639,#369,#030,#699,#033,#366"/>
    </o:shapedefaults>
    <o:shapelayout v:ext="edit">
      <o:idmap v:ext="edit" data="2"/>
    </o:shapelayout>
  </w:shapeDefaults>
  <w:decimalSymbol w:val="."/>
  <w:listSeparator w:val=","/>
  <w15:docId w15:val="{A29A1A99-8C06-4FCE-8478-C313D05A6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mbria Math"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qFormat="1"/>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23CDC"/>
    <w:pPr>
      <w:spacing w:before="100" w:after="100" w:line="320" w:lineRule="atLeast"/>
    </w:pPr>
    <w:rPr>
      <w:color w:val="000000"/>
      <w:sz w:val="26"/>
      <w:szCs w:val="22"/>
      <w:lang w:val="en-GB"/>
    </w:rPr>
  </w:style>
  <w:style w:type="paragraph" w:styleId="Heading1">
    <w:name w:val="heading 1"/>
    <w:aliases w:val="HV_H1"/>
    <w:basedOn w:val="Normal"/>
    <w:next w:val="Normal"/>
    <w:qFormat/>
    <w:rsid w:val="00767A6C"/>
    <w:pPr>
      <w:keepNext/>
      <w:pageBreakBefore/>
      <w:outlineLvl w:val="0"/>
    </w:pPr>
    <w:rPr>
      <w:b/>
      <w:kern w:val="28"/>
    </w:rPr>
  </w:style>
  <w:style w:type="paragraph" w:styleId="Heading2">
    <w:name w:val="heading 2"/>
    <w:aliases w:val="HV_H2"/>
    <w:basedOn w:val="Normal"/>
    <w:next w:val="Normal"/>
    <w:link w:val="Heading2Char"/>
    <w:qFormat/>
    <w:rsid w:val="00767A6C"/>
    <w:pPr>
      <w:keepNext/>
      <w:spacing w:before="240"/>
      <w:outlineLvl w:val="1"/>
    </w:pPr>
    <w:rPr>
      <w:b/>
    </w:rPr>
  </w:style>
  <w:style w:type="paragraph" w:styleId="Heading3">
    <w:name w:val="heading 3"/>
    <w:aliases w:val="HV_H3"/>
    <w:basedOn w:val="Normal"/>
    <w:next w:val="Normal"/>
    <w:link w:val="Heading3Char"/>
    <w:qFormat/>
    <w:rsid w:val="00767A6C"/>
    <w:pPr>
      <w:keepNext/>
      <w:spacing w:before="240"/>
      <w:outlineLvl w:val="2"/>
    </w:pPr>
    <w:rPr>
      <w:b/>
      <w:i/>
      <w:color w:val="auto"/>
    </w:rPr>
  </w:style>
  <w:style w:type="paragraph" w:styleId="Heading4">
    <w:name w:val="heading 4"/>
    <w:aliases w:val="HV_H4"/>
    <w:basedOn w:val="Normal"/>
    <w:next w:val="Normal"/>
    <w:link w:val="Heading4Char"/>
    <w:qFormat/>
    <w:rsid w:val="00767A6C"/>
    <w:pPr>
      <w:keepNext/>
      <w:outlineLvl w:val="3"/>
    </w:pPr>
    <w:rPr>
      <w:rFonts w:cs="Symbol"/>
      <w:b/>
      <w:bCs/>
      <w:color w:val="auto"/>
    </w:rPr>
  </w:style>
  <w:style w:type="paragraph" w:styleId="Heading5">
    <w:name w:val="heading 5"/>
    <w:aliases w:val="HV_H5"/>
    <w:basedOn w:val="Normal"/>
    <w:next w:val="Normal"/>
    <w:link w:val="Heading5Char"/>
    <w:qFormat/>
    <w:rsid w:val="00B475FD"/>
    <w:pPr>
      <w:keepNext/>
      <w:outlineLvl w:val="4"/>
    </w:pPr>
    <w:rPr>
      <w:rFonts w:cs="Symbol"/>
      <w:b/>
      <w:bCs/>
      <w:color w:val="auto"/>
    </w:rPr>
  </w:style>
  <w:style w:type="paragraph" w:styleId="Heading6">
    <w:name w:val="heading 6"/>
    <w:aliases w:val="Do Not Use,sub-dash,sd,Legal Level 1.,cnp,Caption number (page-wide),h6,H6,6,H61,61,h61,Requirement1,H62,62,h62,H611,611,h611,Requirement11,H63,63,h63,Requirement3,H64,64,h64,Requirement4,H65,65,h65,Requirement5,H621,621,h621,Requirement21,631"/>
    <w:basedOn w:val="Normal"/>
    <w:next w:val="Normal"/>
    <w:qFormat/>
    <w:rsid w:val="00F0750B"/>
    <w:pPr>
      <w:spacing w:before="240"/>
      <w:outlineLvl w:val="5"/>
    </w:pPr>
    <w:rPr>
      <w:i/>
      <w:color w:val="auto"/>
      <w:sz w:val="22"/>
      <w:szCs w:val="20"/>
    </w:rPr>
  </w:style>
  <w:style w:type="paragraph" w:styleId="Heading7">
    <w:name w:val="heading 7"/>
    <w:aliases w:val="Do Not Use3,cnc,Caption number (column-wide),st"/>
    <w:basedOn w:val="Normal"/>
    <w:next w:val="Normal"/>
    <w:qFormat/>
    <w:rsid w:val="00A46547"/>
    <w:pPr>
      <w:keepNext/>
      <w:spacing w:before="0" w:after="0"/>
      <w:outlineLvl w:val="6"/>
    </w:pPr>
    <w:rPr>
      <w:rFonts w:ascii="Aptos Display" w:hAnsi="Aptos Display"/>
      <w:b/>
      <w:bCs/>
      <w:color w:val="auto"/>
      <w:sz w:val="22"/>
      <w:szCs w:val="20"/>
      <w:lang w:val="en-US"/>
    </w:rPr>
  </w:style>
  <w:style w:type="paragraph" w:styleId="Heading8">
    <w:name w:val="heading 8"/>
    <w:basedOn w:val="Normal"/>
    <w:next w:val="Normal"/>
    <w:qFormat/>
    <w:rsid w:val="00A46547"/>
    <w:pPr>
      <w:keepNext/>
      <w:spacing w:before="0" w:after="0"/>
      <w:jc w:val="center"/>
      <w:outlineLvl w:val="7"/>
    </w:pPr>
    <w:rPr>
      <w:b/>
      <w:bCs/>
      <w:i/>
      <w:iCs/>
      <w:color w:val="FFFFFF"/>
      <w:sz w:val="24"/>
      <w:szCs w:val="20"/>
      <w:lang w:val="en-US"/>
    </w:rPr>
  </w:style>
  <w:style w:type="paragraph" w:styleId="Heading9">
    <w:name w:val="heading 9"/>
    <w:aliases w:val="Do Not Use1,Appendix,ctc,Caption text (column-wide),ft"/>
    <w:basedOn w:val="Normal"/>
    <w:next w:val="Normal"/>
    <w:qFormat/>
    <w:rsid w:val="00F0750B"/>
    <w:pPr>
      <w:spacing w:before="240"/>
      <w:outlineLvl w:val="8"/>
    </w:pPr>
    <w:rPr>
      <w:b/>
      <w:i/>
      <w:color w:val="auto"/>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17395C"/>
    <w:pPr>
      <w:tabs>
        <w:tab w:val="right" w:leader="dot" w:pos="9391"/>
      </w:tabs>
      <w:spacing w:before="60" w:after="60" w:line="312" w:lineRule="auto"/>
    </w:pPr>
    <w:rPr>
      <w:b/>
    </w:rPr>
  </w:style>
  <w:style w:type="paragraph" w:styleId="TOC2">
    <w:name w:val="toc 2"/>
    <w:basedOn w:val="Normal"/>
    <w:next w:val="Normal"/>
    <w:autoRedefine/>
    <w:uiPriority w:val="39"/>
    <w:rsid w:val="0017395C"/>
    <w:pPr>
      <w:tabs>
        <w:tab w:val="right" w:leader="dot" w:pos="9391"/>
      </w:tabs>
      <w:spacing w:before="0" w:after="0" w:line="312" w:lineRule="auto"/>
      <w:ind w:left="221"/>
    </w:pPr>
    <w:rPr>
      <w:b/>
    </w:rPr>
  </w:style>
  <w:style w:type="paragraph" w:styleId="TOC3">
    <w:name w:val="toc 3"/>
    <w:basedOn w:val="Normal"/>
    <w:next w:val="Normal"/>
    <w:autoRedefine/>
    <w:uiPriority w:val="39"/>
    <w:rsid w:val="0017395C"/>
    <w:pPr>
      <w:spacing w:before="0" w:after="0"/>
      <w:ind w:left="442"/>
    </w:pPr>
  </w:style>
  <w:style w:type="paragraph" w:customStyle="1" w:styleId="CaptionHinh">
    <w:name w:val="Caption Hinh"/>
    <w:basedOn w:val="Normal"/>
    <w:link w:val="CaptionHinhChar"/>
    <w:qFormat/>
    <w:rsid w:val="00B80BA0"/>
    <w:pPr>
      <w:numPr>
        <w:numId w:val="3"/>
      </w:numPr>
      <w:jc w:val="center"/>
    </w:pPr>
    <w:rPr>
      <w:b/>
      <w:color w:val="auto"/>
    </w:rPr>
  </w:style>
  <w:style w:type="character" w:customStyle="1" w:styleId="CaptionHinhChar">
    <w:name w:val="Caption Hinh Char"/>
    <w:link w:val="CaptionHinh"/>
    <w:rsid w:val="00B80BA0"/>
    <w:rPr>
      <w:b/>
      <w:sz w:val="26"/>
      <w:szCs w:val="22"/>
      <w:lang w:val="en-GB"/>
    </w:rPr>
  </w:style>
  <w:style w:type="paragraph" w:styleId="Header">
    <w:name w:val="header"/>
    <w:basedOn w:val="Normal"/>
    <w:link w:val="HeaderChar"/>
    <w:rsid w:val="00A46547"/>
    <w:pPr>
      <w:tabs>
        <w:tab w:val="center" w:pos="4153"/>
        <w:tab w:val="right" w:pos="8306"/>
      </w:tabs>
    </w:pPr>
    <w:rPr>
      <w:sz w:val="20"/>
      <w:lang w:eastAsia="x-none"/>
    </w:rPr>
  </w:style>
  <w:style w:type="character" w:customStyle="1" w:styleId="HeaderChar">
    <w:name w:val="Header Char"/>
    <w:link w:val="Header"/>
    <w:rsid w:val="007A407D"/>
    <w:rPr>
      <w:rFonts w:ascii="Symbol" w:hAnsi="Symbol"/>
      <w:color w:val="000000"/>
      <w:szCs w:val="22"/>
      <w:lang w:val="en-GB"/>
    </w:rPr>
  </w:style>
  <w:style w:type="paragraph" w:customStyle="1" w:styleId="CaptionBng">
    <w:name w:val="Caption Bảng"/>
    <w:basedOn w:val="Normal"/>
    <w:link w:val="CaptionBngChar"/>
    <w:qFormat/>
    <w:rsid w:val="00D769A3"/>
    <w:pPr>
      <w:numPr>
        <w:numId w:val="4"/>
      </w:numPr>
      <w:jc w:val="center"/>
    </w:pPr>
    <w:rPr>
      <w:b/>
    </w:rPr>
  </w:style>
  <w:style w:type="character" w:customStyle="1" w:styleId="CaptionBngChar">
    <w:name w:val="Caption Bảng Char"/>
    <w:link w:val="CaptionBng"/>
    <w:rsid w:val="00D769A3"/>
    <w:rPr>
      <w:b/>
      <w:color w:val="000000"/>
      <w:sz w:val="26"/>
      <w:szCs w:val="22"/>
      <w:lang w:val="en-GB"/>
    </w:rPr>
  </w:style>
  <w:style w:type="character" w:styleId="Hyperlink">
    <w:name w:val="Hyperlink"/>
    <w:uiPriority w:val="99"/>
    <w:rsid w:val="00A46547"/>
    <w:rPr>
      <w:color w:val="0000FF"/>
      <w:u w:val="single"/>
    </w:rPr>
  </w:style>
  <w:style w:type="paragraph" w:styleId="Footer">
    <w:name w:val="footer"/>
    <w:basedOn w:val="Normal"/>
    <w:link w:val="FooterChar"/>
    <w:uiPriority w:val="99"/>
    <w:rsid w:val="00A46547"/>
    <w:pPr>
      <w:tabs>
        <w:tab w:val="center" w:pos="4320"/>
        <w:tab w:val="right" w:pos="8640"/>
      </w:tabs>
      <w:spacing w:before="0" w:after="0"/>
    </w:pPr>
    <w:rPr>
      <w:sz w:val="16"/>
      <w:lang w:eastAsia="x-none"/>
    </w:rPr>
  </w:style>
  <w:style w:type="character" w:customStyle="1" w:styleId="FooterChar">
    <w:name w:val="Footer Char"/>
    <w:link w:val="Footer"/>
    <w:uiPriority w:val="99"/>
    <w:rsid w:val="00C82FEF"/>
    <w:rPr>
      <w:rFonts w:ascii="Symbol" w:hAnsi="Symbol"/>
      <w:color w:val="000000"/>
      <w:sz w:val="16"/>
      <w:szCs w:val="22"/>
      <w:lang w:val="en-GB"/>
    </w:rPr>
  </w:style>
  <w:style w:type="table" w:styleId="TableList1">
    <w:name w:val="Table List 1"/>
    <w:basedOn w:val="TableNormal"/>
    <w:rsid w:val="00A46547"/>
    <w:pPr>
      <w:spacing w:before="120" w:after="120"/>
      <w:ind w:left="1344"/>
    </w:pPr>
    <w:rPr>
      <w:rFonts w:eastAsia="Ari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Caption">
    <w:name w:val="caption"/>
    <w:basedOn w:val="Normal"/>
    <w:next w:val="Normal"/>
    <w:qFormat/>
    <w:rsid w:val="00A46547"/>
    <w:pPr>
      <w:jc w:val="center"/>
    </w:pPr>
    <w:rPr>
      <w:b/>
      <w:bCs/>
      <w:szCs w:val="20"/>
    </w:rPr>
  </w:style>
  <w:style w:type="paragraph" w:styleId="BalloonText">
    <w:name w:val="Balloon Text"/>
    <w:basedOn w:val="Normal"/>
    <w:semiHidden/>
    <w:rsid w:val="00A46547"/>
    <w:rPr>
      <w:rFonts w:ascii="Symbol" w:hAnsi="Symbol" w:cs="Symbol"/>
      <w:sz w:val="16"/>
      <w:szCs w:val="16"/>
    </w:rPr>
  </w:style>
  <w:style w:type="character" w:styleId="CommentReference">
    <w:name w:val="annotation reference"/>
    <w:uiPriority w:val="99"/>
    <w:semiHidden/>
    <w:rsid w:val="00A46547"/>
    <w:rPr>
      <w:sz w:val="16"/>
      <w:szCs w:val="16"/>
    </w:rPr>
  </w:style>
  <w:style w:type="paragraph" w:styleId="CommentText">
    <w:name w:val="annotation text"/>
    <w:basedOn w:val="Normal"/>
    <w:link w:val="CommentTextChar"/>
    <w:uiPriority w:val="99"/>
    <w:rsid w:val="00A46547"/>
    <w:rPr>
      <w:szCs w:val="20"/>
    </w:rPr>
  </w:style>
  <w:style w:type="paragraph" w:styleId="CommentSubject">
    <w:name w:val="annotation subject"/>
    <w:basedOn w:val="CommentText"/>
    <w:next w:val="CommentText"/>
    <w:semiHidden/>
    <w:rsid w:val="00A46547"/>
    <w:rPr>
      <w:b/>
      <w:bCs/>
    </w:rPr>
  </w:style>
  <w:style w:type="character" w:customStyle="1" w:styleId="ACNHeading0CharChar">
    <w:name w:val="ACN Heading 0 Char Char"/>
    <w:link w:val="ACNHeading0"/>
    <w:rsid w:val="00A46547"/>
    <w:rPr>
      <w:rFonts w:ascii="Symbol" w:hAnsi="Symbol"/>
      <w:b/>
      <w:caps/>
      <w:color w:val="003366"/>
      <w:sz w:val="24"/>
      <w:szCs w:val="36"/>
      <w:lang w:val="en-AU" w:eastAsia="en-US" w:bidi="ar-SA"/>
    </w:rPr>
  </w:style>
  <w:style w:type="paragraph" w:customStyle="1" w:styleId="ACNHeading0">
    <w:name w:val="ACN Heading 0"/>
    <w:basedOn w:val="Normal"/>
    <w:next w:val="Normal"/>
    <w:link w:val="ACNHeading0CharChar"/>
    <w:rsid w:val="00A46547"/>
    <w:pPr>
      <w:keepNext/>
      <w:spacing w:before="240" w:after="240"/>
    </w:pPr>
    <w:rPr>
      <w:b/>
      <w:caps/>
      <w:color w:val="003366"/>
      <w:sz w:val="24"/>
      <w:szCs w:val="36"/>
      <w:lang w:val="en-AU"/>
    </w:rPr>
  </w:style>
  <w:style w:type="paragraph" w:styleId="TOC4">
    <w:name w:val="toc 4"/>
    <w:basedOn w:val="Normal"/>
    <w:next w:val="Normal"/>
    <w:semiHidden/>
    <w:rsid w:val="00A46547"/>
    <w:pPr>
      <w:tabs>
        <w:tab w:val="left" w:pos="3600"/>
        <w:tab w:val="left" w:leader="dot" w:pos="9072"/>
      </w:tabs>
      <w:ind w:left="2592"/>
    </w:pPr>
  </w:style>
  <w:style w:type="paragraph" w:styleId="TOC5">
    <w:name w:val="toc 5"/>
    <w:basedOn w:val="Normal"/>
    <w:next w:val="Normal"/>
    <w:autoRedefine/>
    <w:semiHidden/>
    <w:rsid w:val="00A46547"/>
    <w:pPr>
      <w:ind w:left="658"/>
    </w:pPr>
  </w:style>
  <w:style w:type="paragraph" w:customStyle="1" w:styleId="ACNTableText">
    <w:name w:val="ACN Table Text"/>
    <w:basedOn w:val="Normal"/>
    <w:link w:val="ACNTableTextCharChar"/>
    <w:rsid w:val="00A46547"/>
    <w:pPr>
      <w:spacing w:before="60" w:after="60"/>
      <w:ind w:left="1"/>
    </w:pPr>
    <w:rPr>
      <w:sz w:val="20"/>
      <w:szCs w:val="20"/>
      <w:lang w:eastAsia="ja-JP"/>
    </w:rPr>
  </w:style>
  <w:style w:type="character" w:customStyle="1" w:styleId="ACNTableTextCharChar">
    <w:name w:val="ACN Table Text Char Char"/>
    <w:link w:val="ACNTableText"/>
    <w:rsid w:val="00A46547"/>
    <w:rPr>
      <w:rFonts w:ascii="Symbol" w:hAnsi="Symbol"/>
      <w:color w:val="000000"/>
      <w:lang w:val="en-GB" w:eastAsia="ja-JP" w:bidi="ar-SA"/>
    </w:rPr>
  </w:style>
  <w:style w:type="paragraph" w:customStyle="1" w:styleId="ACNTableHeading">
    <w:name w:val="ACN Table Heading"/>
    <w:basedOn w:val="Normal"/>
    <w:link w:val="ACNTableHeadingCharChar"/>
    <w:rsid w:val="00A46547"/>
    <w:pPr>
      <w:keepNext/>
      <w:spacing w:before="60" w:after="60"/>
    </w:pPr>
    <w:rPr>
      <w:b/>
      <w:bCs/>
      <w:sz w:val="20"/>
      <w:szCs w:val="20"/>
    </w:rPr>
  </w:style>
  <w:style w:type="character" w:customStyle="1" w:styleId="ACNTableHeadingCharChar">
    <w:name w:val="ACN Table Heading Char Char"/>
    <w:link w:val="ACNTableHeading"/>
    <w:rsid w:val="00A46547"/>
    <w:rPr>
      <w:rFonts w:ascii="Symbol" w:hAnsi="Symbol"/>
      <w:b/>
      <w:bCs/>
      <w:color w:val="000000"/>
      <w:lang w:val="en-GB" w:eastAsia="en-US" w:bidi="ar-SA"/>
    </w:rPr>
  </w:style>
  <w:style w:type="paragraph" w:customStyle="1" w:styleId="ACNNormal">
    <w:name w:val="ACN Normal"/>
    <w:rsid w:val="00A46547"/>
    <w:pPr>
      <w:spacing w:before="60" w:after="60"/>
      <w:ind w:left="1267" w:hanging="850"/>
    </w:pPr>
    <w:rPr>
      <w:rFonts w:ascii="Symbol" w:hAnsi="Symbol"/>
      <w:sz w:val="22"/>
      <w:lang w:val="en-GB"/>
    </w:rPr>
  </w:style>
  <w:style w:type="paragraph" w:customStyle="1" w:styleId="Char1CharCharCharCharCharCharCharCharCharCharCharCharCharCharCharCharChar1CharCharChar1CharCharCharCharCharCharCharCharCharCharCharChar1CharCharCharCharChar">
    <w:name w:val="Char1 Char Char Char Char Char Char Char Char Char Char Char Char Char Char Char Char Char1 Char Char Char1 Char Char Char Char Char Char Char Char Char Char Char Char1 Char Char Char Char Char"/>
    <w:basedOn w:val="Normal"/>
    <w:rsid w:val="00B84547"/>
    <w:pPr>
      <w:spacing w:before="0" w:after="160" w:line="240" w:lineRule="exact"/>
    </w:pPr>
    <w:rPr>
      <w:rFonts w:ascii="Wingdings" w:hAnsi="Wingdings"/>
      <w:color w:val="auto"/>
      <w:szCs w:val="20"/>
      <w:lang w:val="en-US"/>
    </w:rPr>
  </w:style>
  <w:style w:type="paragraph" w:styleId="NormalWeb">
    <w:name w:val="Normal (Web)"/>
    <w:basedOn w:val="Normal"/>
    <w:uiPriority w:val="99"/>
    <w:unhideWhenUsed/>
    <w:rsid w:val="00C20DAF"/>
    <w:pPr>
      <w:spacing w:beforeAutospacing="1" w:afterAutospacing="1"/>
    </w:pPr>
    <w:rPr>
      <w:rFonts w:eastAsia="Times New Roman"/>
      <w:sz w:val="24"/>
      <w:szCs w:val="24"/>
      <w:lang w:eastAsia="zh-CN"/>
    </w:rPr>
  </w:style>
  <w:style w:type="paragraph" w:styleId="DocumentMap">
    <w:name w:val="Document Map"/>
    <w:basedOn w:val="Normal"/>
    <w:link w:val="DocumentMapChar"/>
    <w:rsid w:val="004C6CBF"/>
    <w:rPr>
      <w:rFonts w:ascii="Symbol" w:hAnsi="Symbol"/>
      <w:sz w:val="16"/>
      <w:szCs w:val="16"/>
      <w:lang w:eastAsia="x-none"/>
    </w:rPr>
  </w:style>
  <w:style w:type="character" w:customStyle="1" w:styleId="DocumentMapChar">
    <w:name w:val="Document Map Char"/>
    <w:link w:val="DocumentMap"/>
    <w:rsid w:val="004C6CBF"/>
    <w:rPr>
      <w:rFonts w:ascii="Symbol" w:hAnsi="Symbol" w:cs="Symbol"/>
      <w:color w:val="000000"/>
      <w:sz w:val="16"/>
      <w:szCs w:val="16"/>
      <w:lang w:val="en-GB"/>
    </w:rPr>
  </w:style>
  <w:style w:type="paragraph" w:styleId="Revision">
    <w:name w:val="Revision"/>
    <w:hidden/>
    <w:uiPriority w:val="99"/>
    <w:semiHidden/>
    <w:rsid w:val="00BC0A09"/>
    <w:pPr>
      <w:spacing w:before="120" w:after="120"/>
      <w:ind w:left="850" w:hanging="850"/>
    </w:pPr>
    <w:rPr>
      <w:rFonts w:ascii="Symbol" w:hAnsi="Symbol"/>
      <w:color w:val="000000"/>
      <w:szCs w:val="22"/>
      <w:lang w:val="en-GB"/>
    </w:rPr>
  </w:style>
  <w:style w:type="paragraph" w:styleId="ListParagraph">
    <w:name w:val="List Paragraph"/>
    <w:aliases w:val="HV_Dấu trừ,List Paragraph 1,My checklist,List Paragraph1,bullet,Colorful List Accent 1,VNA - List Paragraph,1.,lp1,List Paragraph2,List Paragraph3,Colorful List - Accent 11,List Paragraph11,Resume Title,Citation List,Ha,Heading 41"/>
    <w:basedOn w:val="Normal"/>
    <w:link w:val="ListParagraphChar"/>
    <w:uiPriority w:val="34"/>
    <w:qFormat/>
    <w:rsid w:val="002A5D3F"/>
    <w:pPr>
      <w:spacing w:before="60" w:after="60" w:line="240" w:lineRule="atLeast"/>
      <w:ind w:firstLine="720"/>
    </w:pPr>
  </w:style>
  <w:style w:type="paragraph" w:styleId="FootnoteText">
    <w:name w:val="footnote text"/>
    <w:basedOn w:val="Normal"/>
    <w:semiHidden/>
    <w:rsid w:val="00FB0268"/>
    <w:rPr>
      <w:szCs w:val="20"/>
    </w:rPr>
  </w:style>
  <w:style w:type="character" w:styleId="FootnoteReference">
    <w:name w:val="footnote reference"/>
    <w:semiHidden/>
    <w:rsid w:val="00FB0268"/>
    <w:rPr>
      <w:vertAlign w:val="superscript"/>
    </w:rPr>
  </w:style>
  <w:style w:type="paragraph" w:customStyle="1" w:styleId="ACEQuoteBox">
    <w:name w:val="ACE Quote Box"/>
    <w:basedOn w:val="Normal"/>
    <w:rsid w:val="00105340"/>
    <w:pPr>
      <w:spacing w:before="0" w:after="0" w:line="360" w:lineRule="auto"/>
      <w:ind w:left="1440"/>
    </w:pPr>
    <w:rPr>
      <w:b/>
      <w:color w:val="CC3300"/>
      <w:sz w:val="22"/>
    </w:rPr>
  </w:style>
  <w:style w:type="table" w:styleId="TableGrid">
    <w:name w:val="Table Grid"/>
    <w:aliases w:val="HRT Table Style,MB Table Grid,Table Grid JO,Tabla Microsoft Servicios,Table Grid (MS Design format),unTrang Web nay coi cung hay,vao coi thu di http://nhatquanglan.xlphp.net/,unLoi em noi cho tinh chung ta,Bold Head"/>
    <w:basedOn w:val="TableNormal"/>
    <w:qFormat/>
    <w:rsid w:val="00475FC3"/>
    <w:pPr>
      <w:spacing w:before="12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VB1">
    <w:name w:val="HV_B1"/>
    <w:basedOn w:val="Normal"/>
    <w:link w:val="HVB1Char"/>
    <w:qFormat/>
    <w:rsid w:val="0031369E"/>
    <w:pPr>
      <w:numPr>
        <w:numId w:val="2"/>
      </w:numPr>
      <w:spacing w:before="60" w:after="60" w:line="240" w:lineRule="atLeast"/>
    </w:pPr>
  </w:style>
  <w:style w:type="paragraph" w:customStyle="1" w:styleId="NormalText">
    <w:name w:val="Normal Text"/>
    <w:basedOn w:val="Normal"/>
    <w:autoRedefine/>
    <w:rsid w:val="008C74F3"/>
    <w:pPr>
      <w:tabs>
        <w:tab w:val="left" w:pos="7668"/>
      </w:tabs>
      <w:spacing w:after="120"/>
      <w:ind w:left="720"/>
      <w:jc w:val="both"/>
    </w:pPr>
    <w:rPr>
      <w:color w:val="auto"/>
      <w:szCs w:val="20"/>
      <w:lang w:val="en-US"/>
    </w:rPr>
  </w:style>
  <w:style w:type="paragraph" w:customStyle="1" w:styleId="HVB2">
    <w:name w:val="HV_B2"/>
    <w:basedOn w:val="Normal"/>
    <w:link w:val="HVB2Char"/>
    <w:qFormat/>
    <w:rsid w:val="00C7686E"/>
    <w:pPr>
      <w:numPr>
        <w:ilvl w:val="1"/>
        <w:numId w:val="2"/>
      </w:numPr>
      <w:spacing w:before="60" w:after="60" w:line="240" w:lineRule="atLeast"/>
    </w:pPr>
  </w:style>
  <w:style w:type="character" w:customStyle="1" w:styleId="HVB1Char">
    <w:name w:val="HV_B1 Char"/>
    <w:link w:val="HVB1"/>
    <w:rsid w:val="002A5D3F"/>
    <w:rPr>
      <w:color w:val="000000"/>
      <w:sz w:val="26"/>
      <w:szCs w:val="22"/>
      <w:lang w:val="en-GB"/>
    </w:rPr>
  </w:style>
  <w:style w:type="paragraph" w:customStyle="1" w:styleId="TNormal">
    <w:name w:val="T Normal"/>
    <w:basedOn w:val="Normal"/>
    <w:autoRedefine/>
    <w:rsid w:val="006375B8"/>
    <w:pPr>
      <w:jc w:val="both"/>
    </w:pPr>
    <w:rPr>
      <w:rFonts w:eastAsia="Times New Roman" w:cs="Symbol"/>
      <w:iCs/>
      <w:color w:val="auto"/>
      <w:lang w:val="da-DK"/>
    </w:rPr>
  </w:style>
  <w:style w:type="paragraph" w:customStyle="1" w:styleId="HVB3">
    <w:name w:val="HV_B3"/>
    <w:basedOn w:val="Normal"/>
    <w:link w:val="HVB3Char"/>
    <w:qFormat/>
    <w:rsid w:val="001B6836"/>
    <w:pPr>
      <w:numPr>
        <w:ilvl w:val="2"/>
        <w:numId w:val="2"/>
      </w:numPr>
      <w:spacing w:before="60" w:after="60" w:line="240" w:lineRule="atLeast"/>
    </w:pPr>
  </w:style>
  <w:style w:type="character" w:customStyle="1" w:styleId="HVB2Char">
    <w:name w:val="HV_B2 Char"/>
    <w:link w:val="HVB2"/>
    <w:rsid w:val="00C7686E"/>
    <w:rPr>
      <w:color w:val="000000"/>
      <w:sz w:val="26"/>
      <w:szCs w:val="22"/>
      <w:lang w:val="en-GB"/>
    </w:rPr>
  </w:style>
  <w:style w:type="paragraph" w:customStyle="1" w:styleId="Bullet40">
    <w:name w:val="Bullet 4"/>
    <w:basedOn w:val="Normal"/>
    <w:link w:val="Bullet4Char"/>
    <w:qFormat/>
    <w:rsid w:val="00C14B51"/>
    <w:pPr>
      <w:numPr>
        <w:ilvl w:val="3"/>
        <w:numId w:val="2"/>
      </w:numPr>
    </w:pPr>
  </w:style>
  <w:style w:type="character" w:customStyle="1" w:styleId="HVB3Char">
    <w:name w:val="HV_B3 Char"/>
    <w:link w:val="HVB3"/>
    <w:rsid w:val="001B6836"/>
    <w:rPr>
      <w:color w:val="000000"/>
      <w:sz w:val="26"/>
      <w:szCs w:val="22"/>
      <w:lang w:val="en-GB"/>
    </w:rPr>
  </w:style>
  <w:style w:type="paragraph" w:customStyle="1" w:styleId="Tenbuoc">
    <w:name w:val="Ten buoc"/>
    <w:basedOn w:val="Normal"/>
    <w:next w:val="Normal"/>
    <w:link w:val="TenbuocChar"/>
    <w:qFormat/>
    <w:rsid w:val="0096412E"/>
    <w:rPr>
      <w:b/>
      <w:i/>
    </w:rPr>
  </w:style>
  <w:style w:type="character" w:customStyle="1" w:styleId="Bullet4Char">
    <w:name w:val="Bullet 4 Char"/>
    <w:link w:val="Bullet40"/>
    <w:rsid w:val="00C14B51"/>
    <w:rPr>
      <w:color w:val="000000"/>
      <w:sz w:val="26"/>
      <w:szCs w:val="22"/>
      <w:lang w:val="en-GB"/>
    </w:rPr>
  </w:style>
  <w:style w:type="paragraph" w:customStyle="1" w:styleId="TBullet01">
    <w:name w:val="T Bullet 01"/>
    <w:basedOn w:val="Normal"/>
    <w:autoRedefine/>
    <w:qFormat/>
    <w:rsid w:val="00795ABB"/>
    <w:pPr>
      <w:spacing w:before="40" w:after="40"/>
      <w:ind w:left="1080" w:hanging="1080"/>
      <w:jc w:val="both"/>
    </w:pPr>
    <w:rPr>
      <w:rFonts w:eastAsia="Times New Roman" w:cs="Symbol"/>
      <w:iCs/>
      <w:color w:val="auto"/>
    </w:rPr>
  </w:style>
  <w:style w:type="character" w:customStyle="1" w:styleId="TenbuocChar">
    <w:name w:val="Ten buoc Char"/>
    <w:link w:val="Tenbuoc"/>
    <w:rsid w:val="0096412E"/>
    <w:rPr>
      <w:rFonts w:ascii="Symbol" w:hAnsi="Symbol"/>
      <w:b/>
      <w:i/>
      <w:color w:val="000000"/>
      <w:sz w:val="22"/>
      <w:szCs w:val="22"/>
      <w:lang w:val="en-GB"/>
    </w:rPr>
  </w:style>
  <w:style w:type="paragraph" w:customStyle="1" w:styleId="CESHeading2">
    <w:name w:val="CES Heading 2"/>
    <w:basedOn w:val="Normal"/>
    <w:next w:val="Normal"/>
    <w:rsid w:val="00300D60"/>
    <w:pPr>
      <w:keepNext/>
      <w:tabs>
        <w:tab w:val="num" w:pos="1021"/>
      </w:tabs>
      <w:snapToGrid w:val="0"/>
      <w:spacing w:before="240" w:after="120"/>
      <w:ind w:left="1021" w:hanging="567"/>
    </w:pPr>
    <w:rPr>
      <w:rFonts w:cs="Symbol"/>
      <w:b/>
      <w:smallCaps/>
      <w:sz w:val="24"/>
      <w:szCs w:val="24"/>
    </w:rPr>
  </w:style>
  <w:style w:type="paragraph" w:customStyle="1" w:styleId="TBullet2">
    <w:name w:val="T Bullet 2"/>
    <w:basedOn w:val="Normal"/>
    <w:autoRedefine/>
    <w:rsid w:val="00300D60"/>
    <w:pPr>
      <w:numPr>
        <w:numId w:val="5"/>
      </w:numPr>
      <w:tabs>
        <w:tab w:val="left" w:pos="1236"/>
        <w:tab w:val="left" w:pos="1509"/>
      </w:tabs>
    </w:pPr>
    <w:rPr>
      <w:rFonts w:eastAsia="Times New Roman" w:cs="Symbol"/>
      <w:iCs/>
      <w:color w:val="auto"/>
    </w:rPr>
  </w:style>
  <w:style w:type="paragraph" w:customStyle="1" w:styleId="ATableL0">
    <w:name w:val="A_Table_L0"/>
    <w:basedOn w:val="Normal"/>
    <w:qFormat/>
    <w:rsid w:val="00952249"/>
    <w:pPr>
      <w:jc w:val="both"/>
    </w:pPr>
    <w:rPr>
      <w:rFonts w:eastAsia="SimSun"/>
      <w:color w:val="auto"/>
      <w:lang w:val="en-AU" w:eastAsia="ja-JP"/>
    </w:rPr>
  </w:style>
  <w:style w:type="paragraph" w:styleId="ListBullet3">
    <w:name w:val="List Bullet 3"/>
    <w:basedOn w:val="Normal"/>
    <w:autoRedefine/>
    <w:rsid w:val="00A4333C"/>
    <w:pPr>
      <w:widowControl w:val="0"/>
      <w:numPr>
        <w:numId w:val="6"/>
      </w:numPr>
      <w:tabs>
        <w:tab w:val="clear" w:pos="720"/>
        <w:tab w:val="num" w:pos="967"/>
        <w:tab w:val="left" w:pos="1014"/>
        <w:tab w:val="left" w:pos="1087"/>
      </w:tabs>
      <w:ind w:left="967" w:hanging="374"/>
    </w:pPr>
    <w:rPr>
      <w:rFonts w:eastAsia="Times New Roman"/>
      <w:color w:val="auto"/>
      <w:szCs w:val="20"/>
      <w:lang w:val="en-US"/>
    </w:rPr>
  </w:style>
  <w:style w:type="character" w:customStyle="1" w:styleId="ListParagraphChar">
    <w:name w:val="List Paragraph Char"/>
    <w:aliases w:val="HV_Dấu trừ Char,List Paragraph 1 Char,My checklist Char,List Paragraph1 Char,bullet Char,Colorful List Accent 1 Char,VNA - List Paragraph Char,1. Char,lp1 Char,List Paragraph2 Char,List Paragraph3 Char,Colorful List - Accent 11 Char"/>
    <w:link w:val="ListParagraph"/>
    <w:uiPriority w:val="34"/>
    <w:locked/>
    <w:rsid w:val="002A5D3F"/>
    <w:rPr>
      <w:color w:val="000000"/>
      <w:sz w:val="26"/>
      <w:szCs w:val="22"/>
      <w:lang w:val="en-GB"/>
    </w:rPr>
  </w:style>
  <w:style w:type="paragraph" w:customStyle="1" w:styleId="ATitle115">
    <w:name w:val="A_Title 1_15"/>
    <w:basedOn w:val="Normal"/>
    <w:uiPriority w:val="99"/>
    <w:qFormat/>
    <w:rsid w:val="00766D95"/>
    <w:pPr>
      <w:numPr>
        <w:ilvl w:val="1"/>
      </w:numPr>
      <w:tabs>
        <w:tab w:val="num" w:pos="360"/>
      </w:tabs>
      <w:spacing w:before="120" w:after="120" w:line="360" w:lineRule="exact"/>
      <w:ind w:left="360" w:hanging="360"/>
      <w:jc w:val="center"/>
    </w:pPr>
    <w:rPr>
      <w:rFonts w:eastAsia="Arial"/>
      <w:color w:val="auto"/>
      <w:lang w:val="en-US"/>
    </w:rPr>
  </w:style>
  <w:style w:type="paragraph" w:customStyle="1" w:styleId="aducng">
    <w:name w:val="a_dấu cộng"/>
    <w:basedOn w:val="Normal"/>
    <w:qFormat/>
    <w:rsid w:val="00766D95"/>
    <w:pPr>
      <w:numPr>
        <w:numId w:val="7"/>
      </w:numPr>
      <w:tabs>
        <w:tab w:val="left" w:pos="709"/>
      </w:tabs>
      <w:spacing w:before="120" w:after="120" w:line="360" w:lineRule="exact"/>
    </w:pPr>
    <w:rPr>
      <w:rFonts w:eastAsia="Symbol"/>
      <w:color w:val="auto"/>
      <w:sz w:val="28"/>
      <w:szCs w:val="26"/>
      <w:lang w:val="sv-SE" w:eastAsia="ko-KR"/>
    </w:rPr>
  </w:style>
  <w:style w:type="character" w:customStyle="1" w:styleId="ACharacterB">
    <w:name w:val="A_Character_B"/>
    <w:uiPriority w:val="1"/>
    <w:qFormat/>
    <w:rsid w:val="00767A6C"/>
    <w:rPr>
      <w:b/>
    </w:rPr>
  </w:style>
  <w:style w:type="paragraph" w:customStyle="1" w:styleId="ATableCenter">
    <w:name w:val="A_Table_Center"/>
    <w:basedOn w:val="ATableL0"/>
    <w:qFormat/>
    <w:rsid w:val="00767A6C"/>
    <w:pPr>
      <w:spacing w:before="120" w:after="120" w:line="360" w:lineRule="exact"/>
      <w:jc w:val="center"/>
    </w:pPr>
    <w:rPr>
      <w:rFonts w:eastAsia="Wingdings" w:cs="Courier New"/>
    </w:rPr>
  </w:style>
  <w:style w:type="paragraph" w:customStyle="1" w:styleId="ANormalBullet6">
    <w:name w:val="A_Normal_Bullet 6"/>
    <w:basedOn w:val="Normal"/>
    <w:uiPriority w:val="1"/>
    <w:qFormat/>
    <w:rsid w:val="001E040D"/>
    <w:pPr>
      <w:numPr>
        <w:ilvl w:val="7"/>
        <w:numId w:val="8"/>
      </w:numPr>
      <w:spacing w:before="120" w:after="120" w:line="360" w:lineRule="exact"/>
      <w:jc w:val="both"/>
    </w:pPr>
    <w:rPr>
      <w:rFonts w:eastAsia="Arial"/>
      <w:color w:val="auto"/>
      <w:lang w:val="en-US"/>
    </w:rPr>
  </w:style>
  <w:style w:type="paragraph" w:customStyle="1" w:styleId="ANormalBullet2">
    <w:name w:val="A_Normal_Bullet 2"/>
    <w:basedOn w:val="Normal"/>
    <w:uiPriority w:val="99"/>
    <w:qFormat/>
    <w:rsid w:val="001E040D"/>
    <w:pPr>
      <w:numPr>
        <w:ilvl w:val="3"/>
        <w:numId w:val="8"/>
      </w:numPr>
      <w:spacing w:before="120" w:after="120" w:line="360" w:lineRule="exact"/>
      <w:jc w:val="both"/>
    </w:pPr>
    <w:rPr>
      <w:rFonts w:eastAsia="Arial"/>
      <w:color w:val="auto"/>
      <w:lang w:val="en-US"/>
    </w:rPr>
  </w:style>
  <w:style w:type="paragraph" w:customStyle="1" w:styleId="ANormalBullet0">
    <w:name w:val="A_Normal_Bullet 0"/>
    <w:basedOn w:val="Normal"/>
    <w:uiPriority w:val="99"/>
    <w:qFormat/>
    <w:rsid w:val="001E040D"/>
    <w:pPr>
      <w:numPr>
        <w:ilvl w:val="1"/>
        <w:numId w:val="8"/>
      </w:numPr>
      <w:spacing w:before="120" w:after="120" w:line="360" w:lineRule="exact"/>
      <w:jc w:val="both"/>
    </w:pPr>
    <w:rPr>
      <w:rFonts w:eastAsia="Arial"/>
      <w:color w:val="auto"/>
      <w:lang w:val="en-US"/>
    </w:rPr>
  </w:style>
  <w:style w:type="paragraph" w:customStyle="1" w:styleId="ANormalBullet1">
    <w:name w:val="A_Normal_Bullet 1"/>
    <w:basedOn w:val="Normal"/>
    <w:uiPriority w:val="99"/>
    <w:qFormat/>
    <w:rsid w:val="001E040D"/>
    <w:pPr>
      <w:numPr>
        <w:ilvl w:val="2"/>
        <w:numId w:val="8"/>
      </w:numPr>
      <w:spacing w:before="120" w:after="120" w:line="360" w:lineRule="exact"/>
      <w:jc w:val="both"/>
    </w:pPr>
    <w:rPr>
      <w:rFonts w:eastAsia="Wingdings"/>
      <w:color w:val="auto"/>
      <w:lang w:val="vi-VN"/>
    </w:rPr>
  </w:style>
  <w:style w:type="paragraph" w:customStyle="1" w:styleId="ANormalBullet3">
    <w:name w:val="A_Normal_Bullet 3"/>
    <w:basedOn w:val="Normal"/>
    <w:uiPriority w:val="99"/>
    <w:qFormat/>
    <w:rsid w:val="001E040D"/>
    <w:pPr>
      <w:numPr>
        <w:ilvl w:val="4"/>
        <w:numId w:val="8"/>
      </w:numPr>
      <w:spacing w:before="120" w:after="120" w:line="360" w:lineRule="exact"/>
      <w:jc w:val="both"/>
    </w:pPr>
    <w:rPr>
      <w:rFonts w:eastAsia="Arial"/>
      <w:color w:val="auto"/>
      <w:lang w:val="en-US"/>
    </w:rPr>
  </w:style>
  <w:style w:type="paragraph" w:customStyle="1" w:styleId="ANormalBullet4">
    <w:name w:val="A_Normal_Bullet 4"/>
    <w:basedOn w:val="Normal"/>
    <w:uiPriority w:val="99"/>
    <w:qFormat/>
    <w:rsid w:val="001E040D"/>
    <w:pPr>
      <w:numPr>
        <w:ilvl w:val="5"/>
        <w:numId w:val="8"/>
      </w:numPr>
      <w:spacing w:before="120" w:after="120" w:line="360" w:lineRule="exact"/>
      <w:jc w:val="both"/>
    </w:pPr>
    <w:rPr>
      <w:rFonts w:eastAsia="Arial"/>
      <w:color w:val="auto"/>
      <w:lang w:val="en-US"/>
    </w:rPr>
  </w:style>
  <w:style w:type="paragraph" w:customStyle="1" w:styleId="ANormalBullet5">
    <w:name w:val="A_Normal_Bullet 5"/>
    <w:basedOn w:val="Normal"/>
    <w:uiPriority w:val="99"/>
    <w:qFormat/>
    <w:rsid w:val="001E040D"/>
    <w:pPr>
      <w:numPr>
        <w:ilvl w:val="6"/>
        <w:numId w:val="8"/>
      </w:numPr>
      <w:spacing w:before="120" w:after="120" w:line="360" w:lineRule="exact"/>
      <w:jc w:val="both"/>
    </w:pPr>
    <w:rPr>
      <w:rFonts w:eastAsia="Arial"/>
      <w:color w:val="auto"/>
      <w:lang w:val="en-US"/>
    </w:rPr>
  </w:style>
  <w:style w:type="paragraph" w:customStyle="1" w:styleId="ANormal">
    <w:name w:val="A_Normal"/>
    <w:basedOn w:val="Normal"/>
    <w:uiPriority w:val="99"/>
    <w:qFormat/>
    <w:rsid w:val="001E040D"/>
    <w:pPr>
      <w:numPr>
        <w:numId w:val="8"/>
      </w:numPr>
      <w:spacing w:before="0" w:after="160" w:line="259" w:lineRule="auto"/>
      <w:ind w:left="432" w:hanging="432"/>
    </w:pPr>
    <w:rPr>
      <w:rFonts w:eastAsia="Wingdings" w:cs="Courier New"/>
      <w:color w:val="auto"/>
    </w:rPr>
  </w:style>
  <w:style w:type="paragraph" w:styleId="BodyText">
    <w:name w:val="Body Text"/>
    <w:basedOn w:val="Normal"/>
    <w:link w:val="BodyTextChar"/>
    <w:rsid w:val="00434116"/>
    <w:pPr>
      <w:spacing w:before="0" w:after="60" w:line="340" w:lineRule="atLeast"/>
      <w:jc w:val="center"/>
    </w:pPr>
    <w:rPr>
      <w:rFonts w:eastAsia="Times New Roman"/>
      <w:color w:val="auto"/>
      <w:sz w:val="22"/>
      <w:szCs w:val="20"/>
      <w:lang w:val="en-US"/>
    </w:rPr>
  </w:style>
  <w:style w:type="character" w:customStyle="1" w:styleId="BodyTextChar">
    <w:name w:val="Body Text Char"/>
    <w:link w:val="BodyText"/>
    <w:rsid w:val="00434116"/>
    <w:rPr>
      <w:rFonts w:eastAsia="Times New Roman"/>
      <w:sz w:val="22"/>
    </w:rPr>
  </w:style>
  <w:style w:type="character" w:customStyle="1" w:styleId="CommentTextChar">
    <w:name w:val="Comment Text Char"/>
    <w:link w:val="CommentText"/>
    <w:uiPriority w:val="99"/>
    <w:rsid w:val="00C00374"/>
    <w:rPr>
      <w:color w:val="000000"/>
      <w:sz w:val="26"/>
      <w:lang w:val="en-GB"/>
    </w:rPr>
  </w:style>
  <w:style w:type="character" w:customStyle="1" w:styleId="Heading5Char">
    <w:name w:val="Heading 5 Char"/>
    <w:aliases w:val="HV_H5 Char"/>
    <w:link w:val="Heading5"/>
    <w:rsid w:val="00C00374"/>
    <w:rPr>
      <w:rFonts w:cs="Symbol"/>
      <w:b/>
      <w:bCs/>
      <w:sz w:val="26"/>
      <w:szCs w:val="22"/>
      <w:lang w:val="en-GB"/>
    </w:rPr>
  </w:style>
  <w:style w:type="paragraph" w:customStyle="1" w:styleId="Table">
    <w:name w:val="Table"/>
    <w:basedOn w:val="Normal"/>
    <w:link w:val="TableChar"/>
    <w:qFormat/>
    <w:rsid w:val="009B1737"/>
    <w:pPr>
      <w:widowControl w:val="0"/>
      <w:spacing w:before="60" w:after="60" w:line="240" w:lineRule="auto"/>
      <w:jc w:val="both"/>
    </w:pPr>
  </w:style>
  <w:style w:type="character" w:customStyle="1" w:styleId="TableChar">
    <w:name w:val="Table Char"/>
    <w:link w:val="Table"/>
    <w:rsid w:val="009B1737"/>
    <w:rPr>
      <w:color w:val="000000"/>
      <w:sz w:val="26"/>
      <w:szCs w:val="22"/>
      <w:lang w:val="en-GB"/>
    </w:rPr>
  </w:style>
  <w:style w:type="character" w:customStyle="1" w:styleId="Heading4Char">
    <w:name w:val="Heading 4 Char"/>
    <w:aliases w:val="HV_H4 Char"/>
    <w:link w:val="Heading4"/>
    <w:rsid w:val="00644C14"/>
    <w:rPr>
      <w:rFonts w:cs="Symbol"/>
      <w:b/>
      <w:bCs/>
      <w:sz w:val="26"/>
      <w:szCs w:val="22"/>
      <w:lang w:val="en-GB"/>
    </w:rPr>
  </w:style>
  <w:style w:type="character" w:styleId="UnresolvedMention">
    <w:name w:val="Unresolved Mention"/>
    <w:uiPriority w:val="99"/>
    <w:semiHidden/>
    <w:unhideWhenUsed/>
    <w:rsid w:val="00EE54AC"/>
    <w:rPr>
      <w:color w:val="605E5C"/>
      <w:shd w:val="clear" w:color="auto" w:fill="E1DFDD"/>
    </w:rPr>
  </w:style>
  <w:style w:type="character" w:styleId="FollowedHyperlink">
    <w:name w:val="FollowedHyperlink"/>
    <w:uiPriority w:val="99"/>
    <w:rsid w:val="0016284A"/>
    <w:rPr>
      <w:color w:val="96607D"/>
      <w:u w:val="single"/>
    </w:rPr>
  </w:style>
  <w:style w:type="paragraph" w:customStyle="1" w:styleId="NormalText1">
    <w:name w:val="Normal Text_1"/>
    <w:basedOn w:val="Normal"/>
    <w:qFormat/>
    <w:rsid w:val="004E1AB2"/>
    <w:pPr>
      <w:widowControl w:val="0"/>
      <w:spacing w:before="120" w:after="120" w:line="240" w:lineRule="auto"/>
      <w:ind w:firstLine="720"/>
      <w:jc w:val="both"/>
    </w:pPr>
    <w:rPr>
      <w:color w:val="auto"/>
      <w:szCs w:val="20"/>
      <w:lang w:eastAsia="x-none"/>
    </w:rPr>
  </w:style>
  <w:style w:type="character" w:customStyle="1" w:styleId="Heading3Char">
    <w:name w:val="Heading 3 Char"/>
    <w:aliases w:val="HV_H3 Char"/>
    <w:link w:val="Heading3"/>
    <w:rsid w:val="00BF7138"/>
    <w:rPr>
      <w:b/>
      <w:i/>
      <w:sz w:val="26"/>
      <w:szCs w:val="22"/>
      <w:lang w:val="en-GB"/>
    </w:rPr>
  </w:style>
  <w:style w:type="character" w:customStyle="1" w:styleId="Heading2Char">
    <w:name w:val="Heading 2 Char"/>
    <w:aliases w:val="HV_H2 Char"/>
    <w:link w:val="Heading2"/>
    <w:rsid w:val="00D3650F"/>
    <w:rPr>
      <w:b/>
      <w:color w:val="000000"/>
      <w:sz w:val="26"/>
      <w:szCs w:val="22"/>
      <w:lang w:val="en-GB"/>
    </w:rPr>
  </w:style>
  <w:style w:type="paragraph" w:customStyle="1" w:styleId="Bullet2">
    <w:name w:val="Bullet2"/>
    <w:basedOn w:val="Normal"/>
    <w:rsid w:val="00C10073"/>
    <w:pPr>
      <w:numPr>
        <w:ilvl w:val="1"/>
        <w:numId w:val="17"/>
      </w:numPr>
      <w:spacing w:before="120" w:after="120" w:line="276" w:lineRule="auto"/>
      <w:jc w:val="both"/>
    </w:pPr>
  </w:style>
  <w:style w:type="paragraph" w:customStyle="1" w:styleId="Bullet3">
    <w:name w:val="Bullet3"/>
    <w:basedOn w:val="Normal"/>
    <w:rsid w:val="00C10073"/>
    <w:pPr>
      <w:numPr>
        <w:ilvl w:val="2"/>
        <w:numId w:val="17"/>
      </w:numPr>
      <w:spacing w:before="120" w:after="120" w:line="276" w:lineRule="auto"/>
      <w:jc w:val="both"/>
    </w:pPr>
    <w:rPr>
      <w:sz w:val="20"/>
    </w:rPr>
  </w:style>
  <w:style w:type="paragraph" w:customStyle="1" w:styleId="Bullet4">
    <w:name w:val="Bullet4"/>
    <w:basedOn w:val="Normal"/>
    <w:rsid w:val="00C10073"/>
    <w:pPr>
      <w:numPr>
        <w:ilvl w:val="3"/>
        <w:numId w:val="17"/>
      </w:numPr>
      <w:spacing w:before="120" w:after="120" w:line="276" w:lineRule="auto"/>
      <w:jc w:val="both"/>
    </w:pPr>
    <w:rPr>
      <w:sz w:val="20"/>
    </w:rPr>
  </w:style>
  <w:style w:type="paragraph" w:customStyle="1" w:styleId="Bullet5">
    <w:name w:val="Bullet5"/>
    <w:basedOn w:val="Normal"/>
    <w:rsid w:val="00C10073"/>
    <w:pPr>
      <w:numPr>
        <w:ilvl w:val="4"/>
        <w:numId w:val="17"/>
      </w:numPr>
      <w:spacing w:before="120" w:after="120" w:line="276" w:lineRule="auto"/>
      <w:jc w:val="both"/>
    </w:pPr>
    <w:rPr>
      <w:sz w:val="20"/>
    </w:rPr>
  </w:style>
  <w:style w:type="paragraph" w:customStyle="1" w:styleId="Bullet6">
    <w:name w:val="Bullet6"/>
    <w:basedOn w:val="Normal"/>
    <w:rsid w:val="00C10073"/>
    <w:pPr>
      <w:numPr>
        <w:ilvl w:val="5"/>
        <w:numId w:val="17"/>
      </w:numPr>
      <w:spacing w:before="120" w:after="120" w:line="276" w:lineRule="auto"/>
      <w:jc w:val="both"/>
    </w:pPr>
    <w:rPr>
      <w:sz w:val="20"/>
    </w:rPr>
  </w:style>
  <w:style w:type="paragraph" w:customStyle="1" w:styleId="Bullet7">
    <w:name w:val="Bullet7"/>
    <w:basedOn w:val="Normal"/>
    <w:rsid w:val="00C10073"/>
    <w:pPr>
      <w:numPr>
        <w:ilvl w:val="6"/>
        <w:numId w:val="17"/>
      </w:numPr>
      <w:spacing w:before="120" w:after="120" w:line="276" w:lineRule="auto"/>
      <w:jc w:val="both"/>
    </w:pPr>
    <w:rPr>
      <w:sz w:val="20"/>
    </w:rPr>
  </w:style>
  <w:style w:type="paragraph" w:customStyle="1" w:styleId="Bullet8">
    <w:name w:val="Bullet8"/>
    <w:basedOn w:val="Normal"/>
    <w:rsid w:val="00C10073"/>
    <w:pPr>
      <w:numPr>
        <w:ilvl w:val="7"/>
        <w:numId w:val="17"/>
      </w:numPr>
      <w:spacing w:before="120" w:after="120" w:line="276" w:lineRule="auto"/>
      <w:jc w:val="both"/>
    </w:pPr>
    <w:rPr>
      <w:sz w:val="20"/>
    </w:rPr>
  </w:style>
  <w:style w:type="paragraph" w:customStyle="1" w:styleId="Bullet9">
    <w:name w:val="Bullet9"/>
    <w:basedOn w:val="Normal"/>
    <w:rsid w:val="00C10073"/>
    <w:pPr>
      <w:numPr>
        <w:ilvl w:val="8"/>
        <w:numId w:val="17"/>
      </w:numPr>
      <w:spacing w:before="120" w:after="120" w:line="276" w:lineRule="auto"/>
      <w:jc w:val="both"/>
    </w:pPr>
    <w:rPr>
      <w:sz w:val="20"/>
    </w:rPr>
  </w:style>
  <w:style w:type="paragraph" w:customStyle="1" w:styleId="Captionmohinh">
    <w:name w:val="Caption_mohinh"/>
    <w:basedOn w:val="CaptionBng"/>
    <w:link w:val="CaptionmohinhChar"/>
    <w:qFormat/>
    <w:rsid w:val="00C10073"/>
    <w:pPr>
      <w:spacing w:before="60" w:after="60" w:line="240" w:lineRule="auto"/>
    </w:pPr>
    <w:rPr>
      <w:lang w:eastAsia="x-none"/>
    </w:rPr>
  </w:style>
  <w:style w:type="character" w:customStyle="1" w:styleId="CaptionmohinhChar">
    <w:name w:val="Caption_mohinh Char"/>
    <w:link w:val="Captionmohinh"/>
    <w:rsid w:val="00C10073"/>
    <w:rPr>
      <w:b/>
      <w:color w:val="000000"/>
      <w:sz w:val="26"/>
      <w:szCs w:val="22"/>
      <w:lang w:val="en-GB" w:eastAsia="x-none"/>
    </w:rPr>
  </w:style>
  <w:style w:type="paragraph" w:customStyle="1" w:styleId="Bullet1">
    <w:name w:val="Bullet 1"/>
    <w:basedOn w:val="Normal"/>
    <w:link w:val="Bullet1Char"/>
    <w:qFormat/>
    <w:rsid w:val="00DC0477"/>
    <w:pPr>
      <w:tabs>
        <w:tab w:val="left" w:pos="993"/>
      </w:tabs>
      <w:spacing w:before="60" w:after="60" w:line="240" w:lineRule="auto"/>
      <w:ind w:left="360" w:hanging="360"/>
      <w:jc w:val="both"/>
    </w:pPr>
  </w:style>
  <w:style w:type="paragraph" w:customStyle="1" w:styleId="Bullet20">
    <w:name w:val="Bullet 2"/>
    <w:basedOn w:val="Normal"/>
    <w:qFormat/>
    <w:rsid w:val="00DC0477"/>
    <w:pPr>
      <w:tabs>
        <w:tab w:val="left" w:pos="1276"/>
      </w:tabs>
      <w:spacing w:before="60" w:after="60" w:line="240" w:lineRule="auto"/>
      <w:ind w:firstLine="993"/>
      <w:jc w:val="both"/>
    </w:pPr>
  </w:style>
  <w:style w:type="character" w:customStyle="1" w:styleId="Bullet1Char">
    <w:name w:val="Bullet 1 Char"/>
    <w:link w:val="Bullet1"/>
    <w:rsid w:val="00DC0477"/>
    <w:rPr>
      <w:color w:val="000000"/>
      <w:sz w:val="26"/>
      <w:szCs w:val="22"/>
      <w:lang w:val="en-GB"/>
    </w:rPr>
  </w:style>
  <w:style w:type="paragraph" w:customStyle="1" w:styleId="Bullet30">
    <w:name w:val="Bullet 3"/>
    <w:basedOn w:val="Normal"/>
    <w:qFormat/>
    <w:rsid w:val="00DC0477"/>
    <w:pPr>
      <w:spacing w:before="60" w:after="60" w:line="240" w:lineRule="auto"/>
      <w:ind w:left="1080" w:hanging="360"/>
      <w:jc w:val="both"/>
    </w:pPr>
  </w:style>
  <w:style w:type="paragraph" w:customStyle="1" w:styleId="ACaption">
    <w:name w:val="A_Caption"/>
    <w:basedOn w:val="Normal"/>
    <w:next w:val="ANormalBullet0"/>
    <w:qFormat/>
    <w:rsid w:val="00866B32"/>
    <w:pPr>
      <w:spacing w:line="320" w:lineRule="exact"/>
      <w:jc w:val="center"/>
    </w:pPr>
    <w:rPr>
      <w:rFonts w:eastAsia="Calibri"/>
      <w:b/>
      <w:iCs/>
      <w:color w:val="auto"/>
      <w:kern w:val="2"/>
      <w:sz w:val="28"/>
      <w:szCs w:val="18"/>
      <w:lang w:val="en-US" w:bidi="th-TH"/>
    </w:rPr>
  </w:style>
  <w:style w:type="paragraph" w:customStyle="1" w:styleId="ATabletext">
    <w:name w:val="A_Table text"/>
    <w:basedOn w:val="Normal"/>
    <w:qFormat/>
    <w:rsid w:val="00866B32"/>
    <w:pPr>
      <w:spacing w:line="264" w:lineRule="auto"/>
      <w:jc w:val="both"/>
    </w:pPr>
    <w:rPr>
      <w:rFonts w:eastAsia="Calibri"/>
      <w:color w:val="auto"/>
      <w:kern w:val="2"/>
      <w:sz w:val="28"/>
      <w:szCs w:val="28"/>
      <w:lang w:val="en-US" w:bidi="th-TH"/>
    </w:rPr>
  </w:style>
  <w:style w:type="paragraph" w:customStyle="1" w:styleId="ATabletextC">
    <w:name w:val="A_Table text C"/>
    <w:basedOn w:val="ATabletext"/>
    <w:qFormat/>
    <w:rsid w:val="00866B32"/>
    <w:pPr>
      <w:jc w:val="center"/>
    </w:pPr>
  </w:style>
  <w:style w:type="numbering" w:customStyle="1" w:styleId="StyleBulleted22111">
    <w:name w:val="Style Bulleted22111"/>
    <w:rsid w:val="00866B32"/>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712092">
      <w:bodyDiv w:val="1"/>
      <w:marLeft w:val="0"/>
      <w:marRight w:val="0"/>
      <w:marTop w:val="0"/>
      <w:marBottom w:val="0"/>
      <w:divBdr>
        <w:top w:val="none" w:sz="0" w:space="0" w:color="auto"/>
        <w:left w:val="none" w:sz="0" w:space="0" w:color="auto"/>
        <w:bottom w:val="none" w:sz="0" w:space="0" w:color="auto"/>
        <w:right w:val="none" w:sz="0" w:space="0" w:color="auto"/>
      </w:divBdr>
    </w:div>
    <w:div w:id="107746793">
      <w:bodyDiv w:val="1"/>
      <w:marLeft w:val="0"/>
      <w:marRight w:val="0"/>
      <w:marTop w:val="0"/>
      <w:marBottom w:val="0"/>
      <w:divBdr>
        <w:top w:val="none" w:sz="0" w:space="0" w:color="auto"/>
        <w:left w:val="none" w:sz="0" w:space="0" w:color="auto"/>
        <w:bottom w:val="none" w:sz="0" w:space="0" w:color="auto"/>
        <w:right w:val="none" w:sz="0" w:space="0" w:color="auto"/>
      </w:divBdr>
    </w:div>
    <w:div w:id="138352501">
      <w:bodyDiv w:val="1"/>
      <w:marLeft w:val="0"/>
      <w:marRight w:val="0"/>
      <w:marTop w:val="0"/>
      <w:marBottom w:val="0"/>
      <w:divBdr>
        <w:top w:val="none" w:sz="0" w:space="0" w:color="auto"/>
        <w:left w:val="none" w:sz="0" w:space="0" w:color="auto"/>
        <w:bottom w:val="none" w:sz="0" w:space="0" w:color="auto"/>
        <w:right w:val="none" w:sz="0" w:space="0" w:color="auto"/>
      </w:divBdr>
    </w:div>
    <w:div w:id="181629301">
      <w:bodyDiv w:val="1"/>
      <w:marLeft w:val="0"/>
      <w:marRight w:val="0"/>
      <w:marTop w:val="0"/>
      <w:marBottom w:val="0"/>
      <w:divBdr>
        <w:top w:val="none" w:sz="0" w:space="0" w:color="auto"/>
        <w:left w:val="none" w:sz="0" w:space="0" w:color="auto"/>
        <w:bottom w:val="none" w:sz="0" w:space="0" w:color="auto"/>
        <w:right w:val="none" w:sz="0" w:space="0" w:color="auto"/>
      </w:divBdr>
    </w:div>
    <w:div w:id="299727251">
      <w:bodyDiv w:val="1"/>
      <w:marLeft w:val="0"/>
      <w:marRight w:val="0"/>
      <w:marTop w:val="0"/>
      <w:marBottom w:val="0"/>
      <w:divBdr>
        <w:top w:val="none" w:sz="0" w:space="0" w:color="auto"/>
        <w:left w:val="none" w:sz="0" w:space="0" w:color="auto"/>
        <w:bottom w:val="none" w:sz="0" w:space="0" w:color="auto"/>
        <w:right w:val="none" w:sz="0" w:space="0" w:color="auto"/>
      </w:divBdr>
    </w:div>
    <w:div w:id="363135381">
      <w:bodyDiv w:val="1"/>
      <w:marLeft w:val="0"/>
      <w:marRight w:val="0"/>
      <w:marTop w:val="0"/>
      <w:marBottom w:val="0"/>
      <w:divBdr>
        <w:top w:val="none" w:sz="0" w:space="0" w:color="auto"/>
        <w:left w:val="none" w:sz="0" w:space="0" w:color="auto"/>
        <w:bottom w:val="none" w:sz="0" w:space="0" w:color="auto"/>
        <w:right w:val="none" w:sz="0" w:space="0" w:color="auto"/>
      </w:divBdr>
    </w:div>
    <w:div w:id="560680171">
      <w:bodyDiv w:val="1"/>
      <w:marLeft w:val="0"/>
      <w:marRight w:val="0"/>
      <w:marTop w:val="0"/>
      <w:marBottom w:val="0"/>
      <w:divBdr>
        <w:top w:val="none" w:sz="0" w:space="0" w:color="auto"/>
        <w:left w:val="none" w:sz="0" w:space="0" w:color="auto"/>
        <w:bottom w:val="none" w:sz="0" w:space="0" w:color="auto"/>
        <w:right w:val="none" w:sz="0" w:space="0" w:color="auto"/>
      </w:divBdr>
    </w:div>
    <w:div w:id="634532606">
      <w:bodyDiv w:val="1"/>
      <w:marLeft w:val="0"/>
      <w:marRight w:val="0"/>
      <w:marTop w:val="0"/>
      <w:marBottom w:val="0"/>
      <w:divBdr>
        <w:top w:val="none" w:sz="0" w:space="0" w:color="auto"/>
        <w:left w:val="none" w:sz="0" w:space="0" w:color="auto"/>
        <w:bottom w:val="none" w:sz="0" w:space="0" w:color="auto"/>
        <w:right w:val="none" w:sz="0" w:space="0" w:color="auto"/>
      </w:divBdr>
    </w:div>
    <w:div w:id="723066756">
      <w:bodyDiv w:val="1"/>
      <w:marLeft w:val="0"/>
      <w:marRight w:val="0"/>
      <w:marTop w:val="0"/>
      <w:marBottom w:val="0"/>
      <w:divBdr>
        <w:top w:val="none" w:sz="0" w:space="0" w:color="auto"/>
        <w:left w:val="none" w:sz="0" w:space="0" w:color="auto"/>
        <w:bottom w:val="none" w:sz="0" w:space="0" w:color="auto"/>
        <w:right w:val="none" w:sz="0" w:space="0" w:color="auto"/>
      </w:divBdr>
    </w:div>
    <w:div w:id="747654283">
      <w:bodyDiv w:val="1"/>
      <w:marLeft w:val="0"/>
      <w:marRight w:val="0"/>
      <w:marTop w:val="0"/>
      <w:marBottom w:val="0"/>
      <w:divBdr>
        <w:top w:val="none" w:sz="0" w:space="0" w:color="auto"/>
        <w:left w:val="none" w:sz="0" w:space="0" w:color="auto"/>
        <w:bottom w:val="none" w:sz="0" w:space="0" w:color="auto"/>
        <w:right w:val="none" w:sz="0" w:space="0" w:color="auto"/>
      </w:divBdr>
    </w:div>
    <w:div w:id="833106900">
      <w:bodyDiv w:val="1"/>
      <w:marLeft w:val="0"/>
      <w:marRight w:val="0"/>
      <w:marTop w:val="0"/>
      <w:marBottom w:val="0"/>
      <w:divBdr>
        <w:top w:val="none" w:sz="0" w:space="0" w:color="auto"/>
        <w:left w:val="none" w:sz="0" w:space="0" w:color="auto"/>
        <w:bottom w:val="none" w:sz="0" w:space="0" w:color="auto"/>
        <w:right w:val="none" w:sz="0" w:space="0" w:color="auto"/>
      </w:divBdr>
    </w:div>
    <w:div w:id="836654431">
      <w:bodyDiv w:val="1"/>
      <w:marLeft w:val="0"/>
      <w:marRight w:val="0"/>
      <w:marTop w:val="0"/>
      <w:marBottom w:val="0"/>
      <w:divBdr>
        <w:top w:val="none" w:sz="0" w:space="0" w:color="auto"/>
        <w:left w:val="none" w:sz="0" w:space="0" w:color="auto"/>
        <w:bottom w:val="none" w:sz="0" w:space="0" w:color="auto"/>
        <w:right w:val="none" w:sz="0" w:space="0" w:color="auto"/>
      </w:divBdr>
    </w:div>
    <w:div w:id="917326548">
      <w:bodyDiv w:val="1"/>
      <w:marLeft w:val="0"/>
      <w:marRight w:val="0"/>
      <w:marTop w:val="0"/>
      <w:marBottom w:val="0"/>
      <w:divBdr>
        <w:top w:val="none" w:sz="0" w:space="0" w:color="auto"/>
        <w:left w:val="none" w:sz="0" w:space="0" w:color="auto"/>
        <w:bottom w:val="none" w:sz="0" w:space="0" w:color="auto"/>
        <w:right w:val="none" w:sz="0" w:space="0" w:color="auto"/>
      </w:divBdr>
    </w:div>
    <w:div w:id="1072507077">
      <w:bodyDiv w:val="1"/>
      <w:marLeft w:val="0"/>
      <w:marRight w:val="0"/>
      <w:marTop w:val="0"/>
      <w:marBottom w:val="0"/>
      <w:divBdr>
        <w:top w:val="none" w:sz="0" w:space="0" w:color="auto"/>
        <w:left w:val="none" w:sz="0" w:space="0" w:color="auto"/>
        <w:bottom w:val="none" w:sz="0" w:space="0" w:color="auto"/>
        <w:right w:val="none" w:sz="0" w:space="0" w:color="auto"/>
      </w:divBdr>
    </w:div>
    <w:div w:id="1211915577">
      <w:bodyDiv w:val="1"/>
      <w:marLeft w:val="0"/>
      <w:marRight w:val="0"/>
      <w:marTop w:val="0"/>
      <w:marBottom w:val="0"/>
      <w:divBdr>
        <w:top w:val="none" w:sz="0" w:space="0" w:color="auto"/>
        <w:left w:val="none" w:sz="0" w:space="0" w:color="auto"/>
        <w:bottom w:val="none" w:sz="0" w:space="0" w:color="auto"/>
        <w:right w:val="none" w:sz="0" w:space="0" w:color="auto"/>
      </w:divBdr>
    </w:div>
    <w:div w:id="1398362305">
      <w:bodyDiv w:val="1"/>
      <w:marLeft w:val="0"/>
      <w:marRight w:val="0"/>
      <w:marTop w:val="0"/>
      <w:marBottom w:val="0"/>
      <w:divBdr>
        <w:top w:val="none" w:sz="0" w:space="0" w:color="auto"/>
        <w:left w:val="none" w:sz="0" w:space="0" w:color="auto"/>
        <w:bottom w:val="none" w:sz="0" w:space="0" w:color="auto"/>
        <w:right w:val="none" w:sz="0" w:space="0" w:color="auto"/>
      </w:divBdr>
    </w:div>
    <w:div w:id="1410468345">
      <w:bodyDiv w:val="1"/>
      <w:marLeft w:val="0"/>
      <w:marRight w:val="0"/>
      <w:marTop w:val="0"/>
      <w:marBottom w:val="0"/>
      <w:divBdr>
        <w:top w:val="none" w:sz="0" w:space="0" w:color="auto"/>
        <w:left w:val="none" w:sz="0" w:space="0" w:color="auto"/>
        <w:bottom w:val="none" w:sz="0" w:space="0" w:color="auto"/>
        <w:right w:val="none" w:sz="0" w:space="0" w:color="auto"/>
      </w:divBdr>
    </w:div>
    <w:div w:id="1451389407">
      <w:bodyDiv w:val="1"/>
      <w:marLeft w:val="0"/>
      <w:marRight w:val="0"/>
      <w:marTop w:val="0"/>
      <w:marBottom w:val="0"/>
      <w:divBdr>
        <w:top w:val="none" w:sz="0" w:space="0" w:color="auto"/>
        <w:left w:val="none" w:sz="0" w:space="0" w:color="auto"/>
        <w:bottom w:val="none" w:sz="0" w:space="0" w:color="auto"/>
        <w:right w:val="none" w:sz="0" w:space="0" w:color="auto"/>
      </w:divBdr>
    </w:div>
    <w:div w:id="1463158714">
      <w:bodyDiv w:val="1"/>
      <w:marLeft w:val="0"/>
      <w:marRight w:val="0"/>
      <w:marTop w:val="0"/>
      <w:marBottom w:val="0"/>
      <w:divBdr>
        <w:top w:val="none" w:sz="0" w:space="0" w:color="auto"/>
        <w:left w:val="none" w:sz="0" w:space="0" w:color="auto"/>
        <w:bottom w:val="none" w:sz="0" w:space="0" w:color="auto"/>
        <w:right w:val="none" w:sz="0" w:space="0" w:color="auto"/>
      </w:divBdr>
    </w:div>
    <w:div w:id="1467816285">
      <w:bodyDiv w:val="1"/>
      <w:marLeft w:val="0"/>
      <w:marRight w:val="0"/>
      <w:marTop w:val="0"/>
      <w:marBottom w:val="0"/>
      <w:divBdr>
        <w:top w:val="none" w:sz="0" w:space="0" w:color="auto"/>
        <w:left w:val="none" w:sz="0" w:space="0" w:color="auto"/>
        <w:bottom w:val="none" w:sz="0" w:space="0" w:color="auto"/>
        <w:right w:val="none" w:sz="0" w:space="0" w:color="auto"/>
      </w:divBdr>
    </w:div>
    <w:div w:id="1524438905">
      <w:bodyDiv w:val="1"/>
      <w:marLeft w:val="0"/>
      <w:marRight w:val="0"/>
      <w:marTop w:val="0"/>
      <w:marBottom w:val="0"/>
      <w:divBdr>
        <w:top w:val="none" w:sz="0" w:space="0" w:color="auto"/>
        <w:left w:val="none" w:sz="0" w:space="0" w:color="auto"/>
        <w:bottom w:val="none" w:sz="0" w:space="0" w:color="auto"/>
        <w:right w:val="none" w:sz="0" w:space="0" w:color="auto"/>
      </w:divBdr>
    </w:div>
    <w:div w:id="1715156465">
      <w:bodyDiv w:val="1"/>
      <w:marLeft w:val="0"/>
      <w:marRight w:val="0"/>
      <w:marTop w:val="0"/>
      <w:marBottom w:val="0"/>
      <w:divBdr>
        <w:top w:val="none" w:sz="0" w:space="0" w:color="auto"/>
        <w:left w:val="none" w:sz="0" w:space="0" w:color="auto"/>
        <w:bottom w:val="none" w:sz="0" w:space="0" w:color="auto"/>
        <w:right w:val="none" w:sz="0" w:space="0" w:color="auto"/>
      </w:divBdr>
    </w:div>
    <w:div w:id="1732733996">
      <w:bodyDiv w:val="1"/>
      <w:marLeft w:val="0"/>
      <w:marRight w:val="0"/>
      <w:marTop w:val="0"/>
      <w:marBottom w:val="0"/>
      <w:divBdr>
        <w:top w:val="none" w:sz="0" w:space="0" w:color="auto"/>
        <w:left w:val="none" w:sz="0" w:space="0" w:color="auto"/>
        <w:bottom w:val="none" w:sz="0" w:space="0" w:color="auto"/>
        <w:right w:val="none" w:sz="0" w:space="0" w:color="auto"/>
      </w:divBdr>
    </w:div>
    <w:div w:id="1776902092">
      <w:bodyDiv w:val="1"/>
      <w:marLeft w:val="0"/>
      <w:marRight w:val="0"/>
      <w:marTop w:val="0"/>
      <w:marBottom w:val="0"/>
      <w:divBdr>
        <w:top w:val="none" w:sz="0" w:space="0" w:color="auto"/>
        <w:left w:val="none" w:sz="0" w:space="0" w:color="auto"/>
        <w:bottom w:val="none" w:sz="0" w:space="0" w:color="auto"/>
        <w:right w:val="none" w:sz="0" w:space="0" w:color="auto"/>
      </w:divBdr>
    </w:div>
    <w:div w:id="1798792504">
      <w:bodyDiv w:val="1"/>
      <w:marLeft w:val="0"/>
      <w:marRight w:val="0"/>
      <w:marTop w:val="0"/>
      <w:marBottom w:val="0"/>
      <w:divBdr>
        <w:top w:val="none" w:sz="0" w:space="0" w:color="auto"/>
        <w:left w:val="none" w:sz="0" w:space="0" w:color="auto"/>
        <w:bottom w:val="none" w:sz="0" w:space="0" w:color="auto"/>
        <w:right w:val="none" w:sz="0" w:space="0" w:color="auto"/>
      </w:divBdr>
    </w:div>
    <w:div w:id="1804807100">
      <w:bodyDiv w:val="1"/>
      <w:marLeft w:val="0"/>
      <w:marRight w:val="0"/>
      <w:marTop w:val="0"/>
      <w:marBottom w:val="0"/>
      <w:divBdr>
        <w:top w:val="none" w:sz="0" w:space="0" w:color="auto"/>
        <w:left w:val="none" w:sz="0" w:space="0" w:color="auto"/>
        <w:bottom w:val="none" w:sz="0" w:space="0" w:color="auto"/>
        <w:right w:val="none" w:sz="0" w:space="0" w:color="auto"/>
      </w:divBdr>
    </w:div>
    <w:div w:id="1940136415">
      <w:bodyDiv w:val="1"/>
      <w:marLeft w:val="0"/>
      <w:marRight w:val="0"/>
      <w:marTop w:val="0"/>
      <w:marBottom w:val="0"/>
      <w:divBdr>
        <w:top w:val="none" w:sz="0" w:space="0" w:color="auto"/>
        <w:left w:val="none" w:sz="0" w:space="0" w:color="auto"/>
        <w:bottom w:val="none" w:sz="0" w:space="0" w:color="auto"/>
        <w:right w:val="none" w:sz="0" w:space="0" w:color="auto"/>
      </w:divBdr>
    </w:div>
    <w:div w:id="2016414616">
      <w:bodyDiv w:val="1"/>
      <w:marLeft w:val="0"/>
      <w:marRight w:val="0"/>
      <w:marTop w:val="0"/>
      <w:marBottom w:val="0"/>
      <w:divBdr>
        <w:top w:val="none" w:sz="0" w:space="0" w:color="auto"/>
        <w:left w:val="none" w:sz="0" w:space="0" w:color="auto"/>
        <w:bottom w:val="none" w:sz="0" w:space="0" w:color="auto"/>
        <w:right w:val="none" w:sz="0" w:space="0" w:color="auto"/>
      </w:divBdr>
      <w:divsChild>
        <w:div w:id="236519486">
          <w:marLeft w:val="547"/>
          <w:marRight w:val="0"/>
          <w:marTop w:val="115"/>
          <w:marBottom w:val="0"/>
          <w:divBdr>
            <w:top w:val="none" w:sz="0" w:space="0" w:color="auto"/>
            <w:left w:val="none" w:sz="0" w:space="0" w:color="auto"/>
            <w:bottom w:val="none" w:sz="0" w:space="0" w:color="auto"/>
            <w:right w:val="none" w:sz="0" w:space="0" w:color="auto"/>
          </w:divBdr>
        </w:div>
        <w:div w:id="792021995">
          <w:marLeft w:val="547"/>
          <w:marRight w:val="0"/>
          <w:marTop w:val="115"/>
          <w:marBottom w:val="0"/>
          <w:divBdr>
            <w:top w:val="none" w:sz="0" w:space="0" w:color="auto"/>
            <w:left w:val="none" w:sz="0" w:space="0" w:color="auto"/>
            <w:bottom w:val="none" w:sz="0" w:space="0" w:color="auto"/>
            <w:right w:val="none" w:sz="0" w:space="0" w:color="auto"/>
          </w:divBdr>
        </w:div>
        <w:div w:id="1257518345">
          <w:marLeft w:val="547"/>
          <w:marRight w:val="0"/>
          <w:marTop w:val="115"/>
          <w:marBottom w:val="0"/>
          <w:divBdr>
            <w:top w:val="none" w:sz="0" w:space="0" w:color="auto"/>
            <w:left w:val="none" w:sz="0" w:space="0" w:color="auto"/>
            <w:bottom w:val="none" w:sz="0" w:space="0" w:color="auto"/>
            <w:right w:val="none" w:sz="0" w:space="0" w:color="auto"/>
          </w:divBdr>
        </w:div>
        <w:div w:id="1437096929">
          <w:marLeft w:val="547"/>
          <w:marRight w:val="0"/>
          <w:marTop w:val="115"/>
          <w:marBottom w:val="0"/>
          <w:divBdr>
            <w:top w:val="none" w:sz="0" w:space="0" w:color="auto"/>
            <w:left w:val="none" w:sz="0" w:space="0" w:color="auto"/>
            <w:bottom w:val="none" w:sz="0" w:space="0" w:color="auto"/>
            <w:right w:val="none" w:sz="0" w:space="0" w:color="auto"/>
          </w:divBdr>
        </w:div>
        <w:div w:id="1659069206">
          <w:marLeft w:val="547"/>
          <w:marRight w:val="0"/>
          <w:marTop w:val="115"/>
          <w:marBottom w:val="0"/>
          <w:divBdr>
            <w:top w:val="none" w:sz="0" w:space="0" w:color="auto"/>
            <w:left w:val="none" w:sz="0" w:space="0" w:color="auto"/>
            <w:bottom w:val="none" w:sz="0" w:space="0" w:color="auto"/>
            <w:right w:val="none" w:sz="0" w:space="0" w:color="auto"/>
          </w:divBdr>
        </w:div>
        <w:div w:id="1887326183">
          <w:marLeft w:val="547"/>
          <w:marRight w:val="0"/>
          <w:marTop w:val="115"/>
          <w:marBottom w:val="0"/>
          <w:divBdr>
            <w:top w:val="none" w:sz="0" w:space="0" w:color="auto"/>
            <w:left w:val="none" w:sz="0" w:space="0" w:color="auto"/>
            <w:bottom w:val="none" w:sz="0" w:space="0" w:color="auto"/>
            <w:right w:val="none" w:sz="0" w:space="0" w:color="auto"/>
          </w:divBdr>
        </w:div>
      </w:divsChild>
    </w:div>
    <w:div w:id="204394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yong.shan.goh\Desktop\ACE\Requirement%20Validation\Blueprint%20Samples\ACE_F&amp;P_BPB_Fx.x_Level2ProcessName_v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ACE_F&amp;P_BPB_Fx.x_Level2ProcessName_v0.1.dot</Template>
  <TotalTime>1</TotalTime>
  <Pages>18</Pages>
  <Words>3097</Words>
  <Characters>17658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Business Process Blueprint</vt:lpstr>
    </vt:vector>
  </TitlesOfParts>
  <Company/>
  <LinksUpToDate>false</LinksUpToDate>
  <CharactersWithSpaces>20714</CharactersWithSpaces>
  <SharedDoc>false</SharedDoc>
  <HLinks>
    <vt:vector size="114" baseType="variant">
      <vt:variant>
        <vt:i4>1245240</vt:i4>
      </vt:variant>
      <vt:variant>
        <vt:i4>110</vt:i4>
      </vt:variant>
      <vt:variant>
        <vt:i4>0</vt:i4>
      </vt:variant>
      <vt:variant>
        <vt:i4>5</vt:i4>
      </vt:variant>
      <vt:variant>
        <vt:lpwstr/>
      </vt:variant>
      <vt:variant>
        <vt:lpwstr>_Toc208928057</vt:lpwstr>
      </vt:variant>
      <vt:variant>
        <vt:i4>1245240</vt:i4>
      </vt:variant>
      <vt:variant>
        <vt:i4>104</vt:i4>
      </vt:variant>
      <vt:variant>
        <vt:i4>0</vt:i4>
      </vt:variant>
      <vt:variant>
        <vt:i4>5</vt:i4>
      </vt:variant>
      <vt:variant>
        <vt:lpwstr/>
      </vt:variant>
      <vt:variant>
        <vt:lpwstr>_Toc208928056</vt:lpwstr>
      </vt:variant>
      <vt:variant>
        <vt:i4>1245240</vt:i4>
      </vt:variant>
      <vt:variant>
        <vt:i4>98</vt:i4>
      </vt:variant>
      <vt:variant>
        <vt:i4>0</vt:i4>
      </vt:variant>
      <vt:variant>
        <vt:i4>5</vt:i4>
      </vt:variant>
      <vt:variant>
        <vt:lpwstr/>
      </vt:variant>
      <vt:variant>
        <vt:lpwstr>_Toc208928055</vt:lpwstr>
      </vt:variant>
      <vt:variant>
        <vt:i4>1245240</vt:i4>
      </vt:variant>
      <vt:variant>
        <vt:i4>92</vt:i4>
      </vt:variant>
      <vt:variant>
        <vt:i4>0</vt:i4>
      </vt:variant>
      <vt:variant>
        <vt:i4>5</vt:i4>
      </vt:variant>
      <vt:variant>
        <vt:lpwstr/>
      </vt:variant>
      <vt:variant>
        <vt:lpwstr>_Toc208928054</vt:lpwstr>
      </vt:variant>
      <vt:variant>
        <vt:i4>1245240</vt:i4>
      </vt:variant>
      <vt:variant>
        <vt:i4>86</vt:i4>
      </vt:variant>
      <vt:variant>
        <vt:i4>0</vt:i4>
      </vt:variant>
      <vt:variant>
        <vt:i4>5</vt:i4>
      </vt:variant>
      <vt:variant>
        <vt:lpwstr/>
      </vt:variant>
      <vt:variant>
        <vt:lpwstr>_Toc208928053</vt:lpwstr>
      </vt:variant>
      <vt:variant>
        <vt:i4>1245240</vt:i4>
      </vt:variant>
      <vt:variant>
        <vt:i4>80</vt:i4>
      </vt:variant>
      <vt:variant>
        <vt:i4>0</vt:i4>
      </vt:variant>
      <vt:variant>
        <vt:i4>5</vt:i4>
      </vt:variant>
      <vt:variant>
        <vt:lpwstr/>
      </vt:variant>
      <vt:variant>
        <vt:lpwstr>_Toc208928052</vt:lpwstr>
      </vt:variant>
      <vt:variant>
        <vt:i4>1245240</vt:i4>
      </vt:variant>
      <vt:variant>
        <vt:i4>74</vt:i4>
      </vt:variant>
      <vt:variant>
        <vt:i4>0</vt:i4>
      </vt:variant>
      <vt:variant>
        <vt:i4>5</vt:i4>
      </vt:variant>
      <vt:variant>
        <vt:lpwstr/>
      </vt:variant>
      <vt:variant>
        <vt:lpwstr>_Toc208928051</vt:lpwstr>
      </vt:variant>
      <vt:variant>
        <vt:i4>1245240</vt:i4>
      </vt:variant>
      <vt:variant>
        <vt:i4>68</vt:i4>
      </vt:variant>
      <vt:variant>
        <vt:i4>0</vt:i4>
      </vt:variant>
      <vt:variant>
        <vt:i4>5</vt:i4>
      </vt:variant>
      <vt:variant>
        <vt:lpwstr/>
      </vt:variant>
      <vt:variant>
        <vt:lpwstr>_Toc208928050</vt:lpwstr>
      </vt:variant>
      <vt:variant>
        <vt:i4>1179704</vt:i4>
      </vt:variant>
      <vt:variant>
        <vt:i4>62</vt:i4>
      </vt:variant>
      <vt:variant>
        <vt:i4>0</vt:i4>
      </vt:variant>
      <vt:variant>
        <vt:i4>5</vt:i4>
      </vt:variant>
      <vt:variant>
        <vt:lpwstr/>
      </vt:variant>
      <vt:variant>
        <vt:lpwstr>_Toc208928049</vt:lpwstr>
      </vt:variant>
      <vt:variant>
        <vt:i4>1179704</vt:i4>
      </vt:variant>
      <vt:variant>
        <vt:i4>56</vt:i4>
      </vt:variant>
      <vt:variant>
        <vt:i4>0</vt:i4>
      </vt:variant>
      <vt:variant>
        <vt:i4>5</vt:i4>
      </vt:variant>
      <vt:variant>
        <vt:lpwstr/>
      </vt:variant>
      <vt:variant>
        <vt:lpwstr>_Toc208928048</vt:lpwstr>
      </vt:variant>
      <vt:variant>
        <vt:i4>1179704</vt:i4>
      </vt:variant>
      <vt:variant>
        <vt:i4>50</vt:i4>
      </vt:variant>
      <vt:variant>
        <vt:i4>0</vt:i4>
      </vt:variant>
      <vt:variant>
        <vt:i4>5</vt:i4>
      </vt:variant>
      <vt:variant>
        <vt:lpwstr/>
      </vt:variant>
      <vt:variant>
        <vt:lpwstr>_Toc208928047</vt:lpwstr>
      </vt:variant>
      <vt:variant>
        <vt:i4>1179704</vt:i4>
      </vt:variant>
      <vt:variant>
        <vt:i4>44</vt:i4>
      </vt:variant>
      <vt:variant>
        <vt:i4>0</vt:i4>
      </vt:variant>
      <vt:variant>
        <vt:i4>5</vt:i4>
      </vt:variant>
      <vt:variant>
        <vt:lpwstr/>
      </vt:variant>
      <vt:variant>
        <vt:lpwstr>_Toc208928046</vt:lpwstr>
      </vt:variant>
      <vt:variant>
        <vt:i4>1179704</vt:i4>
      </vt:variant>
      <vt:variant>
        <vt:i4>38</vt:i4>
      </vt:variant>
      <vt:variant>
        <vt:i4>0</vt:i4>
      </vt:variant>
      <vt:variant>
        <vt:i4>5</vt:i4>
      </vt:variant>
      <vt:variant>
        <vt:lpwstr/>
      </vt:variant>
      <vt:variant>
        <vt:lpwstr>_Toc208928045</vt:lpwstr>
      </vt:variant>
      <vt:variant>
        <vt:i4>1179704</vt:i4>
      </vt:variant>
      <vt:variant>
        <vt:i4>32</vt:i4>
      </vt:variant>
      <vt:variant>
        <vt:i4>0</vt:i4>
      </vt:variant>
      <vt:variant>
        <vt:i4>5</vt:i4>
      </vt:variant>
      <vt:variant>
        <vt:lpwstr/>
      </vt:variant>
      <vt:variant>
        <vt:lpwstr>_Toc208928044</vt:lpwstr>
      </vt:variant>
      <vt:variant>
        <vt:i4>1179704</vt:i4>
      </vt:variant>
      <vt:variant>
        <vt:i4>26</vt:i4>
      </vt:variant>
      <vt:variant>
        <vt:i4>0</vt:i4>
      </vt:variant>
      <vt:variant>
        <vt:i4>5</vt:i4>
      </vt:variant>
      <vt:variant>
        <vt:lpwstr/>
      </vt:variant>
      <vt:variant>
        <vt:lpwstr>_Toc208928043</vt:lpwstr>
      </vt:variant>
      <vt:variant>
        <vt:i4>1179704</vt:i4>
      </vt:variant>
      <vt:variant>
        <vt:i4>20</vt:i4>
      </vt:variant>
      <vt:variant>
        <vt:i4>0</vt:i4>
      </vt:variant>
      <vt:variant>
        <vt:i4>5</vt:i4>
      </vt:variant>
      <vt:variant>
        <vt:lpwstr/>
      </vt:variant>
      <vt:variant>
        <vt:lpwstr>_Toc208928042</vt:lpwstr>
      </vt:variant>
      <vt:variant>
        <vt:i4>1179704</vt:i4>
      </vt:variant>
      <vt:variant>
        <vt:i4>14</vt:i4>
      </vt:variant>
      <vt:variant>
        <vt:i4>0</vt:i4>
      </vt:variant>
      <vt:variant>
        <vt:i4>5</vt:i4>
      </vt:variant>
      <vt:variant>
        <vt:lpwstr/>
      </vt:variant>
      <vt:variant>
        <vt:lpwstr>_Toc208928041</vt:lpwstr>
      </vt:variant>
      <vt:variant>
        <vt:i4>1179704</vt:i4>
      </vt:variant>
      <vt:variant>
        <vt:i4>8</vt:i4>
      </vt:variant>
      <vt:variant>
        <vt:i4>0</vt:i4>
      </vt:variant>
      <vt:variant>
        <vt:i4>5</vt:i4>
      </vt:variant>
      <vt:variant>
        <vt:lpwstr/>
      </vt:variant>
      <vt:variant>
        <vt:lpwstr>_Toc208928040</vt:lpwstr>
      </vt:variant>
      <vt:variant>
        <vt:i4>1376312</vt:i4>
      </vt:variant>
      <vt:variant>
        <vt:i4>2</vt:i4>
      </vt:variant>
      <vt:variant>
        <vt:i4>0</vt:i4>
      </vt:variant>
      <vt:variant>
        <vt:i4>5</vt:i4>
      </vt:variant>
      <vt:variant>
        <vt:lpwstr/>
      </vt:variant>
      <vt:variant>
        <vt:lpwstr>_Toc208928039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Huyen Dao Thi</cp:lastModifiedBy>
  <cp:revision>3</cp:revision>
  <dcterms:created xsi:type="dcterms:W3CDTF">2026-08-25T06:49:00Z</dcterms:created>
  <dcterms:modified xsi:type="dcterms:W3CDTF">2026-08-25T06:50:00Z</dcterms:modified>
</cp:coreProperties>
</file>