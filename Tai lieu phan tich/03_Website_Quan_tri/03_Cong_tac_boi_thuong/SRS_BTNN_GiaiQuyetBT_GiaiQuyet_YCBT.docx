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3F2C" w:rsidRPr="00F07D8D" w:rsidRDefault="00F07D8D" w:rsidP="00F07D8D">
      <w:pPr>
        <w:pStyle w:val="Heading3"/>
        <w:numPr>
          <w:ilvl w:val="0"/>
          <w:numId w:val="0"/>
        </w:numPr>
        <w:jc w:val="both"/>
      </w:pPr>
      <w:bookmarkStart w:id="0" w:name="X29d81448a4aad7d461846a54b01a5ded41efa5e"/>
      <w:bookmarkStart w:id="1" w:name="_GoBack"/>
      <w:bookmarkEnd w:id="1"/>
      <w:r w:rsidRPr="00F07D8D">
        <w:t>4.3.3. Dành cho Cán b</w:t>
      </w:r>
      <w:r w:rsidRPr="00F07D8D">
        <w:t>ộ</w:t>
      </w:r>
      <w:r w:rsidRPr="00F07D8D">
        <w:t xml:space="preserve"> Công tác b</w:t>
      </w:r>
      <w:r w:rsidRPr="00F07D8D">
        <w:t>ồ</w:t>
      </w:r>
      <w:r w:rsidRPr="00F07D8D">
        <w:t>i thư</w:t>
      </w:r>
      <w:r w:rsidRPr="00F07D8D">
        <w:t>ờ</w:t>
      </w:r>
      <w:r w:rsidRPr="00F07D8D">
        <w:t>ng nhà nư</w:t>
      </w:r>
      <w:r w:rsidRPr="00F07D8D">
        <w:t>ớ</w:t>
      </w:r>
      <w:r w:rsidRPr="00F07D8D">
        <w:t>c</w:t>
      </w:r>
    </w:p>
    <w:p w:rsidR="005B3F2C" w:rsidRPr="00F07D8D" w:rsidRDefault="00F07D8D" w:rsidP="00F07D8D">
      <w:pPr>
        <w:pStyle w:val="Heading4"/>
        <w:numPr>
          <w:ilvl w:val="0"/>
          <w:numId w:val="0"/>
        </w:numPr>
        <w:jc w:val="both"/>
      </w:pPr>
      <w:bookmarkStart w:id="2" w:name="Xf326a0841e3f2fd266e01553764dbc4de5e6070"/>
      <w:r w:rsidRPr="00F07D8D">
        <w:t>4.3.3.1. UC431-466 - Gi</w:t>
      </w:r>
      <w:r w:rsidRPr="00F07D8D">
        <w:t>ả</w:t>
      </w:r>
      <w:r w:rsidRPr="00F07D8D">
        <w:t>i quy</w:t>
      </w:r>
      <w:r w:rsidRPr="00F07D8D">
        <w:t>ế</w:t>
      </w:r>
      <w:r w:rsidRPr="00F07D8D">
        <w:t>t yêu c</w:t>
      </w:r>
      <w:r w:rsidRPr="00F07D8D">
        <w:t>ầ</w:t>
      </w:r>
      <w:r w:rsidRPr="00F07D8D">
        <w:t>u b</w:t>
      </w:r>
      <w:r w:rsidRPr="00F07D8D">
        <w:t>ồ</w:t>
      </w:r>
      <w:r w:rsidRPr="00F07D8D">
        <w:t>i thư</w:t>
      </w:r>
      <w:r w:rsidRPr="00F07D8D">
        <w:t>ờ</w:t>
      </w:r>
      <w:r w:rsidRPr="00F07D8D">
        <w:t>ng</w:t>
      </w:r>
    </w:p>
    <w:p w:rsidR="005B3F2C" w:rsidRPr="00F07D8D" w:rsidRDefault="00F07D8D" w:rsidP="00F07D8D">
      <w:pPr>
        <w:pStyle w:val="Heading5"/>
        <w:numPr>
          <w:ilvl w:val="0"/>
          <w:numId w:val="0"/>
        </w:numPr>
        <w:jc w:val="both"/>
      </w:pPr>
      <w:bookmarkStart w:id="3" w:name="mục-đích"/>
      <w:r w:rsidRPr="00F07D8D">
        <w:t>4.3.3.1.1. M</w:t>
      </w:r>
      <w:r w:rsidRPr="00F07D8D">
        <w:t>ụ</w:t>
      </w:r>
      <w:r w:rsidRPr="00F07D8D">
        <w:t>c đích</w:t>
      </w:r>
    </w:p>
    <w:p w:rsidR="005B3F2C" w:rsidRPr="00F07D8D" w:rsidRDefault="00F07D8D" w:rsidP="00F07D8D">
      <w:r w:rsidRPr="00F07D8D">
        <w:t>- Cho phép ngư</w:t>
      </w:r>
      <w:r w:rsidRPr="00F07D8D">
        <w:t>ờ</w:t>
      </w:r>
      <w:r w:rsidRPr="00F07D8D">
        <w:t>i dùng trên Website qu</w:t>
      </w:r>
      <w:r w:rsidRPr="00F07D8D">
        <w:t>ả</w:t>
      </w:r>
      <w:r w:rsidRPr="00F07D8D">
        <w:t>n tr</w:t>
      </w:r>
      <w:r w:rsidRPr="00F07D8D">
        <w:t>ị</w:t>
      </w:r>
      <w:r w:rsidRPr="00F07D8D">
        <w:t xml:space="preserve"> qu</w:t>
      </w:r>
      <w:r w:rsidRPr="00F07D8D">
        <w:t>ả</w:t>
      </w:r>
      <w:r w:rsidRPr="00F07D8D">
        <w:t>n lý danh sách v</w:t>
      </w:r>
      <w:r w:rsidRPr="00F07D8D">
        <w:t>ụ</w:t>
      </w:r>
      <w:r w:rsidRPr="00F07D8D">
        <w:t xml:space="preserve"> vi</w:t>
      </w:r>
      <w:r w:rsidRPr="00F07D8D">
        <w:t>ệ</w:t>
      </w:r>
      <w:r w:rsidRPr="00F07D8D">
        <w:t>c/h</w:t>
      </w:r>
      <w:r w:rsidRPr="00F07D8D">
        <w:t>ồ</w:t>
      </w:r>
      <w:r w:rsidRPr="00F07D8D">
        <w:t xml:space="preserve"> sơ yêu c</w:t>
      </w:r>
      <w:r w:rsidRPr="00F07D8D">
        <w:t>ầ</w:t>
      </w:r>
      <w:r w:rsidRPr="00F07D8D">
        <w:t>u b</w:t>
      </w:r>
      <w:r w:rsidRPr="00F07D8D">
        <w:t>ồ</w:t>
      </w:r>
      <w:r w:rsidRPr="00F07D8D">
        <w:t>i thư</w:t>
      </w:r>
      <w:r w:rsidRPr="00F07D8D">
        <w:t>ờ</w:t>
      </w:r>
      <w:r w:rsidRPr="00F07D8D">
        <w:t>ng nhà nư</w:t>
      </w:r>
      <w:r w:rsidRPr="00F07D8D">
        <w:t>ớ</w:t>
      </w:r>
      <w:r w:rsidRPr="00F07D8D">
        <w:t>c.</w:t>
      </w:r>
    </w:p>
    <w:p w:rsidR="005B3F2C" w:rsidRPr="00F07D8D" w:rsidRDefault="00F07D8D" w:rsidP="00F07D8D">
      <w:pPr>
        <w:pStyle w:val="BodyText"/>
        <w:jc w:val="both"/>
        <w:rPr>
          <w:sz w:val="26"/>
        </w:rPr>
      </w:pPr>
      <w:r w:rsidRPr="00F07D8D">
        <w:rPr>
          <w:sz w:val="26"/>
        </w:rPr>
        <w:t>- Cho phép nhập hồ sơ vụ việc từ các vụ việc đã tiếp nhận, kiểm tra hồ sơ, yêu cầu bổ sung, từ chối, thụ lý, từ chối thụ lý, xác minh thiệt hại, thương</w:t>
      </w:r>
      <w:r w:rsidRPr="00F07D8D">
        <w:rPr>
          <w:sz w:val="26"/>
        </w:rPr>
        <w:t xml:space="preserve"> lượng, hoãn giải quyết, tạm đình chỉ giải quyết, đình chỉ giải quyết, ban hành quyết định, thực thi chi trả và theo dõi phục hồi danh dự.</w:t>
      </w:r>
    </w:p>
    <w:p w:rsidR="005B3F2C" w:rsidRPr="00F07D8D" w:rsidRDefault="00F07D8D" w:rsidP="00F07D8D">
      <w:pPr>
        <w:pStyle w:val="BodyText"/>
        <w:jc w:val="both"/>
        <w:rPr>
          <w:sz w:val="26"/>
        </w:rPr>
      </w:pPr>
      <w:r w:rsidRPr="00F07D8D">
        <w:rPr>
          <w:i/>
          <w:iCs/>
          <w:sz w:val="26"/>
        </w:rPr>
        <w:t>a. Phân quyền</w:t>
      </w:r>
    </w:p>
    <w:p w:rsidR="005B3F2C" w:rsidRPr="00F07D8D" w:rsidRDefault="00F07D8D" w:rsidP="00F07D8D">
      <w:pPr>
        <w:pStyle w:val="BodyText"/>
        <w:jc w:val="both"/>
        <w:rPr>
          <w:sz w:val="26"/>
        </w:rPr>
      </w:pPr>
      <w:r w:rsidRPr="00F07D8D">
        <w:rPr>
          <w:sz w:val="26"/>
        </w:rPr>
        <w:t xml:space="preserve">- Chuyên viên Thụ lý nghiệp vụ: Được tra cứu, nhập/cập nhật hồ sơ thuộc phạm vi được giao, kiểm tra hồ </w:t>
      </w:r>
      <w:r w:rsidRPr="00F07D8D">
        <w:rPr>
          <w:sz w:val="26"/>
        </w:rPr>
        <w:t>sơ, yêu cầu bổ sung, từ chối hồ sơ ở bước kiểm tra, cập nhật bổ sung, cập nhật xác minh, cập nhật thương lượng, thực hiện hoãn giải quyết/tạm đình chỉ giải quyết/đình chỉ giải quyết từ bước “Đang xác minh thiệt hại” trở đi, cập nhật thực thi và phục hồi da</w:t>
      </w:r>
      <w:r w:rsidRPr="00F07D8D">
        <w:rPr>
          <w:sz w:val="26"/>
        </w:rPr>
        <w:t>nh dự theo trạng thái hồ sơ.</w:t>
      </w:r>
    </w:p>
    <w:p w:rsidR="005B3F2C" w:rsidRPr="00F07D8D" w:rsidRDefault="00F07D8D" w:rsidP="00F07D8D">
      <w:pPr>
        <w:pStyle w:val="BodyText"/>
        <w:jc w:val="both"/>
        <w:rPr>
          <w:sz w:val="26"/>
        </w:rPr>
      </w:pPr>
      <w:r w:rsidRPr="00F07D8D">
        <w:rPr>
          <w:sz w:val="26"/>
        </w:rPr>
        <w:t>- Thủ trưởng Cơ quan giải quyết: Được tra cứu, xem chi tiết, thụ lý hồ sơ, từ chối thụ lý, duyệt ký số Quyết định giải quyết bồi thường đối với hồ sơ ở trạng thái phù hợp.</w:t>
      </w:r>
    </w:p>
    <w:p w:rsidR="005B3F2C" w:rsidRPr="00F07D8D" w:rsidRDefault="00F07D8D" w:rsidP="00F07D8D">
      <w:pPr>
        <w:pStyle w:val="BodyText"/>
        <w:jc w:val="both"/>
        <w:rPr>
          <w:sz w:val="26"/>
        </w:rPr>
      </w:pPr>
      <w:r w:rsidRPr="00F07D8D">
        <w:rPr>
          <w:sz w:val="26"/>
        </w:rPr>
        <w:t>- Nếu hồ sơ đang được giao cho chuyên viên khác, chuyên</w:t>
      </w:r>
      <w:r w:rsidRPr="00F07D8D">
        <w:rPr>
          <w:sz w:val="26"/>
        </w:rPr>
        <w:t xml:space="preserve"> viên hiện tại chỉ được xem chi tiết, không được cập nhật dữ liệu hoặc thực hiện thao tác nghiệp vụ.</w:t>
      </w:r>
    </w:p>
    <w:p w:rsidR="005B3F2C" w:rsidRPr="00F07D8D" w:rsidRDefault="00F07D8D" w:rsidP="00F07D8D">
      <w:pPr>
        <w:pStyle w:val="BodyText"/>
        <w:jc w:val="both"/>
        <w:rPr>
          <w:sz w:val="26"/>
        </w:rPr>
      </w:pPr>
      <w:r w:rsidRPr="00F07D8D">
        <w:rPr>
          <w:i/>
          <w:iCs/>
          <w:sz w:val="26"/>
        </w:rPr>
        <w:t>b. Điều kiện thực hiện</w:t>
      </w:r>
    </w:p>
    <w:p w:rsidR="005B3F2C" w:rsidRPr="00F07D8D" w:rsidRDefault="00F07D8D" w:rsidP="00F07D8D">
      <w:pPr>
        <w:pStyle w:val="BodyText"/>
        <w:jc w:val="both"/>
        <w:rPr>
          <w:sz w:val="26"/>
        </w:rPr>
      </w:pPr>
      <w:r w:rsidRPr="00F07D8D">
        <w:rPr>
          <w:sz w:val="26"/>
        </w:rPr>
        <w:t xml:space="preserve">- Người dùng truy cập màn hình Giải quyết Yêu cầu Bồi thường Nhà nước - Cán bộ trên Website quản trị. </w:t>
      </w:r>
      <w:r w:rsidRPr="00F07D8D">
        <w:rPr>
          <w:sz w:val="26"/>
        </w:rPr>
        <w:br/>
        <w:t xml:space="preserve"> - Người dùng được phép phân </w:t>
      </w:r>
      <w:r w:rsidRPr="00F07D8D">
        <w:rPr>
          <w:sz w:val="26"/>
        </w:rPr>
        <w:t>quyền sử dụng tính năng trên màn hình.</w:t>
      </w:r>
    </w:p>
    <w:p w:rsidR="005B3F2C" w:rsidRPr="00F07D8D" w:rsidRDefault="00F07D8D" w:rsidP="00F07D8D">
      <w:pPr>
        <w:pStyle w:val="Heading5"/>
        <w:numPr>
          <w:ilvl w:val="0"/>
          <w:numId w:val="0"/>
        </w:numPr>
        <w:jc w:val="both"/>
      </w:pPr>
      <w:bookmarkStart w:id="4" w:name="sơ-đồ-luồng-nghiệp-vụ-theo-giao-diện"/>
      <w:bookmarkEnd w:id="3"/>
      <w:r w:rsidRPr="00F07D8D">
        <w:t>4.3.3.1.2. Sơ đ</w:t>
      </w:r>
      <w:r w:rsidRPr="00F07D8D">
        <w:t>ồ</w:t>
      </w:r>
      <w:r w:rsidRPr="00F07D8D">
        <w:t xml:space="preserve"> lu</w:t>
      </w:r>
      <w:r w:rsidRPr="00F07D8D">
        <w:t>ồ</w:t>
      </w:r>
      <w:r w:rsidRPr="00F07D8D">
        <w:t>ng nghi</w:t>
      </w:r>
      <w:r w:rsidRPr="00F07D8D">
        <w:t>ệ</w:t>
      </w:r>
      <w:r w:rsidRPr="00F07D8D">
        <w:t>p v</w:t>
      </w:r>
      <w:r w:rsidRPr="00F07D8D">
        <w:t>ụ</w:t>
      </w:r>
      <w:r w:rsidRPr="00F07D8D">
        <w:t xml:space="preserve"> theo giao di</w:t>
      </w:r>
      <w:r w:rsidRPr="00F07D8D">
        <w:t>ệ</w:t>
      </w:r>
      <w:r w:rsidRPr="00F07D8D">
        <w:t>n</w:t>
      </w:r>
    </w:p>
    <w:p w:rsidR="005B3F2C" w:rsidRPr="00F07D8D" w:rsidRDefault="00F07D8D" w:rsidP="00F07D8D">
      <w:pPr>
        <w:pStyle w:val="SourceCode"/>
      </w:pPr>
      <w:r w:rsidRPr="00F07D8D">
        <w:t>flowchart TD</w:t>
      </w:r>
      <w:r w:rsidRPr="00F07D8D">
        <w:br/>
        <w:t xml:space="preserve">    A[Danh sách v</w:t>
      </w:r>
      <w:r w:rsidRPr="00F07D8D">
        <w:t>ụ</w:t>
      </w:r>
      <w:r w:rsidRPr="00F07D8D">
        <w:t xml:space="preserve"> vi</w:t>
      </w:r>
      <w:r w:rsidRPr="00F07D8D">
        <w:t>ệ</w:t>
      </w:r>
      <w:r w:rsidRPr="00F07D8D">
        <w:t>c/h</w:t>
      </w:r>
      <w:r w:rsidRPr="00F07D8D">
        <w:t>ồ</w:t>
      </w:r>
      <w:r w:rsidRPr="00F07D8D">
        <w:t xml:space="preserve"> sơ yêu c</w:t>
      </w:r>
      <w:r w:rsidRPr="00F07D8D">
        <w:t>ầ</w:t>
      </w:r>
      <w:r w:rsidRPr="00F07D8D">
        <w:t>u b</w:t>
      </w:r>
      <w:r w:rsidRPr="00F07D8D">
        <w:t>ồ</w:t>
      </w:r>
      <w:r w:rsidRPr="00F07D8D">
        <w:t>i thư</w:t>
      </w:r>
      <w:r w:rsidRPr="00F07D8D">
        <w:t>ờ</w:t>
      </w:r>
      <w:r w:rsidRPr="00F07D8D">
        <w:t>ng theo tab] --&gt; B[Tìm ki</w:t>
      </w:r>
      <w:r w:rsidRPr="00F07D8D">
        <w:t>ế</w:t>
      </w:r>
      <w:r w:rsidRPr="00F07D8D">
        <w:t>m / Xóa b</w:t>
      </w:r>
      <w:r w:rsidRPr="00F07D8D">
        <w:t>ộ</w:t>
      </w:r>
      <w:r w:rsidRPr="00F07D8D">
        <w:t xml:space="preserve"> l</w:t>
      </w:r>
      <w:r w:rsidRPr="00F07D8D">
        <w:t>ọ</w:t>
      </w:r>
      <w:r w:rsidRPr="00F07D8D">
        <w:t>c / Phân trang / K</w:t>
      </w:r>
      <w:r w:rsidRPr="00F07D8D">
        <w:t>ế</w:t>
      </w:r>
      <w:r w:rsidRPr="00F07D8D">
        <w:t>t xu</w:t>
      </w:r>
      <w:r w:rsidRPr="00F07D8D">
        <w:t>ấ</w:t>
      </w:r>
      <w:r w:rsidRPr="00F07D8D">
        <w:t>t Excel]</w:t>
      </w:r>
      <w:r w:rsidRPr="00F07D8D">
        <w:br/>
        <w:t xml:space="preserve">    TN[Ti</w:t>
      </w:r>
      <w:r w:rsidRPr="00F07D8D">
        <w:t>ế</w:t>
      </w:r>
      <w:r w:rsidRPr="00F07D8D">
        <w:t>p nh</w:t>
      </w:r>
      <w:r w:rsidRPr="00F07D8D">
        <w:t>ậ</w:t>
      </w:r>
      <w:r w:rsidRPr="00F07D8D">
        <w:t>n yêu c</w:t>
      </w:r>
      <w:r w:rsidRPr="00F07D8D">
        <w:t>ầ</w:t>
      </w:r>
      <w:r w:rsidRPr="00F07D8D">
        <w:t xml:space="preserve">u - SRS riêng] </w:t>
      </w:r>
      <w:r w:rsidRPr="00F07D8D">
        <w:t>--&gt; D["Ch</w:t>
      </w:r>
      <w:r w:rsidRPr="00F07D8D">
        <w:t>ờ</w:t>
      </w:r>
      <w:r w:rsidRPr="00F07D8D">
        <w:t xml:space="preserve"> ti</w:t>
      </w:r>
      <w:r w:rsidRPr="00F07D8D">
        <w:t>ế</w:t>
      </w:r>
      <w:r w:rsidRPr="00F07D8D">
        <w:t>p nh</w:t>
      </w:r>
      <w:r w:rsidRPr="00F07D8D">
        <w:t>ậ</w:t>
      </w:r>
      <w:r w:rsidRPr="00F07D8D">
        <w:t>n"]</w:t>
      </w:r>
      <w:r w:rsidRPr="00F07D8D">
        <w:br/>
        <w:t xml:space="preserve">    D --&gt; A</w:t>
      </w:r>
      <w:r w:rsidRPr="00F07D8D">
        <w:br/>
        <w:t xml:space="preserve">    A --&gt; T1[Tab V</w:t>
      </w:r>
      <w:r w:rsidRPr="00F07D8D">
        <w:t>ụ</w:t>
      </w:r>
      <w:r w:rsidRPr="00F07D8D">
        <w:t xml:space="preserve"> vi</w:t>
      </w:r>
      <w:r w:rsidRPr="00F07D8D">
        <w:t>ệ</w:t>
      </w:r>
      <w:r w:rsidRPr="00F07D8D">
        <w:t>c ch</w:t>
      </w:r>
      <w:r w:rsidRPr="00F07D8D">
        <w:t>ờ</w:t>
      </w:r>
      <w:r w:rsidRPr="00F07D8D">
        <w:t xml:space="preserve"> ti</w:t>
      </w:r>
      <w:r w:rsidRPr="00F07D8D">
        <w:t>ế</w:t>
      </w:r>
      <w:r w:rsidRPr="00F07D8D">
        <w:t>p nh</w:t>
      </w:r>
      <w:r w:rsidRPr="00F07D8D">
        <w:t>ậ</w:t>
      </w:r>
      <w:r w:rsidRPr="00F07D8D">
        <w:t>n]</w:t>
      </w:r>
      <w:r w:rsidRPr="00F07D8D">
        <w:br/>
        <w:t xml:space="preserve">    A --&gt; T2[Tab V</w:t>
      </w:r>
      <w:r w:rsidRPr="00F07D8D">
        <w:t>ụ</w:t>
      </w:r>
      <w:r w:rsidRPr="00F07D8D">
        <w:t xml:space="preserve"> vi</w:t>
      </w:r>
      <w:r w:rsidRPr="00F07D8D">
        <w:t>ệ</w:t>
      </w:r>
      <w:r w:rsidRPr="00F07D8D">
        <w:t>c ch</w:t>
      </w:r>
      <w:r w:rsidRPr="00F07D8D">
        <w:t>ờ</w:t>
      </w:r>
      <w:r w:rsidRPr="00F07D8D">
        <w:t xml:space="preserve"> ki</w:t>
      </w:r>
      <w:r w:rsidRPr="00F07D8D">
        <w:t>ể</w:t>
      </w:r>
      <w:r w:rsidRPr="00F07D8D">
        <w:t>m tra]</w:t>
      </w:r>
      <w:r w:rsidRPr="00F07D8D">
        <w:br/>
        <w:t xml:space="preserve">    A --&gt; T3[Tab V</w:t>
      </w:r>
      <w:r w:rsidRPr="00F07D8D">
        <w:t>ụ</w:t>
      </w:r>
      <w:r w:rsidRPr="00F07D8D">
        <w:t xml:space="preserve"> vi</w:t>
      </w:r>
      <w:r w:rsidRPr="00F07D8D">
        <w:t>ệ</w:t>
      </w:r>
      <w:r w:rsidRPr="00F07D8D">
        <w:t>c ch</w:t>
      </w:r>
      <w:r w:rsidRPr="00F07D8D">
        <w:t>ờ</w:t>
      </w:r>
      <w:r w:rsidRPr="00F07D8D">
        <w:t xml:space="preserve"> x</w:t>
      </w:r>
      <w:r w:rsidRPr="00F07D8D">
        <w:t>ử</w:t>
      </w:r>
      <w:r w:rsidRPr="00F07D8D">
        <w:t xml:space="preserve"> lý]</w:t>
      </w:r>
      <w:r w:rsidRPr="00F07D8D">
        <w:br/>
        <w:t xml:space="preserve">    T1 --&gt;|"Ch</w:t>
      </w:r>
      <w:r w:rsidRPr="00F07D8D">
        <w:t>ờ</w:t>
      </w:r>
      <w:r w:rsidRPr="00F07D8D">
        <w:t xml:space="preserve"> ti</w:t>
      </w:r>
      <w:r w:rsidRPr="00F07D8D">
        <w:t>ế</w:t>
      </w:r>
      <w:r w:rsidRPr="00F07D8D">
        <w:t>p nh</w:t>
      </w:r>
      <w:r w:rsidRPr="00F07D8D">
        <w:t>ậ</w:t>
      </w:r>
      <w:r w:rsidRPr="00F07D8D">
        <w:t>n"| E1[Ti</w:t>
      </w:r>
      <w:r w:rsidRPr="00F07D8D">
        <w:t>ế</w:t>
      </w:r>
      <w:r w:rsidRPr="00F07D8D">
        <w:t>p nh</w:t>
      </w:r>
      <w:r w:rsidRPr="00F07D8D">
        <w:t>ậ</w:t>
      </w:r>
      <w:r w:rsidRPr="00F07D8D">
        <w:t>n - m</w:t>
      </w:r>
      <w:r w:rsidRPr="00F07D8D">
        <w:t>ở</w:t>
      </w:r>
      <w:r w:rsidRPr="00F07D8D">
        <w:t xml:space="preserve"> MH02 k</w:t>
      </w:r>
      <w:r w:rsidRPr="00F07D8D">
        <w:t>ế</w:t>
      </w:r>
      <w:r w:rsidRPr="00F07D8D">
        <w:t xml:space="preserve"> th</w:t>
      </w:r>
      <w:r w:rsidRPr="00F07D8D">
        <w:t>ừ</w:t>
      </w:r>
      <w:r w:rsidRPr="00F07D8D">
        <w:t>a d</w:t>
      </w:r>
      <w:r w:rsidRPr="00F07D8D">
        <w:t>ữ</w:t>
      </w:r>
      <w:r w:rsidRPr="00F07D8D">
        <w:t xml:space="preserve"> li</w:t>
      </w:r>
      <w:r w:rsidRPr="00F07D8D">
        <w:t>ệ</w:t>
      </w:r>
      <w:r w:rsidRPr="00F07D8D">
        <w:t>u ti</w:t>
      </w:r>
      <w:r w:rsidRPr="00F07D8D">
        <w:t>ế</w:t>
      </w:r>
      <w:r w:rsidRPr="00F07D8D">
        <w:t>p nh</w:t>
      </w:r>
      <w:r w:rsidRPr="00F07D8D">
        <w:t>ậ</w:t>
      </w:r>
      <w:r w:rsidRPr="00F07D8D">
        <w:t>n]</w:t>
      </w:r>
      <w:r w:rsidRPr="00F07D8D">
        <w:br/>
        <w:t xml:space="preserve">    T1 --&gt;|"Ch</w:t>
      </w:r>
      <w:r w:rsidRPr="00F07D8D">
        <w:t>ờ</w:t>
      </w:r>
      <w:r w:rsidRPr="00F07D8D">
        <w:t xml:space="preserve"> ti</w:t>
      </w:r>
      <w:r w:rsidRPr="00F07D8D">
        <w:t>ế</w:t>
      </w:r>
      <w:r w:rsidRPr="00F07D8D">
        <w:t>p nh</w:t>
      </w:r>
      <w:r w:rsidRPr="00F07D8D">
        <w:t>ậ</w:t>
      </w:r>
      <w:r w:rsidRPr="00F07D8D">
        <w:t xml:space="preserve">n / </w:t>
      </w:r>
      <w:r w:rsidRPr="00F07D8D">
        <w:t>Yêu c</w:t>
      </w:r>
      <w:r w:rsidRPr="00F07D8D">
        <w:t>ầ</w:t>
      </w:r>
      <w:r w:rsidRPr="00F07D8D">
        <w:t>u b</w:t>
      </w:r>
      <w:r w:rsidRPr="00F07D8D">
        <w:t>ổ</w:t>
      </w:r>
      <w:r w:rsidRPr="00F07D8D">
        <w:t xml:space="preserve"> sung"| E2[Yêu c</w:t>
      </w:r>
      <w:r w:rsidRPr="00F07D8D">
        <w:t>ầ</w:t>
      </w:r>
      <w:r w:rsidRPr="00F07D8D">
        <w:t>u b</w:t>
      </w:r>
      <w:r w:rsidRPr="00F07D8D">
        <w:t>ổ</w:t>
      </w:r>
      <w:r w:rsidRPr="00F07D8D">
        <w:t xml:space="preserve"> sung ho</w:t>
      </w:r>
      <w:r w:rsidRPr="00F07D8D">
        <w:t>ặ</w:t>
      </w:r>
      <w:r w:rsidRPr="00F07D8D">
        <w:t>c T</w:t>
      </w:r>
      <w:r w:rsidRPr="00F07D8D">
        <w:t>ừ</w:t>
      </w:r>
      <w:r w:rsidRPr="00F07D8D">
        <w:t xml:space="preserve"> ch</w:t>
      </w:r>
      <w:r w:rsidRPr="00F07D8D">
        <w:t>ố</w:t>
      </w:r>
      <w:r w:rsidRPr="00F07D8D">
        <w:t>i]</w:t>
      </w:r>
      <w:r w:rsidRPr="00F07D8D">
        <w:br/>
        <w:t xml:space="preserve">    E1 --&gt; E[Nh</w:t>
      </w:r>
      <w:r w:rsidRPr="00F07D8D">
        <w:t>ậ</w:t>
      </w:r>
      <w:r w:rsidRPr="00F07D8D">
        <w:t>p h</w:t>
      </w:r>
      <w:r w:rsidRPr="00F07D8D">
        <w:t>ồ</w:t>
      </w:r>
      <w:r w:rsidRPr="00F07D8D">
        <w:t xml:space="preserve"> sơ v</w:t>
      </w:r>
      <w:r w:rsidRPr="00F07D8D">
        <w:t>ụ</w:t>
      </w:r>
      <w:r w:rsidRPr="00F07D8D">
        <w:t xml:space="preserve"> vi</w:t>
      </w:r>
      <w:r w:rsidRPr="00F07D8D">
        <w:t>ệ</w:t>
      </w:r>
      <w:r w:rsidRPr="00F07D8D">
        <w:t>c]</w:t>
      </w:r>
      <w:r w:rsidRPr="00F07D8D">
        <w:br/>
        <w:t xml:space="preserve">    T2 --&gt;|"Ch</w:t>
      </w:r>
      <w:r w:rsidRPr="00F07D8D">
        <w:t>ờ</w:t>
      </w:r>
      <w:r w:rsidRPr="00F07D8D">
        <w:t xml:space="preserve"> ki</w:t>
      </w:r>
      <w:r w:rsidRPr="00F07D8D">
        <w:t>ể</w:t>
      </w:r>
      <w:r w:rsidRPr="00F07D8D">
        <w:t>m tra"| I[Ti</w:t>
      </w:r>
      <w:r w:rsidRPr="00F07D8D">
        <w:t>ế</w:t>
      </w:r>
      <w:r w:rsidRPr="00F07D8D">
        <w:t>p nh</w:t>
      </w:r>
      <w:r w:rsidRPr="00F07D8D">
        <w:t>ậ</w:t>
      </w:r>
      <w:r w:rsidRPr="00F07D8D">
        <w:t>n / Yêu c</w:t>
      </w:r>
      <w:r w:rsidRPr="00F07D8D">
        <w:t>ầ</w:t>
      </w:r>
      <w:r w:rsidRPr="00F07D8D">
        <w:t>u b</w:t>
      </w:r>
      <w:r w:rsidRPr="00F07D8D">
        <w:t>ổ</w:t>
      </w:r>
      <w:r w:rsidRPr="00F07D8D">
        <w:t xml:space="preserve"> sung / T</w:t>
      </w:r>
      <w:r w:rsidRPr="00F07D8D">
        <w:t>ừ</w:t>
      </w:r>
      <w:r w:rsidRPr="00F07D8D">
        <w:t xml:space="preserve"> ch</w:t>
      </w:r>
      <w:r w:rsidRPr="00F07D8D">
        <w:t>ố</w:t>
      </w:r>
      <w:r w:rsidRPr="00F07D8D">
        <w:t>i]</w:t>
      </w:r>
      <w:r w:rsidRPr="00F07D8D">
        <w:br/>
        <w:t xml:space="preserve">    T3 --&gt;|"Lãnh đ</w:t>
      </w:r>
      <w:r w:rsidRPr="00F07D8D">
        <w:t>ạ</w:t>
      </w:r>
      <w:r w:rsidRPr="00F07D8D">
        <w:t>o: Ch</w:t>
      </w:r>
      <w:r w:rsidRPr="00F07D8D">
        <w:t>ờ</w:t>
      </w:r>
      <w:r w:rsidRPr="00F07D8D">
        <w:t xml:space="preserve"> th</w:t>
      </w:r>
      <w:r w:rsidRPr="00F07D8D">
        <w:t>ụ</w:t>
      </w:r>
      <w:r w:rsidRPr="00F07D8D">
        <w:t xml:space="preserve"> lý"| M[Th</w:t>
      </w:r>
      <w:r w:rsidRPr="00F07D8D">
        <w:t>ụ</w:t>
      </w:r>
      <w:r w:rsidRPr="00F07D8D">
        <w:t xml:space="preserve"> lý ho</w:t>
      </w:r>
      <w:r w:rsidRPr="00F07D8D">
        <w:t>ặ</w:t>
      </w:r>
      <w:r w:rsidRPr="00F07D8D">
        <w:t>c t</w:t>
      </w:r>
      <w:r w:rsidRPr="00F07D8D">
        <w:t>ừ</w:t>
      </w:r>
      <w:r w:rsidRPr="00F07D8D">
        <w:t xml:space="preserve"> ch</w:t>
      </w:r>
      <w:r w:rsidRPr="00F07D8D">
        <w:t>ố</w:t>
      </w:r>
      <w:r w:rsidRPr="00F07D8D">
        <w:t>i th</w:t>
      </w:r>
      <w:r w:rsidRPr="00F07D8D">
        <w:t>ụ</w:t>
      </w:r>
      <w:r w:rsidRPr="00F07D8D">
        <w:t xml:space="preserve"> lý]</w:t>
      </w:r>
      <w:r w:rsidRPr="00F07D8D">
        <w:br/>
        <w:t xml:space="preserve">    T3 --&gt;|"Chuyên viên: đư</w:t>
      </w:r>
      <w:r w:rsidRPr="00F07D8D">
        <w:t>ợ</w:t>
      </w:r>
      <w:r w:rsidRPr="00F07D8D">
        <w:t>c phân công</w:t>
      </w:r>
      <w:r w:rsidRPr="00F07D8D">
        <w:t xml:space="preserve"> / đang x</w:t>
      </w:r>
      <w:r w:rsidRPr="00F07D8D">
        <w:t>ử</w:t>
      </w:r>
      <w:r w:rsidRPr="00F07D8D">
        <w:t xml:space="preserve"> lý"| G[Click dòng d</w:t>
      </w:r>
      <w:r w:rsidRPr="00F07D8D">
        <w:t>ữ</w:t>
      </w:r>
      <w:r w:rsidRPr="00F07D8D">
        <w:t xml:space="preserve"> li</w:t>
      </w:r>
      <w:r w:rsidRPr="00F07D8D">
        <w:t>ệ</w:t>
      </w:r>
      <w:r w:rsidRPr="00F07D8D">
        <w:t>u]</w:t>
      </w:r>
      <w:r w:rsidRPr="00F07D8D">
        <w:br/>
      </w:r>
      <w:r w:rsidRPr="00F07D8D">
        <w:lastRenderedPageBreak/>
        <w:t xml:space="preserve">    G --&gt; H{Tr</w:t>
      </w:r>
      <w:r w:rsidRPr="00F07D8D">
        <w:t>ạ</w:t>
      </w:r>
      <w:r w:rsidRPr="00F07D8D">
        <w:t>ng thái v</w:t>
      </w:r>
      <w:r w:rsidRPr="00F07D8D">
        <w:t>ụ</w:t>
      </w:r>
      <w:r w:rsidRPr="00F07D8D">
        <w:t xml:space="preserve"> vi</w:t>
      </w:r>
      <w:r w:rsidRPr="00F07D8D">
        <w:t>ệ</w:t>
      </w:r>
      <w:r w:rsidRPr="00F07D8D">
        <w:t>c/h</w:t>
      </w:r>
      <w:r w:rsidRPr="00F07D8D">
        <w:t>ồ</w:t>
      </w:r>
      <w:r w:rsidRPr="00F07D8D">
        <w:t xml:space="preserve"> sơ}</w:t>
      </w:r>
      <w:r w:rsidRPr="00F07D8D">
        <w:br/>
        <w:t xml:space="preserve">    E --&gt; F["Ch</w:t>
      </w:r>
      <w:r w:rsidRPr="00F07D8D">
        <w:t>ờ</w:t>
      </w:r>
      <w:r w:rsidRPr="00F07D8D">
        <w:t xml:space="preserve"> ki</w:t>
      </w:r>
      <w:r w:rsidRPr="00F07D8D">
        <w:t>ể</w:t>
      </w:r>
      <w:r w:rsidRPr="00F07D8D">
        <w:t>m tra"]</w:t>
      </w:r>
      <w:r w:rsidRPr="00F07D8D">
        <w:br/>
        <w:t xml:space="preserve">    I --&gt;|"Ti</w:t>
      </w:r>
      <w:r w:rsidRPr="00F07D8D">
        <w:t>ế</w:t>
      </w:r>
      <w:r w:rsidRPr="00F07D8D">
        <w:t>p nh</w:t>
      </w:r>
      <w:r w:rsidRPr="00F07D8D">
        <w:t>ậ</w:t>
      </w:r>
      <w:r w:rsidRPr="00F07D8D">
        <w:t>n"| J["Ch</w:t>
      </w:r>
      <w:r w:rsidRPr="00F07D8D">
        <w:t>ờ</w:t>
      </w:r>
      <w:r w:rsidRPr="00F07D8D">
        <w:t xml:space="preserve"> th</w:t>
      </w:r>
      <w:r w:rsidRPr="00F07D8D">
        <w:t>ụ</w:t>
      </w:r>
      <w:r w:rsidRPr="00F07D8D">
        <w:t xml:space="preserve"> lý"]</w:t>
      </w:r>
      <w:r w:rsidRPr="00F07D8D">
        <w:br/>
        <w:t xml:space="preserve">    I --&gt;|"Yêu c</w:t>
      </w:r>
      <w:r w:rsidRPr="00F07D8D">
        <w:t>ầ</w:t>
      </w:r>
      <w:r w:rsidRPr="00F07D8D">
        <w:t>u b</w:t>
      </w:r>
      <w:r w:rsidRPr="00F07D8D">
        <w:t>ổ</w:t>
      </w:r>
      <w:r w:rsidRPr="00F07D8D">
        <w:t xml:space="preserve"> sung"| K["Yêu c</w:t>
      </w:r>
      <w:r w:rsidRPr="00F07D8D">
        <w:t>ầ</w:t>
      </w:r>
      <w:r w:rsidRPr="00F07D8D">
        <w:t>u b</w:t>
      </w:r>
      <w:r w:rsidRPr="00F07D8D">
        <w:t>ổ</w:t>
      </w:r>
      <w:r w:rsidRPr="00F07D8D">
        <w:t xml:space="preserve"> sung"]</w:t>
      </w:r>
      <w:r w:rsidRPr="00F07D8D">
        <w:br/>
        <w:t xml:space="preserve">    I --&gt;|"T</w:t>
      </w:r>
      <w:r w:rsidRPr="00F07D8D">
        <w:t>ừ</w:t>
      </w:r>
      <w:r w:rsidRPr="00F07D8D">
        <w:t xml:space="preserve"> ch</w:t>
      </w:r>
      <w:r w:rsidRPr="00F07D8D">
        <w:t>ố</w:t>
      </w:r>
      <w:r w:rsidRPr="00F07D8D">
        <w:t>i"| L["B</w:t>
      </w:r>
      <w:r w:rsidRPr="00F07D8D">
        <w:t>ị</w:t>
      </w:r>
      <w:r w:rsidRPr="00F07D8D">
        <w:t xml:space="preserve"> t</w:t>
      </w:r>
      <w:r w:rsidRPr="00F07D8D">
        <w:t>ừ</w:t>
      </w:r>
      <w:r w:rsidRPr="00F07D8D">
        <w:t xml:space="preserve"> ch</w:t>
      </w:r>
      <w:r w:rsidRPr="00F07D8D">
        <w:t>ố</w:t>
      </w:r>
      <w:r w:rsidRPr="00F07D8D">
        <w:t>i"]</w:t>
      </w:r>
      <w:r w:rsidRPr="00F07D8D">
        <w:br/>
        <w:t xml:space="preserve">    M --&gt;|"Th</w:t>
      </w:r>
      <w:r w:rsidRPr="00F07D8D">
        <w:t>ụ</w:t>
      </w:r>
      <w:r w:rsidRPr="00F07D8D">
        <w:t xml:space="preserve"> lý"| N["Đan</w:t>
      </w:r>
      <w:r w:rsidRPr="00F07D8D">
        <w:t>g xác minh thi</w:t>
      </w:r>
      <w:r w:rsidRPr="00F07D8D">
        <w:t>ệ</w:t>
      </w:r>
      <w:r w:rsidRPr="00F07D8D">
        <w:t>t h</w:t>
      </w:r>
      <w:r w:rsidRPr="00F07D8D">
        <w:t>ạ</w:t>
      </w:r>
      <w:r w:rsidRPr="00F07D8D">
        <w:t>i"]</w:t>
      </w:r>
      <w:r w:rsidRPr="00F07D8D">
        <w:br/>
        <w:t xml:space="preserve">    M --&gt;|"T</w:t>
      </w:r>
      <w:r w:rsidRPr="00F07D8D">
        <w:t>ừ</w:t>
      </w:r>
      <w:r w:rsidRPr="00F07D8D">
        <w:t xml:space="preserve"> ch</w:t>
      </w:r>
      <w:r w:rsidRPr="00F07D8D">
        <w:t>ố</w:t>
      </w:r>
      <w:r w:rsidRPr="00F07D8D">
        <w:t>i th</w:t>
      </w:r>
      <w:r w:rsidRPr="00F07D8D">
        <w:t>ụ</w:t>
      </w:r>
      <w:r w:rsidRPr="00F07D8D">
        <w:t xml:space="preserve"> lý"| O["T</w:t>
      </w:r>
      <w:r w:rsidRPr="00F07D8D">
        <w:t>ừ</w:t>
      </w:r>
      <w:r w:rsidRPr="00F07D8D">
        <w:t xml:space="preserve"> ch</w:t>
      </w:r>
      <w:r w:rsidRPr="00F07D8D">
        <w:t>ố</w:t>
      </w:r>
      <w:r w:rsidRPr="00F07D8D">
        <w:t>i th</w:t>
      </w:r>
      <w:r w:rsidRPr="00F07D8D">
        <w:t>ụ</w:t>
      </w:r>
      <w:r w:rsidRPr="00F07D8D">
        <w:t xml:space="preserve"> lý"]</w:t>
      </w:r>
      <w:r w:rsidRPr="00F07D8D">
        <w:br/>
        <w:t xml:space="preserve">    N --&gt; Y[Hoãn / T</w:t>
      </w:r>
      <w:r w:rsidRPr="00F07D8D">
        <w:t>ạ</w:t>
      </w:r>
      <w:r w:rsidRPr="00F07D8D">
        <w:t>m đình ch</w:t>
      </w:r>
      <w:r w:rsidRPr="00F07D8D">
        <w:t>ỉ</w:t>
      </w:r>
      <w:r w:rsidRPr="00F07D8D">
        <w:t xml:space="preserve"> / Đình ch</w:t>
      </w:r>
      <w:r w:rsidRPr="00F07D8D">
        <w:t>ỉ</w:t>
      </w:r>
      <w:r w:rsidRPr="00F07D8D">
        <w:t xml:space="preserve"> gi</w:t>
      </w:r>
      <w:r w:rsidRPr="00F07D8D">
        <w:t>ả</w:t>
      </w:r>
      <w:r w:rsidRPr="00F07D8D">
        <w:t>i quy</w:t>
      </w:r>
      <w:r w:rsidRPr="00F07D8D">
        <w:t>ế</w:t>
      </w:r>
      <w:r w:rsidRPr="00F07D8D">
        <w:t>t]</w:t>
      </w:r>
      <w:r w:rsidRPr="00F07D8D">
        <w:br/>
        <w:t xml:space="preserve">    Q --&gt; Y</w:t>
      </w:r>
      <w:r w:rsidRPr="00F07D8D">
        <w:br/>
        <w:t xml:space="preserve">    T --&gt; Y</w:t>
      </w:r>
      <w:r w:rsidRPr="00F07D8D">
        <w:br/>
        <w:t xml:space="preserve">    S --&gt; Y</w:t>
      </w:r>
      <w:r w:rsidRPr="00F07D8D">
        <w:br/>
        <w:t xml:space="preserve">    Y --&gt;|"Hoãn gi</w:t>
      </w:r>
      <w:r w:rsidRPr="00F07D8D">
        <w:t>ả</w:t>
      </w:r>
      <w:r w:rsidRPr="00F07D8D">
        <w:t>i quy</w:t>
      </w:r>
      <w:r w:rsidRPr="00F07D8D">
        <w:t>ế</w:t>
      </w:r>
      <w:r w:rsidRPr="00F07D8D">
        <w:t>t"| Y1["Hoãn gi</w:t>
      </w:r>
      <w:r w:rsidRPr="00F07D8D">
        <w:t>ả</w:t>
      </w:r>
      <w:r w:rsidRPr="00F07D8D">
        <w:t>i quy</w:t>
      </w:r>
      <w:r w:rsidRPr="00F07D8D">
        <w:t>ế</w:t>
      </w:r>
      <w:r w:rsidRPr="00F07D8D">
        <w:t>t"]</w:t>
      </w:r>
      <w:r w:rsidRPr="00F07D8D">
        <w:br/>
        <w:t xml:space="preserve">    Y --&gt;|"T</w:t>
      </w:r>
      <w:r w:rsidRPr="00F07D8D">
        <w:t>ạ</w:t>
      </w:r>
      <w:r w:rsidRPr="00F07D8D">
        <w:t>m đình ch</w:t>
      </w:r>
      <w:r w:rsidRPr="00F07D8D">
        <w:t>ỉ</w:t>
      </w:r>
      <w:r w:rsidRPr="00F07D8D">
        <w:t xml:space="preserve"> gi</w:t>
      </w:r>
      <w:r w:rsidRPr="00F07D8D">
        <w:t>ả</w:t>
      </w:r>
      <w:r w:rsidRPr="00F07D8D">
        <w:t>i quy</w:t>
      </w:r>
      <w:r w:rsidRPr="00F07D8D">
        <w:t>ế</w:t>
      </w:r>
      <w:r w:rsidRPr="00F07D8D">
        <w:t>t"| Y2["T</w:t>
      </w:r>
      <w:r w:rsidRPr="00F07D8D">
        <w:t>ạ</w:t>
      </w:r>
      <w:r w:rsidRPr="00F07D8D">
        <w:t>m đình ch</w:t>
      </w:r>
      <w:r w:rsidRPr="00F07D8D">
        <w:t>ỉ</w:t>
      </w:r>
      <w:r w:rsidRPr="00F07D8D">
        <w:t xml:space="preserve"> gi</w:t>
      </w:r>
      <w:r w:rsidRPr="00F07D8D">
        <w:t>ả</w:t>
      </w:r>
      <w:r w:rsidRPr="00F07D8D">
        <w:t>i quy</w:t>
      </w:r>
      <w:r w:rsidRPr="00F07D8D">
        <w:t>ế</w:t>
      </w:r>
      <w:r w:rsidRPr="00F07D8D">
        <w:t>t"]</w:t>
      </w:r>
      <w:r w:rsidRPr="00F07D8D">
        <w:br/>
        <w:t xml:space="preserve">    Y --&gt;|"Đình ch</w:t>
      </w:r>
      <w:r w:rsidRPr="00F07D8D">
        <w:t>ỉ</w:t>
      </w:r>
      <w:r w:rsidRPr="00F07D8D">
        <w:t xml:space="preserve"> gi</w:t>
      </w:r>
      <w:r w:rsidRPr="00F07D8D">
        <w:t>ả</w:t>
      </w:r>
      <w:r w:rsidRPr="00F07D8D">
        <w:t>i quy</w:t>
      </w:r>
      <w:r w:rsidRPr="00F07D8D">
        <w:t>ế</w:t>
      </w:r>
      <w:r w:rsidRPr="00F07D8D">
        <w:t>t"| Y3["Đình ch</w:t>
      </w:r>
      <w:r w:rsidRPr="00F07D8D">
        <w:t>ỉ</w:t>
      </w:r>
      <w:r w:rsidRPr="00F07D8D">
        <w:t xml:space="preserve"> gi</w:t>
      </w:r>
      <w:r w:rsidRPr="00F07D8D">
        <w:t>ả</w:t>
      </w:r>
      <w:r w:rsidRPr="00F07D8D">
        <w:t>i quy</w:t>
      </w:r>
      <w:r w:rsidRPr="00F07D8D">
        <w:t>ế</w:t>
      </w:r>
      <w:r w:rsidRPr="00F07D8D">
        <w:t>t"]</w:t>
      </w:r>
      <w:r w:rsidRPr="00F07D8D">
        <w:br/>
        <w:t xml:space="preserve">    Y1 --&gt;|"Ti</w:t>
      </w:r>
      <w:r w:rsidRPr="00F07D8D">
        <w:t>ế</w:t>
      </w:r>
      <w:r w:rsidRPr="00F07D8D">
        <w:t>p t</w:t>
      </w:r>
      <w:r w:rsidRPr="00F07D8D">
        <w:t>ụ</w:t>
      </w:r>
      <w:r w:rsidRPr="00F07D8D">
        <w:t>c gi</w:t>
      </w:r>
      <w:r w:rsidRPr="00F07D8D">
        <w:t>ả</w:t>
      </w:r>
      <w:r w:rsidRPr="00F07D8D">
        <w:t>i quy</w:t>
      </w:r>
      <w:r w:rsidRPr="00F07D8D">
        <w:t>ế</w:t>
      </w:r>
      <w:r w:rsidRPr="00F07D8D">
        <w:t>t"| Z[Quay l</w:t>
      </w:r>
      <w:r w:rsidRPr="00F07D8D">
        <w:t>ạ</w:t>
      </w:r>
      <w:r w:rsidRPr="00F07D8D">
        <w:t>i bư</w:t>
      </w:r>
      <w:r w:rsidRPr="00F07D8D">
        <w:t>ớ</w:t>
      </w:r>
      <w:r w:rsidRPr="00F07D8D">
        <w:t>c x</w:t>
      </w:r>
      <w:r w:rsidRPr="00F07D8D">
        <w:t>ử</w:t>
      </w:r>
      <w:r w:rsidRPr="00F07D8D">
        <w:t xml:space="preserve"> lý trư</w:t>
      </w:r>
      <w:r w:rsidRPr="00F07D8D">
        <w:t>ớ</w:t>
      </w:r>
      <w:r w:rsidRPr="00F07D8D">
        <w:t>c đó]</w:t>
      </w:r>
      <w:r w:rsidRPr="00F07D8D">
        <w:br/>
        <w:t xml:space="preserve">    Y2 --&gt;|"Ti</w:t>
      </w:r>
      <w:r w:rsidRPr="00F07D8D">
        <w:t>ế</w:t>
      </w:r>
      <w:r w:rsidRPr="00F07D8D">
        <w:t>p t</w:t>
      </w:r>
      <w:r w:rsidRPr="00F07D8D">
        <w:t>ụ</w:t>
      </w:r>
      <w:r w:rsidRPr="00F07D8D">
        <w:t>c gi</w:t>
      </w:r>
      <w:r w:rsidRPr="00F07D8D">
        <w:t>ả</w:t>
      </w:r>
      <w:r w:rsidRPr="00F07D8D">
        <w:t>i quy</w:t>
      </w:r>
      <w:r w:rsidRPr="00F07D8D">
        <w:t>ế</w:t>
      </w:r>
      <w:r w:rsidRPr="00F07D8D">
        <w:t>t"| Z</w:t>
      </w:r>
      <w:r w:rsidRPr="00F07D8D">
        <w:br/>
        <w:t xml:space="preserve">    N --&gt; P[Hoàn thành xác minh]</w:t>
      </w:r>
      <w:r w:rsidRPr="00F07D8D">
        <w:br/>
        <w:t xml:space="preserve">    P --&gt; Q["Đang thương lư</w:t>
      </w:r>
      <w:r w:rsidRPr="00F07D8D">
        <w:t>ợ</w:t>
      </w:r>
      <w:r w:rsidRPr="00F07D8D">
        <w:t>ng"]</w:t>
      </w:r>
      <w:r w:rsidRPr="00F07D8D">
        <w:br/>
        <w:t xml:space="preserve">    Q</w:t>
      </w:r>
      <w:r w:rsidRPr="00F07D8D">
        <w:t xml:space="preserve"> --&gt; R[Hoàn thành thương lư</w:t>
      </w:r>
      <w:r w:rsidRPr="00F07D8D">
        <w:t>ợ</w:t>
      </w:r>
      <w:r w:rsidRPr="00F07D8D">
        <w:t>ng]</w:t>
      </w:r>
      <w:r w:rsidRPr="00F07D8D">
        <w:br/>
        <w:t xml:space="preserve">    R --&gt;|"Thành công"| S["Ch</w:t>
      </w:r>
      <w:r w:rsidRPr="00F07D8D">
        <w:t>ờ</w:t>
      </w:r>
      <w:r w:rsidRPr="00F07D8D">
        <w:t xml:space="preserve"> ban hành QĐ"]</w:t>
      </w:r>
      <w:r w:rsidRPr="00F07D8D">
        <w:br/>
        <w:t xml:space="preserve">    R --&gt;|"Không thành công"| T["Thương lư</w:t>
      </w:r>
      <w:r w:rsidRPr="00F07D8D">
        <w:t>ợ</w:t>
      </w:r>
      <w:r w:rsidRPr="00F07D8D">
        <w:t>ng không thành công"]</w:t>
      </w:r>
      <w:r w:rsidRPr="00F07D8D">
        <w:br/>
        <w:t xml:space="preserve">    T --&gt; Q</w:t>
      </w:r>
      <w:r w:rsidRPr="00F07D8D">
        <w:br/>
        <w:t xml:space="preserve">    S --&gt; U[Trình ký / Duy</w:t>
      </w:r>
      <w:r w:rsidRPr="00F07D8D">
        <w:t>ệ</w:t>
      </w:r>
      <w:r w:rsidRPr="00F07D8D">
        <w:t>t ký s</w:t>
      </w:r>
      <w:r w:rsidRPr="00F07D8D">
        <w:t>ố</w:t>
      </w:r>
      <w:r w:rsidRPr="00F07D8D">
        <w:t xml:space="preserve"> quy</w:t>
      </w:r>
      <w:r w:rsidRPr="00F07D8D">
        <w:t>ế</w:t>
      </w:r>
      <w:r w:rsidRPr="00F07D8D">
        <w:t>t đ</w:t>
      </w:r>
      <w:r w:rsidRPr="00F07D8D">
        <w:t>ị</w:t>
      </w:r>
      <w:r w:rsidRPr="00F07D8D">
        <w:t>nh]</w:t>
      </w:r>
      <w:r w:rsidRPr="00F07D8D">
        <w:br/>
        <w:t xml:space="preserve">    U --&gt; V["Ch</w:t>
      </w:r>
      <w:r w:rsidRPr="00F07D8D">
        <w:t>ờ</w:t>
      </w:r>
      <w:r w:rsidRPr="00F07D8D">
        <w:t xml:space="preserve"> th</w:t>
      </w:r>
      <w:r w:rsidRPr="00F07D8D">
        <w:t>ự</w:t>
      </w:r>
      <w:r w:rsidRPr="00F07D8D">
        <w:t>c thi"]</w:t>
      </w:r>
      <w:r w:rsidRPr="00F07D8D">
        <w:br/>
        <w:t xml:space="preserve">    V --&gt; W[C</w:t>
      </w:r>
      <w:r w:rsidRPr="00F07D8D">
        <w:t>ậ</w:t>
      </w:r>
      <w:r w:rsidRPr="00F07D8D">
        <w:t>p nh</w:t>
      </w:r>
      <w:r w:rsidRPr="00F07D8D">
        <w:t>ậ</w:t>
      </w:r>
      <w:r w:rsidRPr="00F07D8D">
        <w:t>t th</w:t>
      </w:r>
      <w:r w:rsidRPr="00F07D8D">
        <w:t>ự</w:t>
      </w:r>
      <w:r w:rsidRPr="00F07D8D">
        <w:t>c t</w:t>
      </w:r>
      <w:r w:rsidRPr="00F07D8D">
        <w:t>hi / Ph</w:t>
      </w:r>
      <w:r w:rsidRPr="00F07D8D">
        <w:t>ụ</w:t>
      </w:r>
      <w:r w:rsidRPr="00F07D8D">
        <w:t>c h</w:t>
      </w:r>
      <w:r w:rsidRPr="00F07D8D">
        <w:t>ồ</w:t>
      </w:r>
      <w:r w:rsidRPr="00F07D8D">
        <w:t>i danh d</w:t>
      </w:r>
      <w:r w:rsidRPr="00F07D8D">
        <w:t>ự</w:t>
      </w:r>
      <w:r w:rsidRPr="00F07D8D">
        <w:t xml:space="preserve"> n</w:t>
      </w:r>
      <w:r w:rsidRPr="00F07D8D">
        <w:t>ế</w:t>
      </w:r>
      <w:r w:rsidRPr="00F07D8D">
        <w:t>u có]</w:t>
      </w:r>
      <w:r w:rsidRPr="00F07D8D">
        <w:br/>
        <w:t xml:space="preserve">    W --&gt; X["Hoàn thành"]</w:t>
      </w:r>
    </w:p>
    <w:p w:rsidR="005B3F2C" w:rsidRPr="00F07D8D" w:rsidRDefault="00F07D8D" w:rsidP="00F07D8D">
      <w:r w:rsidRPr="00F07D8D">
        <w:pict>
          <v:rect id="_x0000_i1025" style="width:0;height:1.5pt" o:hralign="center" o:hrstd="t" o:hr="t"/>
        </w:pict>
      </w:r>
    </w:p>
    <w:p w:rsidR="005B3F2C" w:rsidRPr="00F07D8D" w:rsidRDefault="00F07D8D" w:rsidP="00F07D8D">
      <w:pPr>
        <w:pStyle w:val="Heading5"/>
        <w:numPr>
          <w:ilvl w:val="0"/>
          <w:numId w:val="0"/>
        </w:numPr>
        <w:jc w:val="both"/>
      </w:pPr>
      <w:bookmarkStart w:id="5" w:name="X75e918d5925aabedf6e2b0eadb7686c1e68d7f8"/>
      <w:bookmarkEnd w:id="4"/>
      <w:r w:rsidRPr="00F07D8D">
        <w:t>4.3.3.1.3. MH01 - Màn hình Danh sách v</w:t>
      </w:r>
      <w:r w:rsidRPr="00F07D8D">
        <w:t>ụ</w:t>
      </w:r>
      <w:r w:rsidRPr="00F07D8D">
        <w:t xml:space="preserve"> vi</w:t>
      </w:r>
      <w:r w:rsidRPr="00F07D8D">
        <w:t>ệ</w:t>
      </w:r>
      <w:r w:rsidRPr="00F07D8D">
        <w:t>c/h</w:t>
      </w:r>
      <w:r w:rsidRPr="00F07D8D">
        <w:t>ồ</w:t>
      </w:r>
      <w:r w:rsidRPr="00F07D8D">
        <w:t xml:space="preserve"> sơ yêu c</w:t>
      </w:r>
      <w:r w:rsidRPr="00F07D8D">
        <w:t>ầ</w:t>
      </w:r>
      <w:r w:rsidRPr="00F07D8D">
        <w:t>u b</w:t>
      </w:r>
      <w:r w:rsidRPr="00F07D8D">
        <w:t>ồ</w:t>
      </w:r>
      <w:r w:rsidRPr="00F07D8D">
        <w:t>i thư</w:t>
      </w:r>
      <w:r w:rsidRPr="00F07D8D">
        <w:t>ờ</w:t>
      </w:r>
      <w:r w:rsidRPr="00F07D8D">
        <w:t>ng</w:t>
      </w:r>
    </w:p>
    <w:p w:rsidR="005B3F2C" w:rsidRPr="00F07D8D" w:rsidRDefault="00F07D8D" w:rsidP="00F07D8D">
      <w:pPr>
        <w:pStyle w:val="Heading6"/>
        <w:numPr>
          <w:ilvl w:val="0"/>
          <w:numId w:val="0"/>
        </w:numPr>
        <w:jc w:val="both"/>
      </w:pPr>
      <w:bookmarkStart w:id="6" w:name="màn-hình"/>
      <w:r w:rsidRPr="00F07D8D">
        <w:t>4.3.3.1.3.1. Màn hình</w:t>
      </w:r>
    </w:p>
    <w:tbl>
      <w:tblPr>
        <w:tblStyle w:val="TableGrid"/>
        <w:tblW w:w="5000" w:type="pct"/>
        <w:tblLook w:val="04A0" w:firstRow="1" w:lastRow="0" w:firstColumn="1" w:lastColumn="0" w:noHBand="0" w:noVBand="1"/>
      </w:tblPr>
      <w:tblGrid>
        <w:gridCol w:w="9617"/>
      </w:tblGrid>
      <w:tr w:rsidR="005B3F2C" w:rsidRPr="00F07D8D" w:rsidTr="00F07D8D">
        <w:trPr>
          <w:tblHeader/>
        </w:trPr>
        <w:tc>
          <w:tcPr>
            <w:tcW w:w="0" w:type="auto"/>
            <w:shd w:val="clear" w:color="auto" w:fill="auto"/>
          </w:tcPr>
          <w:p w:rsidR="005B3F2C" w:rsidRPr="00F07D8D" w:rsidRDefault="00F07D8D" w:rsidP="00F07D8D">
            <w:pPr>
              <w:spacing w:before="60" w:after="60" w:line="240" w:lineRule="auto"/>
              <w:jc w:val="center"/>
              <w:rPr>
                <w:b/>
              </w:rPr>
            </w:pPr>
            <w:r w:rsidRPr="00F07D8D">
              <w:rPr>
                <w:b/>
              </w:rPr>
              <w:t>Danh sách v</w:t>
            </w:r>
            <w:r w:rsidRPr="00F07D8D">
              <w:rPr>
                <w:b/>
              </w:rPr>
              <w:t>ụ</w:t>
            </w:r>
            <w:r w:rsidRPr="00F07D8D">
              <w:rPr>
                <w:b/>
              </w:rPr>
              <w:t xml:space="preserve"> vi</w:t>
            </w:r>
            <w:r w:rsidRPr="00F07D8D">
              <w:rPr>
                <w:b/>
              </w:rPr>
              <w:t>ệ</w:t>
            </w:r>
            <w:r w:rsidRPr="00F07D8D">
              <w:rPr>
                <w:b/>
              </w:rPr>
              <w:t>c/h</w:t>
            </w:r>
            <w:r w:rsidRPr="00F07D8D">
              <w:rPr>
                <w:b/>
              </w:rPr>
              <w:t>ồ</w:t>
            </w:r>
            <w:r w:rsidRPr="00F07D8D">
              <w:rPr>
                <w:b/>
              </w:rPr>
              <w:t xml:space="preserve"> sơ yêu c</w:t>
            </w:r>
            <w:r w:rsidRPr="00F07D8D">
              <w:rPr>
                <w:b/>
              </w:rPr>
              <w:t>ầ</w:t>
            </w:r>
            <w:r w:rsidRPr="00F07D8D">
              <w:rPr>
                <w:b/>
              </w:rPr>
              <w:t>u b</w:t>
            </w:r>
            <w:r w:rsidRPr="00F07D8D">
              <w:rPr>
                <w:b/>
              </w:rPr>
              <w:t>ồ</w:t>
            </w:r>
            <w:r w:rsidRPr="00F07D8D">
              <w:rPr>
                <w:b/>
              </w:rPr>
              <w:t>i thư</w:t>
            </w:r>
            <w:r w:rsidRPr="00F07D8D">
              <w:rPr>
                <w:b/>
              </w:rPr>
              <w:t>ờ</w:t>
            </w:r>
            <w:r w:rsidRPr="00F07D8D">
              <w:rPr>
                <w:b/>
              </w:rPr>
              <w:t>ng</w:t>
            </w:r>
          </w:p>
        </w:tc>
      </w:tr>
    </w:tbl>
    <w:p w:rsidR="005B3F2C" w:rsidRPr="00F07D8D" w:rsidRDefault="00F07D8D" w:rsidP="00F07D8D">
      <w:r w:rsidRPr="00F07D8D">
        <w:t>Danh sách v</w:t>
      </w:r>
      <w:r w:rsidRPr="00F07D8D">
        <w:t>ụ</w:t>
      </w:r>
      <w:r w:rsidRPr="00F07D8D">
        <w:t xml:space="preserve"> vi</w:t>
      </w:r>
      <w:r w:rsidRPr="00F07D8D">
        <w:t>ệ</w:t>
      </w:r>
      <w:r w:rsidRPr="00F07D8D">
        <w:t>c/h</w:t>
      </w:r>
      <w:r w:rsidRPr="00F07D8D">
        <w:t>ồ</w:t>
      </w:r>
      <w:r w:rsidRPr="00F07D8D">
        <w:t xml:space="preserve"> sơ yêu c</w:t>
      </w:r>
      <w:r w:rsidRPr="00F07D8D">
        <w:t>ầ</w:t>
      </w:r>
      <w:r w:rsidRPr="00F07D8D">
        <w:t>u b</w:t>
      </w:r>
      <w:r w:rsidRPr="00F07D8D">
        <w:t>ồ</w:t>
      </w:r>
      <w:r w:rsidRPr="00F07D8D">
        <w:t>i thư</w:t>
      </w:r>
      <w:r w:rsidRPr="00F07D8D">
        <w:t>ờ</w:t>
      </w:r>
      <w:r w:rsidRPr="00F07D8D">
        <w:t>ng</w:t>
      </w:r>
    </w:p>
    <w:p w:rsidR="005B3F2C" w:rsidRPr="00F07D8D" w:rsidRDefault="00F07D8D" w:rsidP="00F07D8D">
      <w:pPr>
        <w:pStyle w:val="Heading6"/>
        <w:numPr>
          <w:ilvl w:val="0"/>
          <w:numId w:val="0"/>
        </w:numPr>
        <w:jc w:val="both"/>
      </w:pPr>
      <w:bookmarkStart w:id="7" w:name="mô-tả-thông-tin-trên-màn-hình"/>
      <w:bookmarkEnd w:id="6"/>
      <w:r w:rsidRPr="00F07D8D">
        <w:t>4.3.3.1.3.2. Mô t</w:t>
      </w:r>
      <w:r w:rsidRPr="00F07D8D">
        <w:t>ả</w:t>
      </w:r>
      <w:r w:rsidRPr="00F07D8D">
        <w:t xml:space="preserve"> thông tin trên màn hình</w:t>
      </w:r>
    </w:p>
    <w:tbl>
      <w:tblPr>
        <w:tblW w:w="503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362"/>
        <w:gridCol w:w="1584"/>
        <w:gridCol w:w="979"/>
        <w:gridCol w:w="979"/>
        <w:gridCol w:w="3773"/>
      </w:tblGrid>
      <w:tr w:rsidR="005B3F2C" w:rsidRPr="00F07D8D" w:rsidTr="00F07D8D">
        <w:trPr>
          <w:tblHeader/>
        </w:trPr>
        <w:tc>
          <w:tcPr>
            <w:tcW w:w="2362" w:type="dxa"/>
            <w:shd w:val="clear" w:color="auto" w:fill="auto"/>
          </w:tcPr>
          <w:p w:rsidR="005B3F2C" w:rsidRPr="00F07D8D" w:rsidRDefault="00F07D8D" w:rsidP="00F07D8D">
            <w:pPr>
              <w:spacing w:before="60" w:after="60" w:line="240" w:lineRule="auto"/>
              <w:jc w:val="center"/>
              <w:rPr>
                <w:b/>
              </w:rPr>
            </w:pPr>
            <w:r w:rsidRPr="00F07D8D">
              <w:rPr>
                <w:b/>
              </w:rPr>
              <w:t>Trư</w:t>
            </w:r>
            <w:r w:rsidRPr="00F07D8D">
              <w:rPr>
                <w:b/>
              </w:rPr>
              <w:t>ờ</w:t>
            </w:r>
            <w:r w:rsidRPr="00F07D8D">
              <w:rPr>
                <w:b/>
              </w:rPr>
              <w:t>ng thông tin</w:t>
            </w:r>
          </w:p>
        </w:tc>
        <w:tc>
          <w:tcPr>
            <w:tcW w:w="1584" w:type="dxa"/>
            <w:shd w:val="clear" w:color="auto" w:fill="auto"/>
          </w:tcPr>
          <w:p w:rsidR="005B3F2C" w:rsidRPr="00F07D8D" w:rsidRDefault="00F07D8D" w:rsidP="00F07D8D">
            <w:pPr>
              <w:spacing w:before="60" w:after="60" w:line="240" w:lineRule="auto"/>
              <w:jc w:val="center"/>
              <w:rPr>
                <w:b/>
              </w:rPr>
            </w:pPr>
            <w:r w:rsidRPr="00F07D8D">
              <w:rPr>
                <w:b/>
              </w:rPr>
              <w:t>Ki</w:t>
            </w:r>
            <w:r w:rsidRPr="00F07D8D">
              <w:rPr>
                <w:b/>
              </w:rPr>
              <w:t>ể</w:t>
            </w:r>
            <w:r w:rsidRPr="00F07D8D">
              <w:rPr>
                <w:b/>
              </w:rPr>
              <w:t>u d</w:t>
            </w:r>
            <w:r w:rsidRPr="00F07D8D">
              <w:rPr>
                <w:b/>
              </w:rPr>
              <w:t>ữ</w:t>
            </w:r>
            <w:r w:rsidRPr="00F07D8D">
              <w:rPr>
                <w:b/>
              </w:rPr>
              <w:t xml:space="preserve"> li</w:t>
            </w:r>
            <w:r w:rsidRPr="00F07D8D">
              <w:rPr>
                <w:b/>
              </w:rPr>
              <w:t>ệ</w:t>
            </w:r>
            <w:r w:rsidRPr="00F07D8D">
              <w:rPr>
                <w:b/>
              </w:rPr>
              <w:t>u</w:t>
            </w:r>
          </w:p>
        </w:tc>
        <w:tc>
          <w:tcPr>
            <w:tcW w:w="979" w:type="dxa"/>
            <w:shd w:val="clear" w:color="auto" w:fill="auto"/>
          </w:tcPr>
          <w:p w:rsidR="005B3F2C" w:rsidRPr="00F07D8D" w:rsidRDefault="00F07D8D" w:rsidP="00F07D8D">
            <w:pPr>
              <w:spacing w:before="60" w:after="60" w:line="240" w:lineRule="auto"/>
              <w:jc w:val="center"/>
              <w:rPr>
                <w:b/>
              </w:rPr>
            </w:pPr>
            <w:r w:rsidRPr="00F07D8D">
              <w:rPr>
                <w:b/>
              </w:rPr>
              <w:t>B</w:t>
            </w:r>
            <w:r w:rsidRPr="00F07D8D">
              <w:rPr>
                <w:b/>
              </w:rPr>
              <w:t>ắ</w:t>
            </w:r>
            <w:r w:rsidRPr="00F07D8D">
              <w:rPr>
                <w:b/>
              </w:rPr>
              <w:t>t bu</w:t>
            </w:r>
            <w:r w:rsidRPr="00F07D8D">
              <w:rPr>
                <w:b/>
              </w:rPr>
              <w:t>ộ</w:t>
            </w:r>
            <w:r w:rsidRPr="00F07D8D">
              <w:rPr>
                <w:b/>
              </w:rPr>
              <w:t>c</w:t>
            </w:r>
          </w:p>
        </w:tc>
        <w:tc>
          <w:tcPr>
            <w:tcW w:w="979" w:type="dxa"/>
            <w:shd w:val="clear" w:color="auto" w:fill="auto"/>
          </w:tcPr>
          <w:p w:rsidR="005B3F2C" w:rsidRPr="00F07D8D" w:rsidRDefault="00F07D8D" w:rsidP="00F07D8D">
            <w:pPr>
              <w:spacing w:before="60" w:after="60" w:line="240" w:lineRule="auto"/>
              <w:jc w:val="center"/>
              <w:rPr>
                <w:b/>
              </w:rPr>
            </w:pPr>
            <w:r w:rsidRPr="00F07D8D">
              <w:rPr>
                <w:b/>
              </w:rPr>
              <w:t>M</w:t>
            </w:r>
            <w:r w:rsidRPr="00F07D8D">
              <w:rPr>
                <w:b/>
              </w:rPr>
              <w:t>ặ</w:t>
            </w:r>
            <w:r w:rsidRPr="00F07D8D">
              <w:rPr>
                <w:b/>
              </w:rPr>
              <w:t>c đ</w:t>
            </w:r>
            <w:r w:rsidRPr="00F07D8D">
              <w:rPr>
                <w:b/>
              </w:rPr>
              <w:t>ị</w:t>
            </w:r>
            <w:r w:rsidRPr="00F07D8D">
              <w:rPr>
                <w:b/>
              </w:rPr>
              <w:t>nh</w:t>
            </w:r>
          </w:p>
        </w:tc>
        <w:tc>
          <w:tcPr>
            <w:tcW w:w="3773" w:type="dxa"/>
            <w:shd w:val="clear" w:color="auto" w:fill="auto"/>
          </w:tcPr>
          <w:p w:rsidR="005B3F2C" w:rsidRPr="00F07D8D" w:rsidRDefault="00F07D8D" w:rsidP="00F07D8D">
            <w:pPr>
              <w:spacing w:before="60" w:after="60" w:line="240" w:lineRule="auto"/>
              <w:jc w:val="center"/>
              <w:rPr>
                <w:b/>
              </w:rPr>
            </w:pPr>
            <w:r w:rsidRPr="00F07D8D">
              <w:rPr>
                <w:b/>
              </w:rPr>
              <w:t>Mô t</w:t>
            </w:r>
            <w:r w:rsidRPr="00F07D8D">
              <w:rPr>
                <w:b/>
              </w:rPr>
              <w:t>ả</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bCs/>
              </w:rPr>
              <w:t>Tab nghi</w:t>
            </w:r>
            <w:r w:rsidRPr="00F07D8D">
              <w:rPr>
                <w:bCs/>
              </w:rPr>
              <w:t>ệ</w:t>
            </w:r>
            <w:r w:rsidRPr="00F07D8D">
              <w:rPr>
                <w:bCs/>
              </w:rPr>
              <w:t>p v</w:t>
            </w:r>
            <w:r w:rsidRPr="00F07D8D">
              <w:rPr>
                <w:bCs/>
              </w:rPr>
              <w:t>ụ</w:t>
            </w:r>
          </w:p>
        </w:tc>
        <w:tc>
          <w:tcPr>
            <w:tcW w:w="1584" w:type="dxa"/>
            <w:shd w:val="clear" w:color="auto" w:fill="auto"/>
          </w:tcPr>
          <w:p w:rsidR="005B3F2C" w:rsidRPr="00F07D8D" w:rsidRDefault="00F07D8D" w:rsidP="00F07D8D">
            <w:pPr>
              <w:spacing w:before="60" w:after="60" w:line="240" w:lineRule="auto"/>
            </w:pPr>
            <w:r w:rsidRPr="00F07D8D">
              <w:t>Enum(String(100))</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V</w:t>
            </w:r>
            <w:r w:rsidRPr="00F07D8D">
              <w:t>ụ</w:t>
            </w:r>
            <w:r w:rsidRPr="00F07D8D">
              <w:t xml:space="preserve"> vi</w:t>
            </w:r>
            <w:r w:rsidRPr="00F07D8D">
              <w:t>ệ</w:t>
            </w:r>
            <w:r w:rsidRPr="00F07D8D">
              <w:t>c ch</w:t>
            </w:r>
            <w:r w:rsidRPr="00F07D8D">
              <w:t>ờ</w:t>
            </w:r>
            <w:r w:rsidRPr="00F07D8D">
              <w:t xml:space="preserve"> ti</w:t>
            </w:r>
            <w:r w:rsidRPr="00F07D8D">
              <w:t>ế</w:t>
            </w:r>
            <w:r w:rsidRPr="00F07D8D">
              <w:t>p nh</w:t>
            </w:r>
            <w:r w:rsidRPr="00F07D8D">
              <w:t>ậ</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Control UI: Tabs navigation.</w:t>
            </w:r>
            <w:r w:rsidRPr="00F07D8D">
              <w:br/>
              <w:t xml:space="preserve">- </w:t>
            </w:r>
            <w:r w:rsidRPr="00F07D8D">
              <w:rPr>
                <w:bCs/>
              </w:rPr>
              <w:t>Tab 1: “V</w:t>
            </w:r>
            <w:r w:rsidRPr="00F07D8D">
              <w:rPr>
                <w:bCs/>
              </w:rPr>
              <w:t>ụ</w:t>
            </w:r>
            <w:r w:rsidRPr="00F07D8D">
              <w:rPr>
                <w:bCs/>
              </w:rPr>
              <w:t xml:space="preserve"> vi</w:t>
            </w:r>
            <w:r w:rsidRPr="00F07D8D">
              <w:rPr>
                <w:bCs/>
              </w:rPr>
              <w:t>ệ</w:t>
            </w:r>
            <w:r w:rsidRPr="00F07D8D">
              <w:rPr>
                <w:bCs/>
              </w:rPr>
              <w:t>c ch</w:t>
            </w:r>
            <w:r w:rsidRPr="00F07D8D">
              <w:rPr>
                <w:bCs/>
              </w:rPr>
              <w:t>ờ</w:t>
            </w:r>
            <w:r w:rsidRPr="00F07D8D">
              <w:rPr>
                <w:bCs/>
              </w:rPr>
              <w:t xml:space="preserve"> ti</w:t>
            </w:r>
            <w:r w:rsidRPr="00F07D8D">
              <w:rPr>
                <w:bCs/>
              </w:rPr>
              <w:t>ế</w:t>
            </w:r>
            <w:r w:rsidRPr="00F07D8D">
              <w:rPr>
                <w:bCs/>
              </w:rPr>
              <w:t>p nh</w:t>
            </w:r>
            <w:r w:rsidRPr="00F07D8D">
              <w:rPr>
                <w:bCs/>
              </w:rPr>
              <w:t>ậ</w:t>
            </w:r>
            <w:r w:rsidRPr="00F07D8D">
              <w:rPr>
                <w:bCs/>
              </w:rPr>
              <w:t>n”</w:t>
            </w:r>
            <w:r w:rsidRPr="00F07D8D">
              <w:t>- Hi</w:t>
            </w:r>
            <w:r w:rsidRPr="00F07D8D">
              <w:t>ể</w:t>
            </w:r>
            <w:r w:rsidRPr="00F07D8D">
              <w:t>n th</w:t>
            </w:r>
            <w:r w:rsidRPr="00F07D8D">
              <w:t>ị</w:t>
            </w:r>
            <w:r w:rsidRPr="00F07D8D">
              <w:t xml:space="preserve"> các v</w:t>
            </w:r>
            <w:r w:rsidRPr="00F07D8D">
              <w:t>ụ</w:t>
            </w:r>
            <w:r w:rsidRPr="00F07D8D">
              <w:t xml:space="preserve"> vi</w:t>
            </w:r>
            <w:r w:rsidRPr="00F07D8D">
              <w:t>ệ</w:t>
            </w:r>
            <w:r w:rsidRPr="00F07D8D">
              <w:t xml:space="preserve">c </w:t>
            </w:r>
            <w:r w:rsidRPr="00F07D8D">
              <w:t>ở</w:t>
            </w:r>
            <w:r w:rsidRPr="00F07D8D">
              <w:t xml:space="preserve"> tr</w:t>
            </w:r>
            <w:r w:rsidRPr="00F07D8D">
              <w:t>ạ</w:t>
            </w:r>
            <w:r w:rsidRPr="00F07D8D">
              <w:t>ng thái:</w:t>
            </w:r>
            <w:r w:rsidRPr="00F07D8D">
              <w:br/>
              <w:t>+ C</w:t>
            </w:r>
            <w:r w:rsidRPr="00F07D8D">
              <w:t>h</w:t>
            </w:r>
            <w:r w:rsidRPr="00F07D8D">
              <w:t>ờ</w:t>
            </w:r>
            <w:r w:rsidRPr="00F07D8D">
              <w:t xml:space="preserve"> ti</w:t>
            </w:r>
            <w:r w:rsidRPr="00F07D8D">
              <w:t>ế</w:t>
            </w:r>
            <w:r w:rsidRPr="00F07D8D">
              <w:t>p nh</w:t>
            </w:r>
            <w:r w:rsidRPr="00F07D8D">
              <w:t>ậ</w:t>
            </w:r>
            <w:r w:rsidRPr="00F07D8D">
              <w:t>n</w:t>
            </w:r>
            <w:r w:rsidRPr="00F07D8D">
              <w:br/>
              <w:t>+ Yêu c</w:t>
            </w:r>
            <w:r w:rsidRPr="00F07D8D">
              <w:t>ầ</w:t>
            </w:r>
            <w:r w:rsidRPr="00F07D8D">
              <w:t>u b</w:t>
            </w:r>
            <w:r w:rsidRPr="00F07D8D">
              <w:t>ổ</w:t>
            </w:r>
            <w:r w:rsidRPr="00F07D8D">
              <w:t xml:space="preserve"> sung</w:t>
            </w:r>
            <w:r w:rsidRPr="00F07D8D">
              <w:br/>
            </w:r>
            <w:r w:rsidRPr="00F07D8D">
              <w:lastRenderedPageBreak/>
              <w:t>+ Lưu nháp</w:t>
            </w:r>
            <w:r w:rsidRPr="00F07D8D">
              <w:br/>
              <w:t xml:space="preserve">- </w:t>
            </w:r>
            <w:r w:rsidRPr="00F07D8D">
              <w:rPr>
                <w:bCs/>
              </w:rPr>
              <w:t>Tab 2: “V</w:t>
            </w:r>
            <w:r w:rsidRPr="00F07D8D">
              <w:rPr>
                <w:bCs/>
              </w:rPr>
              <w:t>ụ</w:t>
            </w:r>
            <w:r w:rsidRPr="00F07D8D">
              <w:rPr>
                <w:bCs/>
              </w:rPr>
              <w:t xml:space="preserve"> vi</w:t>
            </w:r>
            <w:r w:rsidRPr="00F07D8D">
              <w:rPr>
                <w:bCs/>
              </w:rPr>
              <w:t>ệ</w:t>
            </w:r>
            <w:r w:rsidRPr="00F07D8D">
              <w:rPr>
                <w:bCs/>
              </w:rPr>
              <w:t>c ch</w:t>
            </w:r>
            <w:r w:rsidRPr="00F07D8D">
              <w:rPr>
                <w:bCs/>
              </w:rPr>
              <w:t>ờ</w:t>
            </w:r>
            <w:r w:rsidRPr="00F07D8D">
              <w:rPr>
                <w:bCs/>
              </w:rPr>
              <w:t xml:space="preserve"> ki</w:t>
            </w:r>
            <w:r w:rsidRPr="00F07D8D">
              <w:rPr>
                <w:bCs/>
              </w:rPr>
              <w:t>ể</w:t>
            </w:r>
            <w:r w:rsidRPr="00F07D8D">
              <w:rPr>
                <w:bCs/>
              </w:rPr>
              <w:t>m tra”</w:t>
            </w:r>
            <w:r w:rsidRPr="00F07D8D">
              <w:t>- Hi</w:t>
            </w:r>
            <w:r w:rsidRPr="00F07D8D">
              <w:t>ể</w:t>
            </w:r>
            <w:r w:rsidRPr="00F07D8D">
              <w:t>n th</w:t>
            </w:r>
            <w:r w:rsidRPr="00F07D8D">
              <w:t>ị</w:t>
            </w:r>
            <w:r w:rsidRPr="00F07D8D">
              <w:t xml:space="preserve"> các v</w:t>
            </w:r>
            <w:r w:rsidRPr="00F07D8D">
              <w:t>ụ</w:t>
            </w:r>
            <w:r w:rsidRPr="00F07D8D">
              <w:t xml:space="preserve"> vi</w:t>
            </w:r>
            <w:r w:rsidRPr="00F07D8D">
              <w:t>ệ</w:t>
            </w:r>
            <w:r w:rsidRPr="00F07D8D">
              <w:t xml:space="preserve">c </w:t>
            </w:r>
            <w:r w:rsidRPr="00F07D8D">
              <w:t>ở</w:t>
            </w:r>
            <w:r w:rsidRPr="00F07D8D">
              <w:t xml:space="preserve"> tr</w:t>
            </w:r>
            <w:r w:rsidRPr="00F07D8D">
              <w:t>ạ</w:t>
            </w:r>
            <w:r w:rsidRPr="00F07D8D">
              <w:t>ng thái:</w:t>
            </w:r>
            <w:r w:rsidRPr="00F07D8D">
              <w:br/>
              <w:t>+ Ch</w:t>
            </w:r>
            <w:r w:rsidRPr="00F07D8D">
              <w:t>ờ</w:t>
            </w:r>
            <w:r w:rsidRPr="00F07D8D">
              <w:t xml:space="preserve"> ki</w:t>
            </w:r>
            <w:r w:rsidRPr="00F07D8D">
              <w:t>ể</w:t>
            </w:r>
            <w:r w:rsidRPr="00F07D8D">
              <w:t>m tra</w:t>
            </w:r>
            <w:r w:rsidRPr="00F07D8D">
              <w:br/>
              <w:t xml:space="preserve">- </w:t>
            </w:r>
            <w:r w:rsidRPr="00F07D8D">
              <w:rPr>
                <w:bCs/>
              </w:rPr>
              <w:t>Tab 3: “V</w:t>
            </w:r>
            <w:r w:rsidRPr="00F07D8D">
              <w:rPr>
                <w:bCs/>
              </w:rPr>
              <w:t>ụ</w:t>
            </w:r>
            <w:r w:rsidRPr="00F07D8D">
              <w:rPr>
                <w:bCs/>
              </w:rPr>
              <w:t xml:space="preserve"> vi</w:t>
            </w:r>
            <w:r w:rsidRPr="00F07D8D">
              <w:rPr>
                <w:bCs/>
              </w:rPr>
              <w:t>ệ</w:t>
            </w:r>
            <w:r w:rsidRPr="00F07D8D">
              <w:rPr>
                <w:bCs/>
              </w:rPr>
              <w:t>c ch</w:t>
            </w:r>
            <w:r w:rsidRPr="00F07D8D">
              <w:rPr>
                <w:bCs/>
              </w:rPr>
              <w:t>ờ</w:t>
            </w:r>
            <w:r w:rsidRPr="00F07D8D">
              <w:rPr>
                <w:bCs/>
              </w:rPr>
              <w:t xml:space="preserve"> x</w:t>
            </w:r>
            <w:r w:rsidRPr="00F07D8D">
              <w:rPr>
                <w:bCs/>
              </w:rPr>
              <w:t>ử</w:t>
            </w:r>
            <w:r w:rsidRPr="00F07D8D">
              <w:rPr>
                <w:bCs/>
              </w:rPr>
              <w:t xml:space="preserve"> lý”</w:t>
            </w:r>
            <w:r w:rsidRPr="00F07D8D">
              <w:t>- Hi</w:t>
            </w:r>
            <w:r w:rsidRPr="00F07D8D">
              <w:t>ể</w:t>
            </w:r>
            <w:r w:rsidRPr="00F07D8D">
              <w:t>n th</w:t>
            </w:r>
            <w:r w:rsidRPr="00F07D8D">
              <w:t>ị</w:t>
            </w:r>
            <w:r w:rsidRPr="00F07D8D">
              <w:t xml:space="preserve"> các v</w:t>
            </w:r>
            <w:r w:rsidRPr="00F07D8D">
              <w:t>ụ</w:t>
            </w:r>
            <w:r w:rsidRPr="00F07D8D">
              <w:t xml:space="preserve"> vi</w:t>
            </w:r>
            <w:r w:rsidRPr="00F07D8D">
              <w:t>ệ</w:t>
            </w:r>
            <w:r w:rsidRPr="00F07D8D">
              <w:t>c thu</w:t>
            </w:r>
            <w:r w:rsidRPr="00F07D8D">
              <w:t>ộ</w:t>
            </w:r>
            <w:r w:rsidRPr="00F07D8D">
              <w:t>c các tr</w:t>
            </w:r>
            <w:r w:rsidRPr="00F07D8D">
              <w:t>ạ</w:t>
            </w:r>
            <w:r w:rsidRPr="00F07D8D">
              <w:t>ng thái ti</w:t>
            </w:r>
            <w:r w:rsidRPr="00F07D8D">
              <w:t>ế</w:t>
            </w:r>
            <w:r w:rsidRPr="00F07D8D">
              <w:t>p theo g</w:t>
            </w:r>
            <w:r w:rsidRPr="00F07D8D">
              <w:t>ồ</w:t>
            </w:r>
            <w:r w:rsidRPr="00F07D8D">
              <w:t>m:</w:t>
            </w:r>
            <w:r w:rsidRPr="00F07D8D">
              <w:br/>
              <w:t>+ Ch</w:t>
            </w:r>
            <w:r w:rsidRPr="00F07D8D">
              <w:t>ờ</w:t>
            </w:r>
            <w:r w:rsidRPr="00F07D8D">
              <w:t xml:space="preserve"> th</w:t>
            </w:r>
            <w:r w:rsidRPr="00F07D8D">
              <w:t>ụ</w:t>
            </w:r>
            <w:r w:rsidRPr="00F07D8D">
              <w:t xml:space="preserve"> lý</w:t>
            </w:r>
            <w:r w:rsidRPr="00F07D8D">
              <w:br/>
              <w:t>+ Đang xác minh thi</w:t>
            </w:r>
            <w:r w:rsidRPr="00F07D8D">
              <w:t>ệ</w:t>
            </w:r>
            <w:r w:rsidRPr="00F07D8D">
              <w:t>t h</w:t>
            </w:r>
            <w:r w:rsidRPr="00F07D8D">
              <w:t>ạ</w:t>
            </w:r>
            <w:r w:rsidRPr="00F07D8D">
              <w:t>i</w:t>
            </w:r>
            <w:r w:rsidRPr="00F07D8D">
              <w:br/>
              <w:t>+ Đan</w:t>
            </w:r>
            <w:r w:rsidRPr="00F07D8D">
              <w:t>g thương lư</w:t>
            </w:r>
            <w:r w:rsidRPr="00F07D8D">
              <w:t>ợ</w:t>
            </w:r>
            <w:r w:rsidRPr="00F07D8D">
              <w:t>ng</w:t>
            </w:r>
            <w:r w:rsidRPr="00F07D8D">
              <w:br/>
              <w:t>+ Ch</w:t>
            </w:r>
            <w:r w:rsidRPr="00F07D8D">
              <w:t>ờ</w:t>
            </w:r>
            <w:r w:rsidRPr="00F07D8D">
              <w:t xml:space="preserve"> ban hành QĐ</w:t>
            </w:r>
            <w:r w:rsidRPr="00F07D8D">
              <w:br/>
              <w:t>+ Ch</w:t>
            </w:r>
            <w:r w:rsidRPr="00F07D8D">
              <w:t>ờ</w:t>
            </w:r>
            <w:r w:rsidRPr="00F07D8D">
              <w:t xml:space="preserve"> th</w:t>
            </w:r>
            <w:r w:rsidRPr="00F07D8D">
              <w:t>ự</w:t>
            </w:r>
            <w:r w:rsidRPr="00F07D8D">
              <w:t>c thi</w:t>
            </w:r>
            <w:r w:rsidRPr="00F07D8D">
              <w:br/>
              <w:t>+ Hoãn gi</w:t>
            </w:r>
            <w:r w:rsidRPr="00F07D8D">
              <w:t>ả</w:t>
            </w:r>
            <w:r w:rsidRPr="00F07D8D">
              <w:t>i quy</w:t>
            </w:r>
            <w:r w:rsidRPr="00F07D8D">
              <w:t>ế</w:t>
            </w:r>
            <w:r w:rsidRPr="00F07D8D">
              <w:t>t</w:t>
            </w:r>
            <w:r w:rsidRPr="00F07D8D">
              <w:br/>
              <w:t>+ T</w:t>
            </w:r>
            <w:r w:rsidRPr="00F07D8D">
              <w:t>ạ</w:t>
            </w:r>
            <w:r w:rsidRPr="00F07D8D">
              <w:t>m đình ch</w:t>
            </w:r>
            <w:r w:rsidRPr="00F07D8D">
              <w:t>ỉ</w:t>
            </w:r>
            <w:r w:rsidRPr="00F07D8D">
              <w:t xml:space="preserve"> gi</w:t>
            </w:r>
            <w:r w:rsidRPr="00F07D8D">
              <w:t>ả</w:t>
            </w:r>
            <w:r w:rsidRPr="00F07D8D">
              <w:t>i quy</w:t>
            </w:r>
            <w:r w:rsidRPr="00F07D8D">
              <w:t>ế</w:t>
            </w:r>
            <w:r w:rsidRPr="00F07D8D">
              <w:t>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bCs/>
              </w:rPr>
              <w:lastRenderedPageBreak/>
              <w:t>B</w:t>
            </w:r>
            <w:r w:rsidRPr="00F07D8D">
              <w:rPr>
                <w:bCs/>
              </w:rPr>
              <w:t>ộ</w:t>
            </w:r>
            <w:r w:rsidRPr="00F07D8D">
              <w:rPr>
                <w:bCs/>
              </w:rPr>
              <w:t xml:space="preserve"> l</w:t>
            </w:r>
            <w:r w:rsidRPr="00F07D8D">
              <w:rPr>
                <w:bCs/>
              </w:rPr>
              <w:t>ọ</w:t>
            </w:r>
            <w:r w:rsidRPr="00F07D8D">
              <w:rPr>
                <w:bCs/>
              </w:rPr>
              <w:t>c tìm ki</w:t>
            </w:r>
            <w:r w:rsidRPr="00F07D8D">
              <w:rPr>
                <w:bCs/>
              </w:rPr>
              <w:t>ế</w:t>
            </w:r>
            <w:r w:rsidRPr="00F07D8D">
              <w:rPr>
                <w:bCs/>
              </w:rPr>
              <w:t>m</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w:t>
            </w:r>
          </w:p>
        </w:tc>
        <w:tc>
          <w:tcPr>
            <w:tcW w:w="3773" w:type="dxa"/>
            <w:shd w:val="clear" w:color="auto" w:fill="auto"/>
          </w:tcPr>
          <w:p w:rsidR="005B3F2C" w:rsidRPr="00F07D8D" w:rsidRDefault="00F07D8D" w:rsidP="00F07D8D">
            <w:pPr>
              <w:spacing w:before="60" w:after="60" w:line="240" w:lineRule="auto"/>
              <w:jc w:val="left"/>
            </w:pPr>
            <w:r w:rsidRPr="00F07D8D">
              <w:t>Kh</w:t>
            </w:r>
            <w:r w:rsidRPr="00F07D8D">
              <w:t>ố</w:t>
            </w:r>
            <w:r w:rsidRPr="00F07D8D">
              <w:t>i tiêu chí l</w:t>
            </w:r>
            <w:r w:rsidRPr="00F07D8D">
              <w:t>ọ</w:t>
            </w:r>
            <w:r w:rsidRPr="00F07D8D">
              <w:t>c danh sách v</w:t>
            </w:r>
            <w:r w:rsidRPr="00F07D8D">
              <w:t>ụ</w:t>
            </w:r>
            <w:r w:rsidRPr="00F07D8D">
              <w:t xml:space="preserve"> vi</w:t>
            </w:r>
            <w:r w:rsidRPr="00F07D8D">
              <w:t>ệ</w:t>
            </w:r>
            <w:r w:rsidRPr="00F07D8D">
              <w:t>c trong tab đang ch</w:t>
            </w:r>
            <w:r w:rsidRPr="00F07D8D">
              <w:t>ọ</w:t>
            </w:r>
            <w:r w:rsidRPr="00F07D8D">
              <w:t>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Mã v</w:t>
            </w:r>
            <w:r w:rsidRPr="00F07D8D">
              <w:t>ụ</w:t>
            </w:r>
            <w:r w:rsidRPr="00F07D8D">
              <w:t xml:space="preserve"> vi</w:t>
            </w:r>
            <w:r w:rsidRPr="00F07D8D">
              <w:t>ệ</w:t>
            </w:r>
            <w:r w:rsidRPr="00F07D8D">
              <w:t>c</w:t>
            </w:r>
          </w:p>
        </w:tc>
        <w:tc>
          <w:tcPr>
            <w:tcW w:w="1584" w:type="dxa"/>
            <w:shd w:val="clear" w:color="auto" w:fill="auto"/>
          </w:tcPr>
          <w:p w:rsidR="005B3F2C" w:rsidRPr="00F07D8D" w:rsidRDefault="00F07D8D" w:rsidP="00F07D8D">
            <w:pPr>
              <w:spacing w:before="60" w:after="60" w:line="240" w:lineRule="auto"/>
            </w:pPr>
            <w:r w:rsidRPr="00F07D8D">
              <w:t>String(50)</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Tìm g</w:t>
            </w:r>
            <w:r w:rsidRPr="00F07D8D">
              <w:t>ầ</w:t>
            </w:r>
            <w:r w:rsidRPr="00F07D8D">
              <w:t>n đúng theo mã v</w:t>
            </w:r>
            <w:r w:rsidRPr="00F07D8D">
              <w:t>ụ</w:t>
            </w:r>
            <w:r w:rsidRPr="00F07D8D">
              <w:t xml:space="preserve"> vi</w:t>
            </w:r>
            <w:r w:rsidRPr="00F07D8D">
              <w:t>ệ</w:t>
            </w:r>
            <w:r w:rsidRPr="00F07D8D">
              <w:t>c, t</w:t>
            </w:r>
            <w:r w:rsidRPr="00F07D8D">
              <w:t>ự</w:t>
            </w:r>
            <w:r w:rsidRPr="00F07D8D">
              <w:t xml:space="preserve"> đ</w:t>
            </w:r>
            <w:r w:rsidRPr="00F07D8D">
              <w:t>ộ</w:t>
            </w:r>
            <w:r w:rsidRPr="00F07D8D">
              <w:t>ng trim space.</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Tên v</w:t>
            </w:r>
            <w:r w:rsidRPr="00F07D8D">
              <w:t>ụ</w:t>
            </w:r>
            <w:r w:rsidRPr="00F07D8D">
              <w:t xml:space="preserve"> vi</w:t>
            </w:r>
            <w:r w:rsidRPr="00F07D8D">
              <w:t>ệ</w:t>
            </w:r>
            <w:r w:rsidRPr="00F07D8D">
              <w:t>c</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Input text.</w:t>
            </w:r>
            <w:r w:rsidRPr="00F07D8D">
              <w:br/>
              <w:t>- Tìm g</w:t>
            </w:r>
            <w:r w:rsidRPr="00F07D8D">
              <w:t>ầ</w:t>
            </w:r>
            <w:r w:rsidRPr="00F07D8D">
              <w:t>n đúng theo tên v</w:t>
            </w:r>
            <w:r w:rsidRPr="00F07D8D">
              <w:t>ụ</w:t>
            </w:r>
            <w:r w:rsidRPr="00F07D8D">
              <w:t xml:space="preserve"> vi</w:t>
            </w:r>
            <w:r w:rsidRPr="00F07D8D">
              <w:t>ệ</w:t>
            </w:r>
            <w:r w:rsidRPr="00F07D8D">
              <w:t>c, không phân bi</w:t>
            </w:r>
            <w:r w:rsidRPr="00F07D8D">
              <w:t>ệ</w:t>
            </w:r>
            <w:r w:rsidRPr="00F07D8D">
              <w:t>t hoa thư</w:t>
            </w:r>
            <w:r w:rsidRPr="00F07D8D">
              <w:t>ờ</w:t>
            </w:r>
            <w:r w:rsidRPr="00F07D8D">
              <w:t>ng.</w:t>
            </w:r>
            <w:r w:rsidRPr="00F07D8D">
              <w:br/>
              <w:t>- D</w:t>
            </w:r>
            <w:r w:rsidRPr="00F07D8D">
              <w:t>ữ</w:t>
            </w:r>
            <w:r w:rsidRPr="00F07D8D">
              <w:t xml:space="preserve"> li</w:t>
            </w:r>
            <w:r w:rsidRPr="00F07D8D">
              <w:t>ệ</w:t>
            </w:r>
            <w:r w:rsidRPr="00F07D8D">
              <w:t>u l</w:t>
            </w:r>
            <w:r w:rsidRPr="00F07D8D">
              <w:t>ấ</w:t>
            </w:r>
            <w:r w:rsidRPr="00F07D8D">
              <w:t>y t</w:t>
            </w:r>
            <w:r w:rsidRPr="00F07D8D">
              <w:t>ừ</w:t>
            </w:r>
            <w:r w:rsidRPr="00F07D8D">
              <w:t xml:space="preserve"> thông tin ti</w:t>
            </w:r>
            <w:r w:rsidRPr="00F07D8D">
              <w:t>ế</w:t>
            </w:r>
            <w:r w:rsidRPr="00F07D8D">
              <w:t>p nh</w:t>
            </w:r>
            <w:r w:rsidRPr="00F07D8D">
              <w:t>ậ</w:t>
            </w:r>
            <w:r w:rsidRPr="00F07D8D">
              <w:t>n YCBT ho</w:t>
            </w:r>
            <w:r w:rsidRPr="00F07D8D">
              <w:t>ặ</w:t>
            </w:r>
            <w:r w:rsidRPr="00F07D8D">
              <w:t>c h</w:t>
            </w:r>
            <w:r w:rsidRPr="00F07D8D">
              <w:t>ồ</w:t>
            </w:r>
            <w:r w:rsidRPr="00F07D8D">
              <w:t xml:space="preserve"> sơ xác đ</w:t>
            </w:r>
            <w:r w:rsidRPr="00F07D8D">
              <w:t>ị</w:t>
            </w:r>
            <w:r w:rsidRPr="00F07D8D">
              <w:t>nh cơ quan liên thông.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Tên ngư</w:t>
            </w:r>
            <w:r w:rsidRPr="00F07D8D">
              <w:t>ờ</w:t>
            </w:r>
            <w:r w:rsidRPr="00F07D8D">
              <w:t>i yêu c</w:t>
            </w:r>
            <w:r w:rsidRPr="00F07D8D">
              <w:t>ầ</w:t>
            </w:r>
            <w:r w:rsidRPr="00F07D8D">
              <w:t>u</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Tìm g</w:t>
            </w:r>
            <w:r w:rsidRPr="00F07D8D">
              <w:t>ầ</w:t>
            </w:r>
            <w:r w:rsidRPr="00F07D8D">
              <w:t>n đúng theo h</w:t>
            </w:r>
            <w:r w:rsidRPr="00F07D8D">
              <w:t>ọ</w:t>
            </w:r>
            <w:r w:rsidRPr="00F07D8D">
              <w:t xml:space="preserve"> tên ngư</w:t>
            </w:r>
            <w:r w:rsidRPr="00F07D8D">
              <w:t>ờ</w:t>
            </w:r>
            <w:r w:rsidRPr="00F07D8D">
              <w:t>i yêu c</w:t>
            </w:r>
            <w:r w:rsidRPr="00F07D8D">
              <w:t>ầ</w:t>
            </w:r>
            <w:r w:rsidRPr="00F07D8D">
              <w:t>u, không phân bi</w:t>
            </w:r>
            <w:r w:rsidRPr="00F07D8D">
              <w:t>ệ</w:t>
            </w:r>
            <w:r w:rsidRPr="00F07D8D">
              <w:t>t hoa thư</w:t>
            </w:r>
            <w:r w:rsidRPr="00F07D8D">
              <w:t>ờ</w:t>
            </w:r>
            <w:r w:rsidRPr="00F07D8D">
              <w:t>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Cơ quan gi</w:t>
            </w:r>
            <w:r w:rsidRPr="00F07D8D">
              <w:t>ả</w:t>
            </w:r>
            <w:r w:rsidRPr="00F07D8D">
              <w:t>i quy</w:t>
            </w:r>
            <w:r w:rsidRPr="00F07D8D">
              <w:t>ế</w:t>
            </w:r>
            <w:r w:rsidRPr="00F07D8D">
              <w:t>t</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Tìm g</w:t>
            </w:r>
            <w:r w:rsidRPr="00F07D8D">
              <w:t>ầ</w:t>
            </w:r>
            <w:r w:rsidRPr="00F07D8D">
              <w:t>n đúng theo tên cơ quan gi</w:t>
            </w:r>
            <w:r w:rsidRPr="00F07D8D">
              <w:t>ả</w:t>
            </w:r>
            <w:r w:rsidRPr="00F07D8D">
              <w:t>i quy</w:t>
            </w:r>
            <w:r w:rsidRPr="00F07D8D">
              <w:t>ế</w:t>
            </w:r>
            <w:r w:rsidRPr="00F07D8D">
              <w:t>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w:t>
            </w:r>
            <w:r w:rsidRPr="00F07D8D">
              <w:t>ỉ</w:t>
            </w:r>
            <w:r w:rsidRPr="00F07D8D">
              <w:t>nh/Thành ph</w:t>
            </w:r>
            <w:r w:rsidRPr="00F07D8D">
              <w:t>ố</w:t>
            </w:r>
          </w:p>
        </w:tc>
        <w:tc>
          <w:tcPr>
            <w:tcW w:w="1584" w:type="dxa"/>
            <w:shd w:val="clear" w:color="auto" w:fill="auto"/>
          </w:tcPr>
          <w:p w:rsidR="005B3F2C" w:rsidRPr="00F07D8D" w:rsidRDefault="00F07D8D" w:rsidP="00F07D8D">
            <w:pPr>
              <w:spacing w:before="60" w:after="60" w:line="240" w:lineRule="auto"/>
            </w:pPr>
            <w:r w:rsidRPr="00F07D8D">
              <w:t>Enum(String(100))</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w:t>
            </w:r>
            <w:r w:rsidRPr="00F07D8D">
              <w:t>ấ</w:t>
            </w:r>
            <w:r w:rsidRPr="00F07D8D">
              <w:t>t c</w:t>
            </w:r>
            <w:r w:rsidRPr="00F07D8D">
              <w:t>ả</w:t>
            </w:r>
          </w:p>
        </w:tc>
        <w:tc>
          <w:tcPr>
            <w:tcW w:w="3773" w:type="dxa"/>
            <w:shd w:val="clear" w:color="auto" w:fill="auto"/>
          </w:tcPr>
          <w:p w:rsidR="005B3F2C" w:rsidRPr="00F07D8D" w:rsidRDefault="00F07D8D" w:rsidP="00F07D8D">
            <w:pPr>
              <w:spacing w:before="60" w:after="60" w:line="240" w:lineRule="auto"/>
              <w:jc w:val="left"/>
            </w:pPr>
            <w:r w:rsidRPr="00F07D8D">
              <w:t>Control UI: Combobox có tìm ki</w:t>
            </w:r>
            <w:r w:rsidRPr="00F07D8D">
              <w:t>ế</w:t>
            </w:r>
            <w:r w:rsidRPr="00F07D8D">
              <w:t>m.</w:t>
            </w:r>
            <w:r w:rsidRPr="00F07D8D">
              <w:br/>
              <w:t>- Tham chi</w:t>
            </w:r>
            <w:r w:rsidRPr="00F07D8D">
              <w:t>ế</w:t>
            </w:r>
            <w:r w:rsidRPr="00F07D8D">
              <w:t>u Danh m</w:t>
            </w:r>
            <w:r w:rsidRPr="00F07D8D">
              <w:t>ụ</w:t>
            </w:r>
            <w:r w:rsidRPr="00F07D8D">
              <w:t>c T</w:t>
            </w:r>
            <w:r w:rsidRPr="00F07D8D">
              <w:t>ỉ</w:t>
            </w:r>
            <w:r w:rsidRPr="00F07D8D">
              <w:t>nh/Thành ph</w:t>
            </w:r>
            <w:r w:rsidRPr="00F07D8D">
              <w:t>ố</w:t>
            </w:r>
            <w:r w:rsidRPr="00F07D8D">
              <w:t xml:space="preserve"> [DM_13].</w:t>
            </w:r>
            <w:r w:rsidRPr="00F07D8D">
              <w:br/>
              <w:t>- Cho phép gõ tìm ki</w:t>
            </w:r>
            <w:r w:rsidRPr="00F07D8D">
              <w:t>ế</w:t>
            </w:r>
            <w:r w:rsidRPr="00F07D8D">
              <w:t>m nhanh theo Mã ho</w:t>
            </w:r>
            <w:r w:rsidRPr="00F07D8D">
              <w:t>ặ</w:t>
            </w:r>
            <w:r w:rsidRPr="00F07D8D">
              <w:t>c Tên T</w:t>
            </w:r>
            <w:r w:rsidRPr="00F07D8D">
              <w:t>ỉ</w:t>
            </w:r>
            <w:r w:rsidRPr="00F07D8D">
              <w:t>nh/Thành ph</w:t>
            </w:r>
            <w:r w:rsidRPr="00F07D8D">
              <w:t>ố</w:t>
            </w:r>
            <w:r w:rsidRPr="00F07D8D">
              <w: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Lĩnh v</w:t>
            </w:r>
            <w:r w:rsidRPr="00F07D8D">
              <w:t>ự</w:t>
            </w:r>
            <w:r w:rsidRPr="00F07D8D">
              <w:t>c phát sinh thi</w:t>
            </w:r>
            <w:r w:rsidRPr="00F07D8D">
              <w:t>ệ</w:t>
            </w:r>
            <w:r w:rsidRPr="00F07D8D">
              <w:t>t h</w:t>
            </w:r>
            <w:r w:rsidRPr="00F07D8D">
              <w:t>ạ</w:t>
            </w:r>
            <w:r w:rsidRPr="00F07D8D">
              <w:t>i</w:t>
            </w:r>
          </w:p>
        </w:tc>
        <w:tc>
          <w:tcPr>
            <w:tcW w:w="1584" w:type="dxa"/>
            <w:shd w:val="clear" w:color="auto" w:fill="auto"/>
          </w:tcPr>
          <w:p w:rsidR="005B3F2C" w:rsidRPr="00F07D8D" w:rsidRDefault="00F07D8D" w:rsidP="00F07D8D">
            <w:pPr>
              <w:spacing w:before="60" w:after="60" w:line="240" w:lineRule="auto"/>
            </w:pPr>
            <w:r w:rsidRPr="00F07D8D">
              <w:t>Enum(String(100))</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w:t>
            </w:r>
            <w:r w:rsidRPr="00F07D8D">
              <w:t>ấ</w:t>
            </w:r>
            <w:r w:rsidRPr="00F07D8D">
              <w:t>t c</w:t>
            </w:r>
            <w:r w:rsidRPr="00F07D8D">
              <w:t>ả</w:t>
            </w:r>
          </w:p>
        </w:tc>
        <w:tc>
          <w:tcPr>
            <w:tcW w:w="3773" w:type="dxa"/>
            <w:shd w:val="clear" w:color="auto" w:fill="auto"/>
          </w:tcPr>
          <w:p w:rsidR="005B3F2C" w:rsidRPr="00F07D8D" w:rsidRDefault="00F07D8D" w:rsidP="00F07D8D">
            <w:pPr>
              <w:spacing w:before="60" w:after="60" w:line="240" w:lineRule="auto"/>
              <w:jc w:val="left"/>
            </w:pPr>
            <w:r w:rsidRPr="00F07D8D">
              <w:t>Tham chi</w:t>
            </w:r>
            <w:r w:rsidRPr="00F07D8D">
              <w:t>ế</w:t>
            </w:r>
            <w:r w:rsidRPr="00F07D8D">
              <w:t>u Danh m</w:t>
            </w:r>
            <w:r w:rsidRPr="00F07D8D">
              <w:t>ụ</w:t>
            </w:r>
            <w:r w:rsidRPr="00F07D8D">
              <w:t>c Lĩnh v</w:t>
            </w:r>
            <w:r w:rsidRPr="00F07D8D">
              <w:t>ự</w:t>
            </w:r>
            <w:r w:rsidRPr="00F07D8D">
              <w:t>c phát sinh thi</w:t>
            </w:r>
            <w:r w:rsidRPr="00F07D8D">
              <w:t>ệ</w:t>
            </w:r>
            <w:r w:rsidRPr="00F07D8D">
              <w:t>t h</w:t>
            </w:r>
            <w:r w:rsidRPr="00F07D8D">
              <w:t>ạ</w:t>
            </w:r>
            <w:r w:rsidRPr="00F07D8D">
              <w:t>i [DM_</w:t>
            </w:r>
            <w:r w:rsidRPr="00F07D8D">
              <w:t>22].</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Tr</w:t>
            </w:r>
            <w:r w:rsidRPr="00F07D8D">
              <w:t>ạ</w:t>
            </w:r>
            <w:r w:rsidRPr="00F07D8D">
              <w:t>ng thái gi</w:t>
            </w:r>
            <w:r w:rsidRPr="00F07D8D">
              <w:t>ả</w:t>
            </w:r>
            <w:r w:rsidRPr="00F07D8D">
              <w:t>i quy</w:t>
            </w:r>
            <w:r w:rsidRPr="00F07D8D">
              <w:t>ế</w:t>
            </w:r>
            <w:r w:rsidRPr="00F07D8D">
              <w:t>t</w:t>
            </w:r>
          </w:p>
        </w:tc>
        <w:tc>
          <w:tcPr>
            <w:tcW w:w="1584" w:type="dxa"/>
            <w:shd w:val="clear" w:color="auto" w:fill="auto"/>
          </w:tcPr>
          <w:p w:rsidR="005B3F2C" w:rsidRPr="00F07D8D" w:rsidRDefault="00F07D8D" w:rsidP="00F07D8D">
            <w:pPr>
              <w:spacing w:before="60" w:after="60" w:line="240" w:lineRule="auto"/>
            </w:pPr>
            <w:r w:rsidRPr="00F07D8D">
              <w:t>Enum(String(50))</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Theo t</w:t>
            </w:r>
            <w:r w:rsidRPr="00F07D8D">
              <w:t>ừ</w:t>
            </w:r>
            <w:r w:rsidRPr="00F07D8D">
              <w:t>ng tab</w:t>
            </w:r>
          </w:p>
        </w:tc>
        <w:tc>
          <w:tcPr>
            <w:tcW w:w="3773" w:type="dxa"/>
            <w:shd w:val="clear" w:color="auto" w:fill="auto"/>
          </w:tcPr>
          <w:p w:rsidR="005B3F2C" w:rsidRPr="00F07D8D" w:rsidRDefault="00F07D8D" w:rsidP="00F07D8D">
            <w:pPr>
              <w:spacing w:before="60" w:after="60" w:line="240" w:lineRule="auto"/>
              <w:jc w:val="left"/>
            </w:pPr>
            <w:r w:rsidRPr="00F07D8D">
              <w:t>Control UI: Combobox.</w:t>
            </w:r>
            <w:r w:rsidRPr="00F07D8D">
              <w:br/>
              <w:t>- Danh sách l</w:t>
            </w:r>
            <w:r w:rsidRPr="00F07D8D">
              <w:t>ự</w:t>
            </w:r>
            <w:r w:rsidRPr="00F07D8D">
              <w:t>a ch</w:t>
            </w:r>
            <w:r w:rsidRPr="00F07D8D">
              <w:t>ọ</w:t>
            </w:r>
            <w:r w:rsidRPr="00F07D8D">
              <w:t>n và giá tr</w:t>
            </w:r>
            <w:r w:rsidRPr="00F07D8D">
              <w:t>ị</w:t>
            </w:r>
            <w:r w:rsidRPr="00F07D8D">
              <w:t xml:space="preserve"> m</w:t>
            </w:r>
            <w:r w:rsidRPr="00F07D8D">
              <w:t>ặ</w:t>
            </w:r>
            <w:r w:rsidRPr="00F07D8D">
              <w:t>c đ</w:t>
            </w:r>
            <w:r w:rsidRPr="00F07D8D">
              <w:t>ị</w:t>
            </w:r>
            <w:r w:rsidRPr="00F07D8D">
              <w:t>nh thay đ</w:t>
            </w:r>
            <w:r w:rsidRPr="00F07D8D">
              <w:t>ổ</w:t>
            </w:r>
            <w:r w:rsidRPr="00F07D8D">
              <w:t>i đ</w:t>
            </w:r>
            <w:r w:rsidRPr="00F07D8D">
              <w:t>ộ</w:t>
            </w:r>
            <w:r w:rsidRPr="00F07D8D">
              <w:t xml:space="preserve">ng theo Tab </w:t>
            </w:r>
            <w:r w:rsidRPr="00F07D8D">
              <w:lastRenderedPageBreak/>
              <w:t>đang ch</w:t>
            </w:r>
            <w:r w:rsidRPr="00F07D8D">
              <w:t>ọ</w:t>
            </w:r>
            <w:r w:rsidRPr="00F07D8D">
              <w:t>n:</w:t>
            </w:r>
            <w:r w:rsidRPr="00F07D8D">
              <w:br/>
              <w:t xml:space="preserve">+ </w:t>
            </w:r>
            <w:r w:rsidRPr="00F07D8D">
              <w:rPr>
                <w:bCs/>
              </w:rPr>
              <w:t>Tab 1 “V</w:t>
            </w:r>
            <w:r w:rsidRPr="00F07D8D">
              <w:rPr>
                <w:bCs/>
              </w:rPr>
              <w:t>ụ</w:t>
            </w:r>
            <w:r w:rsidRPr="00F07D8D">
              <w:rPr>
                <w:bCs/>
              </w:rPr>
              <w:t xml:space="preserve"> vi</w:t>
            </w:r>
            <w:r w:rsidRPr="00F07D8D">
              <w:rPr>
                <w:bCs/>
              </w:rPr>
              <w:t>ệ</w:t>
            </w:r>
            <w:r w:rsidRPr="00F07D8D">
              <w:rPr>
                <w:bCs/>
              </w:rPr>
              <w:t>c ch</w:t>
            </w:r>
            <w:r w:rsidRPr="00F07D8D">
              <w:rPr>
                <w:bCs/>
              </w:rPr>
              <w:t>ờ</w:t>
            </w:r>
            <w:r w:rsidRPr="00F07D8D">
              <w:rPr>
                <w:bCs/>
              </w:rPr>
              <w:t xml:space="preserve"> ti</w:t>
            </w:r>
            <w:r w:rsidRPr="00F07D8D">
              <w:rPr>
                <w:bCs/>
              </w:rPr>
              <w:t>ế</w:t>
            </w:r>
            <w:r w:rsidRPr="00F07D8D">
              <w:rPr>
                <w:bCs/>
              </w:rPr>
              <w:t>p nh</w:t>
            </w:r>
            <w:r w:rsidRPr="00F07D8D">
              <w:rPr>
                <w:bCs/>
              </w:rPr>
              <w:t>ậ</w:t>
            </w:r>
            <w:r w:rsidRPr="00F07D8D">
              <w:rPr>
                <w:bCs/>
              </w:rPr>
              <w:t>n”</w:t>
            </w:r>
            <w:r w:rsidRPr="00F07D8D">
              <w:t>: Giá tr</w:t>
            </w:r>
            <w:r w:rsidRPr="00F07D8D">
              <w:t>ị</w:t>
            </w:r>
            <w:r w:rsidRPr="00F07D8D">
              <w:t xml:space="preserve"> m</w:t>
            </w:r>
            <w:r w:rsidRPr="00F07D8D">
              <w:t>ặ</w:t>
            </w:r>
            <w:r w:rsidRPr="00F07D8D">
              <w:t>c đ</w:t>
            </w:r>
            <w:r w:rsidRPr="00F07D8D">
              <w:t>ị</w:t>
            </w:r>
            <w:r w:rsidRPr="00F07D8D">
              <w:t>nh khi vào tab là T</w:t>
            </w:r>
            <w:r w:rsidRPr="00F07D8D">
              <w:t>ấ</w:t>
            </w:r>
            <w:r w:rsidRPr="00F07D8D">
              <w:t>t c</w:t>
            </w:r>
            <w:r w:rsidRPr="00F07D8D">
              <w:t>ả</w:t>
            </w:r>
            <w:r w:rsidRPr="00F07D8D">
              <w:t>. Danh sách tr</w:t>
            </w:r>
            <w:r w:rsidRPr="00F07D8D">
              <w:t>ạ</w:t>
            </w:r>
            <w:r w:rsidRPr="00F07D8D">
              <w:t xml:space="preserve">ng thái </w:t>
            </w:r>
            <w:r w:rsidRPr="00F07D8D">
              <w:t>có th</w:t>
            </w:r>
            <w:r w:rsidRPr="00F07D8D">
              <w:t>ể</w:t>
            </w:r>
            <w:r w:rsidRPr="00F07D8D">
              <w:t xml:space="preserve"> l</w:t>
            </w:r>
            <w:r w:rsidRPr="00F07D8D">
              <w:t>ọ</w:t>
            </w:r>
            <w:r w:rsidRPr="00F07D8D">
              <w:t>c: T</w:t>
            </w:r>
            <w:r w:rsidRPr="00F07D8D">
              <w:t>ấ</w:t>
            </w:r>
            <w:r w:rsidRPr="00F07D8D">
              <w:t>t c</w:t>
            </w:r>
            <w:r w:rsidRPr="00F07D8D">
              <w:t>ả</w:t>
            </w:r>
            <w:r w:rsidRPr="00F07D8D">
              <w:t>, Ch</w:t>
            </w:r>
            <w:r w:rsidRPr="00F07D8D">
              <w:t>ờ</w:t>
            </w:r>
            <w:r w:rsidRPr="00F07D8D">
              <w:t xml:space="preserve"> ti</w:t>
            </w:r>
            <w:r w:rsidRPr="00F07D8D">
              <w:t>ế</w:t>
            </w:r>
            <w:r w:rsidRPr="00F07D8D">
              <w:t>p nh</w:t>
            </w:r>
            <w:r w:rsidRPr="00F07D8D">
              <w:t>ậ</w:t>
            </w:r>
            <w:r w:rsidRPr="00F07D8D">
              <w:t>n, Yêu c</w:t>
            </w:r>
            <w:r w:rsidRPr="00F07D8D">
              <w:t>ầ</w:t>
            </w:r>
            <w:r w:rsidRPr="00F07D8D">
              <w:t>u b</w:t>
            </w:r>
            <w:r w:rsidRPr="00F07D8D">
              <w:t>ổ</w:t>
            </w:r>
            <w:r w:rsidRPr="00F07D8D">
              <w:t xml:space="preserve"> sung, Lưu nháp.</w:t>
            </w:r>
            <w:r w:rsidRPr="00F07D8D">
              <w:br/>
              <w:t xml:space="preserve">+ </w:t>
            </w:r>
            <w:r w:rsidRPr="00F07D8D">
              <w:rPr>
                <w:bCs/>
              </w:rPr>
              <w:t>Tab 2 “V</w:t>
            </w:r>
            <w:r w:rsidRPr="00F07D8D">
              <w:rPr>
                <w:bCs/>
              </w:rPr>
              <w:t>ụ</w:t>
            </w:r>
            <w:r w:rsidRPr="00F07D8D">
              <w:rPr>
                <w:bCs/>
              </w:rPr>
              <w:t xml:space="preserve"> vi</w:t>
            </w:r>
            <w:r w:rsidRPr="00F07D8D">
              <w:rPr>
                <w:bCs/>
              </w:rPr>
              <w:t>ệ</w:t>
            </w:r>
            <w:r w:rsidRPr="00F07D8D">
              <w:rPr>
                <w:bCs/>
              </w:rPr>
              <w:t>c ch</w:t>
            </w:r>
            <w:r w:rsidRPr="00F07D8D">
              <w:rPr>
                <w:bCs/>
              </w:rPr>
              <w:t>ờ</w:t>
            </w:r>
            <w:r w:rsidRPr="00F07D8D">
              <w:rPr>
                <w:bCs/>
              </w:rPr>
              <w:t xml:space="preserve"> ki</w:t>
            </w:r>
            <w:r w:rsidRPr="00F07D8D">
              <w:rPr>
                <w:bCs/>
              </w:rPr>
              <w:t>ể</w:t>
            </w:r>
            <w:r w:rsidRPr="00F07D8D">
              <w:rPr>
                <w:bCs/>
              </w:rPr>
              <w:t>m tra”</w:t>
            </w:r>
            <w:r w:rsidRPr="00F07D8D">
              <w:t>: Giá tr</w:t>
            </w:r>
            <w:r w:rsidRPr="00F07D8D">
              <w:t>ị</w:t>
            </w:r>
            <w:r w:rsidRPr="00F07D8D">
              <w:t xml:space="preserve"> m</w:t>
            </w:r>
            <w:r w:rsidRPr="00F07D8D">
              <w:t>ặ</w:t>
            </w:r>
            <w:r w:rsidRPr="00F07D8D">
              <w:t>c đ</w:t>
            </w:r>
            <w:r w:rsidRPr="00F07D8D">
              <w:t>ị</w:t>
            </w:r>
            <w:r w:rsidRPr="00F07D8D">
              <w:t>nh khi vào tab là Ch</w:t>
            </w:r>
            <w:r w:rsidRPr="00F07D8D">
              <w:t>ờ</w:t>
            </w:r>
            <w:r w:rsidRPr="00F07D8D">
              <w:t xml:space="preserve"> ki</w:t>
            </w:r>
            <w:r w:rsidRPr="00F07D8D">
              <w:t>ể</w:t>
            </w:r>
            <w:r w:rsidRPr="00F07D8D">
              <w:t>m tra. Danh sách tr</w:t>
            </w:r>
            <w:r w:rsidRPr="00F07D8D">
              <w:t>ạ</w:t>
            </w:r>
            <w:r w:rsidRPr="00F07D8D">
              <w:t>ng thái có th</w:t>
            </w:r>
            <w:r w:rsidRPr="00F07D8D">
              <w:t>ể</w:t>
            </w:r>
            <w:r w:rsidRPr="00F07D8D">
              <w:t xml:space="preserve"> l</w:t>
            </w:r>
            <w:r w:rsidRPr="00F07D8D">
              <w:t>ọ</w:t>
            </w:r>
            <w:r w:rsidRPr="00F07D8D">
              <w:t>c: Ch</w:t>
            </w:r>
            <w:r w:rsidRPr="00F07D8D">
              <w:t>ờ</w:t>
            </w:r>
            <w:r w:rsidRPr="00F07D8D">
              <w:t xml:space="preserve"> ki</w:t>
            </w:r>
            <w:r w:rsidRPr="00F07D8D">
              <w:t>ể</w:t>
            </w:r>
            <w:r w:rsidRPr="00F07D8D">
              <w:t>m tra.</w:t>
            </w:r>
            <w:r w:rsidRPr="00F07D8D">
              <w:br/>
              <w:t xml:space="preserve">+ </w:t>
            </w:r>
            <w:r w:rsidRPr="00F07D8D">
              <w:rPr>
                <w:bCs/>
              </w:rPr>
              <w:t>Tab 3 “V</w:t>
            </w:r>
            <w:r w:rsidRPr="00F07D8D">
              <w:rPr>
                <w:bCs/>
              </w:rPr>
              <w:t>ụ</w:t>
            </w:r>
            <w:r w:rsidRPr="00F07D8D">
              <w:rPr>
                <w:bCs/>
              </w:rPr>
              <w:t xml:space="preserve"> vi</w:t>
            </w:r>
            <w:r w:rsidRPr="00F07D8D">
              <w:rPr>
                <w:bCs/>
              </w:rPr>
              <w:t>ệ</w:t>
            </w:r>
            <w:r w:rsidRPr="00F07D8D">
              <w:rPr>
                <w:bCs/>
              </w:rPr>
              <w:t>c ch</w:t>
            </w:r>
            <w:r w:rsidRPr="00F07D8D">
              <w:rPr>
                <w:bCs/>
              </w:rPr>
              <w:t>ờ</w:t>
            </w:r>
            <w:r w:rsidRPr="00F07D8D">
              <w:rPr>
                <w:bCs/>
              </w:rPr>
              <w:t xml:space="preserve"> x</w:t>
            </w:r>
            <w:r w:rsidRPr="00F07D8D">
              <w:rPr>
                <w:bCs/>
              </w:rPr>
              <w:t>ử</w:t>
            </w:r>
            <w:r w:rsidRPr="00F07D8D">
              <w:rPr>
                <w:bCs/>
              </w:rPr>
              <w:t xml:space="preserve"> lý”</w:t>
            </w:r>
            <w:r w:rsidRPr="00F07D8D">
              <w:t>: Giá tr</w:t>
            </w:r>
            <w:r w:rsidRPr="00F07D8D">
              <w:t>ị</w:t>
            </w:r>
            <w:r w:rsidRPr="00F07D8D">
              <w:t xml:space="preserve"> m</w:t>
            </w:r>
            <w:r w:rsidRPr="00F07D8D">
              <w:t>ặ</w:t>
            </w:r>
            <w:r w:rsidRPr="00F07D8D">
              <w:t>c đ</w:t>
            </w:r>
            <w:r w:rsidRPr="00F07D8D">
              <w:t>ị</w:t>
            </w:r>
            <w:r w:rsidRPr="00F07D8D">
              <w:t>nh khi vào tab là T</w:t>
            </w:r>
            <w:r w:rsidRPr="00F07D8D">
              <w:t>ấ</w:t>
            </w:r>
            <w:r w:rsidRPr="00F07D8D">
              <w:t>t c</w:t>
            </w:r>
            <w:r w:rsidRPr="00F07D8D">
              <w:t>ả</w:t>
            </w:r>
            <w:r w:rsidRPr="00F07D8D">
              <w:t xml:space="preserve">. </w:t>
            </w:r>
            <w:r w:rsidRPr="00F07D8D">
              <w:t>Danh sách tr</w:t>
            </w:r>
            <w:r w:rsidRPr="00F07D8D">
              <w:t>ạ</w:t>
            </w:r>
            <w:r w:rsidRPr="00F07D8D">
              <w:t>ng thái có th</w:t>
            </w:r>
            <w:r w:rsidRPr="00F07D8D">
              <w:t>ể</w:t>
            </w:r>
            <w:r w:rsidRPr="00F07D8D">
              <w:t xml:space="preserve"> l</w:t>
            </w:r>
            <w:r w:rsidRPr="00F07D8D">
              <w:t>ọ</w:t>
            </w:r>
            <w:r w:rsidRPr="00F07D8D">
              <w:t>c: T</w:t>
            </w:r>
            <w:r w:rsidRPr="00F07D8D">
              <w:t>ấ</w:t>
            </w:r>
            <w:r w:rsidRPr="00F07D8D">
              <w:t>t c</w:t>
            </w:r>
            <w:r w:rsidRPr="00F07D8D">
              <w:t>ả</w:t>
            </w:r>
            <w:r w:rsidRPr="00F07D8D">
              <w:t>, Ch</w:t>
            </w:r>
            <w:r w:rsidRPr="00F07D8D">
              <w:t>ờ</w:t>
            </w:r>
            <w:r w:rsidRPr="00F07D8D">
              <w:t xml:space="preserve"> th</w:t>
            </w:r>
            <w:r w:rsidRPr="00F07D8D">
              <w:t>ụ</w:t>
            </w:r>
            <w:r w:rsidRPr="00F07D8D">
              <w:t xml:space="preserve"> lý, Đang xác minh thi</w:t>
            </w:r>
            <w:r w:rsidRPr="00F07D8D">
              <w:t>ệ</w:t>
            </w:r>
            <w:r w:rsidRPr="00F07D8D">
              <w:t>t h</w:t>
            </w:r>
            <w:r w:rsidRPr="00F07D8D">
              <w:t>ạ</w:t>
            </w:r>
            <w:r w:rsidRPr="00F07D8D">
              <w:t>i, Đang thương lư</w:t>
            </w:r>
            <w:r w:rsidRPr="00F07D8D">
              <w:t>ợ</w:t>
            </w:r>
            <w:r w:rsidRPr="00F07D8D">
              <w:t>ng, Ch</w:t>
            </w:r>
            <w:r w:rsidRPr="00F07D8D">
              <w:t>ờ</w:t>
            </w:r>
            <w:r w:rsidRPr="00F07D8D">
              <w:t xml:space="preserve"> ban hành QĐ, Ch</w:t>
            </w:r>
            <w:r w:rsidRPr="00F07D8D">
              <w:t>ờ</w:t>
            </w:r>
            <w:r w:rsidRPr="00F07D8D">
              <w:t xml:space="preserve"> th</w:t>
            </w:r>
            <w:r w:rsidRPr="00F07D8D">
              <w:t>ự</w:t>
            </w:r>
            <w:r w:rsidRPr="00F07D8D">
              <w:t>c thi, Hoãn gi</w:t>
            </w:r>
            <w:r w:rsidRPr="00F07D8D">
              <w:t>ả</w:t>
            </w:r>
            <w:r w:rsidRPr="00F07D8D">
              <w:t>i quy</w:t>
            </w:r>
            <w:r w:rsidRPr="00F07D8D">
              <w:t>ế</w:t>
            </w:r>
            <w:r w:rsidRPr="00F07D8D">
              <w:t>t, T</w:t>
            </w:r>
            <w:r w:rsidRPr="00F07D8D">
              <w:t>ạ</w:t>
            </w:r>
            <w:r w:rsidRPr="00F07D8D">
              <w:t>m đình ch</w:t>
            </w:r>
            <w:r w:rsidRPr="00F07D8D">
              <w:t>ỉ</w:t>
            </w:r>
            <w:r w:rsidRPr="00F07D8D">
              <w:t xml:space="preserve"> gi</w:t>
            </w:r>
            <w:r w:rsidRPr="00F07D8D">
              <w:t>ả</w:t>
            </w:r>
            <w:r w:rsidRPr="00F07D8D">
              <w:t>i quy</w:t>
            </w:r>
            <w:r w:rsidRPr="00F07D8D">
              <w:t>ế</w:t>
            </w:r>
            <w:r w:rsidRPr="00F07D8D">
              <w:t>t.</w:t>
            </w:r>
            <w:r w:rsidRPr="00F07D8D">
              <w:br/>
              <w:t>- Khi chuy</w:t>
            </w:r>
            <w:r w:rsidRPr="00F07D8D">
              <w:t>ể</w:t>
            </w:r>
            <w:r w:rsidRPr="00F07D8D">
              <w:t>n tab ho</w:t>
            </w:r>
            <w:r w:rsidRPr="00F07D8D">
              <w:t>ặ</w:t>
            </w:r>
            <w:r w:rsidRPr="00F07D8D">
              <w:t>c b</w:t>
            </w:r>
            <w:r w:rsidRPr="00F07D8D">
              <w:t>ấ</w:t>
            </w:r>
            <w:r w:rsidRPr="00F07D8D">
              <w:t>m nút Xóa b</w:t>
            </w:r>
            <w:r w:rsidRPr="00F07D8D">
              <w:t>ộ</w:t>
            </w:r>
            <w:r w:rsidRPr="00F07D8D">
              <w:t xml:space="preserve"> l</w:t>
            </w:r>
            <w:r w:rsidRPr="00F07D8D">
              <w:t>ọ</w:t>
            </w:r>
            <w:r w:rsidRPr="00F07D8D">
              <w:t>c, trư</w:t>
            </w:r>
            <w:r w:rsidRPr="00F07D8D">
              <w:t>ờ</w:t>
            </w:r>
            <w:r w:rsidRPr="00F07D8D">
              <w:t>ng t</w:t>
            </w:r>
            <w:r w:rsidRPr="00F07D8D">
              <w:t>ự</w:t>
            </w:r>
            <w:r w:rsidRPr="00F07D8D">
              <w:t xml:space="preserve"> đ</w:t>
            </w:r>
            <w:r w:rsidRPr="00F07D8D">
              <w:t>ộ</w:t>
            </w:r>
            <w:r w:rsidRPr="00F07D8D">
              <w:t>ng reset v</w:t>
            </w:r>
            <w:r w:rsidRPr="00F07D8D">
              <w:t>ề</w:t>
            </w:r>
            <w:r w:rsidRPr="00F07D8D">
              <w:t xml:space="preserve"> giá tr</w:t>
            </w:r>
            <w:r w:rsidRPr="00F07D8D">
              <w:t>ị</w:t>
            </w:r>
            <w:r w:rsidRPr="00F07D8D">
              <w:t xml:space="preserve"> m</w:t>
            </w:r>
            <w:r w:rsidRPr="00F07D8D">
              <w:t>ặ</w:t>
            </w:r>
            <w:r w:rsidRPr="00F07D8D">
              <w:t>c đ</w:t>
            </w:r>
            <w:r w:rsidRPr="00F07D8D">
              <w:t>ị</w:t>
            </w:r>
            <w:r w:rsidRPr="00F07D8D">
              <w:t>nh c</w:t>
            </w:r>
            <w:r w:rsidRPr="00F07D8D">
              <w:t>ủ</w:t>
            </w:r>
            <w:r w:rsidRPr="00F07D8D">
              <w:t>a</w:t>
            </w:r>
            <w:r w:rsidRPr="00F07D8D">
              <w:t xml:space="preserve"> tab đó.</w:t>
            </w:r>
            <w:r w:rsidRPr="00F07D8D">
              <w:br/>
              <w:t>- Tham chi</w:t>
            </w:r>
            <w:r w:rsidRPr="00F07D8D">
              <w:t>ế</w:t>
            </w:r>
            <w:r w:rsidRPr="00F07D8D">
              <w:t>u Danh m</w:t>
            </w:r>
            <w:r w:rsidRPr="00F07D8D">
              <w:t>ụ</w:t>
            </w:r>
            <w:r w:rsidRPr="00F07D8D">
              <w:t>c Tr</w:t>
            </w:r>
            <w:r w:rsidRPr="00F07D8D">
              <w:t>ạ</w:t>
            </w:r>
            <w:r w:rsidRPr="00F07D8D">
              <w:t>ng thái v</w:t>
            </w:r>
            <w:r w:rsidRPr="00F07D8D">
              <w:t>ụ</w:t>
            </w:r>
            <w:r w:rsidRPr="00F07D8D">
              <w:t xml:space="preserve"> vi</w:t>
            </w:r>
            <w:r w:rsidRPr="00F07D8D">
              <w:t>ệ</w:t>
            </w:r>
            <w:r w:rsidRPr="00F07D8D">
              <w:t>c yêu c</w:t>
            </w:r>
            <w:r w:rsidRPr="00F07D8D">
              <w:t>ầ</w:t>
            </w:r>
            <w:r w:rsidRPr="00F07D8D">
              <w:t>u b</w:t>
            </w:r>
            <w:r w:rsidRPr="00F07D8D">
              <w:t>ồ</w:t>
            </w:r>
            <w:r w:rsidRPr="00F07D8D">
              <w:t>i thư</w:t>
            </w:r>
            <w:r w:rsidRPr="00F07D8D">
              <w:t>ờ</w:t>
            </w:r>
            <w:r w:rsidRPr="00F07D8D">
              <w:t>ng [DM_24].</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Ti</w:t>
            </w:r>
            <w:r w:rsidRPr="00F07D8D">
              <w:t>ế</w:t>
            </w:r>
            <w:r w:rsidRPr="00F07D8D">
              <w:t>p nh</w:t>
            </w:r>
            <w:r w:rsidRPr="00F07D8D">
              <w:t>ậ</w:t>
            </w:r>
            <w:r w:rsidRPr="00F07D8D">
              <w:t>n: T</w:t>
            </w:r>
            <w:r w:rsidRPr="00F07D8D">
              <w:t>ừ</w:t>
            </w:r>
            <w:r w:rsidRPr="00F07D8D">
              <w:t xml:space="preserve"> ngày</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Đ</w:t>
            </w:r>
            <w:r w:rsidRPr="00F07D8D">
              <w:t>ị</w:t>
            </w:r>
            <w:r w:rsidRPr="00F07D8D">
              <w:t>nh d</w:t>
            </w:r>
            <w:r w:rsidRPr="00F07D8D">
              <w:t>ạ</w:t>
            </w:r>
            <w:r w:rsidRPr="00F07D8D">
              <w:t>ng dd/mm/yyyy. Áp d</w:t>
            </w:r>
            <w:r w:rsidRPr="00F07D8D">
              <w:t>ụ</w:t>
            </w:r>
            <w:r w:rsidRPr="00F07D8D">
              <w:t>ng rule kho</w:t>
            </w:r>
            <w:r w:rsidRPr="00F07D8D">
              <w:t>ả</w:t>
            </w:r>
            <w:r w:rsidRPr="00F07D8D">
              <w:t>ng ngày [BR-VAL-007].</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Ti</w:t>
            </w:r>
            <w:r w:rsidRPr="00F07D8D">
              <w:t>ế</w:t>
            </w:r>
            <w:r w:rsidRPr="00F07D8D">
              <w:t>p nh</w:t>
            </w:r>
            <w:r w:rsidRPr="00F07D8D">
              <w:t>ậ</w:t>
            </w:r>
            <w:r w:rsidRPr="00F07D8D">
              <w:t>n: Đ</w:t>
            </w:r>
            <w:r w:rsidRPr="00F07D8D">
              <w:t>ế</w:t>
            </w:r>
            <w:r w:rsidRPr="00F07D8D">
              <w:t>n ngày</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Đ</w:t>
            </w:r>
            <w:r w:rsidRPr="00F07D8D">
              <w:t>ị</w:t>
            </w:r>
            <w:r w:rsidRPr="00F07D8D">
              <w:t>nh d</w:t>
            </w:r>
            <w:r w:rsidRPr="00F07D8D">
              <w:t>ạ</w:t>
            </w:r>
            <w:r w:rsidRPr="00F07D8D">
              <w:t>ng dd/mm/yyyy</w:t>
            </w:r>
            <w:r w:rsidRPr="00F07D8D">
              <w:t>. Áp d</w:t>
            </w:r>
            <w:r w:rsidRPr="00F07D8D">
              <w:t>ụ</w:t>
            </w:r>
            <w:r w:rsidRPr="00F07D8D">
              <w:t>ng rule kho</w:t>
            </w:r>
            <w:r w:rsidRPr="00F07D8D">
              <w:t>ả</w:t>
            </w:r>
            <w:r w:rsidRPr="00F07D8D">
              <w:t>ng ngày [BR-VAL-007].</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H</w:t>
            </w:r>
            <w:r w:rsidRPr="00F07D8D">
              <w:t>ạ</w:t>
            </w:r>
            <w:r w:rsidRPr="00F07D8D">
              <w:t>n x</w:t>
            </w:r>
            <w:r w:rsidRPr="00F07D8D">
              <w:t>ử</w:t>
            </w:r>
            <w:r w:rsidRPr="00F07D8D">
              <w:t xml:space="preserve"> lý: T</w:t>
            </w:r>
            <w:r w:rsidRPr="00F07D8D">
              <w:t>ừ</w:t>
            </w:r>
            <w:r w:rsidRPr="00F07D8D">
              <w:t xml:space="preserve"> ngày</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Đ</w:t>
            </w:r>
            <w:r w:rsidRPr="00F07D8D">
              <w:t>ị</w:t>
            </w:r>
            <w:r w:rsidRPr="00F07D8D">
              <w:t>nh d</w:t>
            </w:r>
            <w:r w:rsidRPr="00F07D8D">
              <w:t>ạ</w:t>
            </w:r>
            <w:r w:rsidRPr="00F07D8D">
              <w:t>ng dd/mm/yyyy. Áp d</w:t>
            </w:r>
            <w:r w:rsidRPr="00F07D8D">
              <w:t>ụ</w:t>
            </w:r>
            <w:r w:rsidRPr="00F07D8D">
              <w:t>ng rule kho</w:t>
            </w:r>
            <w:r w:rsidRPr="00F07D8D">
              <w:t>ả</w:t>
            </w:r>
            <w:r w:rsidRPr="00F07D8D">
              <w:t>ng ngày [BR-VAL-007].</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H</w:t>
            </w:r>
            <w:r w:rsidRPr="00F07D8D">
              <w:t>ạ</w:t>
            </w:r>
            <w:r w:rsidRPr="00F07D8D">
              <w:t>n x</w:t>
            </w:r>
            <w:r w:rsidRPr="00F07D8D">
              <w:t>ử</w:t>
            </w:r>
            <w:r w:rsidRPr="00F07D8D">
              <w:t xml:space="preserve"> lý: Đ</w:t>
            </w:r>
            <w:r w:rsidRPr="00F07D8D">
              <w:t>ế</w:t>
            </w:r>
            <w:r w:rsidRPr="00F07D8D">
              <w:t>n ngày</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Đ</w:t>
            </w:r>
            <w:r w:rsidRPr="00F07D8D">
              <w:t>ị</w:t>
            </w:r>
            <w:r w:rsidRPr="00F07D8D">
              <w:t>nh d</w:t>
            </w:r>
            <w:r w:rsidRPr="00F07D8D">
              <w:t>ạ</w:t>
            </w:r>
            <w:r w:rsidRPr="00F07D8D">
              <w:t>ng dd/mm/yyyy. Áp d</w:t>
            </w:r>
            <w:r w:rsidRPr="00F07D8D">
              <w:t>ụ</w:t>
            </w:r>
            <w:r w:rsidRPr="00F07D8D">
              <w:t>ng rule kho</w:t>
            </w:r>
            <w:r w:rsidRPr="00F07D8D">
              <w:t>ả</w:t>
            </w:r>
            <w:r w:rsidRPr="00F07D8D">
              <w:t>ng ngày [BR-VAL-007].</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Hình th</w:t>
            </w:r>
            <w:r w:rsidRPr="00F07D8D">
              <w:t>ứ</w:t>
            </w:r>
            <w:r w:rsidRPr="00F07D8D">
              <w:t>c ti</w:t>
            </w:r>
            <w:r w:rsidRPr="00F07D8D">
              <w:t>ế</w:t>
            </w:r>
            <w:r w:rsidRPr="00F07D8D">
              <w:t>p nh</w:t>
            </w:r>
            <w:r w:rsidRPr="00F07D8D">
              <w:t>ậ</w:t>
            </w:r>
            <w:r w:rsidRPr="00F07D8D">
              <w:t>n</w:t>
            </w:r>
          </w:p>
        </w:tc>
        <w:tc>
          <w:tcPr>
            <w:tcW w:w="1584" w:type="dxa"/>
            <w:shd w:val="clear" w:color="auto" w:fill="auto"/>
          </w:tcPr>
          <w:p w:rsidR="005B3F2C" w:rsidRPr="00F07D8D" w:rsidRDefault="00F07D8D" w:rsidP="00F07D8D">
            <w:pPr>
              <w:spacing w:before="60" w:after="60" w:line="240" w:lineRule="auto"/>
            </w:pPr>
            <w:r w:rsidRPr="00F07D8D">
              <w:t>Enum(String(50))</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w:t>
            </w:r>
            <w:r w:rsidRPr="00F07D8D">
              <w:t>ấ</w:t>
            </w:r>
            <w:r w:rsidRPr="00F07D8D">
              <w:t>t c</w:t>
            </w:r>
            <w:r w:rsidRPr="00F07D8D">
              <w:t>ả</w:t>
            </w:r>
          </w:p>
        </w:tc>
        <w:tc>
          <w:tcPr>
            <w:tcW w:w="3773" w:type="dxa"/>
            <w:shd w:val="clear" w:color="auto" w:fill="auto"/>
          </w:tcPr>
          <w:p w:rsidR="005B3F2C" w:rsidRPr="00F07D8D" w:rsidRDefault="00F07D8D" w:rsidP="00F07D8D">
            <w:pPr>
              <w:spacing w:before="60" w:after="60" w:line="240" w:lineRule="auto"/>
              <w:jc w:val="left"/>
            </w:pPr>
            <w:r w:rsidRPr="00F07D8D">
              <w:t>Tham chi</w:t>
            </w:r>
            <w:r w:rsidRPr="00F07D8D">
              <w:t>ế</w:t>
            </w:r>
            <w:r w:rsidRPr="00F07D8D">
              <w:t>u Danh m</w:t>
            </w:r>
            <w:r w:rsidRPr="00F07D8D">
              <w:t>ụ</w:t>
            </w:r>
            <w:r w:rsidRPr="00F07D8D">
              <w:t>c Hình th</w:t>
            </w:r>
            <w:r w:rsidRPr="00F07D8D">
              <w:t>ứ</w:t>
            </w:r>
            <w:r w:rsidRPr="00F07D8D">
              <w:t>c ti</w:t>
            </w:r>
            <w:r w:rsidRPr="00F07D8D">
              <w:t>ế</w:t>
            </w:r>
            <w:r w:rsidRPr="00F07D8D">
              <w:t>p nh</w:t>
            </w:r>
            <w:r w:rsidRPr="00F07D8D">
              <w:t>ậ</w:t>
            </w:r>
            <w:r w:rsidRPr="00F07D8D">
              <w:t>n h</w:t>
            </w:r>
            <w:r w:rsidRPr="00F07D8D">
              <w:t>ồ</w:t>
            </w:r>
            <w:r w:rsidRPr="00F07D8D">
              <w:t xml:space="preserve"> sơ b</w:t>
            </w:r>
            <w:r w:rsidRPr="00F07D8D">
              <w:t>ồ</w:t>
            </w:r>
            <w:r w:rsidRPr="00F07D8D">
              <w:t>i thư</w:t>
            </w:r>
            <w:r w:rsidRPr="00F07D8D">
              <w:t>ờ</w:t>
            </w:r>
            <w:r w:rsidRPr="00F07D8D">
              <w:t>ng [DM_25].</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B</w:t>
            </w:r>
            <w:r w:rsidRPr="00F07D8D">
              <w:t>ả</w:t>
            </w:r>
            <w:r w:rsidRPr="00F07D8D">
              <w:t>ng danh sách v</w:t>
            </w:r>
            <w:r w:rsidRPr="00F07D8D">
              <w:t>ụ</w:t>
            </w:r>
            <w:r w:rsidRPr="00F07D8D">
              <w:t xml:space="preserve"> vi</w:t>
            </w:r>
            <w:r w:rsidRPr="00F07D8D">
              <w:t>ệ</w:t>
            </w:r>
            <w:r w:rsidRPr="00F07D8D">
              <w:t>c/h</w:t>
            </w:r>
            <w:r w:rsidRPr="00F07D8D">
              <w:t>ồ</w:t>
            </w:r>
            <w:r w:rsidRPr="00F07D8D">
              <w:t xml:space="preserve"> sơ yêu c</w:t>
            </w:r>
            <w:r w:rsidRPr="00F07D8D">
              <w:t>ầ</w:t>
            </w:r>
            <w:r w:rsidRPr="00F07D8D">
              <w:t>u b</w:t>
            </w:r>
            <w:r w:rsidRPr="00F07D8D">
              <w:t>ồ</w:t>
            </w:r>
            <w:r w:rsidRPr="00F07D8D">
              <w:t>i thư</w:t>
            </w:r>
            <w:r w:rsidRPr="00F07D8D">
              <w:t>ờ</w:t>
            </w:r>
            <w:r w:rsidRPr="00F07D8D">
              <w:t>ng</w:t>
            </w:r>
          </w:p>
        </w:tc>
        <w:tc>
          <w:tcPr>
            <w:tcW w:w="1584" w:type="dxa"/>
            <w:shd w:val="clear" w:color="auto" w:fill="auto"/>
          </w:tcPr>
          <w:p w:rsidR="005B3F2C" w:rsidRPr="00F07D8D" w:rsidRDefault="00F07D8D" w:rsidP="00F07D8D">
            <w:pPr>
              <w:spacing w:before="60" w:after="60" w:line="240" w:lineRule="auto"/>
            </w:pPr>
            <w:r w:rsidRPr="00F07D8D">
              <w:t>List(Object)</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20 b</w:t>
            </w:r>
            <w:r w:rsidRPr="00F07D8D">
              <w:t>ả</w:t>
            </w:r>
            <w:r w:rsidRPr="00F07D8D">
              <w:t>n ghi/trang</w:t>
            </w:r>
          </w:p>
        </w:tc>
        <w:tc>
          <w:tcPr>
            <w:tcW w:w="3773" w:type="dxa"/>
            <w:shd w:val="clear" w:color="auto" w:fill="auto"/>
          </w:tcPr>
          <w:p w:rsidR="005B3F2C" w:rsidRPr="00F07D8D" w:rsidRDefault="00F07D8D" w:rsidP="00F07D8D">
            <w:pPr>
              <w:spacing w:before="60" w:after="60" w:line="240" w:lineRule="auto"/>
              <w:jc w:val="left"/>
            </w:pPr>
            <w:r w:rsidRPr="00F07D8D">
              <w:t>Control UI: Data grid.</w:t>
            </w:r>
            <w:r w:rsidRPr="00F07D8D">
              <w:br/>
            </w:r>
            <w:r w:rsidRPr="00F07D8D">
              <w:t>- Khi ngư</w:t>
            </w:r>
            <w:r w:rsidRPr="00F07D8D">
              <w:t>ờ</w:t>
            </w:r>
            <w:r w:rsidRPr="00F07D8D">
              <w:t>i dùng truy c</w:t>
            </w:r>
            <w:r w:rsidRPr="00F07D8D">
              <w:t>ậ</w:t>
            </w:r>
            <w:r w:rsidRPr="00F07D8D">
              <w:t>p màn hình, h</w:t>
            </w:r>
            <w:r w:rsidRPr="00F07D8D">
              <w:t>ệ</w:t>
            </w:r>
            <w:r w:rsidRPr="00F07D8D">
              <w:t xml:space="preserve"> th</w:t>
            </w:r>
            <w:r w:rsidRPr="00F07D8D">
              <w:t>ố</w:t>
            </w:r>
            <w:r w:rsidRPr="00F07D8D">
              <w:t>ng t</w:t>
            </w:r>
            <w:r w:rsidRPr="00F07D8D">
              <w:t>ự</w:t>
            </w:r>
            <w:r w:rsidRPr="00F07D8D">
              <w:t xml:space="preserve"> đ</w:t>
            </w:r>
            <w:r w:rsidRPr="00F07D8D">
              <w:t>ộ</w:t>
            </w:r>
            <w:r w:rsidRPr="00F07D8D">
              <w:t>ng t</w:t>
            </w:r>
            <w:r w:rsidRPr="00F07D8D">
              <w:t>ả</w:t>
            </w:r>
            <w:r w:rsidRPr="00F07D8D">
              <w:t>i trang đ</w:t>
            </w:r>
            <w:r w:rsidRPr="00F07D8D">
              <w:t>ầ</w:t>
            </w:r>
            <w:r w:rsidRPr="00F07D8D">
              <w:t>u tiên (Trang 1) v</w:t>
            </w:r>
            <w:r w:rsidRPr="00F07D8D">
              <w:t>ớ</w:t>
            </w:r>
            <w:r w:rsidRPr="00F07D8D">
              <w:t>i s</w:t>
            </w:r>
            <w:r w:rsidRPr="00F07D8D">
              <w:t>ố</w:t>
            </w:r>
            <w:r w:rsidRPr="00F07D8D">
              <w:t xml:space="preserve"> lư</w:t>
            </w:r>
            <w:r w:rsidRPr="00F07D8D">
              <w:t>ợ</w:t>
            </w:r>
            <w:r w:rsidRPr="00F07D8D">
              <w:t>ng m</w:t>
            </w:r>
            <w:r w:rsidRPr="00F07D8D">
              <w:t>ặ</w:t>
            </w:r>
            <w:r w:rsidRPr="00F07D8D">
              <w:t>c đ</w:t>
            </w:r>
            <w:r w:rsidRPr="00F07D8D">
              <w:t>ị</w:t>
            </w:r>
            <w:r w:rsidRPr="00F07D8D">
              <w:t>nh 20 b</w:t>
            </w:r>
            <w:r w:rsidRPr="00F07D8D">
              <w:t>ả</w:t>
            </w:r>
            <w:r w:rsidRPr="00F07D8D">
              <w:t>n ghi.</w:t>
            </w:r>
            <w:r w:rsidRPr="00F07D8D">
              <w:br/>
              <w:t>- S</w:t>
            </w:r>
            <w:r w:rsidRPr="00F07D8D">
              <w:t>ắ</w:t>
            </w:r>
            <w:r w:rsidRPr="00F07D8D">
              <w:t>p x</w:t>
            </w:r>
            <w:r w:rsidRPr="00F07D8D">
              <w:t>ế</w:t>
            </w:r>
            <w:r w:rsidRPr="00F07D8D">
              <w:t>p m</w:t>
            </w:r>
            <w:r w:rsidRPr="00F07D8D">
              <w:t>ặ</w:t>
            </w:r>
            <w:r w:rsidRPr="00F07D8D">
              <w:t>c đ</w:t>
            </w:r>
            <w:r w:rsidRPr="00F07D8D">
              <w:t>ị</w:t>
            </w:r>
            <w:r w:rsidRPr="00F07D8D">
              <w:t>nh: S</w:t>
            </w:r>
            <w:r w:rsidRPr="00F07D8D">
              <w:t>ắ</w:t>
            </w:r>
            <w:r w:rsidRPr="00F07D8D">
              <w:t>p x</w:t>
            </w:r>
            <w:r w:rsidRPr="00F07D8D">
              <w:t>ế</w:t>
            </w:r>
            <w:r w:rsidRPr="00F07D8D">
              <w:t>p theo “Ngày ti</w:t>
            </w:r>
            <w:r w:rsidRPr="00F07D8D">
              <w:t>ế</w:t>
            </w:r>
            <w:r w:rsidRPr="00F07D8D">
              <w:t>p nh</w:t>
            </w:r>
            <w:r w:rsidRPr="00F07D8D">
              <w:t>ậ</w:t>
            </w:r>
            <w:r w:rsidRPr="00F07D8D">
              <w:t>n” gi</w:t>
            </w:r>
            <w:r w:rsidRPr="00F07D8D">
              <w:t>ả</w:t>
            </w:r>
            <w:r w:rsidRPr="00F07D8D">
              <w:t>m d</w:t>
            </w:r>
            <w:r w:rsidRPr="00F07D8D">
              <w:t>ầ</w:t>
            </w:r>
            <w:r w:rsidRPr="00F07D8D">
              <w:t>n (m</w:t>
            </w:r>
            <w:r w:rsidRPr="00F07D8D">
              <w:t>ớ</w:t>
            </w:r>
            <w:r w:rsidRPr="00F07D8D">
              <w:t xml:space="preserve">i </w:t>
            </w:r>
            <w:r w:rsidRPr="00F07D8D">
              <w:lastRenderedPageBreak/>
              <w:t>nh</w:t>
            </w:r>
            <w:r w:rsidRPr="00F07D8D">
              <w:t>ấ</w:t>
            </w:r>
            <w:r w:rsidRPr="00F07D8D">
              <w:t>t hi</w:t>
            </w:r>
            <w:r w:rsidRPr="00F07D8D">
              <w:t>ể</w:t>
            </w:r>
            <w:r w:rsidRPr="00F07D8D">
              <w:t>n th</w:t>
            </w:r>
            <w:r w:rsidRPr="00F07D8D">
              <w:t>ị</w:t>
            </w:r>
            <w:r w:rsidRPr="00F07D8D">
              <w:t xml:space="preserve"> lên đ</w:t>
            </w:r>
            <w:r w:rsidRPr="00F07D8D">
              <w:t>ầ</w:t>
            </w:r>
            <w:r w:rsidRPr="00F07D8D">
              <w:t>u).</w:t>
            </w:r>
            <w:r w:rsidRPr="00F07D8D">
              <w:br/>
              <w:t>- Tr</w:t>
            </w:r>
            <w:r w:rsidRPr="00F07D8D">
              <w:t>ạ</w:t>
            </w:r>
            <w:r w:rsidRPr="00F07D8D">
              <w:t>ng thái có d</w:t>
            </w:r>
            <w:r w:rsidRPr="00F07D8D">
              <w:t>ữ</w:t>
            </w:r>
            <w:r w:rsidRPr="00F07D8D">
              <w:t xml:space="preserve"> li</w:t>
            </w:r>
            <w:r w:rsidRPr="00F07D8D">
              <w:t>ệ</w:t>
            </w:r>
            <w:r w:rsidRPr="00F07D8D">
              <w:t>u: Hi</w:t>
            </w:r>
            <w:r w:rsidRPr="00F07D8D">
              <w:t>ể</w:t>
            </w:r>
            <w:r w:rsidRPr="00F07D8D">
              <w:t>n th</w:t>
            </w:r>
            <w:r w:rsidRPr="00F07D8D">
              <w:t>ị</w:t>
            </w:r>
            <w:r w:rsidRPr="00F07D8D">
              <w:t xml:space="preserve"> danh sách các b</w:t>
            </w:r>
            <w:r w:rsidRPr="00F07D8D">
              <w:t>ả</w:t>
            </w:r>
            <w:r w:rsidRPr="00F07D8D">
              <w:t xml:space="preserve">n </w:t>
            </w:r>
            <w:r w:rsidRPr="00F07D8D">
              <w:t>ghi k</w:t>
            </w:r>
            <w:r w:rsidRPr="00F07D8D">
              <w:t>ế</w:t>
            </w:r>
            <w:r w:rsidRPr="00F07D8D">
              <w:t>t qu</w:t>
            </w:r>
            <w:r w:rsidRPr="00F07D8D">
              <w:t>ả</w:t>
            </w:r>
            <w:r w:rsidRPr="00F07D8D">
              <w:t xml:space="preserve"> theo c</w:t>
            </w:r>
            <w:r w:rsidRPr="00F07D8D">
              <w:t>ấ</w:t>
            </w:r>
            <w:r w:rsidRPr="00F07D8D">
              <w:t>u trúc các c</w:t>
            </w:r>
            <w:r w:rsidRPr="00F07D8D">
              <w:t>ộ</w:t>
            </w:r>
            <w:r w:rsidRPr="00F07D8D">
              <w:t>t quy đ</w:t>
            </w:r>
            <w:r w:rsidRPr="00F07D8D">
              <w:t>ị</w:t>
            </w:r>
            <w:r w:rsidRPr="00F07D8D">
              <w:t>nh.</w:t>
            </w:r>
            <w:r w:rsidRPr="00F07D8D">
              <w:br/>
              <w:t>- Tr</w:t>
            </w:r>
            <w:r w:rsidRPr="00F07D8D">
              <w:t>ạ</w:t>
            </w:r>
            <w:r w:rsidRPr="00F07D8D">
              <w:t>ng thái không có d</w:t>
            </w:r>
            <w:r w:rsidRPr="00F07D8D">
              <w:t>ữ</w:t>
            </w:r>
            <w:r w:rsidRPr="00F07D8D">
              <w:t xml:space="preserve"> li</w:t>
            </w:r>
            <w:r w:rsidRPr="00F07D8D">
              <w:t>ệ</w:t>
            </w:r>
            <w:r w:rsidRPr="00F07D8D">
              <w:t>u (Empty State): Khi không tìm th</w:t>
            </w:r>
            <w:r w:rsidRPr="00F07D8D">
              <w:t>ấ</w:t>
            </w:r>
            <w:r w:rsidRPr="00F07D8D">
              <w:t>y k</w:t>
            </w:r>
            <w:r w:rsidRPr="00F07D8D">
              <w:t>ế</w:t>
            </w:r>
            <w:r w:rsidRPr="00F07D8D">
              <w:t>t qu</w:t>
            </w:r>
            <w:r w:rsidRPr="00F07D8D">
              <w:t>ả</w:t>
            </w:r>
            <w:r w:rsidRPr="00F07D8D">
              <w:t xml:space="preserve"> phù h</w:t>
            </w:r>
            <w:r w:rsidRPr="00F07D8D">
              <w:t>ợ</w:t>
            </w:r>
            <w:r w:rsidRPr="00F07D8D">
              <w:t>p v</w:t>
            </w:r>
            <w:r w:rsidRPr="00F07D8D">
              <w:t>ớ</w:t>
            </w:r>
            <w:r w:rsidRPr="00F07D8D">
              <w:t>i đi</w:t>
            </w:r>
            <w:r w:rsidRPr="00F07D8D">
              <w:t>ề</w:t>
            </w:r>
            <w:r w:rsidRPr="00F07D8D">
              <w:t>u ki</w:t>
            </w:r>
            <w:r w:rsidRPr="00F07D8D">
              <w:t>ệ</w:t>
            </w:r>
            <w:r w:rsidRPr="00F07D8D">
              <w:t>n tìm ki</w:t>
            </w:r>
            <w:r w:rsidRPr="00F07D8D">
              <w:t>ế</w:t>
            </w:r>
            <w:r w:rsidRPr="00F07D8D">
              <w:t>m, b</w:t>
            </w:r>
            <w:r w:rsidRPr="00F07D8D">
              <w:t>ả</w:t>
            </w:r>
            <w:r w:rsidRPr="00F07D8D">
              <w:t>ng hi</w:t>
            </w:r>
            <w:r w:rsidRPr="00F07D8D">
              <w:t>ể</w:t>
            </w:r>
            <w:r w:rsidRPr="00F07D8D">
              <w:t>n th</w:t>
            </w:r>
            <w:r w:rsidRPr="00F07D8D">
              <w:t>ị</w:t>
            </w:r>
            <w:r w:rsidRPr="00F07D8D">
              <w:t xml:space="preserve"> duy nh</w:t>
            </w:r>
            <w:r w:rsidRPr="00F07D8D">
              <w:t>ấ</w:t>
            </w:r>
            <w:r w:rsidRPr="00F07D8D">
              <w:t>t 01 dòng căn gi</w:t>
            </w:r>
            <w:r w:rsidRPr="00F07D8D">
              <w:t>ữ</w:t>
            </w:r>
            <w:r w:rsidRPr="00F07D8D">
              <w:t>a trên toàn b</w:t>
            </w:r>
            <w:r w:rsidRPr="00F07D8D">
              <w:t>ộ</w:t>
            </w:r>
            <w:r w:rsidRPr="00F07D8D">
              <w:t xml:space="preserve"> chi</w:t>
            </w:r>
            <w:r w:rsidRPr="00F07D8D">
              <w:t>ề</w:t>
            </w:r>
            <w:r w:rsidRPr="00F07D8D">
              <w:t>u r</w:t>
            </w:r>
            <w:r w:rsidRPr="00F07D8D">
              <w:t>ộ</w:t>
            </w:r>
            <w:r w:rsidRPr="00F07D8D">
              <w:t>ng b</w:t>
            </w:r>
            <w:r w:rsidRPr="00F07D8D">
              <w:t>ả</w:t>
            </w:r>
            <w:r w:rsidRPr="00F07D8D">
              <w:t>ng (colspan), in nghiêng v</w:t>
            </w:r>
            <w:r w:rsidRPr="00F07D8D">
              <w:t>ớ</w:t>
            </w:r>
            <w:r w:rsidRPr="00F07D8D">
              <w:t>i n</w:t>
            </w:r>
            <w:r w:rsidRPr="00F07D8D">
              <w:t>ộ</w:t>
            </w:r>
            <w:r w:rsidRPr="00F07D8D">
              <w:t>i dung theo</w:t>
            </w:r>
            <w:r w:rsidRPr="00F07D8D">
              <w:t xml:space="preserve"> MessageList dùng chung [MSG-INF-SYS-001].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STT</w:t>
            </w:r>
          </w:p>
        </w:tc>
        <w:tc>
          <w:tcPr>
            <w:tcW w:w="1584" w:type="dxa"/>
            <w:shd w:val="clear" w:color="auto" w:fill="auto"/>
          </w:tcPr>
          <w:p w:rsidR="005B3F2C" w:rsidRPr="00F07D8D" w:rsidRDefault="00F07D8D" w:rsidP="00F07D8D">
            <w:pPr>
              <w:spacing w:before="60" w:after="60" w:line="240" w:lineRule="auto"/>
            </w:pPr>
            <w:r w:rsidRPr="00F07D8D">
              <w:t>Integer(10)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w:t>
            </w:r>
            <w:r w:rsidRPr="00F07D8D">
              <w:t>ự</w:t>
            </w:r>
            <w:r w:rsidRPr="00F07D8D">
              <w:t xml:space="preserve"> tăng</w:t>
            </w:r>
          </w:p>
        </w:tc>
        <w:tc>
          <w:tcPr>
            <w:tcW w:w="3773" w:type="dxa"/>
            <w:shd w:val="clear" w:color="auto" w:fill="auto"/>
          </w:tcPr>
          <w:p w:rsidR="005B3F2C" w:rsidRPr="00F07D8D" w:rsidRDefault="00F07D8D" w:rsidP="00F07D8D">
            <w:pPr>
              <w:spacing w:before="60" w:after="60" w:line="240" w:lineRule="auto"/>
              <w:jc w:val="left"/>
            </w:pPr>
            <w:r w:rsidRPr="00F07D8D">
              <w:t>Căn gi</w:t>
            </w:r>
            <w:r w:rsidRPr="00F07D8D">
              <w:t>ữ</w:t>
            </w:r>
            <w:r w:rsidRPr="00F07D8D">
              <w:t>a, tăng theo phân trang.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Mã v</w:t>
            </w:r>
            <w:r w:rsidRPr="00F07D8D">
              <w:t>ụ</w:t>
            </w:r>
            <w:r w:rsidRPr="00F07D8D">
              <w:t xml:space="preserve"> vi</w:t>
            </w:r>
            <w:r w:rsidRPr="00F07D8D">
              <w:t>ệ</w:t>
            </w:r>
            <w:r w:rsidRPr="00F07D8D">
              <w:t>c</w:t>
            </w:r>
          </w:p>
        </w:tc>
        <w:tc>
          <w:tcPr>
            <w:tcW w:w="1584" w:type="dxa"/>
            <w:shd w:val="clear" w:color="auto" w:fill="auto"/>
          </w:tcPr>
          <w:p w:rsidR="005B3F2C" w:rsidRPr="00F07D8D" w:rsidRDefault="00F07D8D" w:rsidP="00F07D8D">
            <w:pPr>
              <w:spacing w:before="60" w:after="60" w:line="240" w:lineRule="auto"/>
            </w:pPr>
            <w:r w:rsidRPr="00F07D8D">
              <w:t>String(50)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mã v</w:t>
            </w:r>
            <w:r w:rsidRPr="00F07D8D">
              <w:t>ụ</w:t>
            </w:r>
            <w:r w:rsidRPr="00F07D8D">
              <w:t xml:space="preserve"> vi</w:t>
            </w:r>
            <w:r w:rsidRPr="00F07D8D">
              <w:t>ệ</w:t>
            </w:r>
            <w:r w:rsidRPr="00F07D8D">
              <w:t>c. Ngư</w:t>
            </w:r>
            <w:r w:rsidRPr="00F07D8D">
              <w:t>ờ</w:t>
            </w:r>
            <w:r w:rsidRPr="00F07D8D">
              <w:t>i dùng click vào dòng d</w:t>
            </w:r>
            <w:r w:rsidRPr="00F07D8D">
              <w:t>ữ</w:t>
            </w:r>
            <w:r w:rsidRPr="00F07D8D">
              <w:t xml:space="preserve"> li</w:t>
            </w:r>
            <w:r w:rsidRPr="00F07D8D">
              <w:t>ệ</w:t>
            </w:r>
            <w:r w:rsidRPr="00F07D8D">
              <w:t>u đ</w:t>
            </w:r>
            <w:r w:rsidRPr="00F07D8D">
              <w:t>ể</w:t>
            </w:r>
            <w:r w:rsidRPr="00F07D8D">
              <w:t xml:space="preserve"> m</w:t>
            </w:r>
            <w:r w:rsidRPr="00F07D8D">
              <w:t>ở</w:t>
            </w:r>
            <w:r w:rsidRPr="00F07D8D">
              <w:t xml:space="preserve"> màn hình chi ti</w:t>
            </w:r>
            <w:r w:rsidRPr="00F07D8D">
              <w:t>ế</w:t>
            </w:r>
            <w:r w:rsidRPr="00F07D8D">
              <w:t>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Tên v</w:t>
            </w:r>
            <w:r w:rsidRPr="00F07D8D">
              <w:t>ụ</w:t>
            </w:r>
            <w:r w:rsidRPr="00F07D8D">
              <w:t xml:space="preserve"> vi</w:t>
            </w:r>
            <w:r w:rsidRPr="00F07D8D">
              <w:t>ệ</w:t>
            </w:r>
            <w:r w:rsidRPr="00F07D8D">
              <w:t>c</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w:t>
            </w:r>
            <w:r w:rsidRPr="00F07D8D">
              <w:t>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Hi</w:t>
            </w:r>
            <w:r w:rsidRPr="00F07D8D">
              <w:t>ể</w:t>
            </w:r>
            <w:r w:rsidRPr="00F07D8D">
              <w:t>n th</w:t>
            </w:r>
            <w:r w:rsidRPr="00F07D8D">
              <w:t>ị</w:t>
            </w:r>
            <w:r w:rsidRPr="00F07D8D">
              <w:t xml:space="preserve"> tên v</w:t>
            </w:r>
            <w:r w:rsidRPr="00F07D8D">
              <w:t>ụ</w:t>
            </w:r>
            <w:r w:rsidRPr="00F07D8D">
              <w:t xml:space="preserve"> vi</w:t>
            </w:r>
            <w:r w:rsidRPr="00F07D8D">
              <w:t>ệ</w:t>
            </w:r>
            <w:r w:rsidRPr="00F07D8D">
              <w:t>c đã ghi nh</w:t>
            </w:r>
            <w:r w:rsidRPr="00F07D8D">
              <w:t>ậ</w:t>
            </w:r>
            <w:r w:rsidRPr="00F07D8D">
              <w:t xml:space="preserve">n </w:t>
            </w:r>
            <w:r w:rsidRPr="00F07D8D">
              <w:t>ở</w:t>
            </w:r>
            <w:r w:rsidRPr="00F07D8D">
              <w:t xml:space="preserve"> bư</w:t>
            </w:r>
            <w:r w:rsidRPr="00F07D8D">
              <w:t>ớ</w:t>
            </w:r>
            <w:r w:rsidRPr="00F07D8D">
              <w:t>c ti</w:t>
            </w:r>
            <w:r w:rsidRPr="00F07D8D">
              <w:t>ế</w:t>
            </w:r>
            <w:r w:rsidRPr="00F07D8D">
              <w:t>p nh</w:t>
            </w:r>
            <w:r w:rsidRPr="00F07D8D">
              <w:t>ậ</w:t>
            </w:r>
            <w:r w:rsidRPr="00F07D8D">
              <w:t>n YCBT.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Tên ngư</w:t>
            </w:r>
            <w:r w:rsidRPr="00F07D8D">
              <w:t>ờ</w:t>
            </w:r>
            <w:r w:rsidRPr="00F07D8D">
              <w:t>i yêu c</w:t>
            </w:r>
            <w:r w:rsidRPr="00F07D8D">
              <w:t>ầ</w:t>
            </w:r>
            <w:r w:rsidRPr="00F07D8D">
              <w:t>u</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Hi</w:t>
            </w:r>
            <w:r w:rsidRPr="00F07D8D">
              <w:t>ể</w:t>
            </w:r>
            <w:r w:rsidRPr="00F07D8D">
              <w:t>n th</w:t>
            </w:r>
            <w:r w:rsidRPr="00F07D8D">
              <w:t>ị</w:t>
            </w:r>
            <w:r w:rsidRPr="00F07D8D">
              <w:t xml:space="preserve"> tên ngư</w:t>
            </w:r>
            <w:r w:rsidRPr="00F07D8D">
              <w:t>ờ</w:t>
            </w:r>
            <w:r w:rsidRPr="00F07D8D">
              <w:t>i yêu c</w:t>
            </w:r>
            <w:r w:rsidRPr="00F07D8D">
              <w:t>ầ</w:t>
            </w:r>
            <w:r w:rsidRPr="00F07D8D">
              <w:t>u b</w:t>
            </w:r>
            <w:r w:rsidRPr="00F07D8D">
              <w:t>ồ</w:t>
            </w:r>
            <w:r w:rsidRPr="00F07D8D">
              <w:t>i thư</w:t>
            </w:r>
            <w:r w:rsidRPr="00F07D8D">
              <w:t>ờ</w:t>
            </w:r>
            <w:r w:rsidRPr="00F07D8D">
              <w:t>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w:t>
            </w:r>
            <w:r w:rsidRPr="00F07D8D">
              <w:t>ỉ</w:t>
            </w:r>
            <w:r w:rsidRPr="00F07D8D">
              <w:t>nh/Thành ph</w:t>
            </w:r>
            <w:r w:rsidRPr="00F07D8D">
              <w:t>ố</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Hi</w:t>
            </w:r>
            <w:r w:rsidRPr="00F07D8D">
              <w:t>ể</w:t>
            </w:r>
            <w:r w:rsidRPr="00F07D8D">
              <w:t>n th</w:t>
            </w:r>
            <w:r w:rsidRPr="00F07D8D">
              <w:t>ị</w:t>
            </w:r>
            <w:r w:rsidRPr="00F07D8D">
              <w:t xml:space="preserve"> T</w:t>
            </w:r>
            <w:r w:rsidRPr="00F07D8D">
              <w:t>ỉ</w:t>
            </w:r>
            <w:r w:rsidRPr="00F07D8D">
              <w:t>nh/Thành ph</w:t>
            </w:r>
            <w:r w:rsidRPr="00F07D8D">
              <w:t>ố</w:t>
            </w:r>
            <w:r w:rsidRPr="00F07D8D">
              <w:t xml:space="preserve"> c</w:t>
            </w:r>
            <w:r w:rsidRPr="00F07D8D">
              <w:t>ủ</w:t>
            </w:r>
            <w:r w:rsidRPr="00F07D8D">
              <w:t>a v</w:t>
            </w:r>
            <w:r w:rsidRPr="00F07D8D">
              <w:t>ụ</w:t>
            </w:r>
            <w:r w:rsidRPr="00F07D8D">
              <w:t xml:space="preserve"> vi</w:t>
            </w:r>
            <w:r w:rsidRPr="00F07D8D">
              <w:t>ệ</w:t>
            </w:r>
            <w:r w:rsidRPr="00F07D8D">
              <w:t>c/ngư</w:t>
            </w:r>
            <w:r w:rsidRPr="00F07D8D">
              <w:t>ờ</w:t>
            </w:r>
            <w:r w:rsidRPr="00F07D8D">
              <w:t>i yêu c</w:t>
            </w:r>
            <w:r w:rsidRPr="00F07D8D">
              <w:t>ầ</w:t>
            </w:r>
            <w:r w:rsidRPr="00F07D8D">
              <w:t>u theo Danh m</w:t>
            </w:r>
            <w:r w:rsidRPr="00F07D8D">
              <w:t>ụ</w:t>
            </w:r>
            <w:r w:rsidRPr="00F07D8D">
              <w:t>c T</w:t>
            </w:r>
            <w:r w:rsidRPr="00F07D8D">
              <w:t>ỉ</w:t>
            </w:r>
            <w:r w:rsidRPr="00F07D8D">
              <w:t>nh/Thành ph</w:t>
            </w:r>
            <w:r w:rsidRPr="00F07D8D">
              <w:t>ố</w:t>
            </w:r>
            <w:r w:rsidRPr="00F07D8D">
              <w:t xml:space="preserve"> [DM_13].</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Đ</w:t>
            </w:r>
            <w:r w:rsidRPr="00F07D8D">
              <w:t>ị</w:t>
            </w:r>
            <w:r w:rsidRPr="00F07D8D">
              <w:t>a ch</w:t>
            </w:r>
            <w:r w:rsidRPr="00F07D8D">
              <w:t>ỉ</w:t>
            </w:r>
          </w:p>
        </w:tc>
        <w:tc>
          <w:tcPr>
            <w:tcW w:w="1584" w:type="dxa"/>
            <w:shd w:val="clear" w:color="auto" w:fill="auto"/>
          </w:tcPr>
          <w:p w:rsidR="005B3F2C" w:rsidRPr="00F07D8D" w:rsidRDefault="00F07D8D" w:rsidP="00F07D8D">
            <w:pPr>
              <w:spacing w:before="60" w:after="60" w:line="240" w:lineRule="auto"/>
            </w:pPr>
            <w:r w:rsidRPr="00F07D8D">
              <w:t>String(500)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Hi</w:t>
            </w:r>
            <w:r w:rsidRPr="00F07D8D">
              <w:t>ể</w:t>
            </w:r>
            <w:r w:rsidRPr="00F07D8D">
              <w:t>n th</w:t>
            </w:r>
            <w:r w:rsidRPr="00F07D8D">
              <w:t>ị</w:t>
            </w:r>
            <w:r w:rsidRPr="00F07D8D">
              <w:t xml:space="preserve"> đ</w:t>
            </w:r>
            <w:r w:rsidRPr="00F07D8D">
              <w:t>ị</w:t>
            </w:r>
            <w:r w:rsidRPr="00F07D8D">
              <w:t>a ch</w:t>
            </w:r>
            <w:r w:rsidRPr="00F07D8D">
              <w:t>ỉ</w:t>
            </w:r>
            <w:r w:rsidRPr="00F07D8D">
              <w:t xml:space="preserve"> chi ti</w:t>
            </w:r>
            <w:r w:rsidRPr="00F07D8D">
              <w:t>ế</w:t>
            </w:r>
            <w:r w:rsidRPr="00F07D8D">
              <w:t>t và Phư</w:t>
            </w:r>
            <w:r w:rsidRPr="00F07D8D">
              <w:t>ờ</w:t>
            </w:r>
            <w:r w:rsidRPr="00F07D8D">
              <w:t>ng/Xã c</w:t>
            </w:r>
            <w:r w:rsidRPr="00F07D8D">
              <w:t>ủ</w:t>
            </w:r>
            <w:r w:rsidRPr="00F07D8D">
              <w:t>a ngư</w:t>
            </w:r>
            <w:r w:rsidRPr="00F07D8D">
              <w:t>ờ</w:t>
            </w:r>
            <w:r w:rsidRPr="00F07D8D">
              <w:t>i yêu c</w:t>
            </w:r>
            <w:r w:rsidRPr="00F07D8D">
              <w:t>ầ</w:t>
            </w:r>
            <w:r w:rsidRPr="00F07D8D">
              <w:t>u.</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Hành vi gây thi</w:t>
            </w:r>
            <w:r w:rsidRPr="00F07D8D">
              <w:t>ệ</w:t>
            </w:r>
            <w:r w:rsidRPr="00F07D8D">
              <w:t>t h</w:t>
            </w:r>
            <w:r w:rsidRPr="00F07D8D">
              <w:t>ạ</w:t>
            </w:r>
            <w:r w:rsidRPr="00F07D8D">
              <w:t>i</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Hi</w:t>
            </w:r>
            <w:r w:rsidRPr="00F07D8D">
              <w:t>ể</w:t>
            </w:r>
            <w:r w:rsidRPr="00F07D8D">
              <w:t>n th</w:t>
            </w:r>
            <w:r w:rsidRPr="00F07D8D">
              <w:t>ị</w:t>
            </w:r>
            <w:r w:rsidRPr="00F07D8D">
              <w:t xml:space="preserve"> tóm t</w:t>
            </w:r>
            <w:r w:rsidRPr="00F07D8D">
              <w:t>ắ</w:t>
            </w:r>
            <w:r w:rsidRPr="00F07D8D">
              <w:t>t hành vi gây thi</w:t>
            </w:r>
            <w:r w:rsidRPr="00F07D8D">
              <w:t>ệ</w:t>
            </w:r>
            <w:r w:rsidRPr="00F07D8D">
              <w:t>t h</w:t>
            </w:r>
            <w:r w:rsidRPr="00F07D8D">
              <w:t>ạ</w:t>
            </w:r>
            <w:r w:rsidRPr="00F07D8D">
              <w:t>i c</w:t>
            </w:r>
            <w:r w:rsidRPr="00F07D8D">
              <w:t>ủ</w:t>
            </w:r>
            <w:r w:rsidRPr="00F07D8D">
              <w:t>a ngư</w:t>
            </w:r>
            <w:r w:rsidRPr="00F07D8D">
              <w:t>ờ</w:t>
            </w:r>
            <w:r w:rsidRPr="00F07D8D">
              <w:t>i thi hành công v</w:t>
            </w:r>
            <w:r w:rsidRPr="00F07D8D">
              <w:t>ụ</w:t>
            </w:r>
            <w:r w:rsidRPr="00F07D8D">
              <w: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Lĩnh v</w:t>
            </w:r>
            <w:r w:rsidRPr="00F07D8D">
              <w:t>ự</w:t>
            </w:r>
            <w:r w:rsidRPr="00F07D8D">
              <w:t>c phát sinh thi</w:t>
            </w:r>
            <w:r w:rsidRPr="00F07D8D">
              <w:t>ệ</w:t>
            </w:r>
            <w:r w:rsidRPr="00F07D8D">
              <w:t>t h</w:t>
            </w:r>
            <w:r w:rsidRPr="00F07D8D">
              <w:t>ạ</w:t>
            </w:r>
            <w:r w:rsidRPr="00F07D8D">
              <w:t>i</w:t>
            </w:r>
          </w:p>
        </w:tc>
        <w:tc>
          <w:tcPr>
            <w:tcW w:w="1584" w:type="dxa"/>
            <w:shd w:val="clear" w:color="auto" w:fill="auto"/>
          </w:tcPr>
          <w:p w:rsidR="005B3F2C" w:rsidRPr="00F07D8D" w:rsidRDefault="00F07D8D" w:rsidP="00F07D8D">
            <w:pPr>
              <w:spacing w:before="60" w:after="60" w:line="240" w:lineRule="auto"/>
            </w:pPr>
            <w:r w:rsidRPr="00F07D8D">
              <w:t>Enum(String(50))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Hi</w:t>
            </w:r>
            <w:r w:rsidRPr="00F07D8D">
              <w:t>ể</w:t>
            </w:r>
            <w:r w:rsidRPr="00F07D8D">
              <w:t>n th</w:t>
            </w:r>
            <w:r w:rsidRPr="00F07D8D">
              <w:t>ị</w:t>
            </w:r>
            <w:r w:rsidRPr="00F07D8D">
              <w:t xml:space="preserve"> lĩnh v</w:t>
            </w:r>
            <w:r w:rsidRPr="00F07D8D">
              <w:t>ự</w:t>
            </w:r>
            <w:r w:rsidRPr="00F07D8D">
              <w:t>c phát sinh thi</w:t>
            </w:r>
            <w:r w:rsidRPr="00F07D8D">
              <w:t>ệ</w:t>
            </w:r>
            <w:r w:rsidRPr="00F07D8D">
              <w:t>t h</w:t>
            </w:r>
            <w:r w:rsidRPr="00F07D8D">
              <w:t>ạ</w:t>
            </w:r>
            <w:r w:rsidRPr="00F07D8D">
              <w:t>i theo Danh m</w:t>
            </w:r>
            <w:r w:rsidRPr="00F07D8D">
              <w:t>ụ</w:t>
            </w:r>
            <w:r w:rsidRPr="00F07D8D">
              <w:t>c Lĩnh v</w:t>
            </w:r>
            <w:r w:rsidRPr="00F07D8D">
              <w:t>ự</w:t>
            </w:r>
            <w:r w:rsidRPr="00F07D8D">
              <w:t>c phát sinh thi</w:t>
            </w:r>
            <w:r w:rsidRPr="00F07D8D">
              <w:t>ệ</w:t>
            </w:r>
            <w:r w:rsidRPr="00F07D8D">
              <w:t>t h</w:t>
            </w:r>
            <w:r w:rsidRPr="00F07D8D">
              <w:t>ạ</w:t>
            </w:r>
            <w:r w:rsidRPr="00F07D8D">
              <w:t>i [DM_22].</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Cơ quan gi</w:t>
            </w:r>
            <w:r w:rsidRPr="00F07D8D">
              <w:t>ả</w:t>
            </w:r>
            <w:r w:rsidRPr="00F07D8D">
              <w:t>i quy</w:t>
            </w:r>
            <w:r w:rsidRPr="00F07D8D">
              <w:t>ế</w:t>
            </w:r>
            <w:r w:rsidRPr="00F07D8D">
              <w:t>t</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Hi</w:t>
            </w:r>
            <w:r w:rsidRPr="00F07D8D">
              <w:t>ể</w:t>
            </w:r>
            <w:r w:rsidRPr="00F07D8D">
              <w:t>n th</w:t>
            </w:r>
            <w:r w:rsidRPr="00F07D8D">
              <w:t>ị</w:t>
            </w:r>
            <w:r w:rsidRPr="00F07D8D">
              <w:t xml:space="preserve"> cơ quan gi</w:t>
            </w:r>
            <w:r w:rsidRPr="00F07D8D">
              <w:t>ả</w:t>
            </w:r>
            <w:r w:rsidRPr="00F07D8D">
              <w:t>i quy</w:t>
            </w:r>
            <w:r w:rsidRPr="00F07D8D">
              <w:t>ế</w:t>
            </w:r>
            <w:r w:rsidRPr="00F07D8D">
              <w:t>t b</w:t>
            </w:r>
            <w:r w:rsidRPr="00F07D8D">
              <w:t>ồ</w:t>
            </w:r>
            <w:r w:rsidRPr="00F07D8D">
              <w:t>i thư</w:t>
            </w:r>
            <w:r w:rsidRPr="00F07D8D">
              <w:t>ờ</w:t>
            </w:r>
            <w:r w:rsidRPr="00F07D8D">
              <w:t>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Cán b</w:t>
            </w:r>
            <w:r w:rsidRPr="00F07D8D">
              <w:t>ộ</w:t>
            </w:r>
            <w:r w:rsidRPr="00F07D8D">
              <w:t xml:space="preserve"> x</w:t>
            </w:r>
            <w:r w:rsidRPr="00F07D8D">
              <w:t>ử</w:t>
            </w:r>
            <w:r w:rsidRPr="00F07D8D">
              <w:t xml:space="preserve"> lý</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Hi</w:t>
            </w:r>
            <w:r w:rsidRPr="00F07D8D">
              <w:t>ể</w:t>
            </w:r>
            <w:r w:rsidRPr="00F07D8D">
              <w:t>n th</w:t>
            </w:r>
            <w:r w:rsidRPr="00F07D8D">
              <w:t>ị</w:t>
            </w:r>
            <w:r w:rsidRPr="00F07D8D">
              <w:t xml:space="preserve"> cán b</w:t>
            </w:r>
            <w:r w:rsidRPr="00F07D8D">
              <w:t>ộ</w:t>
            </w:r>
            <w:r w:rsidRPr="00F07D8D">
              <w:t xml:space="preserve"> x</w:t>
            </w:r>
            <w:r w:rsidRPr="00F07D8D">
              <w:t>ử</w:t>
            </w:r>
            <w:r w:rsidRPr="00F07D8D">
              <w:t xml:space="preserve"> lý đư</w:t>
            </w:r>
            <w:r w:rsidRPr="00F07D8D">
              <w:t>ợ</w:t>
            </w:r>
            <w:r w:rsidRPr="00F07D8D">
              <w:t>c ch</w:t>
            </w:r>
            <w:r w:rsidRPr="00F07D8D">
              <w:t>ỉ</w:t>
            </w:r>
            <w:r w:rsidRPr="00F07D8D">
              <w:t xml:space="preserve"> đ</w:t>
            </w:r>
            <w:r w:rsidRPr="00F07D8D">
              <w:t>ị</w:t>
            </w:r>
            <w:r w:rsidRPr="00F07D8D">
              <w:t>nh.</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Ngày ti</w:t>
            </w:r>
            <w:r w:rsidRPr="00F07D8D">
              <w:t>ế</w:t>
            </w:r>
            <w:r w:rsidRPr="00F07D8D">
              <w:t>p nh</w:t>
            </w:r>
            <w:r w:rsidRPr="00F07D8D">
              <w:t>ậ</w:t>
            </w:r>
            <w:r w:rsidRPr="00F07D8D">
              <w:t>n</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Căn gi</w:t>
            </w:r>
            <w:r w:rsidRPr="00F07D8D">
              <w:t>ữ</w:t>
            </w:r>
            <w:r w:rsidRPr="00F07D8D">
              <w:t>a. Cho phép click tiêu đ</w:t>
            </w:r>
            <w:r w:rsidRPr="00F07D8D">
              <w:t>ề</w:t>
            </w:r>
            <w:r w:rsidRPr="00F07D8D">
              <w:t xml:space="preserve"> c</w:t>
            </w:r>
            <w:r w:rsidRPr="00F07D8D">
              <w:t>ộ</w:t>
            </w:r>
            <w:r w:rsidRPr="00F07D8D">
              <w:t>t đ</w:t>
            </w:r>
            <w:r w:rsidRPr="00F07D8D">
              <w:t>ể</w:t>
            </w:r>
            <w:r w:rsidRPr="00F07D8D">
              <w:t xml:space="preserve"> đ</w:t>
            </w:r>
            <w:r w:rsidRPr="00F07D8D">
              <w:t>ả</w:t>
            </w:r>
            <w:r w:rsidRPr="00F07D8D">
              <w:t>o chi</w:t>
            </w:r>
            <w:r w:rsidRPr="00F07D8D">
              <w:t>ề</w:t>
            </w:r>
            <w:r w:rsidRPr="00F07D8D">
              <w:t>u s</w:t>
            </w:r>
            <w:r w:rsidRPr="00F07D8D">
              <w:t>ắ</w:t>
            </w:r>
            <w:r w:rsidRPr="00F07D8D">
              <w:t>p x</w:t>
            </w:r>
            <w:r w:rsidRPr="00F07D8D">
              <w:t>ế</w:t>
            </w:r>
            <w:r w:rsidRPr="00F07D8D">
              <w:t>p</w:t>
            </w:r>
            <w:r w:rsidRPr="00F07D8D">
              <w:t xml:space="preserve"> </w:t>
            </w:r>
            <w:r w:rsidRPr="00F07D8D">
              <w:lastRenderedPageBreak/>
              <w:t>tăng/gi</w:t>
            </w:r>
            <w:r w:rsidRPr="00F07D8D">
              <w:t>ả</w:t>
            </w:r>
            <w:r w:rsidRPr="00F07D8D">
              <w:t>m.</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H</w:t>
            </w:r>
            <w:r w:rsidRPr="00F07D8D">
              <w:t>ạ</w:t>
            </w:r>
            <w:r w:rsidRPr="00F07D8D">
              <w:t>n x</w:t>
            </w:r>
            <w:r w:rsidRPr="00F07D8D">
              <w:t>ử</w:t>
            </w:r>
            <w:r w:rsidRPr="00F07D8D">
              <w:t xml:space="preserve"> lý</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h</w:t>
            </w:r>
            <w:r w:rsidRPr="00F07D8D">
              <w:t>ạ</w:t>
            </w:r>
            <w:r w:rsidRPr="00F07D8D">
              <w:t>n x</w:t>
            </w:r>
            <w:r w:rsidRPr="00F07D8D">
              <w:t>ử</w:t>
            </w:r>
            <w:r w:rsidRPr="00F07D8D">
              <w:t xml:space="preserve"> lý và tr</w:t>
            </w:r>
            <w:r w:rsidRPr="00F07D8D">
              <w:t>ạ</w:t>
            </w:r>
            <w:r w:rsidRPr="00F07D8D">
              <w:t>ng thái c</w:t>
            </w:r>
            <w:r w:rsidRPr="00F07D8D">
              <w:t>ả</w:t>
            </w:r>
            <w:r w:rsidRPr="00F07D8D">
              <w:t>nh báo SLA theo d</w:t>
            </w:r>
            <w:r w:rsidRPr="00F07D8D">
              <w:t>ữ</w:t>
            </w:r>
            <w:r w:rsidRPr="00F07D8D">
              <w:t xml:space="preserve"> li</w:t>
            </w:r>
            <w:r w:rsidRPr="00F07D8D">
              <w:t>ệ</w:t>
            </w:r>
            <w:r w:rsidRPr="00F07D8D">
              <w:t>u h</w:t>
            </w:r>
            <w:r w:rsidRPr="00F07D8D">
              <w:t>ệ</w:t>
            </w:r>
            <w:r w:rsidRPr="00F07D8D">
              <w:t xml:space="preserve"> th</w:t>
            </w:r>
            <w:r w:rsidRPr="00F07D8D">
              <w:t>ố</w:t>
            </w:r>
            <w:r w:rsidRPr="00F07D8D">
              <w:t>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Hình th</w:t>
            </w:r>
            <w:r w:rsidRPr="00F07D8D">
              <w:t>ứ</w:t>
            </w:r>
            <w:r w:rsidRPr="00F07D8D">
              <w:t>c ti</w:t>
            </w:r>
            <w:r w:rsidRPr="00F07D8D">
              <w:t>ế</w:t>
            </w:r>
            <w:r w:rsidRPr="00F07D8D">
              <w:t>p nh</w:t>
            </w:r>
            <w:r w:rsidRPr="00F07D8D">
              <w:t>ậ</w:t>
            </w:r>
            <w:r w:rsidRPr="00F07D8D">
              <w:t>n</w:t>
            </w:r>
          </w:p>
        </w:tc>
        <w:tc>
          <w:tcPr>
            <w:tcW w:w="1584" w:type="dxa"/>
            <w:shd w:val="clear" w:color="auto" w:fill="auto"/>
          </w:tcPr>
          <w:p w:rsidR="005B3F2C" w:rsidRPr="00F07D8D" w:rsidRDefault="00F07D8D" w:rsidP="00F07D8D">
            <w:pPr>
              <w:spacing w:before="60" w:after="60" w:line="240" w:lineRule="auto"/>
            </w:pPr>
            <w:r w:rsidRPr="00F07D8D">
              <w:t>Enum(String(50))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hình th</w:t>
            </w:r>
            <w:r w:rsidRPr="00F07D8D">
              <w:t>ứ</w:t>
            </w:r>
            <w:r w:rsidRPr="00F07D8D">
              <w:t>c ti</w:t>
            </w:r>
            <w:r w:rsidRPr="00F07D8D">
              <w:t>ế</w:t>
            </w:r>
            <w:r w:rsidRPr="00F07D8D">
              <w:t>p nh</w:t>
            </w:r>
            <w:r w:rsidRPr="00F07D8D">
              <w:t>ậ</w:t>
            </w:r>
            <w:r w:rsidRPr="00F07D8D">
              <w:t>n theo Danh m</w:t>
            </w:r>
            <w:r w:rsidRPr="00F07D8D">
              <w:t>ụ</w:t>
            </w:r>
            <w:r w:rsidRPr="00F07D8D">
              <w:t>c Hình th</w:t>
            </w:r>
            <w:r w:rsidRPr="00F07D8D">
              <w:t>ứ</w:t>
            </w:r>
            <w:r w:rsidRPr="00F07D8D">
              <w:t>c ti</w:t>
            </w:r>
            <w:r w:rsidRPr="00F07D8D">
              <w:t>ế</w:t>
            </w:r>
            <w:r w:rsidRPr="00F07D8D">
              <w:t>p nh</w:t>
            </w:r>
            <w:r w:rsidRPr="00F07D8D">
              <w:t>ậ</w:t>
            </w:r>
            <w:r w:rsidRPr="00F07D8D">
              <w:t>n h</w:t>
            </w:r>
            <w:r w:rsidRPr="00F07D8D">
              <w:t>ồ</w:t>
            </w:r>
            <w:r w:rsidRPr="00F07D8D">
              <w:t xml:space="preserve"> sơ b</w:t>
            </w:r>
            <w:r w:rsidRPr="00F07D8D">
              <w:t>ồ</w:t>
            </w:r>
            <w:r w:rsidRPr="00F07D8D">
              <w:t>i thư</w:t>
            </w:r>
            <w:r w:rsidRPr="00F07D8D">
              <w:t>ờ</w:t>
            </w:r>
            <w:r w:rsidRPr="00F07D8D">
              <w:t>ng [DM_25].</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Tr</w:t>
            </w:r>
            <w:r w:rsidRPr="00F07D8D">
              <w:t>ạ</w:t>
            </w:r>
            <w:r w:rsidRPr="00F07D8D">
              <w:t>ng thái</w:t>
            </w:r>
          </w:p>
        </w:tc>
        <w:tc>
          <w:tcPr>
            <w:tcW w:w="1584" w:type="dxa"/>
            <w:shd w:val="clear" w:color="auto" w:fill="auto"/>
          </w:tcPr>
          <w:p w:rsidR="005B3F2C" w:rsidRPr="00F07D8D" w:rsidRDefault="00F07D8D" w:rsidP="00F07D8D">
            <w:pPr>
              <w:spacing w:before="60" w:after="60" w:line="240" w:lineRule="auto"/>
            </w:pPr>
            <w:r w:rsidRPr="00F07D8D">
              <w:t>Enum(String(50))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Control UI: Text hi</w:t>
            </w:r>
            <w:r w:rsidRPr="00F07D8D">
              <w:t>ể</w:t>
            </w:r>
            <w:r w:rsidRPr="00F07D8D">
              <w:t>n th</w:t>
            </w:r>
            <w:r w:rsidRPr="00F07D8D">
              <w:t>ị</w:t>
            </w:r>
            <w:r w:rsidRPr="00F07D8D">
              <w:t xml:space="preserve"> kèm Badge màu theo tr</w:t>
            </w:r>
            <w:r w:rsidRPr="00F07D8D">
              <w:t>ạ</w:t>
            </w:r>
            <w:r w:rsidRPr="00F07D8D">
              <w:t>ng thái.</w:t>
            </w:r>
            <w:r w:rsidRPr="00F07D8D">
              <w:br/>
              <w:t>- Tham chi</w:t>
            </w:r>
            <w:r w:rsidRPr="00F07D8D">
              <w:t>ế</w:t>
            </w:r>
            <w:r w:rsidRPr="00F07D8D">
              <w:t>u Danh m</w:t>
            </w:r>
            <w:r w:rsidRPr="00F07D8D">
              <w:t>ụ</w:t>
            </w:r>
            <w:r w:rsidRPr="00F07D8D">
              <w:t>c Tr</w:t>
            </w:r>
            <w:r w:rsidRPr="00F07D8D">
              <w:t>ạ</w:t>
            </w:r>
            <w:r w:rsidRPr="00F07D8D">
              <w:t>ng thái v</w:t>
            </w:r>
            <w:r w:rsidRPr="00F07D8D">
              <w:t>ụ</w:t>
            </w:r>
            <w:r w:rsidRPr="00F07D8D">
              <w:t xml:space="preserve"> vi</w:t>
            </w:r>
            <w:r w:rsidRPr="00F07D8D">
              <w:t>ệ</w:t>
            </w:r>
            <w:r w:rsidRPr="00F07D8D">
              <w:t>c yêu c</w:t>
            </w:r>
            <w:r w:rsidRPr="00F07D8D">
              <w:t>ầ</w:t>
            </w:r>
            <w:r w:rsidRPr="00F07D8D">
              <w:t>u b</w:t>
            </w:r>
            <w:r w:rsidRPr="00F07D8D">
              <w:t>ồ</w:t>
            </w:r>
            <w:r w:rsidRPr="00F07D8D">
              <w:t>i thư</w:t>
            </w:r>
            <w:r w:rsidRPr="00F07D8D">
              <w:t>ờ</w:t>
            </w:r>
            <w:r w:rsidRPr="00F07D8D">
              <w:t>ng [DM_24].</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Thao tác</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vai trò/tr</w:t>
            </w:r>
            <w:r w:rsidRPr="00F07D8D">
              <w:t>ạ</w:t>
            </w:r>
            <w:r w:rsidRPr="00F07D8D">
              <w:t>ng thái</w:t>
            </w:r>
          </w:p>
        </w:tc>
        <w:tc>
          <w:tcPr>
            <w:tcW w:w="3773" w:type="dxa"/>
            <w:shd w:val="clear" w:color="auto" w:fill="auto"/>
          </w:tcPr>
          <w:p w:rsidR="005B3F2C" w:rsidRPr="00F07D8D" w:rsidRDefault="00F07D8D" w:rsidP="00F07D8D">
            <w:pPr>
              <w:spacing w:before="60" w:after="60" w:line="240" w:lineRule="auto"/>
              <w:jc w:val="left"/>
            </w:pPr>
            <w:r w:rsidRPr="00F07D8D">
              <w:t>Control UI: Icon buttons (Fixed-slot Ac</w:t>
            </w:r>
            <w:r w:rsidRPr="00F07D8D">
              <w:t>tion Column).</w:t>
            </w:r>
            <w:r w:rsidRPr="00F07D8D">
              <w:br/>
              <w:t>- Không có nút/icon Xem chi ti</w:t>
            </w:r>
            <w:r w:rsidRPr="00F07D8D">
              <w:t>ế</w:t>
            </w:r>
            <w:r w:rsidRPr="00F07D8D">
              <w:t>t riêng bi</w:t>
            </w:r>
            <w:r w:rsidRPr="00F07D8D">
              <w:t>ệ</w:t>
            </w:r>
            <w:r w:rsidRPr="00F07D8D">
              <w:t>t trong c</w:t>
            </w:r>
            <w:r w:rsidRPr="00F07D8D">
              <w:t>ộ</w:t>
            </w:r>
            <w:r w:rsidRPr="00F07D8D">
              <w:t>t Thao tác; ngư</w:t>
            </w:r>
            <w:r w:rsidRPr="00F07D8D">
              <w:t>ờ</w:t>
            </w:r>
            <w:r w:rsidRPr="00F07D8D">
              <w:t>i dùng xem chi ti</w:t>
            </w:r>
            <w:r w:rsidRPr="00F07D8D">
              <w:t>ế</w:t>
            </w:r>
            <w:r w:rsidRPr="00F07D8D">
              <w:t>t b</w:t>
            </w:r>
            <w:r w:rsidRPr="00F07D8D">
              <w:t>ằ</w:t>
            </w:r>
            <w:r w:rsidRPr="00F07D8D">
              <w:t>ng s</w:t>
            </w:r>
            <w:r w:rsidRPr="00F07D8D">
              <w:t>ự</w:t>
            </w:r>
            <w:r w:rsidRPr="00F07D8D">
              <w:t xml:space="preserve"> ki</w:t>
            </w:r>
            <w:r w:rsidRPr="00F07D8D">
              <w:t>ệ</w:t>
            </w:r>
            <w:r w:rsidRPr="00F07D8D">
              <w:t>n click tr</w:t>
            </w:r>
            <w:r w:rsidRPr="00F07D8D">
              <w:t>ự</w:t>
            </w:r>
            <w:r w:rsidRPr="00F07D8D">
              <w:t>c ti</w:t>
            </w:r>
            <w:r w:rsidRPr="00F07D8D">
              <w:t>ế</w:t>
            </w:r>
            <w:r w:rsidRPr="00F07D8D">
              <w:t>p vào dòng d</w:t>
            </w:r>
            <w:r w:rsidRPr="00F07D8D">
              <w:t>ữ</w:t>
            </w:r>
            <w:r w:rsidRPr="00F07D8D">
              <w:t xml:space="preserve"> li</w:t>
            </w:r>
            <w:r w:rsidRPr="00F07D8D">
              <w:t>ệ</w:t>
            </w:r>
            <w:r w:rsidRPr="00F07D8D">
              <w:t>u (Row-Click).</w:t>
            </w:r>
            <w:r w:rsidRPr="00F07D8D">
              <w:br/>
              <w:t xml:space="preserve">- </w:t>
            </w:r>
            <w:r w:rsidRPr="00F07D8D">
              <w:rPr>
                <w:bCs/>
              </w:rPr>
              <w:t>T</w:t>
            </w:r>
            <w:r w:rsidRPr="00F07D8D">
              <w:rPr>
                <w:bCs/>
              </w:rPr>
              <w:t>ạ</w:t>
            </w:r>
            <w:r w:rsidRPr="00F07D8D">
              <w:rPr>
                <w:bCs/>
              </w:rPr>
              <w:t>i Tab 1: “V</w:t>
            </w:r>
            <w:r w:rsidRPr="00F07D8D">
              <w:rPr>
                <w:bCs/>
              </w:rPr>
              <w:t>ụ</w:t>
            </w:r>
            <w:r w:rsidRPr="00F07D8D">
              <w:rPr>
                <w:bCs/>
              </w:rPr>
              <w:t xml:space="preserve"> vi</w:t>
            </w:r>
            <w:r w:rsidRPr="00F07D8D">
              <w:rPr>
                <w:bCs/>
              </w:rPr>
              <w:t>ệ</w:t>
            </w:r>
            <w:r w:rsidRPr="00F07D8D">
              <w:rPr>
                <w:bCs/>
              </w:rPr>
              <w:t>c ch</w:t>
            </w:r>
            <w:r w:rsidRPr="00F07D8D">
              <w:rPr>
                <w:bCs/>
              </w:rPr>
              <w:t>ờ</w:t>
            </w:r>
            <w:r w:rsidRPr="00F07D8D">
              <w:rPr>
                <w:bCs/>
              </w:rPr>
              <w:t xml:space="preserve"> ti</w:t>
            </w:r>
            <w:r w:rsidRPr="00F07D8D">
              <w:rPr>
                <w:bCs/>
              </w:rPr>
              <w:t>ế</w:t>
            </w:r>
            <w:r w:rsidRPr="00F07D8D">
              <w:rPr>
                <w:bCs/>
              </w:rPr>
              <w:t>p nh</w:t>
            </w:r>
            <w:r w:rsidRPr="00F07D8D">
              <w:rPr>
                <w:bCs/>
              </w:rPr>
              <w:t>ậ</w:t>
            </w:r>
            <w:r w:rsidRPr="00F07D8D">
              <w:rPr>
                <w:bCs/>
              </w:rPr>
              <w:t>n”</w:t>
            </w:r>
            <w:r w:rsidRPr="00F07D8D">
              <w:t>:</w:t>
            </w:r>
            <w:r w:rsidRPr="00F07D8D">
              <w:br/>
              <w:t>+ Ti</w:t>
            </w:r>
            <w:r w:rsidRPr="00F07D8D">
              <w:t>ế</w:t>
            </w:r>
            <w:r w:rsidRPr="00F07D8D">
              <w:t>p nh</w:t>
            </w:r>
            <w:r w:rsidRPr="00F07D8D">
              <w:t>ậ</w:t>
            </w:r>
            <w:r w:rsidRPr="00F07D8D">
              <w:t>n, Yêu c</w:t>
            </w:r>
            <w:r w:rsidRPr="00F07D8D">
              <w:t>ầ</w:t>
            </w:r>
            <w:r w:rsidRPr="00F07D8D">
              <w:t>u b</w:t>
            </w:r>
            <w:r w:rsidRPr="00F07D8D">
              <w:t>ổ</w:t>
            </w:r>
            <w:r w:rsidRPr="00F07D8D">
              <w:t xml:space="preserve"> sung, T</w:t>
            </w:r>
            <w:r w:rsidRPr="00F07D8D">
              <w:t>ừ</w:t>
            </w:r>
            <w:r w:rsidRPr="00F07D8D">
              <w:t xml:space="preserve"> ch</w:t>
            </w:r>
            <w:r w:rsidRPr="00F07D8D">
              <w:t>ố</w:t>
            </w:r>
            <w:r w:rsidRPr="00F07D8D">
              <w:t>i: Ch</w:t>
            </w:r>
            <w:r w:rsidRPr="00F07D8D">
              <w:t>ỉ</w:t>
            </w:r>
            <w:r w:rsidRPr="00F07D8D">
              <w:t xml:space="preserve"> hi</w:t>
            </w:r>
            <w:r w:rsidRPr="00F07D8D">
              <w:t>ể</w:t>
            </w:r>
            <w:r w:rsidRPr="00F07D8D">
              <w:t>n th</w:t>
            </w:r>
            <w:r w:rsidRPr="00F07D8D">
              <w:t>ị</w:t>
            </w:r>
            <w:r w:rsidRPr="00F07D8D">
              <w:t xml:space="preserve"> khi v</w:t>
            </w:r>
            <w:r w:rsidRPr="00F07D8D">
              <w:t>ụ</w:t>
            </w:r>
            <w:r w:rsidRPr="00F07D8D">
              <w:t xml:space="preserve"> vi</w:t>
            </w:r>
            <w:r w:rsidRPr="00F07D8D">
              <w:t>ệ</w:t>
            </w:r>
            <w:r w:rsidRPr="00F07D8D">
              <w:t xml:space="preserve">c </w:t>
            </w:r>
            <w:r w:rsidRPr="00F07D8D">
              <w:t>ở</w:t>
            </w:r>
            <w:r w:rsidRPr="00F07D8D">
              <w:t xml:space="preserve"> tr</w:t>
            </w:r>
            <w:r w:rsidRPr="00F07D8D">
              <w:t>ạ</w:t>
            </w:r>
            <w:r w:rsidRPr="00F07D8D">
              <w:t>ng thái Ch</w:t>
            </w:r>
            <w:r w:rsidRPr="00F07D8D">
              <w:t>ờ</w:t>
            </w:r>
            <w:r w:rsidRPr="00F07D8D">
              <w:t xml:space="preserve"> ti</w:t>
            </w:r>
            <w:r w:rsidRPr="00F07D8D">
              <w:t>ế</w:t>
            </w:r>
            <w:r w:rsidRPr="00F07D8D">
              <w:t>p nh</w:t>
            </w:r>
            <w:r w:rsidRPr="00F07D8D">
              <w:t>ậ</w:t>
            </w:r>
            <w:r w:rsidRPr="00F07D8D">
              <w:t>n.</w:t>
            </w:r>
            <w:r w:rsidRPr="00F07D8D">
              <w:br/>
              <w:t>+ B</w:t>
            </w:r>
            <w:r w:rsidRPr="00F07D8D">
              <w:t>ổ</w:t>
            </w:r>
            <w:r w:rsidRPr="00F07D8D">
              <w:t xml:space="preserve"> sung h</w:t>
            </w:r>
            <w:r w:rsidRPr="00F07D8D">
              <w:t>ồ</w:t>
            </w:r>
            <w:r w:rsidRPr="00F07D8D">
              <w:t xml:space="preserve"> sơ: Ch</w:t>
            </w:r>
            <w:r w:rsidRPr="00F07D8D">
              <w:t>ỉ</w:t>
            </w:r>
            <w:r w:rsidRPr="00F07D8D">
              <w:t xml:space="preserve"> hi</w:t>
            </w:r>
            <w:r w:rsidRPr="00F07D8D">
              <w:t>ể</w:t>
            </w:r>
            <w:r w:rsidRPr="00F07D8D">
              <w:t>n th</w:t>
            </w:r>
            <w:r w:rsidRPr="00F07D8D">
              <w:t>ị</w:t>
            </w:r>
            <w:r w:rsidRPr="00F07D8D">
              <w:t xml:space="preserve"> khi v</w:t>
            </w:r>
            <w:r w:rsidRPr="00F07D8D">
              <w:t>ụ</w:t>
            </w:r>
            <w:r w:rsidRPr="00F07D8D">
              <w:t xml:space="preserve"> vi</w:t>
            </w:r>
            <w:r w:rsidRPr="00F07D8D">
              <w:t>ệ</w:t>
            </w:r>
            <w:r w:rsidRPr="00F07D8D">
              <w:t xml:space="preserve">c </w:t>
            </w:r>
            <w:r w:rsidRPr="00F07D8D">
              <w:t>ở</w:t>
            </w:r>
            <w:r w:rsidRPr="00F07D8D">
              <w:t xml:space="preserve"> tr</w:t>
            </w:r>
            <w:r w:rsidRPr="00F07D8D">
              <w:t>ạ</w:t>
            </w:r>
            <w:r w:rsidRPr="00F07D8D">
              <w:t>ng thái Yêu c</w:t>
            </w:r>
            <w:r w:rsidRPr="00F07D8D">
              <w:t>ầ</w:t>
            </w:r>
            <w:r w:rsidRPr="00F07D8D">
              <w:t>u b</w:t>
            </w:r>
            <w:r w:rsidRPr="00F07D8D">
              <w:t>ổ</w:t>
            </w:r>
            <w:r w:rsidRPr="00F07D8D">
              <w:t xml:space="preserve"> sung.</w:t>
            </w:r>
            <w:r w:rsidRPr="00F07D8D">
              <w:br/>
              <w:t>+ C</w:t>
            </w:r>
            <w:r w:rsidRPr="00F07D8D">
              <w:t>ậ</w:t>
            </w:r>
            <w:r w:rsidRPr="00F07D8D">
              <w:t>p nh</w:t>
            </w:r>
            <w:r w:rsidRPr="00F07D8D">
              <w:t>ậ</w:t>
            </w:r>
            <w:r w:rsidRPr="00F07D8D">
              <w:t>t h</w:t>
            </w:r>
            <w:r w:rsidRPr="00F07D8D">
              <w:t>ồ</w:t>
            </w:r>
            <w:r w:rsidRPr="00F07D8D">
              <w:t xml:space="preserve"> sơ: Ch</w:t>
            </w:r>
            <w:r w:rsidRPr="00F07D8D">
              <w:t>ỉ</w:t>
            </w:r>
            <w:r w:rsidRPr="00F07D8D">
              <w:t xml:space="preserve"> hi</w:t>
            </w:r>
            <w:r w:rsidRPr="00F07D8D">
              <w:t>ể</w:t>
            </w:r>
            <w:r w:rsidRPr="00F07D8D">
              <w:t>n th</w:t>
            </w:r>
            <w:r w:rsidRPr="00F07D8D">
              <w:t>ị</w:t>
            </w:r>
            <w:r w:rsidRPr="00F07D8D">
              <w:t xml:space="preserve"> khi v</w:t>
            </w:r>
            <w:r w:rsidRPr="00F07D8D">
              <w:t>ụ</w:t>
            </w:r>
            <w:r w:rsidRPr="00F07D8D">
              <w:t xml:space="preserve"> vi</w:t>
            </w:r>
            <w:r w:rsidRPr="00F07D8D">
              <w:t>ệ</w:t>
            </w:r>
            <w:r w:rsidRPr="00F07D8D">
              <w:t xml:space="preserve">c </w:t>
            </w:r>
            <w:r w:rsidRPr="00F07D8D">
              <w:t>ở</w:t>
            </w:r>
            <w:r w:rsidRPr="00F07D8D">
              <w:t xml:space="preserve"> tr</w:t>
            </w:r>
            <w:r w:rsidRPr="00F07D8D">
              <w:t>ạ</w:t>
            </w:r>
            <w:r w:rsidRPr="00F07D8D">
              <w:t>ng thái Lưu nháp.</w:t>
            </w:r>
            <w:r w:rsidRPr="00F07D8D">
              <w:br/>
              <w:t xml:space="preserve">- </w:t>
            </w:r>
            <w:r w:rsidRPr="00F07D8D">
              <w:rPr>
                <w:bCs/>
              </w:rPr>
              <w:t>T</w:t>
            </w:r>
            <w:r w:rsidRPr="00F07D8D">
              <w:rPr>
                <w:bCs/>
              </w:rPr>
              <w:t>ạ</w:t>
            </w:r>
            <w:r w:rsidRPr="00F07D8D">
              <w:rPr>
                <w:bCs/>
              </w:rPr>
              <w:t>i Tab 2: “V</w:t>
            </w:r>
            <w:r w:rsidRPr="00F07D8D">
              <w:rPr>
                <w:bCs/>
              </w:rPr>
              <w:t>ụ</w:t>
            </w:r>
            <w:r w:rsidRPr="00F07D8D">
              <w:rPr>
                <w:bCs/>
              </w:rPr>
              <w:t xml:space="preserve"> vi</w:t>
            </w:r>
            <w:r w:rsidRPr="00F07D8D">
              <w:rPr>
                <w:bCs/>
              </w:rPr>
              <w:t>ệ</w:t>
            </w:r>
            <w:r w:rsidRPr="00F07D8D">
              <w:rPr>
                <w:bCs/>
              </w:rPr>
              <w:t>c ch</w:t>
            </w:r>
            <w:r w:rsidRPr="00F07D8D">
              <w:rPr>
                <w:bCs/>
              </w:rPr>
              <w:t>ờ</w:t>
            </w:r>
            <w:r w:rsidRPr="00F07D8D">
              <w:rPr>
                <w:bCs/>
              </w:rPr>
              <w:t xml:space="preserve"> ki</w:t>
            </w:r>
            <w:r w:rsidRPr="00F07D8D">
              <w:rPr>
                <w:bCs/>
              </w:rPr>
              <w:t>ể</w:t>
            </w:r>
            <w:r w:rsidRPr="00F07D8D">
              <w:rPr>
                <w:bCs/>
              </w:rPr>
              <w:t>m tra”</w:t>
            </w:r>
            <w:r w:rsidRPr="00F07D8D">
              <w:t>:</w:t>
            </w:r>
            <w:r w:rsidRPr="00F07D8D">
              <w:br/>
              <w:t>+ Ti</w:t>
            </w:r>
            <w:r w:rsidRPr="00F07D8D">
              <w:t>ế</w:t>
            </w:r>
            <w:r w:rsidRPr="00F07D8D">
              <w:t>p nh</w:t>
            </w:r>
            <w:r w:rsidRPr="00F07D8D">
              <w:t>ậ</w:t>
            </w:r>
            <w:r w:rsidRPr="00F07D8D">
              <w:t>n ki</w:t>
            </w:r>
            <w:r w:rsidRPr="00F07D8D">
              <w:t>ể</w:t>
            </w:r>
            <w:r w:rsidRPr="00F07D8D">
              <w:t xml:space="preserve">m tra </w:t>
            </w:r>
            <w:r w:rsidRPr="00F07D8D">
              <w:br/>
              <w:t xml:space="preserve"> + Yêu c</w:t>
            </w:r>
            <w:r w:rsidRPr="00F07D8D">
              <w:t>ầ</w:t>
            </w:r>
            <w:r w:rsidRPr="00F07D8D">
              <w:t>u b</w:t>
            </w:r>
            <w:r w:rsidRPr="00F07D8D">
              <w:t>ổ</w:t>
            </w:r>
            <w:r w:rsidRPr="00F07D8D">
              <w:t xml:space="preserve"> sung sau k</w:t>
            </w:r>
            <w:r w:rsidRPr="00F07D8D">
              <w:t>i</w:t>
            </w:r>
            <w:r w:rsidRPr="00F07D8D">
              <w:t>ể</w:t>
            </w:r>
            <w:r w:rsidRPr="00F07D8D">
              <w:t xml:space="preserve">m tra </w:t>
            </w:r>
            <w:r w:rsidRPr="00F07D8D">
              <w:br/>
              <w:t xml:space="preserve"> + T</w:t>
            </w:r>
            <w:r w:rsidRPr="00F07D8D">
              <w:t>ừ</w:t>
            </w:r>
            <w:r w:rsidRPr="00F07D8D">
              <w:t xml:space="preserve"> ch</w:t>
            </w:r>
            <w:r w:rsidRPr="00F07D8D">
              <w:t>ố</w:t>
            </w:r>
            <w:r w:rsidRPr="00F07D8D">
              <w:t>i sau ki</w:t>
            </w:r>
            <w:r w:rsidRPr="00F07D8D">
              <w:t>ể</w:t>
            </w:r>
            <w:r w:rsidRPr="00F07D8D">
              <w:t>m tra</w:t>
            </w:r>
            <w:r w:rsidRPr="00F07D8D">
              <w:br/>
              <w:t xml:space="preserve">- </w:t>
            </w:r>
            <w:r w:rsidRPr="00F07D8D">
              <w:rPr>
                <w:bCs/>
              </w:rPr>
              <w:t>T</w:t>
            </w:r>
            <w:r w:rsidRPr="00F07D8D">
              <w:rPr>
                <w:bCs/>
              </w:rPr>
              <w:t>ạ</w:t>
            </w:r>
            <w:r w:rsidRPr="00F07D8D">
              <w:rPr>
                <w:bCs/>
              </w:rPr>
              <w:t>i Tab 3: “V</w:t>
            </w:r>
            <w:r w:rsidRPr="00F07D8D">
              <w:rPr>
                <w:bCs/>
              </w:rPr>
              <w:t>ụ</w:t>
            </w:r>
            <w:r w:rsidRPr="00F07D8D">
              <w:rPr>
                <w:bCs/>
              </w:rPr>
              <w:t xml:space="preserve"> vi</w:t>
            </w:r>
            <w:r w:rsidRPr="00F07D8D">
              <w:rPr>
                <w:bCs/>
              </w:rPr>
              <w:t>ệ</w:t>
            </w:r>
            <w:r w:rsidRPr="00F07D8D">
              <w:rPr>
                <w:bCs/>
              </w:rPr>
              <w:t>c ch</w:t>
            </w:r>
            <w:r w:rsidRPr="00F07D8D">
              <w:rPr>
                <w:bCs/>
              </w:rPr>
              <w:t>ờ</w:t>
            </w:r>
            <w:r w:rsidRPr="00F07D8D">
              <w:rPr>
                <w:bCs/>
              </w:rPr>
              <w:t xml:space="preserve"> x</w:t>
            </w:r>
            <w:r w:rsidRPr="00F07D8D">
              <w:rPr>
                <w:bCs/>
              </w:rPr>
              <w:t>ử</w:t>
            </w:r>
            <w:r w:rsidRPr="00F07D8D">
              <w:rPr>
                <w:bCs/>
              </w:rPr>
              <w:t xml:space="preserve"> lý”</w:t>
            </w:r>
            <w:r w:rsidRPr="00F07D8D">
              <w:t>:</w:t>
            </w:r>
            <w:r w:rsidRPr="00F07D8D">
              <w:br/>
              <w:t>+ Th</w:t>
            </w:r>
            <w:r w:rsidRPr="00F07D8D">
              <w:t>ụ</w:t>
            </w:r>
            <w:r w:rsidRPr="00F07D8D">
              <w:t xml:space="preserve"> lý h</w:t>
            </w:r>
            <w:r w:rsidRPr="00F07D8D">
              <w:t>ồ</w:t>
            </w:r>
            <w:r w:rsidRPr="00F07D8D">
              <w:t xml:space="preserve"> sơ, T</w:t>
            </w:r>
            <w:r w:rsidRPr="00F07D8D">
              <w:t>ừ</w:t>
            </w:r>
            <w:r w:rsidRPr="00F07D8D">
              <w:t xml:space="preserve"> ch</w:t>
            </w:r>
            <w:r w:rsidRPr="00F07D8D">
              <w:t>ố</w:t>
            </w:r>
            <w:r w:rsidRPr="00F07D8D">
              <w:t>i th</w:t>
            </w:r>
            <w:r w:rsidRPr="00F07D8D">
              <w:t>ụ</w:t>
            </w:r>
            <w:r w:rsidRPr="00F07D8D">
              <w:t xml:space="preserve"> lý: Ch</w:t>
            </w:r>
            <w:r w:rsidRPr="00F07D8D">
              <w:t>ỉ</w:t>
            </w:r>
            <w:r w:rsidRPr="00F07D8D">
              <w:t xml:space="preserve"> hi</w:t>
            </w:r>
            <w:r w:rsidRPr="00F07D8D">
              <w:t>ể</w:t>
            </w:r>
            <w:r w:rsidRPr="00F07D8D">
              <w:t>n th</w:t>
            </w:r>
            <w:r w:rsidRPr="00F07D8D">
              <w:t>ị</w:t>
            </w:r>
            <w:r w:rsidRPr="00F07D8D">
              <w:t xml:space="preserve"> khi v</w:t>
            </w:r>
            <w:r w:rsidRPr="00F07D8D">
              <w:t>ụ</w:t>
            </w:r>
            <w:r w:rsidRPr="00F07D8D">
              <w:t xml:space="preserve"> vi</w:t>
            </w:r>
            <w:r w:rsidRPr="00F07D8D">
              <w:t>ệ</w:t>
            </w:r>
            <w:r w:rsidRPr="00F07D8D">
              <w:t xml:space="preserve">c </w:t>
            </w:r>
            <w:r w:rsidRPr="00F07D8D">
              <w:t>ở</w:t>
            </w:r>
            <w:r w:rsidRPr="00F07D8D">
              <w:t xml:space="preserve"> tr</w:t>
            </w:r>
            <w:r w:rsidRPr="00F07D8D">
              <w:t>ạ</w:t>
            </w:r>
            <w:r w:rsidRPr="00F07D8D">
              <w:t>ng thái Ch</w:t>
            </w:r>
            <w:r w:rsidRPr="00F07D8D">
              <w:t>ờ</w:t>
            </w:r>
            <w:r w:rsidRPr="00F07D8D">
              <w:t xml:space="preserve"> th</w:t>
            </w:r>
            <w:r w:rsidRPr="00F07D8D">
              <w:t>ụ</w:t>
            </w:r>
            <w:r w:rsidRPr="00F07D8D">
              <w:t xml:space="preserve"> lý.</w:t>
            </w:r>
            <w:r w:rsidRPr="00F07D8D">
              <w:br/>
              <w:t>+ C</w:t>
            </w:r>
            <w:r w:rsidRPr="00F07D8D">
              <w:t>ậ</w:t>
            </w:r>
            <w:r w:rsidRPr="00F07D8D">
              <w:t>p nh</w:t>
            </w:r>
            <w:r w:rsidRPr="00F07D8D">
              <w:t>ậ</w:t>
            </w:r>
            <w:r w:rsidRPr="00F07D8D">
              <w:t>t h</w:t>
            </w:r>
            <w:r w:rsidRPr="00F07D8D">
              <w:t>ồ</w:t>
            </w:r>
            <w:r w:rsidRPr="00F07D8D">
              <w:t xml:space="preserve"> sơ: Ch</w:t>
            </w:r>
            <w:r w:rsidRPr="00F07D8D">
              <w:t>ỉ</w:t>
            </w:r>
            <w:r w:rsidRPr="00F07D8D">
              <w:t xml:space="preserve"> hi</w:t>
            </w:r>
            <w:r w:rsidRPr="00F07D8D">
              <w:t>ể</w:t>
            </w:r>
            <w:r w:rsidRPr="00F07D8D">
              <w:t>n th</w:t>
            </w:r>
            <w:r w:rsidRPr="00F07D8D">
              <w:t>ị</w:t>
            </w:r>
            <w:r w:rsidRPr="00F07D8D">
              <w:t xml:space="preserve"> đ</w:t>
            </w:r>
            <w:r w:rsidRPr="00F07D8D">
              <w:t>ố</w:t>
            </w:r>
            <w:r w:rsidRPr="00F07D8D">
              <w:t>i v</w:t>
            </w:r>
            <w:r w:rsidRPr="00F07D8D">
              <w:t>ớ</w:t>
            </w:r>
            <w:r w:rsidRPr="00F07D8D">
              <w:t>i các h</w:t>
            </w:r>
            <w:r w:rsidRPr="00F07D8D">
              <w:t>ồ</w:t>
            </w:r>
            <w:r w:rsidRPr="00F07D8D">
              <w:t xml:space="preserve"> sơ đang trong quá trình gi</w:t>
            </w:r>
            <w:r w:rsidRPr="00F07D8D">
              <w:t>ả</w:t>
            </w:r>
            <w:r w:rsidRPr="00F07D8D">
              <w:t>i quy</w:t>
            </w:r>
            <w:r w:rsidRPr="00F07D8D">
              <w:t>ế</w:t>
            </w:r>
            <w:r w:rsidRPr="00F07D8D">
              <w:t>t sau th</w:t>
            </w:r>
            <w:r w:rsidRPr="00F07D8D">
              <w:t>ụ</w:t>
            </w:r>
            <w:r w:rsidRPr="00F07D8D">
              <w:t xml:space="preserve"> lý g</w:t>
            </w:r>
            <w:r w:rsidRPr="00F07D8D">
              <w:t>ồ</w:t>
            </w:r>
            <w:r w:rsidRPr="00F07D8D">
              <w:t>m các tr</w:t>
            </w:r>
            <w:r w:rsidRPr="00F07D8D">
              <w:t>ạ</w:t>
            </w:r>
            <w:r w:rsidRPr="00F07D8D">
              <w:t>ng t</w:t>
            </w:r>
            <w:r w:rsidRPr="00F07D8D">
              <w:t>hái:</w:t>
            </w:r>
            <w:r w:rsidRPr="00F07D8D">
              <w:br/>
              <w:t xml:space="preserve"> * Đang xác minh thi</w:t>
            </w:r>
            <w:r w:rsidRPr="00F07D8D">
              <w:t>ệ</w:t>
            </w:r>
            <w:r w:rsidRPr="00F07D8D">
              <w:t>t h</w:t>
            </w:r>
            <w:r w:rsidRPr="00F07D8D">
              <w:t>ạ</w:t>
            </w:r>
            <w:r w:rsidRPr="00F07D8D">
              <w:t>i</w:t>
            </w:r>
            <w:r w:rsidRPr="00F07D8D">
              <w:br/>
            </w:r>
            <w:r w:rsidRPr="00F07D8D">
              <w:lastRenderedPageBreak/>
              <w:t xml:space="preserve"> * Đang thương lư</w:t>
            </w:r>
            <w:r w:rsidRPr="00F07D8D">
              <w:t>ợ</w:t>
            </w:r>
            <w:r w:rsidRPr="00F07D8D">
              <w:t>ng</w:t>
            </w:r>
            <w:r w:rsidRPr="00F07D8D">
              <w:br/>
              <w:t xml:space="preserve"> * Ch</w:t>
            </w:r>
            <w:r w:rsidRPr="00F07D8D">
              <w:t>ờ</w:t>
            </w:r>
            <w:r w:rsidRPr="00F07D8D">
              <w:t xml:space="preserve"> ban hành QĐ</w:t>
            </w:r>
            <w:r w:rsidRPr="00F07D8D">
              <w:br/>
              <w:t xml:space="preserve"> * Ch</w:t>
            </w:r>
            <w:r w:rsidRPr="00F07D8D">
              <w:t>ờ</w:t>
            </w:r>
            <w:r w:rsidRPr="00F07D8D">
              <w:t xml:space="preserve"> th</w:t>
            </w:r>
            <w:r w:rsidRPr="00F07D8D">
              <w:t>ự</w:t>
            </w:r>
            <w:r w:rsidRPr="00F07D8D">
              <w:t>c thi</w:t>
            </w:r>
            <w:r w:rsidRPr="00F07D8D">
              <w:br/>
              <w:t xml:space="preserve"> * Hoãn gi</w:t>
            </w:r>
            <w:r w:rsidRPr="00F07D8D">
              <w:t>ả</w:t>
            </w:r>
            <w:r w:rsidRPr="00F07D8D">
              <w:t>i quy</w:t>
            </w:r>
            <w:r w:rsidRPr="00F07D8D">
              <w:t>ế</w:t>
            </w:r>
            <w:r w:rsidRPr="00F07D8D">
              <w:t>t</w:t>
            </w:r>
            <w:r w:rsidRPr="00F07D8D">
              <w:br/>
              <w:t xml:space="preserve"> * T</w:t>
            </w:r>
            <w:r w:rsidRPr="00F07D8D">
              <w:t>ạ</w:t>
            </w:r>
            <w:r w:rsidRPr="00F07D8D">
              <w:t>m đình ch</w:t>
            </w:r>
            <w:r w:rsidRPr="00F07D8D">
              <w:t>ỉ</w:t>
            </w:r>
            <w:r w:rsidRPr="00F07D8D">
              <w:t xml:space="preserve"> gi</w:t>
            </w:r>
            <w:r w:rsidRPr="00F07D8D">
              <w:t>ả</w:t>
            </w:r>
            <w:r w:rsidRPr="00F07D8D">
              <w:t>i quy</w:t>
            </w:r>
            <w:r w:rsidRPr="00F07D8D">
              <w:t>ế</w:t>
            </w:r>
            <w:r w:rsidRPr="00F07D8D">
              <w:t>t</w:t>
            </w:r>
            <w:r w:rsidRPr="00F07D8D">
              <w:br/>
              <w:t>- Các thao tác không th</w:t>
            </w:r>
            <w:r w:rsidRPr="00F07D8D">
              <w:t>ỏ</w:t>
            </w:r>
            <w:r w:rsidRPr="00F07D8D">
              <w:t>a mãn đi</w:t>
            </w:r>
            <w:r w:rsidRPr="00F07D8D">
              <w:t>ề</w:t>
            </w:r>
            <w:r w:rsidRPr="00F07D8D">
              <w:t>u ki</w:t>
            </w:r>
            <w:r w:rsidRPr="00F07D8D">
              <w:t>ệ</w:t>
            </w:r>
            <w:r w:rsidRPr="00F07D8D">
              <w:t>n theo tr</w:t>
            </w:r>
            <w:r w:rsidRPr="00F07D8D">
              <w:t>ạ</w:t>
            </w:r>
            <w:r w:rsidRPr="00F07D8D">
              <w:t>ng thái h</w:t>
            </w:r>
            <w:r w:rsidRPr="00F07D8D">
              <w:t>ồ</w:t>
            </w:r>
            <w:r w:rsidRPr="00F07D8D">
              <w:t xml:space="preserve"> sơ s</w:t>
            </w:r>
            <w:r w:rsidRPr="00F07D8D">
              <w:t>ẽ</w:t>
            </w:r>
            <w:r w:rsidRPr="00F07D8D">
              <w:t xml:space="preserve"> b</w:t>
            </w:r>
            <w:r w:rsidRPr="00F07D8D">
              <w:t>ị</w:t>
            </w:r>
            <w:r w:rsidRPr="00F07D8D">
              <w:t xml:space="preserve"> </w:t>
            </w:r>
            <w:r w:rsidRPr="00F07D8D">
              <w:t>ẩ</w:t>
            </w:r>
            <w:r w:rsidRPr="00F07D8D">
              <w:t>n hoàn toàn kh</w:t>
            </w:r>
            <w:r w:rsidRPr="00F07D8D">
              <w:t>ỏ</w:t>
            </w:r>
            <w:r w:rsidRPr="00F07D8D">
              <w:t>i danh sách.</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Phân trang</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K</w:t>
            </w:r>
            <w:r w:rsidRPr="00F07D8D">
              <w:t>hông</w:t>
            </w:r>
          </w:p>
        </w:tc>
        <w:tc>
          <w:tcPr>
            <w:tcW w:w="979" w:type="dxa"/>
            <w:shd w:val="clear" w:color="auto" w:fill="auto"/>
          </w:tcPr>
          <w:p w:rsidR="005B3F2C" w:rsidRPr="00F07D8D" w:rsidRDefault="00F07D8D" w:rsidP="00F07D8D">
            <w:pPr>
              <w:spacing w:before="60" w:after="60" w:line="240" w:lineRule="auto"/>
            </w:pPr>
            <w:r w:rsidRPr="00F07D8D">
              <w:t>20 b</w:t>
            </w:r>
            <w:r w:rsidRPr="00F07D8D">
              <w:t>ả</w:t>
            </w:r>
            <w:r w:rsidRPr="00F07D8D">
              <w:t>n ghi/trang</w:t>
            </w:r>
          </w:p>
        </w:tc>
        <w:tc>
          <w:tcPr>
            <w:tcW w:w="3773" w:type="dxa"/>
            <w:shd w:val="clear" w:color="auto" w:fill="auto"/>
          </w:tcPr>
          <w:p w:rsidR="005B3F2C" w:rsidRPr="00F07D8D" w:rsidRDefault="00F07D8D" w:rsidP="00F07D8D">
            <w:pPr>
              <w:spacing w:before="60" w:after="60" w:line="240" w:lineRule="auto"/>
              <w:jc w:val="left"/>
            </w:pPr>
            <w:r w:rsidRPr="00F07D8D">
              <w:t>Control UI: Pagination.</w:t>
            </w:r>
            <w:r w:rsidRPr="00F07D8D">
              <w:br/>
              <w:t>- Cho phép ch</w:t>
            </w:r>
            <w:r w:rsidRPr="00F07D8D">
              <w:t>ọ</w:t>
            </w:r>
            <w:r w:rsidRPr="00F07D8D">
              <w:t>n c</w:t>
            </w:r>
            <w:r w:rsidRPr="00F07D8D">
              <w:t>ấ</w:t>
            </w:r>
            <w:r w:rsidRPr="00F07D8D">
              <w:t>u hình s</w:t>
            </w:r>
            <w:r w:rsidRPr="00F07D8D">
              <w:t>ố</w:t>
            </w:r>
            <w:r w:rsidRPr="00F07D8D">
              <w:t xml:space="preserve"> lư</w:t>
            </w:r>
            <w:r w:rsidRPr="00F07D8D">
              <w:t>ợ</w:t>
            </w:r>
            <w:r w:rsidRPr="00F07D8D">
              <w:t>ng b</w:t>
            </w:r>
            <w:r w:rsidRPr="00F07D8D">
              <w:t>ả</w:t>
            </w:r>
            <w:r w:rsidRPr="00F07D8D">
              <w:t>n ghi hi</w:t>
            </w:r>
            <w:r w:rsidRPr="00F07D8D">
              <w:t>ể</w:t>
            </w:r>
            <w:r w:rsidRPr="00F07D8D">
              <w:t>n th</w:t>
            </w:r>
            <w:r w:rsidRPr="00F07D8D">
              <w:t>ị</w:t>
            </w:r>
            <w:r w:rsidRPr="00F07D8D">
              <w:t xml:space="preserve"> trên m</w:t>
            </w:r>
            <w:r w:rsidRPr="00F07D8D">
              <w:t>ỗ</w:t>
            </w:r>
            <w:r w:rsidRPr="00F07D8D">
              <w:t>i trang g</w:t>
            </w:r>
            <w:r w:rsidRPr="00F07D8D">
              <w:t>ồ</w:t>
            </w:r>
            <w:r w:rsidRPr="00F07D8D">
              <w:t>m: 10, 20, 50, 100 b</w:t>
            </w:r>
            <w:r w:rsidRPr="00F07D8D">
              <w:t>ả</w:t>
            </w:r>
            <w:r w:rsidRPr="00F07D8D">
              <w:t>n ghi/trang; m</w:t>
            </w:r>
            <w:r w:rsidRPr="00F07D8D">
              <w:t>ặ</w:t>
            </w:r>
            <w:r w:rsidRPr="00F07D8D">
              <w:t>c đ</w:t>
            </w:r>
            <w:r w:rsidRPr="00F07D8D">
              <w:t>ị</w:t>
            </w:r>
            <w:r w:rsidRPr="00F07D8D">
              <w:t>nh ch</w:t>
            </w:r>
            <w:r w:rsidRPr="00F07D8D">
              <w:t>ọ</w:t>
            </w:r>
            <w:r w:rsidRPr="00F07D8D">
              <w:t>n s</w:t>
            </w:r>
            <w:r w:rsidRPr="00F07D8D">
              <w:t>ẵ</w:t>
            </w:r>
            <w:r w:rsidRPr="00F07D8D">
              <w:t>n 20 b</w:t>
            </w:r>
            <w:r w:rsidRPr="00F07D8D">
              <w:t>ả</w:t>
            </w:r>
            <w:r w:rsidRPr="00F07D8D">
              <w:t>n ghi/trang.</w:t>
            </w:r>
            <w:r w:rsidRPr="00F07D8D">
              <w:br/>
            </w:r>
            <w:r w:rsidRPr="00F07D8D">
              <w:t>- Đ</w:t>
            </w:r>
            <w:r w:rsidRPr="00F07D8D">
              <w:t>ầ</w:t>
            </w:r>
            <w:r w:rsidRPr="00F07D8D">
              <w:t>y đ</w:t>
            </w:r>
            <w:r w:rsidRPr="00F07D8D">
              <w:t>ủ</w:t>
            </w:r>
            <w:r w:rsidRPr="00F07D8D">
              <w:t xml:space="preserve"> các nút đi</w:t>
            </w:r>
            <w:r w:rsidRPr="00F07D8D">
              <w:t>ề</w:t>
            </w:r>
            <w:r w:rsidRPr="00F07D8D">
              <w:t>u hư</w:t>
            </w:r>
            <w:r w:rsidRPr="00F07D8D">
              <w:t>ớ</w:t>
            </w:r>
            <w:r w:rsidRPr="00F07D8D">
              <w:t>ng trang: Đ</w:t>
            </w:r>
            <w:r w:rsidRPr="00F07D8D">
              <w:t>ầ</w:t>
            </w:r>
            <w:r w:rsidRPr="00F07D8D">
              <w:t>u (|&lt;&lt;), Trư</w:t>
            </w:r>
            <w:r w:rsidRPr="00F07D8D">
              <w:t>ớ</w:t>
            </w:r>
            <w:r w:rsidRPr="00F07D8D">
              <w:t>c (&lt;), các s</w:t>
            </w:r>
            <w:r w:rsidRPr="00F07D8D">
              <w:t>ố</w:t>
            </w:r>
            <w:r w:rsidRPr="00F07D8D">
              <w:t xml:space="preserve"> trang, Sau (&gt;), Cu</w:t>
            </w:r>
            <w:r w:rsidRPr="00F07D8D">
              <w:t>ố</w:t>
            </w:r>
            <w:r w:rsidRPr="00F07D8D">
              <w:t>i (&gt;&gt;|).</w:t>
            </w:r>
            <w:r w:rsidRPr="00F07D8D">
              <w:br/>
              <w:t>- Hi</w:t>
            </w:r>
            <w:r w:rsidRPr="00F07D8D">
              <w:t>ể</w:t>
            </w:r>
            <w:r w:rsidRPr="00F07D8D">
              <w:t>n th</w:t>
            </w:r>
            <w:r w:rsidRPr="00F07D8D">
              <w:t>ị</w:t>
            </w:r>
            <w:r w:rsidRPr="00F07D8D">
              <w:t xml:space="preserve"> d</w:t>
            </w:r>
            <w:r w:rsidRPr="00F07D8D">
              <w:t>ả</w:t>
            </w:r>
            <w:r w:rsidRPr="00F07D8D">
              <w:t>i b</w:t>
            </w:r>
            <w:r w:rsidRPr="00F07D8D">
              <w:t>ả</w:t>
            </w:r>
            <w:r w:rsidRPr="00F07D8D">
              <w:t>n ghi: “Hi</w:t>
            </w:r>
            <w:r w:rsidRPr="00F07D8D">
              <w:t>ể</w:t>
            </w:r>
            <w:r w:rsidRPr="00F07D8D">
              <w:t>n th</w:t>
            </w:r>
            <w:r w:rsidRPr="00F07D8D">
              <w:t>ị</w:t>
            </w:r>
            <w:r w:rsidRPr="00F07D8D">
              <w:t xml:space="preserve"> [t</w:t>
            </w:r>
            <w:r w:rsidRPr="00F07D8D">
              <w:t>ừ</w:t>
            </w:r>
            <w:r w:rsidRPr="00F07D8D">
              <w:t>] - [đ</w:t>
            </w:r>
            <w:r w:rsidRPr="00F07D8D">
              <w:t>ế</w:t>
            </w:r>
            <w:r w:rsidRPr="00F07D8D">
              <w:t>n] c</w:t>
            </w:r>
            <w:r w:rsidRPr="00F07D8D">
              <w:t>ủ</w:t>
            </w:r>
            <w:r w:rsidRPr="00F07D8D">
              <w:t>a [t</w:t>
            </w:r>
            <w:r w:rsidRPr="00F07D8D">
              <w:t>ổ</w:t>
            </w:r>
            <w:r w:rsidRPr="00F07D8D">
              <w:t>ng s</w:t>
            </w:r>
            <w:r w:rsidRPr="00F07D8D">
              <w:t>ố</w:t>
            </w:r>
            <w:r w:rsidRPr="00F07D8D">
              <w:t>] b</w:t>
            </w:r>
            <w:r w:rsidRPr="00F07D8D">
              <w:t>ả</w:t>
            </w:r>
            <w:r w:rsidRPr="00F07D8D">
              <w:t>n ghi”.</w:t>
            </w:r>
          </w:p>
        </w:tc>
      </w:tr>
    </w:tbl>
    <w:p w:rsidR="005B3F2C" w:rsidRPr="00F07D8D" w:rsidRDefault="00F07D8D" w:rsidP="00F07D8D">
      <w:pPr>
        <w:pStyle w:val="Heading6"/>
        <w:numPr>
          <w:ilvl w:val="0"/>
          <w:numId w:val="0"/>
        </w:numPr>
        <w:jc w:val="both"/>
      </w:pPr>
      <w:bookmarkStart w:id="8" w:name="chức-năng-trên-màn-hình"/>
      <w:bookmarkEnd w:id="7"/>
      <w:r w:rsidRPr="00F07D8D">
        <w:t>4.3.3.1.3.3. Ch</w:t>
      </w:r>
      <w:r w:rsidRPr="00F07D8D">
        <w:t>ứ</w:t>
      </w:r>
      <w:r w:rsidRPr="00F07D8D">
        <w:t>c năng trên màn hình</w:t>
      </w: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821"/>
        <w:gridCol w:w="2549"/>
        <w:gridCol w:w="1411"/>
        <w:gridCol w:w="4838"/>
      </w:tblGrid>
      <w:tr w:rsidR="005B3F2C" w:rsidRPr="00F07D8D" w:rsidTr="00F07D8D">
        <w:trPr>
          <w:tblHeader/>
        </w:trPr>
        <w:tc>
          <w:tcPr>
            <w:tcW w:w="821" w:type="dxa"/>
            <w:shd w:val="clear" w:color="auto" w:fill="auto"/>
          </w:tcPr>
          <w:p w:rsidR="005B3F2C" w:rsidRPr="00F07D8D" w:rsidRDefault="00F07D8D" w:rsidP="00F07D8D">
            <w:pPr>
              <w:spacing w:before="60" w:after="60" w:line="240" w:lineRule="auto"/>
              <w:jc w:val="center"/>
              <w:rPr>
                <w:b/>
              </w:rPr>
            </w:pPr>
            <w:r w:rsidRPr="00F07D8D">
              <w:rPr>
                <w:b/>
              </w:rPr>
              <w:t>STT</w:t>
            </w:r>
          </w:p>
        </w:tc>
        <w:tc>
          <w:tcPr>
            <w:tcW w:w="2549" w:type="dxa"/>
            <w:shd w:val="clear" w:color="auto" w:fill="auto"/>
          </w:tcPr>
          <w:p w:rsidR="005B3F2C" w:rsidRPr="00F07D8D" w:rsidRDefault="00F07D8D" w:rsidP="00F07D8D">
            <w:pPr>
              <w:spacing w:before="60" w:after="60" w:line="240" w:lineRule="auto"/>
              <w:jc w:val="center"/>
              <w:rPr>
                <w:b/>
              </w:rPr>
            </w:pPr>
            <w:r w:rsidRPr="00F07D8D">
              <w:rPr>
                <w:b/>
              </w:rPr>
              <w:t>Tên ch</w:t>
            </w:r>
            <w:r w:rsidRPr="00F07D8D">
              <w:rPr>
                <w:b/>
              </w:rPr>
              <w:t>ứ</w:t>
            </w:r>
            <w:r w:rsidRPr="00F07D8D">
              <w:rPr>
                <w:b/>
              </w:rPr>
              <w:t>c năng</w:t>
            </w:r>
          </w:p>
        </w:tc>
        <w:tc>
          <w:tcPr>
            <w:tcW w:w="1411" w:type="dxa"/>
            <w:shd w:val="clear" w:color="auto" w:fill="auto"/>
          </w:tcPr>
          <w:p w:rsidR="005B3F2C" w:rsidRPr="00F07D8D" w:rsidRDefault="00F07D8D" w:rsidP="00F07D8D">
            <w:pPr>
              <w:spacing w:before="60" w:after="60" w:line="240" w:lineRule="auto"/>
              <w:jc w:val="center"/>
              <w:rPr>
                <w:b/>
              </w:rPr>
            </w:pPr>
            <w:r w:rsidRPr="00F07D8D">
              <w:rPr>
                <w:b/>
              </w:rPr>
              <w:t>Đ</w:t>
            </w:r>
            <w:r w:rsidRPr="00F07D8D">
              <w:rPr>
                <w:b/>
              </w:rPr>
              <w:t>ị</w:t>
            </w:r>
            <w:r w:rsidRPr="00F07D8D">
              <w:rPr>
                <w:b/>
              </w:rPr>
              <w:t>nh d</w:t>
            </w:r>
            <w:r w:rsidRPr="00F07D8D">
              <w:rPr>
                <w:b/>
              </w:rPr>
              <w:t>ạ</w:t>
            </w:r>
            <w:r w:rsidRPr="00F07D8D">
              <w:rPr>
                <w:b/>
              </w:rPr>
              <w:t>ng</w:t>
            </w:r>
          </w:p>
        </w:tc>
        <w:tc>
          <w:tcPr>
            <w:tcW w:w="4838" w:type="dxa"/>
            <w:shd w:val="clear" w:color="auto" w:fill="auto"/>
          </w:tcPr>
          <w:p w:rsidR="005B3F2C" w:rsidRPr="00F07D8D" w:rsidRDefault="00F07D8D" w:rsidP="00F07D8D">
            <w:pPr>
              <w:spacing w:before="60" w:after="60" w:line="240" w:lineRule="auto"/>
              <w:jc w:val="center"/>
              <w:rPr>
                <w:b/>
              </w:rPr>
            </w:pPr>
            <w:r w:rsidRPr="00F07D8D">
              <w:rPr>
                <w:b/>
              </w:rPr>
              <w:t>Mô t</w:t>
            </w:r>
            <w:r w:rsidRPr="00F07D8D">
              <w:rPr>
                <w:b/>
              </w:rPr>
              <w:t>ả</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1</w:t>
            </w:r>
          </w:p>
        </w:tc>
        <w:tc>
          <w:tcPr>
            <w:tcW w:w="2549" w:type="dxa"/>
            <w:shd w:val="clear" w:color="auto" w:fill="auto"/>
          </w:tcPr>
          <w:p w:rsidR="005B3F2C" w:rsidRPr="00F07D8D" w:rsidRDefault="00F07D8D" w:rsidP="00F07D8D">
            <w:pPr>
              <w:spacing w:before="60" w:after="60" w:line="240" w:lineRule="auto"/>
            </w:pPr>
            <w:r w:rsidRPr="00F07D8D">
              <w:t>Chuy</w:t>
            </w:r>
            <w:r w:rsidRPr="00F07D8D">
              <w:t>ể</w:t>
            </w:r>
            <w:r w:rsidRPr="00F07D8D">
              <w:t>n tab</w:t>
            </w:r>
          </w:p>
        </w:tc>
        <w:tc>
          <w:tcPr>
            <w:tcW w:w="1411" w:type="dxa"/>
            <w:shd w:val="clear" w:color="auto" w:fill="auto"/>
          </w:tcPr>
          <w:p w:rsidR="005B3F2C" w:rsidRPr="00F07D8D" w:rsidRDefault="00F07D8D" w:rsidP="00F07D8D">
            <w:pPr>
              <w:spacing w:before="60" w:after="60" w:line="240" w:lineRule="auto"/>
            </w:pPr>
            <w:r w:rsidRPr="00F07D8D">
              <w:t>Tab</w:t>
            </w:r>
          </w:p>
        </w:tc>
        <w:tc>
          <w:tcPr>
            <w:tcW w:w="4838" w:type="dxa"/>
            <w:shd w:val="clear" w:color="auto" w:fill="auto"/>
          </w:tcPr>
          <w:p w:rsidR="005B3F2C" w:rsidRPr="00F07D8D" w:rsidRDefault="00F07D8D" w:rsidP="00F07D8D">
            <w:pPr>
              <w:spacing w:before="60" w:after="60" w:line="240" w:lineRule="auto"/>
            </w:pPr>
            <w:r w:rsidRPr="00F07D8D">
              <w:t>H</w:t>
            </w:r>
            <w:r w:rsidRPr="00F07D8D">
              <w:t>ệ</w:t>
            </w:r>
            <w:r w:rsidRPr="00F07D8D">
              <w:t xml:space="preserve"> th</w:t>
            </w:r>
            <w:r w:rsidRPr="00F07D8D">
              <w:t>ố</w:t>
            </w:r>
            <w:r w:rsidRPr="00F07D8D">
              <w:t>ng t</w:t>
            </w:r>
            <w:r w:rsidRPr="00F07D8D">
              <w:t>ả</w:t>
            </w:r>
            <w:r w:rsidRPr="00F07D8D">
              <w:t>i danh sách v</w:t>
            </w:r>
            <w:r w:rsidRPr="00F07D8D">
              <w:t>ụ</w:t>
            </w:r>
            <w:r w:rsidRPr="00F07D8D">
              <w:t xml:space="preserve"> vi</w:t>
            </w:r>
            <w:r w:rsidRPr="00F07D8D">
              <w:t>ệ</w:t>
            </w:r>
            <w:r w:rsidRPr="00F07D8D">
              <w:t>c theo tab đư</w:t>
            </w:r>
            <w:r w:rsidRPr="00F07D8D">
              <w:t>ợ</w:t>
            </w:r>
            <w:r w:rsidRPr="00F07D8D">
              <w:t>c ch</w:t>
            </w:r>
            <w:r w:rsidRPr="00F07D8D">
              <w:t>ọ</w:t>
            </w:r>
            <w:r w:rsidRPr="00F07D8D">
              <w:t>n và đ</w:t>
            </w:r>
            <w:r w:rsidRPr="00F07D8D">
              <w:t>ặ</w:t>
            </w:r>
            <w:r w:rsidRPr="00F07D8D">
              <w:t>t l</w:t>
            </w:r>
            <w:r w:rsidRPr="00F07D8D">
              <w:t>ạ</w:t>
            </w:r>
            <w:r w:rsidRPr="00F07D8D">
              <w:t>i trang hi</w:t>
            </w:r>
            <w:r w:rsidRPr="00F07D8D">
              <w:t>ệ</w:t>
            </w:r>
            <w:r w:rsidRPr="00F07D8D">
              <w:t>n t</w:t>
            </w:r>
            <w:r w:rsidRPr="00F07D8D">
              <w:t>ạ</w:t>
            </w:r>
            <w:r w:rsidRPr="00F07D8D">
              <w:t>i v</w:t>
            </w:r>
            <w:r w:rsidRPr="00F07D8D">
              <w:t>ề</w:t>
            </w:r>
            <w:r w:rsidRPr="00F07D8D">
              <w:t xml:space="preserve"> trang 1. B</w:t>
            </w:r>
            <w:r w:rsidRPr="00F07D8D">
              <w:t>ộ</w:t>
            </w:r>
            <w:r w:rsidRPr="00F07D8D">
              <w:t xml:space="preserve"> l</w:t>
            </w:r>
            <w:r w:rsidRPr="00F07D8D">
              <w:t>ọ</w:t>
            </w:r>
            <w:r w:rsidRPr="00F07D8D">
              <w:t>c đang nh</w:t>
            </w:r>
            <w:r w:rsidRPr="00F07D8D">
              <w:t>ậ</w:t>
            </w:r>
            <w:r w:rsidRPr="00F07D8D">
              <w:t>p có th</w:t>
            </w:r>
            <w:r w:rsidRPr="00F07D8D">
              <w:t>ể</w:t>
            </w:r>
            <w:r w:rsidRPr="00F07D8D">
              <w:t xml:space="preserve"> đư</w:t>
            </w:r>
            <w:r w:rsidRPr="00F07D8D">
              <w:t>ợ</w:t>
            </w:r>
            <w:r w:rsidRPr="00F07D8D">
              <w:t>c gi</w:t>
            </w:r>
            <w:r w:rsidRPr="00F07D8D">
              <w:t>ữ</w:t>
            </w:r>
            <w:r w:rsidRPr="00F07D8D">
              <w:t xml:space="preserve"> nguyên n</w:t>
            </w:r>
            <w:r w:rsidRPr="00F07D8D">
              <w:t>ế</w:t>
            </w:r>
            <w:r w:rsidRPr="00F07D8D">
              <w:t>u cùng trư</w:t>
            </w:r>
            <w:r w:rsidRPr="00F07D8D">
              <w:t>ờ</w:t>
            </w:r>
            <w:r w:rsidRPr="00F07D8D">
              <w:t>ng d</w:t>
            </w:r>
            <w:r w:rsidRPr="00F07D8D">
              <w:t>ữ</w:t>
            </w:r>
            <w:r w:rsidRPr="00F07D8D">
              <w:t xml:space="preserve"> li</w:t>
            </w:r>
            <w:r w:rsidRPr="00F07D8D">
              <w:t>ệ</w:t>
            </w:r>
            <w:r w:rsidRPr="00F07D8D">
              <w:t>u ho</w:t>
            </w:r>
            <w:r w:rsidRPr="00F07D8D">
              <w:t>ặ</w:t>
            </w:r>
            <w:r w:rsidRPr="00F07D8D">
              <w:t>c xóa theo thao tác Xóa b</w:t>
            </w:r>
            <w:r w:rsidRPr="00F07D8D">
              <w:t>ộ</w:t>
            </w:r>
            <w:r w:rsidRPr="00F07D8D">
              <w:t xml:space="preserve"> l</w:t>
            </w:r>
            <w:r w:rsidRPr="00F07D8D">
              <w:t>ọ</w:t>
            </w:r>
            <w:r w:rsidRPr="00F07D8D">
              <w:t>c.</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2</w:t>
            </w:r>
          </w:p>
        </w:tc>
        <w:tc>
          <w:tcPr>
            <w:tcW w:w="2549" w:type="dxa"/>
            <w:shd w:val="clear" w:color="auto" w:fill="auto"/>
          </w:tcPr>
          <w:p w:rsidR="005B3F2C" w:rsidRPr="00F07D8D" w:rsidRDefault="00F07D8D" w:rsidP="00F07D8D">
            <w:pPr>
              <w:spacing w:before="60" w:after="60" w:line="240" w:lineRule="auto"/>
            </w:pPr>
            <w:r w:rsidRPr="00F07D8D">
              <w:t>Tìm ki</w:t>
            </w:r>
            <w:r w:rsidRPr="00F07D8D">
              <w:t>ế</w:t>
            </w:r>
            <w:r w:rsidRPr="00F07D8D">
              <w:t>m</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pPr>
            <w:r w:rsidRPr="00F07D8D">
              <w:t>Khi ngư</w:t>
            </w:r>
            <w:r w:rsidRPr="00F07D8D">
              <w:t>ờ</w:t>
            </w:r>
            <w:r w:rsidRPr="00F07D8D">
              <w:t>i dùng click nút, h</w:t>
            </w:r>
            <w:r w:rsidRPr="00F07D8D">
              <w:t>ệ</w:t>
            </w:r>
            <w:r w:rsidRPr="00F07D8D">
              <w:t xml:space="preserve"> th</w:t>
            </w:r>
            <w:r w:rsidRPr="00F07D8D">
              <w:t>ố</w:t>
            </w:r>
            <w:r w:rsidRPr="00F07D8D">
              <w:t>ng ki</w:t>
            </w:r>
            <w:r w:rsidRPr="00F07D8D">
              <w:t>ể</w:t>
            </w:r>
            <w:r w:rsidRPr="00F07D8D">
              <w:t>m tra đi</w:t>
            </w:r>
            <w:r w:rsidRPr="00F07D8D">
              <w:t>ề</w:t>
            </w:r>
            <w:r w:rsidRPr="00F07D8D">
              <w:t>u ki</w:t>
            </w:r>
            <w:r w:rsidRPr="00F07D8D">
              <w:t>ệ</w:t>
            </w:r>
            <w:r w:rsidRPr="00F07D8D">
              <w:t>n d</w:t>
            </w:r>
            <w:r w:rsidRPr="00F07D8D">
              <w:t>ữ</w:t>
            </w:r>
            <w:r w:rsidRPr="00F07D8D">
              <w:t xml:space="preserve"> li</w:t>
            </w:r>
            <w:r w:rsidRPr="00F07D8D">
              <w:t>ệ</w:t>
            </w:r>
            <w:r w:rsidRPr="00F07D8D">
              <w:t>u và th</w:t>
            </w:r>
            <w:r w:rsidRPr="00F07D8D">
              <w:t>ự</w:t>
            </w:r>
            <w:r w:rsidRPr="00F07D8D">
              <w:t>c hi</w:t>
            </w:r>
            <w:r w:rsidRPr="00F07D8D">
              <w:t>ệ</w:t>
            </w:r>
            <w:r w:rsidRPr="00F07D8D">
              <w:t>n tìm ki</w:t>
            </w:r>
            <w:r w:rsidRPr="00F07D8D">
              <w:t>ế</w:t>
            </w:r>
            <w:r w:rsidRPr="00F07D8D">
              <w:t>m theo các trư</w:t>
            </w:r>
            <w:r w:rsidRPr="00F07D8D">
              <w:t>ờ</w:t>
            </w:r>
            <w:r w:rsidRPr="00F07D8D">
              <w:t>ng h</w:t>
            </w:r>
            <w:r w:rsidRPr="00F07D8D">
              <w:t>ợ</w:t>
            </w:r>
            <w:r w:rsidRPr="00F07D8D">
              <w:t>p bên dư</w:t>
            </w:r>
            <w:r w:rsidRPr="00F07D8D">
              <w:t>ớ</w:t>
            </w:r>
            <w:r w:rsidRPr="00F07D8D">
              <w:t>i:</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TH1 - Kho</w:t>
            </w:r>
            <w:r w:rsidRPr="00F07D8D">
              <w:rPr>
                <w:bCs/>
              </w:rPr>
              <w:t>ả</w:t>
            </w:r>
            <w:r w:rsidRPr="00F07D8D">
              <w:rPr>
                <w:bCs/>
              </w:rPr>
              <w:t>ng ngày không h</w:t>
            </w:r>
            <w:r w:rsidRPr="00F07D8D">
              <w:rPr>
                <w:bCs/>
              </w:rPr>
              <w:t>ợ</w:t>
            </w:r>
            <w:r w:rsidRPr="00F07D8D">
              <w:rPr>
                <w:bCs/>
              </w:rPr>
              <w:t>p l</w:t>
            </w:r>
            <w:r w:rsidRPr="00F07D8D">
              <w:rPr>
                <w:bCs/>
              </w:rPr>
              <w:t>ệ</w:t>
            </w:r>
            <w:r w:rsidRPr="00F07D8D">
              <w:t>: N</w:t>
            </w:r>
            <w:r w:rsidRPr="00F07D8D">
              <w:t>ế</w:t>
            </w:r>
            <w:r w:rsidRPr="00F07D8D">
              <w:t>u T</w:t>
            </w:r>
            <w:r w:rsidRPr="00F07D8D">
              <w:t>ừ</w:t>
            </w:r>
            <w:r w:rsidRPr="00F07D8D">
              <w:t xml:space="preserve"> ngày l</w:t>
            </w:r>
            <w:r w:rsidRPr="00F07D8D">
              <w:t>ớ</w:t>
            </w:r>
            <w:r w:rsidRPr="00F07D8D">
              <w:t>n hơn Đ</w:t>
            </w:r>
            <w:r w:rsidRPr="00F07D8D">
              <w:t>ế</w:t>
            </w:r>
            <w:r w:rsidRPr="00F07D8D">
              <w:t>n ngày, vi ph</w:t>
            </w:r>
            <w:r w:rsidRPr="00F07D8D">
              <w:t>ạ</w:t>
            </w:r>
            <w:r w:rsidRPr="00F07D8D">
              <w:t>m [BR-VAL-007], h</w:t>
            </w:r>
            <w:r w:rsidRPr="00F07D8D">
              <w:t>ệ</w:t>
            </w:r>
            <w:r w:rsidRPr="00F07D8D">
              <w:t xml:space="preserve"> th</w:t>
            </w:r>
            <w:r w:rsidRPr="00F07D8D">
              <w:t>ố</w:t>
            </w:r>
            <w:r w:rsidRPr="00F07D8D">
              <w:t>ng hi</w:t>
            </w:r>
            <w:r w:rsidRPr="00F07D8D">
              <w:t>ể</w:t>
            </w:r>
            <w:r w:rsidRPr="00F07D8D">
              <w:t>n th</w:t>
            </w:r>
            <w:r w:rsidRPr="00F07D8D">
              <w:t>ị</w:t>
            </w:r>
            <w:r w:rsidRPr="00F07D8D">
              <w:t xml:space="preserve"> c</w:t>
            </w:r>
            <w:r w:rsidRPr="00F07D8D">
              <w:t>ả</w:t>
            </w:r>
            <w:r w:rsidRPr="00F07D8D">
              <w:t>nh báo l</w:t>
            </w:r>
            <w:r w:rsidRPr="00F07D8D">
              <w:t>ỗ</w:t>
            </w:r>
            <w:r w:rsidRPr="00F07D8D">
              <w:t>i [MSG-ERR-VAL-007] và kh</w:t>
            </w:r>
            <w:r w:rsidRPr="00F07D8D">
              <w:t>ông th</w:t>
            </w:r>
            <w:r w:rsidRPr="00F07D8D">
              <w:t>ự</w:t>
            </w:r>
            <w:r w:rsidRPr="00F07D8D">
              <w:t>c hi</w:t>
            </w:r>
            <w:r w:rsidRPr="00F07D8D">
              <w:t>ệ</w:t>
            </w:r>
            <w:r w:rsidRPr="00F07D8D">
              <w:t>n tìm ki</w:t>
            </w:r>
            <w:r w:rsidRPr="00F07D8D">
              <w:t>ế</w:t>
            </w:r>
            <w:r w:rsidRPr="00F07D8D">
              <w:t>m.</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 H</w:t>
            </w:r>
            <w:r w:rsidRPr="00F07D8D">
              <w:rPr>
                <w:bCs/>
              </w:rPr>
              <w:t>ợ</w:t>
            </w:r>
            <w:r w:rsidRPr="00F07D8D">
              <w:rPr>
                <w:bCs/>
              </w:rPr>
              <w:t>p l</w:t>
            </w:r>
            <w:r w:rsidRPr="00F07D8D">
              <w:rPr>
                <w:bCs/>
              </w:rPr>
              <w:t>ệ</w:t>
            </w:r>
            <w:r w:rsidRPr="00F07D8D">
              <w:rPr>
                <w:bCs/>
              </w:rPr>
              <w:t xml:space="preserve"> (Có d</w:t>
            </w:r>
            <w:r w:rsidRPr="00F07D8D">
              <w:rPr>
                <w:bCs/>
              </w:rPr>
              <w:t>ữ</w:t>
            </w:r>
            <w:r w:rsidRPr="00F07D8D">
              <w:rPr>
                <w:bCs/>
              </w:rPr>
              <w:t xml:space="preserve"> li</w:t>
            </w:r>
            <w:r w:rsidRPr="00F07D8D">
              <w:rPr>
                <w:bCs/>
              </w:rPr>
              <w:t>ệ</w:t>
            </w:r>
            <w:r w:rsidRPr="00F07D8D">
              <w:rPr>
                <w:bCs/>
              </w:rPr>
              <w:t>u phù h</w:t>
            </w:r>
            <w:r w:rsidRPr="00F07D8D">
              <w:rPr>
                <w:bCs/>
              </w:rPr>
              <w:t>ợ</w:t>
            </w:r>
            <w:r w:rsidRPr="00F07D8D">
              <w:rPr>
                <w:bCs/>
              </w:rPr>
              <w:t>p)</w:t>
            </w:r>
            <w:r w:rsidRPr="00F07D8D">
              <w:t>: H</w:t>
            </w:r>
            <w:r w:rsidRPr="00F07D8D">
              <w:t>ệ</w:t>
            </w:r>
            <w:r w:rsidRPr="00F07D8D">
              <w:t xml:space="preserve"> th</w:t>
            </w:r>
            <w:r w:rsidRPr="00F07D8D">
              <w:t>ố</w:t>
            </w:r>
            <w:r w:rsidRPr="00F07D8D">
              <w:t>ng l</w:t>
            </w:r>
            <w:r w:rsidRPr="00F07D8D">
              <w:t>ọ</w:t>
            </w:r>
            <w:r w:rsidRPr="00F07D8D">
              <w:t>c và hi</w:t>
            </w:r>
            <w:r w:rsidRPr="00F07D8D">
              <w:t>ể</w:t>
            </w:r>
            <w:r w:rsidRPr="00F07D8D">
              <w:t>n th</w:t>
            </w:r>
            <w:r w:rsidRPr="00F07D8D">
              <w:t>ị</w:t>
            </w:r>
            <w:r w:rsidRPr="00F07D8D">
              <w:t xml:space="preserve"> danh sách các b</w:t>
            </w:r>
            <w:r w:rsidRPr="00F07D8D">
              <w:t>ả</w:t>
            </w:r>
            <w:r w:rsidRPr="00F07D8D">
              <w:t>n ghi th</w:t>
            </w:r>
            <w:r w:rsidRPr="00F07D8D">
              <w:t>ỏ</w:t>
            </w:r>
            <w:r w:rsidRPr="00F07D8D">
              <w:t>a mãn đ</w:t>
            </w:r>
            <w:r w:rsidRPr="00F07D8D">
              <w:t>ồ</w:t>
            </w:r>
            <w:r w:rsidRPr="00F07D8D">
              <w:t>ng th</w:t>
            </w:r>
            <w:r w:rsidRPr="00F07D8D">
              <w:t>ờ</w:t>
            </w:r>
            <w:r w:rsidRPr="00F07D8D">
              <w:t>i các tiêu chí tìm ki</w:t>
            </w:r>
            <w:r w:rsidRPr="00F07D8D">
              <w:t>ế</w:t>
            </w:r>
            <w:r w:rsidRPr="00F07D8D">
              <w:t>m/l</w:t>
            </w:r>
            <w:r w:rsidRPr="00F07D8D">
              <w:t>ọ</w:t>
            </w:r>
            <w:r w:rsidRPr="00F07D8D">
              <w:t>c đã nh</w:t>
            </w:r>
            <w:r w:rsidRPr="00F07D8D">
              <w:t>ậ</w:t>
            </w:r>
            <w:r w:rsidRPr="00F07D8D">
              <w:t>p/ch</w:t>
            </w:r>
            <w:r w:rsidRPr="00F07D8D">
              <w:t>ọ</w:t>
            </w:r>
            <w:r w:rsidRPr="00F07D8D">
              <w:t>n, hi</w:t>
            </w:r>
            <w:r w:rsidRPr="00F07D8D">
              <w:t>ể</w:t>
            </w:r>
            <w:r w:rsidRPr="00F07D8D">
              <w:t>n th</w:t>
            </w:r>
            <w:r w:rsidRPr="00F07D8D">
              <w:t>ị</w:t>
            </w:r>
            <w:r w:rsidRPr="00F07D8D">
              <w:t xml:space="preserve"> k</w:t>
            </w:r>
            <w:r w:rsidRPr="00F07D8D">
              <w:t>ế</w:t>
            </w:r>
            <w:r w:rsidRPr="00F07D8D">
              <w:t>t qu</w:t>
            </w:r>
            <w:r w:rsidRPr="00F07D8D">
              <w:t>ả</w:t>
            </w:r>
            <w:r w:rsidRPr="00F07D8D">
              <w:t xml:space="preserve"> lên b</w:t>
            </w:r>
            <w:r w:rsidRPr="00F07D8D">
              <w:t>ả</w:t>
            </w:r>
            <w:r w:rsidRPr="00F07D8D">
              <w:t>ng và đưa v</w:t>
            </w:r>
            <w:r w:rsidRPr="00F07D8D">
              <w:t>ề</w:t>
            </w:r>
            <w:r w:rsidRPr="00F07D8D">
              <w:t xml:space="preserve"> Trang 1.</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 Không có d</w:t>
            </w:r>
            <w:r w:rsidRPr="00F07D8D">
              <w:rPr>
                <w:bCs/>
              </w:rPr>
              <w:t>ữ</w:t>
            </w:r>
            <w:r w:rsidRPr="00F07D8D">
              <w:rPr>
                <w:bCs/>
              </w:rPr>
              <w:t xml:space="preserve"> li</w:t>
            </w:r>
            <w:r w:rsidRPr="00F07D8D">
              <w:rPr>
                <w:bCs/>
              </w:rPr>
              <w:t>ệ</w:t>
            </w:r>
            <w:r w:rsidRPr="00F07D8D">
              <w:rPr>
                <w:bCs/>
              </w:rPr>
              <w:t>u tr</w:t>
            </w:r>
            <w:r w:rsidRPr="00F07D8D">
              <w:rPr>
                <w:bCs/>
              </w:rPr>
              <w:t>ả</w:t>
            </w:r>
            <w:r w:rsidRPr="00F07D8D">
              <w:rPr>
                <w:bCs/>
              </w:rPr>
              <w:t xml:space="preserve"> v</w:t>
            </w:r>
            <w:r w:rsidRPr="00F07D8D">
              <w:rPr>
                <w:bCs/>
              </w:rPr>
              <w:t>ề</w:t>
            </w:r>
            <w:r w:rsidRPr="00F07D8D">
              <w:t>: B</w:t>
            </w:r>
            <w:r w:rsidRPr="00F07D8D">
              <w:t>ả</w:t>
            </w:r>
            <w:r w:rsidRPr="00F07D8D">
              <w:t>ng k</w:t>
            </w:r>
            <w:r w:rsidRPr="00F07D8D">
              <w:t>ế</w:t>
            </w:r>
            <w:r w:rsidRPr="00F07D8D">
              <w:t>t qu</w:t>
            </w:r>
            <w:r w:rsidRPr="00F07D8D">
              <w:t>ả</w:t>
            </w:r>
            <w:r w:rsidRPr="00F07D8D">
              <w:t xml:space="preserve"> </w:t>
            </w:r>
            <w:r w:rsidRPr="00F07D8D">
              <w:t>hi</w:t>
            </w:r>
            <w:r w:rsidRPr="00F07D8D">
              <w:t>ể</w:t>
            </w:r>
            <w:r w:rsidRPr="00F07D8D">
              <w:t>n th</w:t>
            </w:r>
            <w:r w:rsidRPr="00F07D8D">
              <w:t>ị</w:t>
            </w:r>
            <w:r w:rsidRPr="00F07D8D">
              <w:t xml:space="preserve"> duy nh</w:t>
            </w:r>
            <w:r w:rsidRPr="00F07D8D">
              <w:t>ấ</w:t>
            </w:r>
            <w:r w:rsidRPr="00F07D8D">
              <w:t>t 01 dòng căn gi</w:t>
            </w:r>
            <w:r w:rsidRPr="00F07D8D">
              <w:t>ữ</w:t>
            </w:r>
            <w:r w:rsidRPr="00F07D8D">
              <w:t>a trên toàn b</w:t>
            </w:r>
            <w:r w:rsidRPr="00F07D8D">
              <w:t>ộ</w:t>
            </w:r>
            <w:r w:rsidRPr="00F07D8D">
              <w:t xml:space="preserve"> chi</w:t>
            </w:r>
            <w:r w:rsidRPr="00F07D8D">
              <w:t>ề</w:t>
            </w:r>
            <w:r w:rsidRPr="00F07D8D">
              <w:t>u r</w:t>
            </w:r>
            <w:r w:rsidRPr="00F07D8D">
              <w:t>ộ</w:t>
            </w:r>
            <w:r w:rsidRPr="00F07D8D">
              <w:t>ng b</w:t>
            </w:r>
            <w:r w:rsidRPr="00F07D8D">
              <w:t>ả</w:t>
            </w:r>
            <w:r w:rsidRPr="00F07D8D">
              <w:t>ng (colspan), in nghiêng v</w:t>
            </w:r>
            <w:r w:rsidRPr="00F07D8D">
              <w:t>ớ</w:t>
            </w:r>
            <w:r w:rsidRPr="00F07D8D">
              <w:t>i n</w:t>
            </w:r>
            <w:r w:rsidRPr="00F07D8D">
              <w:t>ộ</w:t>
            </w:r>
            <w:r w:rsidRPr="00F07D8D">
              <w:t>i dung theo MessageList dùng chung [MSG-INF-SYS-001]; thanh phân trang hi</w:t>
            </w:r>
            <w:r w:rsidRPr="00F07D8D">
              <w:t>ể</w:t>
            </w:r>
            <w:r w:rsidRPr="00F07D8D">
              <w:t>n th</w:t>
            </w:r>
            <w:r w:rsidRPr="00F07D8D">
              <w:t>ị</w:t>
            </w:r>
            <w:r w:rsidRPr="00F07D8D">
              <w:t xml:space="preserve"> </w:t>
            </w:r>
            <w:r w:rsidRPr="00F07D8D">
              <w:rPr>
                <w:i/>
                <w:iCs/>
              </w:rPr>
              <w:t>“Hi</w:t>
            </w:r>
            <w:r w:rsidRPr="00F07D8D">
              <w:rPr>
                <w:i/>
                <w:iCs/>
              </w:rPr>
              <w:t>ể</w:t>
            </w:r>
            <w:r w:rsidRPr="00F07D8D">
              <w:rPr>
                <w:i/>
                <w:iCs/>
              </w:rPr>
              <w:t>n th</w:t>
            </w:r>
            <w:r w:rsidRPr="00F07D8D">
              <w:rPr>
                <w:i/>
                <w:iCs/>
              </w:rPr>
              <w:t>ị</w:t>
            </w:r>
            <w:r w:rsidRPr="00F07D8D">
              <w:rPr>
                <w:i/>
                <w:iCs/>
              </w:rPr>
              <w:t xml:space="preserve"> 0-0 c</w:t>
            </w:r>
            <w:r w:rsidRPr="00F07D8D">
              <w:rPr>
                <w:i/>
                <w:iCs/>
              </w:rPr>
              <w:t>ủ</w:t>
            </w:r>
            <w:r w:rsidRPr="00F07D8D">
              <w:rPr>
                <w:i/>
                <w:iCs/>
              </w:rPr>
              <w:t>a 0 b</w:t>
            </w:r>
            <w:r w:rsidRPr="00F07D8D">
              <w:rPr>
                <w:i/>
                <w:iCs/>
              </w:rPr>
              <w:t>ả</w:t>
            </w:r>
            <w:r w:rsidRPr="00F07D8D">
              <w:rPr>
                <w:i/>
                <w:iCs/>
              </w:rPr>
              <w:t>n ghi”</w:t>
            </w:r>
            <w:r w:rsidRPr="00F07D8D">
              <w:t>, các nút đi</w:t>
            </w:r>
            <w:r w:rsidRPr="00F07D8D">
              <w:t>ề</w:t>
            </w:r>
            <w:r w:rsidRPr="00F07D8D">
              <w:t>u hư</w:t>
            </w:r>
            <w:r w:rsidRPr="00F07D8D">
              <w:t>ớ</w:t>
            </w:r>
            <w:r w:rsidRPr="00F07D8D">
              <w:t xml:space="preserve">ng trang </w:t>
            </w:r>
            <w:r w:rsidRPr="00F07D8D">
              <w:t>ở</w:t>
            </w:r>
            <w:r w:rsidRPr="00F07D8D">
              <w:t xml:space="preserve"> tr</w:t>
            </w:r>
            <w:r w:rsidRPr="00F07D8D">
              <w:t>ạ</w:t>
            </w:r>
            <w:r w:rsidRPr="00F07D8D">
              <w:t xml:space="preserve">ng thái </w:t>
            </w:r>
            <w:r w:rsidRPr="00F07D8D">
              <w:t>ẩ</w:t>
            </w:r>
            <w:r w:rsidRPr="00F07D8D">
              <w:t>n ho</w:t>
            </w:r>
            <w:r w:rsidRPr="00F07D8D">
              <w:t>ặ</w:t>
            </w:r>
            <w:r w:rsidRPr="00F07D8D">
              <w:t>c khóa m</w:t>
            </w:r>
            <w:r w:rsidRPr="00F07D8D">
              <w:t>ờ</w:t>
            </w:r>
            <w:r w:rsidRPr="00F07D8D">
              <w:t xml:space="preserve"> </w:t>
            </w:r>
            <w:r w:rsidRPr="00F07D8D">
              <w:t>(Disabled); nút “K</w:t>
            </w:r>
            <w:r w:rsidRPr="00F07D8D">
              <w:t>ế</w:t>
            </w:r>
            <w:r w:rsidRPr="00F07D8D">
              <w:t>t xu</w:t>
            </w:r>
            <w:r w:rsidRPr="00F07D8D">
              <w:t>ấ</w:t>
            </w:r>
            <w:r w:rsidRPr="00F07D8D">
              <w:t>t Excel” (n</w:t>
            </w:r>
            <w:r w:rsidRPr="00F07D8D">
              <w:t>ế</w:t>
            </w:r>
            <w:r w:rsidRPr="00F07D8D">
              <w:t xml:space="preserve">u có) </w:t>
            </w:r>
            <w:r w:rsidRPr="00F07D8D">
              <w:t>ở</w:t>
            </w:r>
            <w:r w:rsidRPr="00F07D8D">
              <w:t xml:space="preserve"> tr</w:t>
            </w:r>
            <w:r w:rsidRPr="00F07D8D">
              <w:t>ạ</w:t>
            </w:r>
            <w:r w:rsidRPr="00F07D8D">
              <w:t>ng thái khóa m</w:t>
            </w:r>
            <w:r w:rsidRPr="00F07D8D">
              <w:t>ờ</w:t>
            </w:r>
            <w:r w:rsidRPr="00F07D8D">
              <w:t xml:space="preserve"> kèm tooltip </w:t>
            </w:r>
            <w:r w:rsidRPr="00F07D8D">
              <w:rPr>
                <w:i/>
                <w:iCs/>
              </w:rPr>
              <w:t>“Không có d</w:t>
            </w:r>
            <w:r w:rsidRPr="00F07D8D">
              <w:rPr>
                <w:i/>
                <w:iCs/>
              </w:rPr>
              <w:t>ữ</w:t>
            </w:r>
            <w:r w:rsidRPr="00F07D8D">
              <w:rPr>
                <w:i/>
                <w:iCs/>
              </w:rPr>
              <w:t xml:space="preserve"> li</w:t>
            </w:r>
            <w:r w:rsidRPr="00F07D8D">
              <w:rPr>
                <w:i/>
                <w:iCs/>
              </w:rPr>
              <w:t>ệ</w:t>
            </w:r>
            <w:r w:rsidRPr="00F07D8D">
              <w:rPr>
                <w:i/>
                <w:iCs/>
              </w:rPr>
              <w:t>u đ</w:t>
            </w:r>
            <w:r w:rsidRPr="00F07D8D">
              <w:rPr>
                <w:i/>
                <w:iCs/>
              </w:rPr>
              <w:t>ể</w:t>
            </w:r>
            <w:r w:rsidRPr="00F07D8D">
              <w:rPr>
                <w:i/>
                <w:iCs/>
              </w:rPr>
              <w:t xml:space="preserve"> k</w:t>
            </w:r>
            <w:r w:rsidRPr="00F07D8D">
              <w:rPr>
                <w:i/>
                <w:iCs/>
              </w:rPr>
              <w:t>ế</w:t>
            </w:r>
            <w:r w:rsidRPr="00F07D8D">
              <w:rPr>
                <w:i/>
                <w:iCs/>
              </w:rPr>
              <w:t>t xu</w:t>
            </w:r>
            <w:r w:rsidRPr="00F07D8D">
              <w:rPr>
                <w:i/>
                <w:iCs/>
              </w:rPr>
              <w:t>ấ</w:t>
            </w:r>
            <w:r w:rsidRPr="00F07D8D">
              <w:rPr>
                <w:i/>
                <w:iCs/>
              </w:rPr>
              <w:t>t Excel”</w:t>
            </w:r>
            <w:r w:rsidRPr="00F07D8D">
              <w:t>.</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3</w:t>
            </w:r>
          </w:p>
        </w:tc>
        <w:tc>
          <w:tcPr>
            <w:tcW w:w="2549" w:type="dxa"/>
            <w:shd w:val="clear" w:color="auto" w:fill="auto"/>
          </w:tcPr>
          <w:p w:rsidR="005B3F2C" w:rsidRPr="00F07D8D" w:rsidRDefault="00F07D8D" w:rsidP="00F07D8D">
            <w:pPr>
              <w:spacing w:before="60" w:after="60" w:line="240" w:lineRule="auto"/>
            </w:pPr>
            <w:r w:rsidRPr="00F07D8D">
              <w:t>Xóa b</w:t>
            </w:r>
            <w:r w:rsidRPr="00F07D8D">
              <w:t>ộ</w:t>
            </w:r>
            <w:r w:rsidRPr="00F07D8D">
              <w:t xml:space="preserve"> l</w:t>
            </w:r>
            <w:r w:rsidRPr="00F07D8D">
              <w:t>ọ</w:t>
            </w:r>
            <w:r w:rsidRPr="00F07D8D">
              <w:t>c</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pPr>
            <w:r w:rsidRPr="00F07D8D">
              <w:t>H</w:t>
            </w:r>
            <w:r w:rsidRPr="00F07D8D">
              <w:t>ệ</w:t>
            </w:r>
            <w:r w:rsidRPr="00F07D8D">
              <w:t xml:space="preserve"> th</w:t>
            </w:r>
            <w:r w:rsidRPr="00F07D8D">
              <w:t>ố</w:t>
            </w:r>
            <w:r w:rsidRPr="00F07D8D">
              <w:t>ng xóa các tiêu chí l</w:t>
            </w:r>
            <w:r w:rsidRPr="00F07D8D">
              <w:t>ọ</w:t>
            </w:r>
            <w:r w:rsidRPr="00F07D8D">
              <w:t>c, đ</w:t>
            </w:r>
            <w:r w:rsidRPr="00F07D8D">
              <w:t>ặ</w:t>
            </w:r>
            <w:r w:rsidRPr="00F07D8D">
              <w:t>t l</w:t>
            </w:r>
            <w:r w:rsidRPr="00F07D8D">
              <w:t>ạ</w:t>
            </w:r>
            <w:r w:rsidRPr="00F07D8D">
              <w:t>i danh sách theo d</w:t>
            </w:r>
            <w:r w:rsidRPr="00F07D8D">
              <w:t>ữ</w:t>
            </w:r>
            <w:r w:rsidRPr="00F07D8D">
              <w:t xml:space="preserve"> li</w:t>
            </w:r>
            <w:r w:rsidRPr="00F07D8D">
              <w:t>ệ</w:t>
            </w:r>
            <w:r w:rsidRPr="00F07D8D">
              <w:t>u m</w:t>
            </w:r>
            <w:r w:rsidRPr="00F07D8D">
              <w:t>ặ</w:t>
            </w:r>
            <w:r w:rsidRPr="00F07D8D">
              <w:t>c đ</w:t>
            </w:r>
            <w:r w:rsidRPr="00F07D8D">
              <w:t>ị</w:t>
            </w:r>
            <w:r w:rsidRPr="00F07D8D">
              <w:t>nh c</w:t>
            </w:r>
            <w:r w:rsidRPr="00F07D8D">
              <w:t>ủ</w:t>
            </w:r>
            <w:r w:rsidRPr="00F07D8D">
              <w:t>a tab hi</w:t>
            </w:r>
            <w:r w:rsidRPr="00F07D8D">
              <w:t>ệ</w:t>
            </w:r>
            <w:r w:rsidRPr="00F07D8D">
              <w:t>n hành và đưa v</w:t>
            </w:r>
            <w:r w:rsidRPr="00F07D8D">
              <w:t>ề</w:t>
            </w:r>
            <w:r w:rsidRPr="00F07D8D">
              <w:t xml:space="preserve"> trang 1.</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4</w:t>
            </w:r>
          </w:p>
        </w:tc>
        <w:tc>
          <w:tcPr>
            <w:tcW w:w="2549" w:type="dxa"/>
            <w:shd w:val="clear" w:color="auto" w:fill="auto"/>
          </w:tcPr>
          <w:p w:rsidR="005B3F2C" w:rsidRPr="00F07D8D" w:rsidRDefault="00F07D8D" w:rsidP="00F07D8D">
            <w:pPr>
              <w:spacing w:before="60" w:after="60" w:line="240" w:lineRule="auto"/>
            </w:pPr>
            <w:r w:rsidRPr="00F07D8D">
              <w:t>K</w:t>
            </w:r>
            <w:r w:rsidRPr="00F07D8D">
              <w:t>ế</w:t>
            </w:r>
            <w:r w:rsidRPr="00F07D8D">
              <w:t>t xu</w:t>
            </w:r>
            <w:r w:rsidRPr="00F07D8D">
              <w:t>ấ</w:t>
            </w:r>
            <w:r w:rsidRPr="00F07D8D">
              <w:t>t Ex</w:t>
            </w:r>
            <w:r w:rsidRPr="00F07D8D">
              <w:t>cel</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pPr>
            <w:r w:rsidRPr="00F07D8D">
              <w:t>H</w:t>
            </w:r>
            <w:r w:rsidRPr="00F07D8D">
              <w:t>ệ</w:t>
            </w:r>
            <w:r w:rsidRPr="00F07D8D">
              <w:t xml:space="preserve"> th</w:t>
            </w:r>
            <w:r w:rsidRPr="00F07D8D">
              <w:t>ố</w:t>
            </w:r>
            <w:r w:rsidRPr="00F07D8D">
              <w:t>ng k</w:t>
            </w:r>
            <w:r w:rsidRPr="00F07D8D">
              <w:t>ế</w:t>
            </w:r>
            <w:r w:rsidRPr="00F07D8D">
              <w:t>t xu</w:t>
            </w:r>
            <w:r w:rsidRPr="00F07D8D">
              <w:t>ấ</w:t>
            </w:r>
            <w:r w:rsidRPr="00F07D8D">
              <w:t>t d</w:t>
            </w:r>
            <w:r w:rsidRPr="00F07D8D">
              <w:t>ữ</w:t>
            </w:r>
            <w:r w:rsidRPr="00F07D8D">
              <w:t xml:space="preserve"> li</w:t>
            </w:r>
            <w:r w:rsidRPr="00F07D8D">
              <w:t>ệ</w:t>
            </w:r>
            <w:r w:rsidRPr="00F07D8D">
              <w:t>u th</w:t>
            </w:r>
            <w:r w:rsidRPr="00F07D8D">
              <w:t>ố</w:t>
            </w:r>
            <w:r w:rsidRPr="00F07D8D">
              <w:t>ng kê theo danh sách đang hi</w:t>
            </w:r>
            <w:r w:rsidRPr="00F07D8D">
              <w:t>ể</w:t>
            </w:r>
            <w:r w:rsidRPr="00F07D8D">
              <w:t>n th</w:t>
            </w:r>
            <w:r w:rsidRPr="00F07D8D">
              <w:t>ị</w:t>
            </w:r>
            <w:r w:rsidRPr="00F07D8D">
              <w:t xml:space="preserve"> trong tab hi</w:t>
            </w:r>
            <w:r w:rsidRPr="00F07D8D">
              <w:t>ệ</w:t>
            </w:r>
            <w:r w:rsidRPr="00F07D8D">
              <w:t>n hành.</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5</w:t>
            </w:r>
          </w:p>
        </w:tc>
        <w:tc>
          <w:tcPr>
            <w:tcW w:w="2549" w:type="dxa"/>
            <w:shd w:val="clear" w:color="auto" w:fill="auto"/>
          </w:tcPr>
          <w:p w:rsidR="005B3F2C" w:rsidRPr="00F07D8D" w:rsidRDefault="00F07D8D" w:rsidP="00F07D8D">
            <w:pPr>
              <w:spacing w:before="60" w:after="60" w:line="240" w:lineRule="auto"/>
            </w:pPr>
            <w:r w:rsidRPr="00F07D8D">
              <w:t>Click dòng d</w:t>
            </w:r>
            <w:r w:rsidRPr="00F07D8D">
              <w:t>ữ</w:t>
            </w:r>
            <w:r w:rsidRPr="00F07D8D">
              <w:t xml:space="preserve"> li</w:t>
            </w:r>
            <w:r w:rsidRPr="00F07D8D">
              <w:t>ệ</w:t>
            </w:r>
            <w:r w:rsidRPr="00F07D8D">
              <w:t>u</w:t>
            </w:r>
          </w:p>
        </w:tc>
        <w:tc>
          <w:tcPr>
            <w:tcW w:w="1411" w:type="dxa"/>
            <w:shd w:val="clear" w:color="auto" w:fill="auto"/>
          </w:tcPr>
          <w:p w:rsidR="005B3F2C" w:rsidRPr="00F07D8D" w:rsidRDefault="00F07D8D" w:rsidP="00F07D8D">
            <w:pPr>
              <w:spacing w:before="60" w:after="60" w:line="240" w:lineRule="auto"/>
            </w:pPr>
            <w:r w:rsidRPr="00F07D8D">
              <w:t>Row click</w:t>
            </w:r>
          </w:p>
        </w:tc>
        <w:tc>
          <w:tcPr>
            <w:tcW w:w="4838" w:type="dxa"/>
            <w:shd w:val="clear" w:color="auto" w:fill="auto"/>
          </w:tcPr>
          <w:p w:rsidR="005B3F2C" w:rsidRPr="00F07D8D" w:rsidRDefault="00F07D8D" w:rsidP="00F07D8D">
            <w:pPr>
              <w:spacing w:before="60" w:after="60" w:line="240" w:lineRule="auto"/>
            </w:pPr>
            <w:r w:rsidRPr="00F07D8D">
              <w:t>H</w:t>
            </w:r>
            <w:r w:rsidRPr="00F07D8D">
              <w:t>ệ</w:t>
            </w:r>
            <w:r w:rsidRPr="00F07D8D">
              <w:t xml:space="preserve"> th</w:t>
            </w:r>
            <w:r w:rsidRPr="00F07D8D">
              <w:t>ố</w:t>
            </w:r>
            <w:r w:rsidRPr="00F07D8D">
              <w:t>ng m</w:t>
            </w:r>
            <w:r w:rsidRPr="00F07D8D">
              <w:t>ở</w:t>
            </w:r>
            <w:r w:rsidRPr="00F07D8D">
              <w:t xml:space="preserve"> </w:t>
            </w:r>
            <w:hyperlink w:anchor="X301e8512c48e9fc73adbd63d511420982c23c32">
              <w:r w:rsidRPr="00F07D8D">
                <w:rPr>
                  <w:rStyle w:val="Hyperlink"/>
                </w:rPr>
                <w:t>MH04 - Màn hình Xem chi ti</w:t>
              </w:r>
              <w:r w:rsidRPr="00F07D8D">
                <w:rPr>
                  <w:rStyle w:val="Hyperlink"/>
                </w:rPr>
                <w:t>ế</w:t>
              </w:r>
              <w:r w:rsidRPr="00F07D8D">
                <w:rPr>
                  <w:rStyle w:val="Hyperlink"/>
                </w:rPr>
                <w:t>t h</w:t>
              </w:r>
              <w:r w:rsidRPr="00F07D8D">
                <w:rPr>
                  <w:rStyle w:val="Hyperlink"/>
                </w:rPr>
                <w:t>ồ</w:t>
              </w:r>
              <w:r w:rsidRPr="00F07D8D">
                <w:rPr>
                  <w:rStyle w:val="Hyperlink"/>
                </w:rPr>
                <w:t xml:space="preserve"> sơ yêu c</w:t>
              </w:r>
              <w:r w:rsidRPr="00F07D8D">
                <w:rPr>
                  <w:rStyle w:val="Hyperlink"/>
                </w:rPr>
                <w:t>ầ</w:t>
              </w:r>
              <w:r w:rsidRPr="00F07D8D">
                <w:rPr>
                  <w:rStyle w:val="Hyperlink"/>
                </w:rPr>
                <w:t>u b</w:t>
              </w:r>
              <w:r w:rsidRPr="00F07D8D">
                <w:rPr>
                  <w:rStyle w:val="Hyperlink"/>
                </w:rPr>
                <w:t>ồ</w:t>
              </w:r>
              <w:r w:rsidRPr="00F07D8D">
                <w:rPr>
                  <w:rStyle w:val="Hyperlink"/>
                </w:rPr>
                <w:t>i thư</w:t>
              </w:r>
              <w:r w:rsidRPr="00F07D8D">
                <w:rPr>
                  <w:rStyle w:val="Hyperlink"/>
                </w:rPr>
                <w:t>ờ</w:t>
              </w:r>
              <w:r w:rsidRPr="00F07D8D">
                <w:rPr>
                  <w:rStyle w:val="Hyperlink"/>
                </w:rPr>
                <w:t>ng</w:t>
              </w:r>
            </w:hyperlink>
            <w:r w:rsidRPr="00F07D8D">
              <w:t xml:space="preserve"> tương </w:t>
            </w:r>
            <w:r w:rsidRPr="00F07D8D">
              <w:t>ứ</w:t>
            </w:r>
            <w:r w:rsidRPr="00F07D8D">
              <w:t>ng v</w:t>
            </w:r>
            <w:r w:rsidRPr="00F07D8D">
              <w:t>ớ</w:t>
            </w:r>
            <w:r w:rsidRPr="00F07D8D">
              <w:t>i v</w:t>
            </w:r>
            <w:r w:rsidRPr="00F07D8D">
              <w:t>ụ</w:t>
            </w:r>
            <w:r w:rsidRPr="00F07D8D">
              <w:t xml:space="preserve"> vi</w:t>
            </w:r>
            <w:r w:rsidRPr="00F07D8D">
              <w:t>ệ</w:t>
            </w:r>
            <w:r w:rsidRPr="00F07D8D">
              <w:t>c đư</w:t>
            </w:r>
            <w:r w:rsidRPr="00F07D8D">
              <w:t>ợ</w:t>
            </w:r>
            <w:r w:rsidRPr="00F07D8D">
              <w:t>c ch</w:t>
            </w:r>
            <w:r w:rsidRPr="00F07D8D">
              <w:t>ọ</w:t>
            </w:r>
            <w:r w:rsidRPr="00F07D8D">
              <w:t>n. N</w:t>
            </w:r>
            <w:r w:rsidRPr="00F07D8D">
              <w:t>ế</w:t>
            </w:r>
            <w:r w:rsidRPr="00F07D8D">
              <w:t>u click vào icon thao tác, h</w:t>
            </w:r>
            <w:r w:rsidRPr="00F07D8D">
              <w:t>ệ</w:t>
            </w:r>
            <w:r w:rsidRPr="00F07D8D">
              <w:t xml:space="preserve"> th</w:t>
            </w:r>
            <w:r w:rsidRPr="00F07D8D">
              <w:t>ố</w:t>
            </w:r>
            <w:r w:rsidRPr="00F07D8D">
              <w:t>ng th</w:t>
            </w:r>
            <w:r w:rsidRPr="00F07D8D">
              <w:t>ự</w:t>
            </w:r>
            <w:r w:rsidRPr="00F07D8D">
              <w:t>c hi</w:t>
            </w:r>
            <w:r w:rsidRPr="00F07D8D">
              <w:t>ệ</w:t>
            </w:r>
            <w:r w:rsidRPr="00F07D8D">
              <w:t>n ch</w:t>
            </w:r>
            <w:r w:rsidRPr="00F07D8D">
              <w:t>ứ</w:t>
            </w:r>
            <w:r w:rsidRPr="00F07D8D">
              <w:t>c năng c</w:t>
            </w:r>
            <w:r w:rsidRPr="00F07D8D">
              <w:t>ủ</w:t>
            </w:r>
            <w:r w:rsidRPr="00F07D8D">
              <w:t>a icon và không kích ho</w:t>
            </w:r>
            <w:r w:rsidRPr="00F07D8D">
              <w:t>ạ</w:t>
            </w:r>
            <w:r w:rsidRPr="00F07D8D">
              <w:t>t row click.</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6</w:t>
            </w:r>
          </w:p>
        </w:tc>
        <w:tc>
          <w:tcPr>
            <w:tcW w:w="2549" w:type="dxa"/>
            <w:shd w:val="clear" w:color="auto" w:fill="auto"/>
          </w:tcPr>
          <w:p w:rsidR="005B3F2C" w:rsidRPr="00F07D8D" w:rsidRDefault="00F07D8D" w:rsidP="00F07D8D">
            <w:pPr>
              <w:spacing w:before="60" w:after="60" w:line="240" w:lineRule="auto"/>
            </w:pPr>
            <w:r w:rsidRPr="00F07D8D">
              <w:t>Ti</w:t>
            </w:r>
            <w:r w:rsidRPr="00F07D8D">
              <w:t>ế</w:t>
            </w:r>
            <w:r w:rsidRPr="00F07D8D">
              <w:t>p nh</w:t>
            </w:r>
            <w:r w:rsidRPr="00F07D8D">
              <w:t>ậ</w:t>
            </w:r>
            <w:r w:rsidRPr="00F07D8D">
              <w:t>n</w:t>
            </w:r>
          </w:p>
        </w:tc>
        <w:tc>
          <w:tcPr>
            <w:tcW w:w="1411" w:type="dxa"/>
            <w:shd w:val="clear" w:color="auto" w:fill="auto"/>
          </w:tcPr>
          <w:p w:rsidR="005B3F2C" w:rsidRPr="00F07D8D" w:rsidRDefault="00F07D8D" w:rsidP="00F07D8D">
            <w:pPr>
              <w:spacing w:before="60" w:after="60" w:line="240" w:lineRule="auto"/>
            </w:pPr>
            <w:r w:rsidRPr="00F07D8D">
              <w:t>Icon button/Button</w:t>
            </w:r>
          </w:p>
        </w:tc>
        <w:tc>
          <w:tcPr>
            <w:tcW w:w="4838" w:type="dxa"/>
            <w:shd w:val="clear" w:color="auto" w:fill="auto"/>
          </w:tcPr>
          <w:p w:rsidR="005B3F2C" w:rsidRPr="00F07D8D" w:rsidRDefault="00F07D8D" w:rsidP="00F07D8D">
            <w:pPr>
              <w:spacing w:before="60" w:after="60" w:line="240" w:lineRule="auto"/>
            </w:pPr>
            <w:r w:rsidRPr="00F07D8D">
              <w:t>Khi ngư</w:t>
            </w:r>
            <w:r w:rsidRPr="00F07D8D">
              <w:t>ờ</w:t>
            </w:r>
            <w:r w:rsidRPr="00F07D8D">
              <w:t>i dùng click nút, h</w:t>
            </w:r>
            <w:r w:rsidRPr="00F07D8D">
              <w:t>ệ</w:t>
            </w:r>
            <w:r w:rsidRPr="00F07D8D">
              <w:t xml:space="preserve"> th</w:t>
            </w:r>
            <w:r w:rsidRPr="00F07D8D">
              <w:t>ố</w:t>
            </w:r>
            <w:r w:rsidRPr="00F07D8D">
              <w:t>ng m</w:t>
            </w:r>
            <w:r w:rsidRPr="00F07D8D">
              <w:t>ở</w:t>
            </w:r>
            <w:r w:rsidRPr="00F07D8D">
              <w:t xml:space="preserve"> </w:t>
            </w:r>
            <w:r w:rsidRPr="00F07D8D">
              <w:rPr>
                <w:bCs/>
              </w:rPr>
              <w:t>MH02 - Nh</w:t>
            </w:r>
            <w:r w:rsidRPr="00F07D8D">
              <w:rPr>
                <w:bCs/>
              </w:rPr>
              <w:t>ậ</w:t>
            </w:r>
            <w:r w:rsidRPr="00F07D8D">
              <w:rPr>
                <w:bCs/>
              </w:rPr>
              <w:t>p li</w:t>
            </w:r>
            <w:r w:rsidRPr="00F07D8D">
              <w:rPr>
                <w:bCs/>
              </w:rPr>
              <w:t>ệ</w:t>
            </w:r>
            <w:r w:rsidRPr="00F07D8D">
              <w:rPr>
                <w:bCs/>
              </w:rPr>
              <w:t>u h</w:t>
            </w:r>
            <w:r w:rsidRPr="00F07D8D">
              <w:rPr>
                <w:bCs/>
              </w:rPr>
              <w:t>ồ</w:t>
            </w:r>
            <w:r w:rsidRPr="00F07D8D">
              <w:rPr>
                <w:bCs/>
              </w:rPr>
              <w:t xml:space="preserve"> sơ v</w:t>
            </w:r>
            <w:r w:rsidRPr="00F07D8D">
              <w:rPr>
                <w:bCs/>
              </w:rPr>
              <w:t>ụ</w:t>
            </w:r>
            <w:r w:rsidRPr="00F07D8D">
              <w:rPr>
                <w:bCs/>
              </w:rPr>
              <w:t xml:space="preserve"> vi</w:t>
            </w:r>
            <w:r w:rsidRPr="00F07D8D">
              <w:rPr>
                <w:bCs/>
              </w:rPr>
              <w:t>ệ</w:t>
            </w:r>
            <w:r w:rsidRPr="00F07D8D">
              <w:rPr>
                <w:bCs/>
              </w:rPr>
              <w:t>c</w:t>
            </w:r>
            <w:r w:rsidRPr="00F07D8D">
              <w:t xml:space="preserve"> đ</w:t>
            </w:r>
            <w:r w:rsidRPr="00F07D8D">
              <w:t>ể</w:t>
            </w:r>
            <w:r w:rsidRPr="00F07D8D">
              <w:t xml:space="preserve"> cán b</w:t>
            </w:r>
            <w:r w:rsidRPr="00F07D8D">
              <w:t>ộ</w:t>
            </w:r>
            <w:r w:rsidRPr="00F07D8D">
              <w:t xml:space="preserve"> nh</w:t>
            </w:r>
            <w:r w:rsidRPr="00F07D8D">
              <w:t>ậ</w:t>
            </w:r>
            <w:r w:rsidRPr="00F07D8D">
              <w:t>p đ</w:t>
            </w:r>
            <w:r w:rsidRPr="00F07D8D">
              <w:t>ầ</w:t>
            </w:r>
            <w:r w:rsidRPr="00F07D8D">
              <w:t>y đ</w:t>
            </w:r>
            <w:r w:rsidRPr="00F07D8D">
              <w:t>ủ</w:t>
            </w:r>
            <w:r w:rsidRPr="00F07D8D">
              <w:t xml:space="preserve"> th</w:t>
            </w:r>
            <w:r w:rsidRPr="00F07D8D">
              <w:t>ông tin chi ti</w:t>
            </w:r>
            <w:r w:rsidRPr="00F07D8D">
              <w:t>ế</w:t>
            </w:r>
            <w:r w:rsidRPr="00F07D8D">
              <w:t xml:space="preserve">t. </w:t>
            </w:r>
            <w:r w:rsidRPr="00F07D8D">
              <w:br/>
              <w:t xml:space="preserve"> H</w:t>
            </w:r>
            <w:r w:rsidRPr="00F07D8D">
              <w:t>ệ</w:t>
            </w:r>
            <w:r w:rsidRPr="00F07D8D">
              <w:t xml:space="preserve"> th</w:t>
            </w:r>
            <w:r w:rsidRPr="00F07D8D">
              <w:t>ố</w:t>
            </w:r>
            <w:r w:rsidRPr="00F07D8D">
              <w:t>ng t</w:t>
            </w:r>
            <w:r w:rsidRPr="00F07D8D">
              <w:t>ự</w:t>
            </w:r>
            <w:r w:rsidRPr="00F07D8D">
              <w:t xml:space="preserve"> đ</w:t>
            </w:r>
            <w:r w:rsidRPr="00F07D8D">
              <w:t>ộ</w:t>
            </w:r>
            <w:r w:rsidRPr="00F07D8D">
              <w:t>ng k</w:t>
            </w:r>
            <w:r w:rsidRPr="00F07D8D">
              <w:t>ế</w:t>
            </w:r>
            <w:r w:rsidRPr="00F07D8D">
              <w:t xml:space="preserve"> th</w:t>
            </w:r>
            <w:r w:rsidRPr="00F07D8D">
              <w:t>ừ</w:t>
            </w:r>
            <w:r w:rsidRPr="00F07D8D">
              <w:t>a toàn b</w:t>
            </w:r>
            <w:r w:rsidRPr="00F07D8D">
              <w:t>ộ</w:t>
            </w:r>
            <w:r w:rsidRPr="00F07D8D">
              <w:t xml:space="preserve"> thông tin đã nh</w:t>
            </w:r>
            <w:r w:rsidRPr="00F07D8D">
              <w:t>ậ</w:t>
            </w:r>
            <w:r w:rsidRPr="00F07D8D">
              <w:t xml:space="preserve">p </w:t>
            </w:r>
            <w:r w:rsidRPr="00F07D8D">
              <w:t>ở</w:t>
            </w:r>
            <w:r w:rsidRPr="00F07D8D">
              <w:t xml:space="preserve"> bư</w:t>
            </w:r>
            <w:r w:rsidRPr="00F07D8D">
              <w:t>ớ</w:t>
            </w:r>
            <w:r w:rsidRPr="00F07D8D">
              <w:t xml:space="preserve">c </w:t>
            </w:r>
            <w:r w:rsidRPr="00F07D8D">
              <w:rPr>
                <w:bCs/>
              </w:rPr>
              <w:t>Ti</w:t>
            </w:r>
            <w:r w:rsidRPr="00F07D8D">
              <w:rPr>
                <w:bCs/>
              </w:rPr>
              <w:t>ế</w:t>
            </w:r>
            <w:r w:rsidRPr="00F07D8D">
              <w:rPr>
                <w:bCs/>
              </w:rPr>
              <w:t>p nh</w:t>
            </w:r>
            <w:r w:rsidRPr="00F07D8D">
              <w:rPr>
                <w:bCs/>
              </w:rPr>
              <w:t>ậ</w:t>
            </w:r>
            <w:r w:rsidRPr="00F07D8D">
              <w:rPr>
                <w:bCs/>
              </w:rPr>
              <w:t>n yêu c</w:t>
            </w:r>
            <w:r w:rsidRPr="00F07D8D">
              <w:rPr>
                <w:bCs/>
              </w:rPr>
              <w:t>ầ</w:t>
            </w:r>
            <w:r w:rsidRPr="00F07D8D">
              <w:rPr>
                <w:bCs/>
              </w:rPr>
              <w:t>u</w:t>
            </w:r>
            <w:r w:rsidRPr="00F07D8D">
              <w:t>, cán b</w:t>
            </w:r>
            <w:r w:rsidRPr="00F07D8D">
              <w:t>ộ</w:t>
            </w:r>
            <w:r w:rsidRPr="00F07D8D">
              <w:t xml:space="preserve"> có th</w:t>
            </w:r>
            <w:r w:rsidRPr="00F07D8D">
              <w:t>ể</w:t>
            </w:r>
            <w:r w:rsidRPr="00F07D8D">
              <w:t xml:space="preserve"> ch</w:t>
            </w:r>
            <w:r w:rsidRPr="00F07D8D">
              <w:t>ỉ</w:t>
            </w:r>
            <w:r w:rsidRPr="00F07D8D">
              <w:t>nh s</w:t>
            </w:r>
            <w:r w:rsidRPr="00F07D8D">
              <w:t>ử</w:t>
            </w:r>
            <w:r w:rsidRPr="00F07D8D">
              <w:t>a và b</w:t>
            </w:r>
            <w:r w:rsidRPr="00F07D8D">
              <w:t>ổ</w:t>
            </w:r>
            <w:r w:rsidRPr="00F07D8D">
              <w:t xml:space="preserve"> sung thêm các thông tin khác</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7</w:t>
            </w:r>
          </w:p>
        </w:tc>
        <w:tc>
          <w:tcPr>
            <w:tcW w:w="2549" w:type="dxa"/>
            <w:shd w:val="clear" w:color="auto" w:fill="auto"/>
          </w:tcPr>
          <w:p w:rsidR="005B3F2C" w:rsidRPr="00F07D8D" w:rsidRDefault="00F07D8D" w:rsidP="00F07D8D">
            <w:pPr>
              <w:spacing w:before="60" w:after="60" w:line="240" w:lineRule="auto"/>
            </w:pPr>
            <w:r w:rsidRPr="00F07D8D">
              <w:t>Yêu c</w:t>
            </w:r>
            <w:r w:rsidRPr="00F07D8D">
              <w:t>ầ</w:t>
            </w:r>
            <w:r w:rsidRPr="00F07D8D">
              <w:t>u b</w:t>
            </w:r>
            <w:r w:rsidRPr="00F07D8D">
              <w:t>ổ</w:t>
            </w:r>
            <w:r w:rsidRPr="00F07D8D">
              <w:t xml:space="preserve"> sung</w:t>
            </w:r>
          </w:p>
        </w:tc>
        <w:tc>
          <w:tcPr>
            <w:tcW w:w="1411" w:type="dxa"/>
            <w:shd w:val="clear" w:color="auto" w:fill="auto"/>
          </w:tcPr>
          <w:p w:rsidR="005B3F2C" w:rsidRPr="00F07D8D" w:rsidRDefault="00F07D8D" w:rsidP="00F07D8D">
            <w:pPr>
              <w:spacing w:before="60" w:after="60" w:line="240" w:lineRule="auto"/>
            </w:pPr>
            <w:r w:rsidRPr="00F07D8D">
              <w:t>Icon button/Button</w:t>
            </w:r>
          </w:p>
        </w:tc>
        <w:tc>
          <w:tcPr>
            <w:tcW w:w="4838" w:type="dxa"/>
            <w:shd w:val="clear" w:color="auto" w:fill="auto"/>
          </w:tcPr>
          <w:p w:rsidR="005B3F2C" w:rsidRPr="00F07D8D" w:rsidRDefault="00F07D8D" w:rsidP="00F07D8D">
            <w:pPr>
              <w:spacing w:before="60" w:after="60" w:line="240" w:lineRule="auto"/>
            </w:pPr>
            <w:r w:rsidRPr="00F07D8D">
              <w:t>Khi ngư</w:t>
            </w:r>
            <w:r w:rsidRPr="00F07D8D">
              <w:t>ờ</w:t>
            </w:r>
            <w:r w:rsidRPr="00F07D8D">
              <w:t>i dùng click nút, h</w:t>
            </w:r>
            <w:r w:rsidRPr="00F07D8D">
              <w:t>ệ</w:t>
            </w:r>
            <w:r w:rsidRPr="00F07D8D">
              <w:t xml:space="preserve"> th</w:t>
            </w:r>
            <w:r w:rsidRPr="00F07D8D">
              <w:t>ố</w:t>
            </w:r>
            <w:r w:rsidRPr="00F07D8D">
              <w:t>ng m</w:t>
            </w:r>
            <w:r w:rsidRPr="00F07D8D">
              <w:t>ở</w:t>
            </w:r>
            <w:r w:rsidRPr="00F07D8D">
              <w:t xml:space="preserve"> </w:t>
            </w:r>
            <w:r w:rsidRPr="00F07D8D">
              <w:rPr>
                <w:bCs/>
              </w:rPr>
              <w:t>Popup Yêu c</w:t>
            </w:r>
            <w:r w:rsidRPr="00F07D8D">
              <w:rPr>
                <w:bCs/>
              </w:rPr>
              <w:t>ầ</w:t>
            </w:r>
            <w:r w:rsidRPr="00F07D8D">
              <w:rPr>
                <w:bCs/>
              </w:rPr>
              <w:t>u b</w:t>
            </w:r>
            <w:r w:rsidRPr="00F07D8D">
              <w:rPr>
                <w:bCs/>
              </w:rPr>
              <w:t>ổ</w:t>
            </w:r>
            <w:r w:rsidRPr="00F07D8D">
              <w:rPr>
                <w:bCs/>
              </w:rPr>
              <w:t xml:space="preserve"> sung / </w:t>
            </w:r>
            <w:r w:rsidRPr="00F07D8D">
              <w:rPr>
                <w:bCs/>
              </w:rPr>
              <w:t>T</w:t>
            </w:r>
            <w:r w:rsidRPr="00F07D8D">
              <w:rPr>
                <w:bCs/>
              </w:rPr>
              <w:t>ừ</w:t>
            </w:r>
            <w:r w:rsidRPr="00F07D8D">
              <w:rPr>
                <w:bCs/>
              </w:rPr>
              <w:t xml:space="preserve"> ch</w:t>
            </w:r>
            <w:r w:rsidRPr="00F07D8D">
              <w:rPr>
                <w:bCs/>
              </w:rPr>
              <w:t>ố</w:t>
            </w:r>
            <w:r w:rsidRPr="00F07D8D">
              <w:rPr>
                <w:bCs/>
              </w:rPr>
              <w:t>i h</w:t>
            </w:r>
            <w:r w:rsidRPr="00F07D8D">
              <w:rPr>
                <w:bCs/>
              </w:rPr>
              <w:t>ồ</w:t>
            </w:r>
            <w:r w:rsidRPr="00F07D8D">
              <w:rPr>
                <w:bCs/>
              </w:rPr>
              <w:t xml:space="preserve"> sơ</w:t>
            </w:r>
            <w:r w:rsidRPr="00F07D8D">
              <w:t xml:space="preserve"> </w:t>
            </w:r>
            <w:r w:rsidRPr="00F07D8D">
              <w:t>ở</w:t>
            </w:r>
            <w:r w:rsidRPr="00F07D8D">
              <w:t xml:space="preserve"> ng</w:t>
            </w:r>
            <w:r w:rsidRPr="00F07D8D">
              <w:t>ữ</w:t>
            </w:r>
            <w:r w:rsidRPr="00F07D8D">
              <w:t xml:space="preserve"> c</w:t>
            </w:r>
            <w:r w:rsidRPr="00F07D8D">
              <w:t>ả</w:t>
            </w:r>
            <w:r w:rsidRPr="00F07D8D">
              <w:t>nh yêu c</w:t>
            </w:r>
            <w:r w:rsidRPr="00F07D8D">
              <w:t>ầ</w:t>
            </w:r>
            <w:r w:rsidRPr="00F07D8D">
              <w:t>u b</w:t>
            </w:r>
            <w:r w:rsidRPr="00F07D8D">
              <w:t>ổ</w:t>
            </w:r>
            <w:r w:rsidRPr="00F07D8D">
              <w:t xml:space="preserve"> sung đ</w:t>
            </w:r>
            <w:r w:rsidRPr="00F07D8D">
              <w:t>ể</w:t>
            </w:r>
            <w:r w:rsidRPr="00F07D8D">
              <w:t xml:space="preserve"> nh</w:t>
            </w:r>
            <w:r w:rsidRPr="00F07D8D">
              <w:t>ậ</w:t>
            </w:r>
            <w:r w:rsidRPr="00F07D8D">
              <w:t>p n</w:t>
            </w:r>
            <w:r w:rsidRPr="00F07D8D">
              <w:t>ộ</w:t>
            </w:r>
            <w:r w:rsidRPr="00F07D8D">
              <w:t>i dung yêu c</w:t>
            </w:r>
            <w:r w:rsidRPr="00F07D8D">
              <w:t>ầ</w:t>
            </w:r>
            <w:r w:rsidRPr="00F07D8D">
              <w:t>u b</w:t>
            </w:r>
            <w:r w:rsidRPr="00F07D8D">
              <w:t>ổ</w:t>
            </w:r>
            <w:r w:rsidRPr="00F07D8D">
              <w:t xml:space="preserve"> sung thông tin/h</w:t>
            </w:r>
            <w:r w:rsidRPr="00F07D8D">
              <w:t>ồ</w:t>
            </w:r>
            <w:r w:rsidRPr="00F07D8D">
              <w:t xml:space="preserve"> sơ.</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8</w:t>
            </w:r>
          </w:p>
        </w:tc>
        <w:tc>
          <w:tcPr>
            <w:tcW w:w="2549" w:type="dxa"/>
            <w:shd w:val="clear" w:color="auto" w:fill="auto"/>
          </w:tcPr>
          <w:p w:rsidR="005B3F2C" w:rsidRPr="00F07D8D" w:rsidRDefault="00F07D8D" w:rsidP="00F07D8D">
            <w:pPr>
              <w:spacing w:before="60" w:after="60" w:line="240" w:lineRule="auto"/>
            </w:pPr>
            <w:r w:rsidRPr="00F07D8D">
              <w:t>T</w:t>
            </w:r>
            <w:r w:rsidRPr="00F07D8D">
              <w:t>ừ</w:t>
            </w:r>
            <w:r w:rsidRPr="00F07D8D">
              <w:t xml:space="preserve"> ch</w:t>
            </w:r>
            <w:r w:rsidRPr="00F07D8D">
              <w:t>ố</w:t>
            </w:r>
            <w:r w:rsidRPr="00F07D8D">
              <w:t>i</w:t>
            </w:r>
          </w:p>
        </w:tc>
        <w:tc>
          <w:tcPr>
            <w:tcW w:w="1411" w:type="dxa"/>
            <w:shd w:val="clear" w:color="auto" w:fill="auto"/>
          </w:tcPr>
          <w:p w:rsidR="005B3F2C" w:rsidRPr="00F07D8D" w:rsidRDefault="00F07D8D" w:rsidP="00F07D8D">
            <w:pPr>
              <w:spacing w:before="60" w:after="60" w:line="240" w:lineRule="auto"/>
            </w:pPr>
            <w:r w:rsidRPr="00F07D8D">
              <w:t>Icon button/Button</w:t>
            </w:r>
          </w:p>
        </w:tc>
        <w:tc>
          <w:tcPr>
            <w:tcW w:w="4838" w:type="dxa"/>
            <w:shd w:val="clear" w:color="auto" w:fill="auto"/>
          </w:tcPr>
          <w:p w:rsidR="005B3F2C" w:rsidRPr="00F07D8D" w:rsidRDefault="00F07D8D" w:rsidP="00F07D8D">
            <w:pPr>
              <w:spacing w:before="60" w:after="60" w:line="240" w:lineRule="auto"/>
            </w:pPr>
            <w:r w:rsidRPr="00F07D8D">
              <w:t>Khi ngư</w:t>
            </w:r>
            <w:r w:rsidRPr="00F07D8D">
              <w:t>ờ</w:t>
            </w:r>
            <w:r w:rsidRPr="00F07D8D">
              <w:t>i dùng click nút, h</w:t>
            </w:r>
            <w:r w:rsidRPr="00F07D8D">
              <w:t>ệ</w:t>
            </w:r>
            <w:r w:rsidRPr="00F07D8D">
              <w:t xml:space="preserve"> th</w:t>
            </w:r>
            <w:r w:rsidRPr="00F07D8D">
              <w:t>ố</w:t>
            </w:r>
            <w:r w:rsidRPr="00F07D8D">
              <w:t>ng m</w:t>
            </w:r>
            <w:r w:rsidRPr="00F07D8D">
              <w:t>ở</w:t>
            </w:r>
            <w:r w:rsidRPr="00F07D8D">
              <w:t xml:space="preserve"> </w:t>
            </w:r>
            <w:r w:rsidRPr="00F07D8D">
              <w:rPr>
                <w:bCs/>
              </w:rPr>
              <w:t>Popup Yêu c</w:t>
            </w:r>
            <w:r w:rsidRPr="00F07D8D">
              <w:rPr>
                <w:bCs/>
              </w:rPr>
              <w:t>ầ</w:t>
            </w:r>
            <w:r w:rsidRPr="00F07D8D">
              <w:rPr>
                <w:bCs/>
              </w:rPr>
              <w:t>u b</w:t>
            </w:r>
            <w:r w:rsidRPr="00F07D8D">
              <w:rPr>
                <w:bCs/>
              </w:rPr>
              <w:t>ổ</w:t>
            </w:r>
            <w:r w:rsidRPr="00F07D8D">
              <w:rPr>
                <w:bCs/>
              </w:rPr>
              <w:t xml:space="preserve"> sung / T</w:t>
            </w:r>
            <w:r w:rsidRPr="00F07D8D">
              <w:rPr>
                <w:bCs/>
              </w:rPr>
              <w:t>ừ</w:t>
            </w:r>
            <w:r w:rsidRPr="00F07D8D">
              <w:rPr>
                <w:bCs/>
              </w:rPr>
              <w:t xml:space="preserve"> ch</w:t>
            </w:r>
            <w:r w:rsidRPr="00F07D8D">
              <w:rPr>
                <w:bCs/>
              </w:rPr>
              <w:t>ố</w:t>
            </w:r>
            <w:r w:rsidRPr="00F07D8D">
              <w:rPr>
                <w:bCs/>
              </w:rPr>
              <w:t>i h</w:t>
            </w:r>
            <w:r w:rsidRPr="00F07D8D">
              <w:rPr>
                <w:bCs/>
              </w:rPr>
              <w:t>ồ</w:t>
            </w:r>
            <w:r w:rsidRPr="00F07D8D">
              <w:rPr>
                <w:bCs/>
              </w:rPr>
              <w:t xml:space="preserve"> sơ</w:t>
            </w:r>
            <w:r w:rsidRPr="00F07D8D">
              <w:t xml:space="preserve"> </w:t>
            </w:r>
            <w:r w:rsidRPr="00F07D8D">
              <w:t>ở</w:t>
            </w:r>
            <w:r w:rsidRPr="00F07D8D">
              <w:t xml:space="preserve"> ng</w:t>
            </w:r>
            <w:r w:rsidRPr="00F07D8D">
              <w:t>ữ</w:t>
            </w:r>
            <w:r w:rsidRPr="00F07D8D">
              <w:t xml:space="preserve"> c</w:t>
            </w:r>
            <w:r w:rsidRPr="00F07D8D">
              <w:t>ả</w:t>
            </w:r>
            <w:r w:rsidRPr="00F07D8D">
              <w:t>nh t</w:t>
            </w:r>
            <w:r w:rsidRPr="00F07D8D">
              <w:t>ừ</w:t>
            </w:r>
            <w:r w:rsidRPr="00F07D8D">
              <w:t xml:space="preserve"> ch</w:t>
            </w:r>
            <w:r w:rsidRPr="00F07D8D">
              <w:t>ố</w:t>
            </w:r>
            <w:r w:rsidRPr="00F07D8D">
              <w:t>i đ</w:t>
            </w:r>
            <w:r w:rsidRPr="00F07D8D">
              <w:t>ể</w:t>
            </w:r>
            <w:r w:rsidRPr="00F07D8D">
              <w:t xml:space="preserve"> nh</w:t>
            </w:r>
            <w:r w:rsidRPr="00F07D8D">
              <w:t>ậ</w:t>
            </w:r>
            <w:r w:rsidRPr="00F07D8D">
              <w:t>p lý do t</w:t>
            </w:r>
            <w:r w:rsidRPr="00F07D8D">
              <w:t>ừ</w:t>
            </w:r>
            <w:r w:rsidRPr="00F07D8D">
              <w:t xml:space="preserve"> ch</w:t>
            </w:r>
            <w:r w:rsidRPr="00F07D8D">
              <w:t>ố</w:t>
            </w:r>
            <w:r w:rsidRPr="00F07D8D">
              <w:t>i ti</w:t>
            </w:r>
            <w:r w:rsidRPr="00F07D8D">
              <w:t>ế</w:t>
            </w:r>
            <w:r w:rsidRPr="00F07D8D">
              <w:t>p nh</w:t>
            </w:r>
            <w:r w:rsidRPr="00F07D8D">
              <w:t>ậ</w:t>
            </w:r>
            <w:r w:rsidRPr="00F07D8D">
              <w:t>n h</w:t>
            </w:r>
            <w:r w:rsidRPr="00F07D8D">
              <w:t>ồ</w:t>
            </w:r>
            <w:r w:rsidRPr="00F07D8D">
              <w:t xml:space="preserve"> sơ; s</w:t>
            </w:r>
            <w:r w:rsidRPr="00F07D8D">
              <w:t>au khi xác nh</w:t>
            </w:r>
            <w:r w:rsidRPr="00F07D8D">
              <w:t>ậ</w:t>
            </w:r>
            <w:r w:rsidRPr="00F07D8D">
              <w:t>n h</w:t>
            </w:r>
            <w:r w:rsidRPr="00F07D8D">
              <w:t>ợ</w:t>
            </w:r>
            <w:r w:rsidRPr="00F07D8D">
              <w:t>p l</w:t>
            </w:r>
            <w:r w:rsidRPr="00F07D8D">
              <w:t>ệ</w:t>
            </w:r>
            <w:r w:rsidRPr="00F07D8D">
              <w:t>, v</w:t>
            </w:r>
            <w:r w:rsidRPr="00F07D8D">
              <w:t>ụ</w:t>
            </w:r>
            <w:r w:rsidRPr="00F07D8D">
              <w:t xml:space="preserve"> vi</w:t>
            </w:r>
            <w:r w:rsidRPr="00F07D8D">
              <w:t>ệ</w:t>
            </w:r>
            <w:r w:rsidRPr="00F07D8D">
              <w:t>c chuy</w:t>
            </w:r>
            <w:r w:rsidRPr="00F07D8D">
              <w:t>ể</w:t>
            </w:r>
            <w:r w:rsidRPr="00F07D8D">
              <w:t>n sang tr</w:t>
            </w:r>
            <w:r w:rsidRPr="00F07D8D">
              <w:t>ạ</w:t>
            </w:r>
            <w:r w:rsidRPr="00F07D8D">
              <w:t>ng thái B</w:t>
            </w:r>
            <w:r w:rsidRPr="00F07D8D">
              <w:t>ị</w:t>
            </w:r>
            <w:r w:rsidRPr="00F07D8D">
              <w:t xml:space="preserve"> t</w:t>
            </w:r>
            <w:r w:rsidRPr="00F07D8D">
              <w:t>ừ</w:t>
            </w:r>
            <w:r w:rsidRPr="00F07D8D">
              <w:t xml:space="preserve"> ch</w:t>
            </w:r>
            <w:r w:rsidRPr="00F07D8D">
              <w:t>ố</w:t>
            </w:r>
            <w:r w:rsidRPr="00F07D8D">
              <w:t>i.</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9</w:t>
            </w:r>
          </w:p>
        </w:tc>
        <w:tc>
          <w:tcPr>
            <w:tcW w:w="2549" w:type="dxa"/>
            <w:shd w:val="clear" w:color="auto" w:fill="auto"/>
          </w:tcPr>
          <w:p w:rsidR="005B3F2C" w:rsidRPr="00F07D8D" w:rsidRDefault="00F07D8D" w:rsidP="00F07D8D">
            <w:pPr>
              <w:spacing w:before="60" w:after="60" w:line="240" w:lineRule="auto"/>
            </w:pPr>
            <w:r w:rsidRPr="00F07D8D">
              <w:t>C</w:t>
            </w:r>
            <w:r w:rsidRPr="00F07D8D">
              <w:t>ậ</w:t>
            </w:r>
            <w:r w:rsidRPr="00F07D8D">
              <w:t>p nh</w:t>
            </w:r>
            <w:r w:rsidRPr="00F07D8D">
              <w:t>ậ</w:t>
            </w:r>
            <w:r w:rsidRPr="00F07D8D">
              <w:t>t h</w:t>
            </w:r>
            <w:r w:rsidRPr="00F07D8D">
              <w:t>ồ</w:t>
            </w:r>
            <w:r w:rsidRPr="00F07D8D">
              <w:t xml:space="preserve"> sơ</w:t>
            </w:r>
          </w:p>
        </w:tc>
        <w:tc>
          <w:tcPr>
            <w:tcW w:w="1411" w:type="dxa"/>
            <w:shd w:val="clear" w:color="auto" w:fill="auto"/>
          </w:tcPr>
          <w:p w:rsidR="005B3F2C" w:rsidRPr="00F07D8D" w:rsidRDefault="00F07D8D" w:rsidP="00F07D8D">
            <w:pPr>
              <w:spacing w:before="60" w:after="60" w:line="240" w:lineRule="auto"/>
            </w:pPr>
            <w:r w:rsidRPr="00F07D8D">
              <w:t>Icon button/Button</w:t>
            </w:r>
          </w:p>
        </w:tc>
        <w:tc>
          <w:tcPr>
            <w:tcW w:w="4838" w:type="dxa"/>
            <w:shd w:val="clear" w:color="auto" w:fill="auto"/>
          </w:tcPr>
          <w:p w:rsidR="005B3F2C" w:rsidRPr="00F07D8D" w:rsidRDefault="00F07D8D" w:rsidP="00F07D8D">
            <w:pPr>
              <w:spacing w:before="60" w:after="60" w:line="240" w:lineRule="auto"/>
            </w:pPr>
            <w:r w:rsidRPr="00F07D8D">
              <w:t>Khi ngư</w:t>
            </w:r>
            <w:r w:rsidRPr="00F07D8D">
              <w:t>ờ</w:t>
            </w:r>
            <w:r w:rsidRPr="00F07D8D">
              <w:t>i dùng click nút, h</w:t>
            </w:r>
            <w:r w:rsidRPr="00F07D8D">
              <w:t>ệ</w:t>
            </w:r>
            <w:r w:rsidRPr="00F07D8D">
              <w:t xml:space="preserve"> th</w:t>
            </w:r>
            <w:r w:rsidRPr="00F07D8D">
              <w:t>ố</w:t>
            </w:r>
            <w:r w:rsidRPr="00F07D8D">
              <w:t>ng ki</w:t>
            </w:r>
            <w:r w:rsidRPr="00F07D8D">
              <w:t>ể</w:t>
            </w:r>
            <w:r w:rsidRPr="00F07D8D">
              <w:t>m tra tr</w:t>
            </w:r>
            <w:r w:rsidRPr="00F07D8D">
              <w:t>ạ</w:t>
            </w:r>
            <w:r w:rsidRPr="00F07D8D">
              <w:t>ng thái h</w:t>
            </w:r>
            <w:r w:rsidRPr="00F07D8D">
              <w:t>ồ</w:t>
            </w:r>
            <w:r w:rsidRPr="00F07D8D">
              <w:t xml:space="preserve"> sơ và x</w:t>
            </w:r>
            <w:r w:rsidRPr="00F07D8D">
              <w:t>ử</w:t>
            </w:r>
            <w:r w:rsidRPr="00F07D8D">
              <w:t xml:space="preserve"> lý theo 02 trư</w:t>
            </w:r>
            <w:r w:rsidRPr="00F07D8D">
              <w:t>ờ</w:t>
            </w:r>
            <w:r w:rsidRPr="00F07D8D">
              <w:t>ng h</w:t>
            </w:r>
            <w:r w:rsidRPr="00F07D8D">
              <w:t>ợ</w:t>
            </w:r>
            <w:r w:rsidRPr="00F07D8D">
              <w:t>p:</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TH1 - H</w:t>
            </w:r>
            <w:r w:rsidRPr="00F07D8D">
              <w:rPr>
                <w:bCs/>
              </w:rPr>
              <w:t>ồ</w:t>
            </w:r>
            <w:r w:rsidRPr="00F07D8D">
              <w:rPr>
                <w:bCs/>
              </w:rPr>
              <w:t xml:space="preserve"> sơ </w:t>
            </w:r>
            <w:r w:rsidRPr="00F07D8D">
              <w:rPr>
                <w:bCs/>
              </w:rPr>
              <w:t>ở</w:t>
            </w:r>
            <w:r w:rsidRPr="00F07D8D">
              <w:rPr>
                <w:bCs/>
              </w:rPr>
              <w:t xml:space="preserve"> tr</w:t>
            </w:r>
            <w:r w:rsidRPr="00F07D8D">
              <w:rPr>
                <w:bCs/>
              </w:rPr>
              <w:t>ạ</w:t>
            </w:r>
            <w:r w:rsidRPr="00F07D8D">
              <w:rPr>
                <w:bCs/>
              </w:rPr>
              <w:t>ng thái Lưu nháp ho</w:t>
            </w:r>
            <w:r w:rsidRPr="00F07D8D">
              <w:rPr>
                <w:bCs/>
              </w:rPr>
              <w:t>ặ</w:t>
            </w:r>
            <w:r w:rsidRPr="00F07D8D">
              <w:rPr>
                <w:bCs/>
              </w:rPr>
              <w:t>c Yêu c</w:t>
            </w:r>
            <w:r w:rsidRPr="00F07D8D">
              <w:rPr>
                <w:bCs/>
              </w:rPr>
              <w:t>ầ</w:t>
            </w:r>
            <w:r w:rsidRPr="00F07D8D">
              <w:rPr>
                <w:bCs/>
              </w:rPr>
              <w:t>u b</w:t>
            </w:r>
            <w:r w:rsidRPr="00F07D8D">
              <w:rPr>
                <w:bCs/>
              </w:rPr>
              <w:t>ổ</w:t>
            </w:r>
            <w:r w:rsidRPr="00F07D8D">
              <w:rPr>
                <w:bCs/>
              </w:rPr>
              <w:t xml:space="preserve"> sung </w:t>
            </w:r>
            <w:r w:rsidRPr="00F07D8D">
              <w:rPr>
                <w:bCs/>
              </w:rPr>
              <w:t>(thu</w:t>
            </w:r>
            <w:r w:rsidRPr="00F07D8D">
              <w:rPr>
                <w:bCs/>
              </w:rPr>
              <w:t>ộ</w:t>
            </w:r>
            <w:r w:rsidRPr="00F07D8D">
              <w:rPr>
                <w:bCs/>
              </w:rPr>
              <w:t>c Tab “V</w:t>
            </w:r>
            <w:r w:rsidRPr="00F07D8D">
              <w:rPr>
                <w:bCs/>
              </w:rPr>
              <w:t>ụ</w:t>
            </w:r>
            <w:r w:rsidRPr="00F07D8D">
              <w:rPr>
                <w:bCs/>
              </w:rPr>
              <w:t xml:space="preserve"> vi</w:t>
            </w:r>
            <w:r w:rsidRPr="00F07D8D">
              <w:rPr>
                <w:bCs/>
              </w:rPr>
              <w:t>ệ</w:t>
            </w:r>
            <w:r w:rsidRPr="00F07D8D">
              <w:rPr>
                <w:bCs/>
              </w:rPr>
              <w:t>c ch</w:t>
            </w:r>
            <w:r w:rsidRPr="00F07D8D">
              <w:rPr>
                <w:bCs/>
              </w:rPr>
              <w:t>ờ</w:t>
            </w:r>
            <w:r w:rsidRPr="00F07D8D">
              <w:rPr>
                <w:bCs/>
              </w:rPr>
              <w:t xml:space="preserve"> ti</w:t>
            </w:r>
            <w:r w:rsidRPr="00F07D8D">
              <w:rPr>
                <w:bCs/>
              </w:rPr>
              <w:t>ế</w:t>
            </w:r>
            <w:r w:rsidRPr="00F07D8D">
              <w:rPr>
                <w:bCs/>
              </w:rPr>
              <w:t>p nh</w:t>
            </w:r>
            <w:r w:rsidRPr="00F07D8D">
              <w:rPr>
                <w:bCs/>
              </w:rPr>
              <w:t>ậ</w:t>
            </w:r>
            <w:r w:rsidRPr="00F07D8D">
              <w:rPr>
                <w:bCs/>
              </w:rPr>
              <w:t>n”)</w:t>
            </w:r>
            <w:r w:rsidRPr="00F07D8D">
              <w:t>: H</w:t>
            </w:r>
            <w:r w:rsidRPr="00F07D8D">
              <w:t>ệ</w:t>
            </w:r>
            <w:r w:rsidRPr="00F07D8D">
              <w:t xml:space="preserve"> th</w:t>
            </w:r>
            <w:r w:rsidRPr="00F07D8D">
              <w:t>ố</w:t>
            </w:r>
            <w:r w:rsidRPr="00F07D8D">
              <w:t>ng m</w:t>
            </w:r>
            <w:r w:rsidRPr="00F07D8D">
              <w:t>ở</w:t>
            </w:r>
            <w:r w:rsidRPr="00F07D8D">
              <w:t xml:space="preserve"> màn hình </w:t>
            </w:r>
            <w:hyperlink w:anchor="X3bc5e8b58df19977d80552058251976b88227a0">
              <w:r w:rsidRPr="00F07D8D">
                <w:rPr>
                  <w:rStyle w:val="Hyperlink"/>
                </w:rPr>
                <w:t xml:space="preserve">MH02 - </w:t>
              </w:r>
              <w:r w:rsidRPr="00F07D8D">
                <w:rPr>
                  <w:rStyle w:val="Hyperlink"/>
                </w:rPr>
                <w:lastRenderedPageBreak/>
                <w:t>Nh</w:t>
              </w:r>
              <w:r w:rsidRPr="00F07D8D">
                <w:rPr>
                  <w:rStyle w:val="Hyperlink"/>
                </w:rPr>
                <w:t>ậ</w:t>
              </w:r>
              <w:r w:rsidRPr="00F07D8D">
                <w:rPr>
                  <w:rStyle w:val="Hyperlink"/>
                </w:rPr>
                <w:t>p li</w:t>
              </w:r>
              <w:r w:rsidRPr="00F07D8D">
                <w:rPr>
                  <w:rStyle w:val="Hyperlink"/>
                </w:rPr>
                <w:t>ệ</w:t>
              </w:r>
              <w:r w:rsidRPr="00F07D8D">
                <w:rPr>
                  <w:rStyle w:val="Hyperlink"/>
                </w:rPr>
                <w:t>u h</w:t>
              </w:r>
              <w:r w:rsidRPr="00F07D8D">
                <w:rPr>
                  <w:rStyle w:val="Hyperlink"/>
                </w:rPr>
                <w:t>ồ</w:t>
              </w:r>
              <w:r w:rsidRPr="00F07D8D">
                <w:rPr>
                  <w:rStyle w:val="Hyperlink"/>
                </w:rPr>
                <w:t xml:space="preserve"> sơ v</w:t>
              </w:r>
              <w:r w:rsidRPr="00F07D8D">
                <w:rPr>
                  <w:rStyle w:val="Hyperlink"/>
                </w:rPr>
                <w:t>ụ</w:t>
              </w:r>
              <w:r w:rsidRPr="00F07D8D">
                <w:rPr>
                  <w:rStyle w:val="Hyperlink"/>
                </w:rPr>
                <w:t xml:space="preserve"> vi</w:t>
              </w:r>
              <w:r w:rsidRPr="00F07D8D">
                <w:rPr>
                  <w:rStyle w:val="Hyperlink"/>
                </w:rPr>
                <w:t>ệ</w:t>
              </w:r>
              <w:r w:rsidRPr="00F07D8D">
                <w:rPr>
                  <w:rStyle w:val="Hyperlink"/>
                </w:rPr>
                <w:t>c</w:t>
              </w:r>
            </w:hyperlink>
            <w:r w:rsidRPr="00F07D8D">
              <w:t xml:space="preserve"> </w:t>
            </w:r>
            <w:r w:rsidRPr="00F07D8D">
              <w:t>ở</w:t>
            </w:r>
            <w:r w:rsidRPr="00F07D8D">
              <w:t xml:space="preserve"> ch</w:t>
            </w:r>
            <w:r w:rsidRPr="00F07D8D">
              <w:t>ế</w:t>
            </w:r>
            <w:r w:rsidRPr="00F07D8D">
              <w:t xml:space="preserve"> đ</w:t>
            </w:r>
            <w:r w:rsidRPr="00F07D8D">
              <w:t>ộ</w:t>
            </w:r>
            <w:r w:rsidRPr="00F07D8D">
              <w:t xml:space="preserve"> ch</w:t>
            </w:r>
            <w:r w:rsidRPr="00F07D8D">
              <w:t>ỉ</w:t>
            </w:r>
            <w:r w:rsidRPr="00F07D8D">
              <w:t>nh s</w:t>
            </w:r>
            <w:r w:rsidRPr="00F07D8D">
              <w:t>ử</w:t>
            </w:r>
            <w:r w:rsidRPr="00F07D8D">
              <w:t>a đ</w:t>
            </w:r>
            <w:r w:rsidRPr="00F07D8D">
              <w:t>ể</w:t>
            </w:r>
            <w:r w:rsidRPr="00F07D8D">
              <w:t xml:space="preserve"> ti</w:t>
            </w:r>
            <w:r w:rsidRPr="00F07D8D">
              <w:t>ế</w:t>
            </w:r>
            <w:r w:rsidRPr="00F07D8D">
              <w:t>p t</w:t>
            </w:r>
            <w:r w:rsidRPr="00F07D8D">
              <w:t>ụ</w:t>
            </w:r>
            <w:r w:rsidRPr="00F07D8D">
              <w:t>c hoàn thi</w:t>
            </w:r>
            <w:r w:rsidRPr="00F07D8D">
              <w:t>ệ</w:t>
            </w:r>
            <w:r w:rsidRPr="00F07D8D">
              <w:t>n h</w:t>
            </w:r>
            <w:r w:rsidRPr="00F07D8D">
              <w:t>ồ</w:t>
            </w:r>
            <w:r w:rsidRPr="00F07D8D">
              <w:t xml:space="preserve"> sơ ban đ</w:t>
            </w:r>
            <w:r w:rsidRPr="00F07D8D">
              <w:t>ầ</w:t>
            </w:r>
            <w:r w:rsidRPr="00F07D8D">
              <w:t>u; n</w:t>
            </w:r>
            <w:r w:rsidRPr="00F07D8D">
              <w:t>ế</w:t>
            </w:r>
            <w:r w:rsidRPr="00F07D8D">
              <w:t xml:space="preserve">u </w:t>
            </w:r>
            <w:r w:rsidRPr="00F07D8D">
              <w:t>ở</w:t>
            </w:r>
            <w:r w:rsidRPr="00F07D8D">
              <w:t xml:space="preserve"> tr</w:t>
            </w:r>
            <w:r w:rsidRPr="00F07D8D">
              <w:t>ạ</w:t>
            </w:r>
            <w:r w:rsidRPr="00F07D8D">
              <w:t>ng thái Yêu c</w:t>
            </w:r>
            <w:r w:rsidRPr="00F07D8D">
              <w:t>ầ</w:t>
            </w:r>
            <w:r w:rsidRPr="00F07D8D">
              <w:t>u b</w:t>
            </w:r>
            <w:r w:rsidRPr="00F07D8D">
              <w:t>ổ</w:t>
            </w:r>
            <w:r w:rsidRPr="00F07D8D">
              <w:t xml:space="preserve"> sung, h</w:t>
            </w:r>
            <w:r w:rsidRPr="00F07D8D">
              <w:t>ệ</w:t>
            </w:r>
            <w:r w:rsidRPr="00F07D8D">
              <w:t xml:space="preserve"> th</w:t>
            </w:r>
            <w:r w:rsidRPr="00F07D8D">
              <w:t>ố</w:t>
            </w:r>
            <w:r w:rsidRPr="00F07D8D">
              <w:t>ng t</w:t>
            </w:r>
            <w:r w:rsidRPr="00F07D8D">
              <w:t>ự</w:t>
            </w:r>
            <w:r w:rsidRPr="00F07D8D">
              <w:t xml:space="preserve"> đ</w:t>
            </w:r>
            <w:r w:rsidRPr="00F07D8D">
              <w:t>ộ</w:t>
            </w:r>
            <w:r w:rsidRPr="00F07D8D">
              <w:t>ng cu</w:t>
            </w:r>
            <w:r w:rsidRPr="00F07D8D">
              <w:t>ộ</w:t>
            </w:r>
            <w:r w:rsidRPr="00F07D8D">
              <w:t>n focus t</w:t>
            </w:r>
            <w:r w:rsidRPr="00F07D8D">
              <w:t>ớ</w:t>
            </w:r>
            <w:r w:rsidRPr="00F07D8D">
              <w:t>i kh</w:t>
            </w:r>
            <w:r w:rsidRPr="00F07D8D">
              <w:t>ố</w:t>
            </w:r>
            <w:r w:rsidRPr="00F07D8D">
              <w:t>i Thông tin yêu c</w:t>
            </w:r>
            <w:r w:rsidRPr="00F07D8D">
              <w:t>ầ</w:t>
            </w:r>
            <w:r w:rsidRPr="00F07D8D">
              <w:t>u b</w:t>
            </w:r>
            <w:r w:rsidRPr="00F07D8D">
              <w:t>ổ</w:t>
            </w:r>
            <w:r w:rsidRPr="00F07D8D">
              <w:t xml:space="preserve"> sung đ</w:t>
            </w:r>
            <w:r w:rsidRPr="00F07D8D">
              <w:t>ể</w:t>
            </w:r>
            <w:r w:rsidRPr="00F07D8D">
              <w:t xml:space="preserve"> Cán b</w:t>
            </w:r>
            <w:r w:rsidRPr="00F07D8D">
              <w:t>ộ</w:t>
            </w:r>
            <w:r w:rsidRPr="00F07D8D">
              <w:t xml:space="preserve"> n</w:t>
            </w:r>
            <w:r w:rsidRPr="00F07D8D">
              <w:t>ắ</w:t>
            </w:r>
            <w:r w:rsidRPr="00F07D8D">
              <w:t>m b</w:t>
            </w:r>
            <w:r w:rsidRPr="00F07D8D">
              <w:t>ắ</w:t>
            </w:r>
            <w:r w:rsidRPr="00F07D8D">
              <w:t>t n</w:t>
            </w:r>
            <w:r w:rsidRPr="00F07D8D">
              <w:t>ộ</w:t>
            </w:r>
            <w:r w:rsidRPr="00F07D8D">
              <w:t>i dung c</w:t>
            </w:r>
            <w:r w:rsidRPr="00F07D8D">
              <w:t>ầ</w:t>
            </w:r>
            <w:r w:rsidRPr="00F07D8D">
              <w:t>n hoàn thi</w:t>
            </w:r>
            <w:r w:rsidRPr="00F07D8D">
              <w:t>ệ</w:t>
            </w:r>
            <w:r w:rsidRPr="00F07D8D">
              <w:t>n.</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TH2 - H</w:t>
            </w:r>
            <w:r w:rsidRPr="00F07D8D">
              <w:rPr>
                <w:bCs/>
              </w:rPr>
              <w:t>ồ</w:t>
            </w:r>
            <w:r w:rsidRPr="00F07D8D">
              <w:rPr>
                <w:bCs/>
              </w:rPr>
              <w:t xml:space="preserve"> sơ </w:t>
            </w:r>
            <w:r w:rsidRPr="00F07D8D">
              <w:rPr>
                <w:bCs/>
              </w:rPr>
              <w:t>ở</w:t>
            </w:r>
            <w:r w:rsidRPr="00F07D8D">
              <w:rPr>
                <w:bCs/>
              </w:rPr>
              <w:t xml:space="preserve"> các tr</w:t>
            </w:r>
            <w:r w:rsidRPr="00F07D8D">
              <w:rPr>
                <w:bCs/>
              </w:rPr>
              <w:t>ạ</w:t>
            </w:r>
            <w:r w:rsidRPr="00F07D8D">
              <w:rPr>
                <w:bCs/>
              </w:rPr>
              <w:t>ng thái trong quá trình gi</w:t>
            </w:r>
            <w:r w:rsidRPr="00F07D8D">
              <w:rPr>
                <w:bCs/>
              </w:rPr>
              <w:t>ả</w:t>
            </w:r>
            <w:r w:rsidRPr="00F07D8D">
              <w:rPr>
                <w:bCs/>
              </w:rPr>
              <w:t>i quy</w:t>
            </w:r>
            <w:r w:rsidRPr="00F07D8D">
              <w:rPr>
                <w:bCs/>
              </w:rPr>
              <w:t>ế</w:t>
            </w:r>
            <w:r w:rsidRPr="00F07D8D">
              <w:rPr>
                <w:bCs/>
              </w:rPr>
              <w:t>t (thu</w:t>
            </w:r>
            <w:r w:rsidRPr="00F07D8D">
              <w:rPr>
                <w:bCs/>
              </w:rPr>
              <w:t>ộ</w:t>
            </w:r>
            <w:r w:rsidRPr="00F07D8D">
              <w:rPr>
                <w:bCs/>
              </w:rPr>
              <w:t>c Tab “V</w:t>
            </w:r>
            <w:r w:rsidRPr="00F07D8D">
              <w:rPr>
                <w:bCs/>
              </w:rPr>
              <w:t>ụ</w:t>
            </w:r>
            <w:r w:rsidRPr="00F07D8D">
              <w:rPr>
                <w:bCs/>
              </w:rPr>
              <w:t xml:space="preserve"> vi</w:t>
            </w:r>
            <w:r w:rsidRPr="00F07D8D">
              <w:rPr>
                <w:bCs/>
              </w:rPr>
              <w:t>ệ</w:t>
            </w:r>
            <w:r w:rsidRPr="00F07D8D">
              <w:rPr>
                <w:bCs/>
              </w:rPr>
              <w:t>c ch</w:t>
            </w:r>
            <w:r w:rsidRPr="00F07D8D">
              <w:rPr>
                <w:bCs/>
              </w:rPr>
              <w:t>ờ</w:t>
            </w:r>
            <w:r w:rsidRPr="00F07D8D">
              <w:rPr>
                <w:bCs/>
              </w:rPr>
              <w:t xml:space="preserve"> x</w:t>
            </w:r>
            <w:r w:rsidRPr="00F07D8D">
              <w:rPr>
                <w:bCs/>
              </w:rPr>
              <w:t>ử</w:t>
            </w:r>
            <w:r w:rsidRPr="00F07D8D">
              <w:rPr>
                <w:bCs/>
              </w:rPr>
              <w:t xml:space="preserve"> lý”: Đang xác minh thi</w:t>
            </w:r>
            <w:r w:rsidRPr="00F07D8D">
              <w:rPr>
                <w:bCs/>
              </w:rPr>
              <w:t>ệ</w:t>
            </w:r>
            <w:r w:rsidRPr="00F07D8D">
              <w:rPr>
                <w:bCs/>
              </w:rPr>
              <w:t>t h</w:t>
            </w:r>
            <w:r w:rsidRPr="00F07D8D">
              <w:rPr>
                <w:bCs/>
              </w:rPr>
              <w:t>ạ</w:t>
            </w:r>
            <w:r w:rsidRPr="00F07D8D">
              <w:rPr>
                <w:bCs/>
              </w:rPr>
              <w:t>i, Đang thương lư</w:t>
            </w:r>
            <w:r w:rsidRPr="00F07D8D">
              <w:rPr>
                <w:bCs/>
              </w:rPr>
              <w:t>ợ</w:t>
            </w:r>
            <w:r w:rsidRPr="00F07D8D">
              <w:rPr>
                <w:bCs/>
              </w:rPr>
              <w:t>ng, Thương lư</w:t>
            </w:r>
            <w:r w:rsidRPr="00F07D8D">
              <w:rPr>
                <w:bCs/>
              </w:rPr>
              <w:t>ợ</w:t>
            </w:r>
            <w:r w:rsidRPr="00F07D8D">
              <w:rPr>
                <w:bCs/>
              </w:rPr>
              <w:t>ng không thành cô</w:t>
            </w:r>
            <w:r w:rsidRPr="00F07D8D">
              <w:rPr>
                <w:bCs/>
              </w:rPr>
              <w:t>ng, Ch</w:t>
            </w:r>
            <w:r w:rsidRPr="00F07D8D">
              <w:rPr>
                <w:bCs/>
              </w:rPr>
              <w:t>ờ</w:t>
            </w:r>
            <w:r w:rsidRPr="00F07D8D">
              <w:rPr>
                <w:bCs/>
              </w:rPr>
              <w:t xml:space="preserve"> ban hành QĐ, Ch</w:t>
            </w:r>
            <w:r w:rsidRPr="00F07D8D">
              <w:rPr>
                <w:bCs/>
              </w:rPr>
              <w:t>ờ</w:t>
            </w:r>
            <w:r w:rsidRPr="00F07D8D">
              <w:rPr>
                <w:bCs/>
              </w:rPr>
              <w:t xml:space="preserve"> th</w:t>
            </w:r>
            <w:r w:rsidRPr="00F07D8D">
              <w:rPr>
                <w:bCs/>
              </w:rPr>
              <w:t>ự</w:t>
            </w:r>
            <w:r w:rsidRPr="00F07D8D">
              <w:rPr>
                <w:bCs/>
              </w:rPr>
              <w:t>c thi, Hoãn gi</w:t>
            </w:r>
            <w:r w:rsidRPr="00F07D8D">
              <w:rPr>
                <w:bCs/>
              </w:rPr>
              <w:t>ả</w:t>
            </w:r>
            <w:r w:rsidRPr="00F07D8D">
              <w:rPr>
                <w:bCs/>
              </w:rPr>
              <w:t>i quy</w:t>
            </w:r>
            <w:r w:rsidRPr="00F07D8D">
              <w:rPr>
                <w:bCs/>
              </w:rPr>
              <w:t>ế</w:t>
            </w:r>
            <w:r w:rsidRPr="00F07D8D">
              <w:rPr>
                <w:bCs/>
              </w:rPr>
              <w:t>t, T</w:t>
            </w:r>
            <w:r w:rsidRPr="00F07D8D">
              <w:rPr>
                <w:bCs/>
              </w:rPr>
              <w:t>ạ</w:t>
            </w:r>
            <w:r w:rsidRPr="00F07D8D">
              <w:rPr>
                <w:bCs/>
              </w:rPr>
              <w:t>m đình ch</w:t>
            </w:r>
            <w:r w:rsidRPr="00F07D8D">
              <w:rPr>
                <w:bCs/>
              </w:rPr>
              <w:t>ỉ</w:t>
            </w:r>
            <w:r w:rsidRPr="00F07D8D">
              <w:rPr>
                <w:bCs/>
              </w:rPr>
              <w:t xml:space="preserve"> gi</w:t>
            </w:r>
            <w:r w:rsidRPr="00F07D8D">
              <w:rPr>
                <w:bCs/>
              </w:rPr>
              <w:t>ả</w:t>
            </w:r>
            <w:r w:rsidRPr="00F07D8D">
              <w:rPr>
                <w:bCs/>
              </w:rPr>
              <w:t>i quy</w:t>
            </w:r>
            <w:r w:rsidRPr="00F07D8D">
              <w:rPr>
                <w:bCs/>
              </w:rPr>
              <w:t>ế</w:t>
            </w:r>
            <w:r w:rsidRPr="00F07D8D">
              <w:rPr>
                <w:bCs/>
              </w:rPr>
              <w:t>t)</w:t>
            </w:r>
            <w:r w:rsidRPr="00F07D8D">
              <w:t>: H</w:t>
            </w:r>
            <w:r w:rsidRPr="00F07D8D">
              <w:t>ệ</w:t>
            </w:r>
            <w:r w:rsidRPr="00F07D8D">
              <w:t xml:space="preserve"> th</w:t>
            </w:r>
            <w:r w:rsidRPr="00F07D8D">
              <w:t>ố</w:t>
            </w:r>
            <w:r w:rsidRPr="00F07D8D">
              <w:t>ng m</w:t>
            </w:r>
            <w:r w:rsidRPr="00F07D8D">
              <w:t>ở</w:t>
            </w:r>
            <w:r w:rsidRPr="00F07D8D">
              <w:t xml:space="preserve"> màn hình </w:t>
            </w:r>
            <w:hyperlink w:anchor="X21cb45090138192e97b2c7631727cb56d828da2">
              <w:r w:rsidRPr="00F07D8D">
                <w:rPr>
                  <w:rStyle w:val="Hyperlink"/>
                </w:rPr>
                <w:t>MH03 - Màn hình C</w:t>
              </w:r>
              <w:r w:rsidRPr="00F07D8D">
                <w:rPr>
                  <w:rStyle w:val="Hyperlink"/>
                </w:rPr>
                <w:t>ậ</w:t>
              </w:r>
              <w:r w:rsidRPr="00F07D8D">
                <w:rPr>
                  <w:rStyle w:val="Hyperlink"/>
                </w:rPr>
                <w:t>p nh</w:t>
              </w:r>
              <w:r w:rsidRPr="00F07D8D">
                <w:rPr>
                  <w:rStyle w:val="Hyperlink"/>
                </w:rPr>
                <w:t>ậ</w:t>
              </w:r>
              <w:r w:rsidRPr="00F07D8D">
                <w:rPr>
                  <w:rStyle w:val="Hyperlink"/>
                </w:rPr>
                <w:t>t k</w:t>
              </w:r>
              <w:r w:rsidRPr="00F07D8D">
                <w:rPr>
                  <w:rStyle w:val="Hyperlink"/>
                </w:rPr>
                <w:t>ế</w:t>
              </w:r>
              <w:r w:rsidRPr="00F07D8D">
                <w:rPr>
                  <w:rStyle w:val="Hyperlink"/>
                </w:rPr>
                <w:t>t qu</w:t>
              </w:r>
              <w:r w:rsidRPr="00F07D8D">
                <w:rPr>
                  <w:rStyle w:val="Hyperlink"/>
                </w:rPr>
                <w:t>ả</w:t>
              </w:r>
              <w:r w:rsidRPr="00F07D8D">
                <w:rPr>
                  <w:rStyle w:val="Hyperlink"/>
                </w:rPr>
                <w:t xml:space="preserve"> x</w:t>
              </w:r>
              <w:r w:rsidRPr="00F07D8D">
                <w:rPr>
                  <w:rStyle w:val="Hyperlink"/>
                </w:rPr>
                <w:t>ử</w:t>
              </w:r>
              <w:r w:rsidRPr="00F07D8D">
                <w:rPr>
                  <w:rStyle w:val="Hyperlink"/>
                </w:rPr>
                <w:t xml:space="preserve"> lý h</w:t>
              </w:r>
              <w:r w:rsidRPr="00F07D8D">
                <w:rPr>
                  <w:rStyle w:val="Hyperlink"/>
                </w:rPr>
                <w:t>ồ</w:t>
              </w:r>
              <w:r w:rsidRPr="00F07D8D">
                <w:rPr>
                  <w:rStyle w:val="Hyperlink"/>
                </w:rPr>
                <w:t xml:space="preserve"> sơ yêu c</w:t>
              </w:r>
              <w:r w:rsidRPr="00F07D8D">
                <w:rPr>
                  <w:rStyle w:val="Hyperlink"/>
                </w:rPr>
                <w:t>ầ</w:t>
              </w:r>
              <w:r w:rsidRPr="00F07D8D">
                <w:rPr>
                  <w:rStyle w:val="Hyperlink"/>
                </w:rPr>
                <w:t>u b</w:t>
              </w:r>
              <w:r w:rsidRPr="00F07D8D">
                <w:rPr>
                  <w:rStyle w:val="Hyperlink"/>
                </w:rPr>
                <w:t>ồ</w:t>
              </w:r>
              <w:r w:rsidRPr="00F07D8D">
                <w:rPr>
                  <w:rStyle w:val="Hyperlink"/>
                </w:rPr>
                <w:t>i thư</w:t>
              </w:r>
              <w:r w:rsidRPr="00F07D8D">
                <w:rPr>
                  <w:rStyle w:val="Hyperlink"/>
                </w:rPr>
                <w:t>ờ</w:t>
              </w:r>
              <w:r w:rsidRPr="00F07D8D">
                <w:rPr>
                  <w:rStyle w:val="Hyperlink"/>
                </w:rPr>
                <w:t>ng</w:t>
              </w:r>
            </w:hyperlink>
            <w:r w:rsidRPr="00F07D8D">
              <w:t xml:space="preserve"> tr</w:t>
            </w:r>
            <w:r w:rsidRPr="00F07D8D">
              <w:t>ự</w:t>
            </w:r>
            <w:r w:rsidRPr="00F07D8D">
              <w:t>c ti</w:t>
            </w:r>
            <w:r w:rsidRPr="00F07D8D">
              <w:t>ế</w:t>
            </w:r>
            <w:r w:rsidRPr="00F07D8D">
              <w:t xml:space="preserve">p </w:t>
            </w:r>
            <w:r w:rsidRPr="00F07D8D">
              <w:t>ở</w:t>
            </w:r>
            <w:r w:rsidRPr="00F07D8D">
              <w:t xml:space="preserve"> ch</w:t>
            </w:r>
            <w:r w:rsidRPr="00F07D8D">
              <w:t>ế</w:t>
            </w:r>
            <w:r w:rsidRPr="00F07D8D">
              <w:t xml:space="preserve"> đ</w:t>
            </w:r>
            <w:r w:rsidRPr="00F07D8D">
              <w:t>ộ</w:t>
            </w:r>
            <w:r w:rsidRPr="00F07D8D">
              <w:t xml:space="preserve"> C</w:t>
            </w:r>
            <w:r w:rsidRPr="00F07D8D">
              <w:t>ậ</w:t>
            </w:r>
            <w:r w:rsidRPr="00F07D8D">
              <w:t>p nh</w:t>
            </w:r>
            <w:r w:rsidRPr="00F07D8D">
              <w:t>ậ</w:t>
            </w:r>
            <w:r w:rsidRPr="00F07D8D">
              <w:t>t/X</w:t>
            </w:r>
            <w:r w:rsidRPr="00F07D8D">
              <w:t>ử</w:t>
            </w:r>
            <w:r w:rsidRPr="00F07D8D">
              <w:t xml:space="preserve"> lý; h</w:t>
            </w:r>
            <w:r w:rsidRPr="00F07D8D">
              <w:t>ệ</w:t>
            </w:r>
            <w:r w:rsidRPr="00F07D8D">
              <w:t xml:space="preserve"> th</w:t>
            </w:r>
            <w:r w:rsidRPr="00F07D8D">
              <w:t>ố</w:t>
            </w:r>
            <w:r w:rsidRPr="00F07D8D">
              <w:t>ng t</w:t>
            </w:r>
            <w:r w:rsidRPr="00F07D8D">
              <w:t>ự</w:t>
            </w:r>
            <w:r w:rsidRPr="00F07D8D">
              <w:t xml:space="preserve"> đ</w:t>
            </w:r>
            <w:r w:rsidRPr="00F07D8D">
              <w:t>ộ</w:t>
            </w:r>
            <w:r w:rsidRPr="00F07D8D">
              <w:t>ng chuy</w:t>
            </w:r>
            <w:r w:rsidRPr="00F07D8D">
              <w:t>ể</w:t>
            </w:r>
            <w:r w:rsidRPr="00F07D8D">
              <w:t>n sang tab Chi ti</w:t>
            </w:r>
            <w:r w:rsidRPr="00F07D8D">
              <w:t>ế</w:t>
            </w:r>
            <w:r w:rsidRPr="00F07D8D">
              <w:t>t x</w:t>
            </w:r>
            <w:r w:rsidRPr="00F07D8D">
              <w:t>ử</w:t>
            </w:r>
            <w:r w:rsidRPr="00F07D8D">
              <w:t xml:space="preserve"> lý h</w:t>
            </w:r>
            <w:r w:rsidRPr="00F07D8D">
              <w:t>ồ</w:t>
            </w:r>
            <w:r w:rsidRPr="00F07D8D">
              <w:t xml:space="preserve"> sơ, t</w:t>
            </w:r>
            <w:r w:rsidRPr="00F07D8D">
              <w:t>ự</w:t>
            </w:r>
            <w:r w:rsidRPr="00F07D8D">
              <w:t xml:space="preserve"> đ</w:t>
            </w:r>
            <w:r w:rsidRPr="00F07D8D">
              <w:t>ộ</w:t>
            </w:r>
            <w:r w:rsidRPr="00F07D8D">
              <w:t>ng m</w:t>
            </w:r>
            <w:r w:rsidRPr="00F07D8D">
              <w:t>ở</w:t>
            </w:r>
            <w:r w:rsidRPr="00F07D8D">
              <w:t xml:space="preserve"> r</w:t>
            </w:r>
            <w:r w:rsidRPr="00F07D8D">
              <w:t>ộ</w:t>
            </w:r>
            <w:r w:rsidRPr="00F07D8D">
              <w:t>ng và cu</w:t>
            </w:r>
            <w:r w:rsidRPr="00F07D8D">
              <w:t>ộ</w:t>
            </w:r>
            <w:r w:rsidRPr="00F07D8D">
              <w:t>n focus vào đúng kh</w:t>
            </w:r>
            <w:r w:rsidRPr="00F07D8D">
              <w:t>ố</w:t>
            </w:r>
            <w:r w:rsidRPr="00F07D8D">
              <w:t>i nghi</w:t>
            </w:r>
            <w:r w:rsidRPr="00F07D8D">
              <w:t>ệ</w:t>
            </w:r>
            <w:r w:rsidRPr="00F07D8D">
              <w:t>p v</w:t>
            </w:r>
            <w:r w:rsidRPr="00F07D8D">
              <w:t>ụ</w:t>
            </w:r>
            <w:r w:rsidRPr="00F07D8D">
              <w:t xml:space="preserve"> tương </w:t>
            </w:r>
            <w:r w:rsidRPr="00F07D8D">
              <w:t>ứ</w:t>
            </w:r>
            <w:r w:rsidRPr="00F07D8D">
              <w:t>ng theo tr</w:t>
            </w:r>
            <w:r w:rsidRPr="00F07D8D">
              <w:t>ạ</w:t>
            </w:r>
            <w:r w:rsidRPr="00F07D8D">
              <w:t>ng thái hi</w:t>
            </w:r>
            <w:r w:rsidRPr="00F07D8D">
              <w:t>ệ</w:t>
            </w:r>
            <w:r w:rsidRPr="00F07D8D">
              <w:t>n t</w:t>
            </w:r>
            <w:r w:rsidRPr="00F07D8D">
              <w:t>ạ</w:t>
            </w:r>
            <w:r w:rsidRPr="00F07D8D">
              <w:t>i c</w:t>
            </w:r>
            <w:r w:rsidRPr="00F07D8D">
              <w:t>ủ</w:t>
            </w:r>
            <w:r w:rsidRPr="00F07D8D">
              <w:t>a h</w:t>
            </w:r>
            <w:r w:rsidRPr="00F07D8D">
              <w:t>ồ</w:t>
            </w:r>
            <w:r w:rsidRPr="00F07D8D">
              <w:t xml:space="preserve"> sơ </w:t>
            </w:r>
            <w:r w:rsidRPr="00F07D8D">
              <w:t>ở</w:t>
            </w:r>
            <w:r w:rsidRPr="00F07D8D">
              <w:t xml:space="preserve"> ch</w:t>
            </w:r>
            <w:r w:rsidRPr="00F07D8D">
              <w:t>ế</w:t>
            </w:r>
            <w:r w:rsidRPr="00F07D8D">
              <w:t xml:space="preserve"> đ</w:t>
            </w:r>
            <w:r w:rsidRPr="00F07D8D">
              <w:t>ộ</w:t>
            </w:r>
            <w:r w:rsidRPr="00F07D8D">
              <w:t xml:space="preserve"> cho phép nh</w:t>
            </w:r>
            <w:r w:rsidRPr="00F07D8D">
              <w:t>ậ</w:t>
            </w:r>
            <w:r w:rsidRPr="00F07D8D">
              <w:t>p li</w:t>
            </w:r>
            <w:r w:rsidRPr="00F07D8D">
              <w:t>ệ</w:t>
            </w:r>
            <w:r w:rsidRPr="00F07D8D">
              <w:t>u, đ</w:t>
            </w:r>
            <w:r w:rsidRPr="00F07D8D">
              <w:t>ồ</w:t>
            </w:r>
            <w:r w:rsidRPr="00F07D8D">
              <w:t>ng th</w:t>
            </w:r>
            <w:r w:rsidRPr="00F07D8D">
              <w:t>ờ</w:t>
            </w:r>
            <w:r w:rsidRPr="00F07D8D">
              <w:t>i hi</w:t>
            </w:r>
            <w:r w:rsidRPr="00F07D8D">
              <w:t>ể</w:t>
            </w:r>
            <w:r w:rsidRPr="00F07D8D">
              <w:t>n th</w:t>
            </w:r>
            <w:r w:rsidRPr="00F07D8D">
              <w:t>ị</w:t>
            </w:r>
            <w:r w:rsidRPr="00F07D8D">
              <w:t xml:space="preserve"> các nút thao tác hoàn t</w:t>
            </w:r>
            <w:r w:rsidRPr="00F07D8D">
              <w:t>ấ</w:t>
            </w:r>
            <w:r w:rsidRPr="00F07D8D">
              <w:t>t giai đo</w:t>
            </w:r>
            <w:r w:rsidRPr="00F07D8D">
              <w:t>ạ</w:t>
            </w:r>
            <w:r w:rsidRPr="00F07D8D">
              <w:t xml:space="preserve">n tương </w:t>
            </w:r>
            <w:r w:rsidRPr="00F07D8D">
              <w:t>ứ</w:t>
            </w:r>
            <w:r w:rsidRPr="00F07D8D">
              <w:t>ng trê</w:t>
            </w:r>
            <w:r w:rsidRPr="00F07D8D">
              <w:t>n thanh thao tác.</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10</w:t>
            </w:r>
          </w:p>
        </w:tc>
        <w:tc>
          <w:tcPr>
            <w:tcW w:w="2549" w:type="dxa"/>
            <w:shd w:val="clear" w:color="auto" w:fill="auto"/>
          </w:tcPr>
          <w:p w:rsidR="005B3F2C" w:rsidRPr="00F07D8D" w:rsidRDefault="00F07D8D" w:rsidP="00F07D8D">
            <w:pPr>
              <w:spacing w:before="60" w:after="60" w:line="240" w:lineRule="auto"/>
            </w:pPr>
            <w:r w:rsidRPr="00F07D8D">
              <w:t>Ti</w:t>
            </w:r>
            <w:r w:rsidRPr="00F07D8D">
              <w:t>ế</w:t>
            </w:r>
            <w:r w:rsidRPr="00F07D8D">
              <w:t>p nh</w:t>
            </w:r>
            <w:r w:rsidRPr="00F07D8D">
              <w:t>ậ</w:t>
            </w:r>
            <w:r w:rsidRPr="00F07D8D">
              <w:t>n ki</w:t>
            </w:r>
            <w:r w:rsidRPr="00F07D8D">
              <w:t>ể</w:t>
            </w:r>
            <w:r w:rsidRPr="00F07D8D">
              <w:t>m tra</w:t>
            </w:r>
          </w:p>
        </w:tc>
        <w:tc>
          <w:tcPr>
            <w:tcW w:w="1411" w:type="dxa"/>
            <w:shd w:val="clear" w:color="auto" w:fill="auto"/>
          </w:tcPr>
          <w:p w:rsidR="005B3F2C" w:rsidRPr="00F07D8D" w:rsidRDefault="00F07D8D" w:rsidP="00F07D8D">
            <w:pPr>
              <w:spacing w:before="60" w:after="60" w:line="240" w:lineRule="auto"/>
            </w:pPr>
            <w:r w:rsidRPr="00F07D8D">
              <w:t>Icon button/Button</w:t>
            </w:r>
          </w:p>
        </w:tc>
        <w:tc>
          <w:tcPr>
            <w:tcW w:w="4838" w:type="dxa"/>
            <w:shd w:val="clear" w:color="auto" w:fill="auto"/>
          </w:tcPr>
          <w:p w:rsidR="005B3F2C" w:rsidRPr="00F07D8D" w:rsidRDefault="00F07D8D" w:rsidP="00F07D8D">
            <w:pPr>
              <w:spacing w:before="60" w:after="60" w:line="240" w:lineRule="auto"/>
            </w:pPr>
            <w:r w:rsidRPr="00F07D8D">
              <w:t>H</w:t>
            </w:r>
            <w:r w:rsidRPr="00F07D8D">
              <w:t>ệ</w:t>
            </w:r>
            <w:r w:rsidRPr="00F07D8D">
              <w:t xml:space="preserve"> th</w:t>
            </w:r>
            <w:r w:rsidRPr="00F07D8D">
              <w:t>ố</w:t>
            </w:r>
            <w:r w:rsidRPr="00F07D8D">
              <w:t>ng xác nh</w:t>
            </w:r>
            <w:r w:rsidRPr="00F07D8D">
              <w:t>ậ</w:t>
            </w:r>
            <w:r w:rsidRPr="00F07D8D">
              <w:t>n h</w:t>
            </w:r>
            <w:r w:rsidRPr="00F07D8D">
              <w:t>ồ</w:t>
            </w:r>
            <w:r w:rsidRPr="00F07D8D">
              <w:t xml:space="preserve"> sơ h</w:t>
            </w:r>
            <w:r w:rsidRPr="00F07D8D">
              <w:t>ợ</w:t>
            </w:r>
            <w:r w:rsidRPr="00F07D8D">
              <w:t>p l</w:t>
            </w:r>
            <w:r w:rsidRPr="00F07D8D">
              <w:t>ệ</w:t>
            </w:r>
            <w:r w:rsidRPr="00F07D8D">
              <w:t>, chuy</w:t>
            </w:r>
            <w:r w:rsidRPr="00F07D8D">
              <w:t>ể</w:t>
            </w:r>
            <w:r w:rsidRPr="00F07D8D">
              <w:t>n v</w:t>
            </w:r>
            <w:r w:rsidRPr="00F07D8D">
              <w:t>ụ</w:t>
            </w:r>
            <w:r w:rsidRPr="00F07D8D">
              <w:t xml:space="preserve"> vi</w:t>
            </w:r>
            <w:r w:rsidRPr="00F07D8D">
              <w:t>ệ</w:t>
            </w:r>
            <w:r w:rsidRPr="00F07D8D">
              <w:t>c sang tr</w:t>
            </w:r>
            <w:r w:rsidRPr="00F07D8D">
              <w:t>ạ</w:t>
            </w:r>
            <w:r w:rsidRPr="00F07D8D">
              <w:t>ng thái Ch</w:t>
            </w:r>
            <w:r w:rsidRPr="00F07D8D">
              <w:t>ờ</w:t>
            </w:r>
            <w:r w:rsidRPr="00F07D8D">
              <w:t xml:space="preserve"> th</w:t>
            </w:r>
            <w:r w:rsidRPr="00F07D8D">
              <w:t>ụ</w:t>
            </w:r>
            <w:r w:rsidRPr="00F07D8D">
              <w:t xml:space="preserve"> lý, c</w:t>
            </w:r>
            <w:r w:rsidRPr="00F07D8D">
              <w:t>ậ</w:t>
            </w:r>
            <w:r w:rsidRPr="00F07D8D">
              <w:t>p nh</w:t>
            </w:r>
            <w:r w:rsidRPr="00F07D8D">
              <w:t>ậ</w:t>
            </w:r>
            <w:r w:rsidRPr="00F07D8D">
              <w:t>t timeline x</w:t>
            </w:r>
            <w:r w:rsidRPr="00F07D8D">
              <w:t>ử</w:t>
            </w:r>
            <w:r w:rsidRPr="00F07D8D">
              <w:t xml:space="preserve"> lý.</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11</w:t>
            </w:r>
          </w:p>
        </w:tc>
        <w:tc>
          <w:tcPr>
            <w:tcW w:w="2549" w:type="dxa"/>
            <w:shd w:val="clear" w:color="auto" w:fill="auto"/>
          </w:tcPr>
          <w:p w:rsidR="005B3F2C" w:rsidRPr="00F07D8D" w:rsidRDefault="00F07D8D" w:rsidP="00F07D8D">
            <w:pPr>
              <w:spacing w:before="60" w:after="60" w:line="240" w:lineRule="auto"/>
            </w:pPr>
            <w:r w:rsidRPr="00F07D8D">
              <w:t>Yêu c</w:t>
            </w:r>
            <w:r w:rsidRPr="00F07D8D">
              <w:t>ầ</w:t>
            </w:r>
            <w:r w:rsidRPr="00F07D8D">
              <w:t>u b</w:t>
            </w:r>
            <w:r w:rsidRPr="00F07D8D">
              <w:t>ổ</w:t>
            </w:r>
            <w:r w:rsidRPr="00F07D8D">
              <w:t xml:space="preserve"> sung sau ki</w:t>
            </w:r>
            <w:r w:rsidRPr="00F07D8D">
              <w:t>ể</w:t>
            </w:r>
            <w:r w:rsidRPr="00F07D8D">
              <w:t>m tra</w:t>
            </w:r>
          </w:p>
        </w:tc>
        <w:tc>
          <w:tcPr>
            <w:tcW w:w="1411" w:type="dxa"/>
            <w:shd w:val="clear" w:color="auto" w:fill="auto"/>
          </w:tcPr>
          <w:p w:rsidR="005B3F2C" w:rsidRPr="00F07D8D" w:rsidRDefault="00F07D8D" w:rsidP="00F07D8D">
            <w:pPr>
              <w:spacing w:before="60" w:after="60" w:line="240" w:lineRule="auto"/>
            </w:pPr>
            <w:r w:rsidRPr="00F07D8D">
              <w:t>Icon button/Button</w:t>
            </w:r>
          </w:p>
        </w:tc>
        <w:tc>
          <w:tcPr>
            <w:tcW w:w="4838" w:type="dxa"/>
            <w:shd w:val="clear" w:color="auto" w:fill="auto"/>
          </w:tcPr>
          <w:p w:rsidR="005B3F2C" w:rsidRPr="00F07D8D" w:rsidRDefault="00F07D8D" w:rsidP="00F07D8D">
            <w:pPr>
              <w:spacing w:before="60" w:after="60" w:line="240" w:lineRule="auto"/>
            </w:pPr>
            <w:r w:rsidRPr="00F07D8D">
              <w:t>H</w:t>
            </w:r>
            <w:r w:rsidRPr="00F07D8D">
              <w:t>ệ</w:t>
            </w:r>
            <w:r w:rsidRPr="00F07D8D">
              <w:t xml:space="preserve"> th</w:t>
            </w:r>
            <w:r w:rsidRPr="00F07D8D">
              <w:t>ố</w:t>
            </w:r>
            <w:r w:rsidRPr="00F07D8D">
              <w:t>ng m</w:t>
            </w:r>
            <w:r w:rsidRPr="00F07D8D">
              <w:t>ở</w:t>
            </w:r>
            <w:r w:rsidRPr="00F07D8D">
              <w:t xml:space="preserve"> </w:t>
            </w:r>
            <w:r w:rsidRPr="00F07D8D">
              <w:rPr>
                <w:bCs/>
              </w:rPr>
              <w:t>Popup Yêu c</w:t>
            </w:r>
            <w:r w:rsidRPr="00F07D8D">
              <w:rPr>
                <w:bCs/>
              </w:rPr>
              <w:t>ầ</w:t>
            </w:r>
            <w:r w:rsidRPr="00F07D8D">
              <w:rPr>
                <w:bCs/>
              </w:rPr>
              <w:t>u b</w:t>
            </w:r>
            <w:r w:rsidRPr="00F07D8D">
              <w:rPr>
                <w:bCs/>
              </w:rPr>
              <w:t>ổ</w:t>
            </w:r>
            <w:r w:rsidRPr="00F07D8D">
              <w:rPr>
                <w:bCs/>
              </w:rPr>
              <w:t xml:space="preserve"> sung / T</w:t>
            </w:r>
            <w:r w:rsidRPr="00F07D8D">
              <w:rPr>
                <w:bCs/>
              </w:rPr>
              <w:t>ừ</w:t>
            </w:r>
            <w:r w:rsidRPr="00F07D8D">
              <w:rPr>
                <w:bCs/>
              </w:rPr>
              <w:t xml:space="preserve"> ch</w:t>
            </w:r>
            <w:r w:rsidRPr="00F07D8D">
              <w:rPr>
                <w:bCs/>
              </w:rPr>
              <w:t>ố</w:t>
            </w:r>
            <w:r w:rsidRPr="00F07D8D">
              <w:rPr>
                <w:bCs/>
              </w:rPr>
              <w:t xml:space="preserve">i </w:t>
            </w:r>
            <w:r w:rsidRPr="00F07D8D">
              <w:rPr>
                <w:bCs/>
              </w:rPr>
              <w:t>h</w:t>
            </w:r>
            <w:r w:rsidRPr="00F07D8D">
              <w:rPr>
                <w:bCs/>
              </w:rPr>
              <w:t>ồ</w:t>
            </w:r>
            <w:r w:rsidRPr="00F07D8D">
              <w:rPr>
                <w:bCs/>
              </w:rPr>
              <w:t xml:space="preserve"> sơ</w:t>
            </w:r>
            <w:r w:rsidRPr="00F07D8D">
              <w:t xml:space="preserve"> đ</w:t>
            </w:r>
            <w:r w:rsidRPr="00F07D8D">
              <w:t>ể</w:t>
            </w:r>
            <w:r w:rsidRPr="00F07D8D">
              <w:t xml:space="preserve"> nh</w:t>
            </w:r>
            <w:r w:rsidRPr="00F07D8D">
              <w:t>ậ</w:t>
            </w:r>
            <w:r w:rsidRPr="00F07D8D">
              <w:t>p n</w:t>
            </w:r>
            <w:r w:rsidRPr="00F07D8D">
              <w:t>ộ</w:t>
            </w:r>
            <w:r w:rsidRPr="00F07D8D">
              <w:t>i dung yêu c</w:t>
            </w:r>
            <w:r w:rsidRPr="00F07D8D">
              <w:t>ầ</w:t>
            </w:r>
            <w:r w:rsidRPr="00F07D8D">
              <w:t>u b</w:t>
            </w:r>
            <w:r w:rsidRPr="00F07D8D">
              <w:t>ổ</w:t>
            </w:r>
            <w:r w:rsidRPr="00F07D8D">
              <w:t xml:space="preserve"> sung h</w:t>
            </w:r>
            <w:r w:rsidRPr="00F07D8D">
              <w:t>ồ</w:t>
            </w:r>
            <w:r w:rsidRPr="00F07D8D">
              <w:t xml:space="preserve"> sơ.</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12</w:t>
            </w:r>
          </w:p>
        </w:tc>
        <w:tc>
          <w:tcPr>
            <w:tcW w:w="2549" w:type="dxa"/>
            <w:shd w:val="clear" w:color="auto" w:fill="auto"/>
          </w:tcPr>
          <w:p w:rsidR="005B3F2C" w:rsidRPr="00F07D8D" w:rsidRDefault="00F07D8D" w:rsidP="00F07D8D">
            <w:pPr>
              <w:spacing w:before="60" w:after="60" w:line="240" w:lineRule="auto"/>
            </w:pPr>
            <w:r w:rsidRPr="00F07D8D">
              <w:t>T</w:t>
            </w:r>
            <w:r w:rsidRPr="00F07D8D">
              <w:t>ừ</w:t>
            </w:r>
            <w:r w:rsidRPr="00F07D8D">
              <w:t xml:space="preserve"> ch</w:t>
            </w:r>
            <w:r w:rsidRPr="00F07D8D">
              <w:t>ố</w:t>
            </w:r>
            <w:r w:rsidRPr="00F07D8D">
              <w:t>i sau ki</w:t>
            </w:r>
            <w:r w:rsidRPr="00F07D8D">
              <w:t>ể</w:t>
            </w:r>
            <w:r w:rsidRPr="00F07D8D">
              <w:t>m tra</w:t>
            </w:r>
          </w:p>
        </w:tc>
        <w:tc>
          <w:tcPr>
            <w:tcW w:w="1411" w:type="dxa"/>
            <w:shd w:val="clear" w:color="auto" w:fill="auto"/>
          </w:tcPr>
          <w:p w:rsidR="005B3F2C" w:rsidRPr="00F07D8D" w:rsidRDefault="00F07D8D" w:rsidP="00F07D8D">
            <w:pPr>
              <w:spacing w:before="60" w:after="60" w:line="240" w:lineRule="auto"/>
            </w:pPr>
            <w:r w:rsidRPr="00F07D8D">
              <w:t>Icon button/Button</w:t>
            </w:r>
          </w:p>
        </w:tc>
        <w:tc>
          <w:tcPr>
            <w:tcW w:w="4838" w:type="dxa"/>
            <w:shd w:val="clear" w:color="auto" w:fill="auto"/>
          </w:tcPr>
          <w:p w:rsidR="005B3F2C" w:rsidRPr="00F07D8D" w:rsidRDefault="00F07D8D" w:rsidP="00F07D8D">
            <w:pPr>
              <w:spacing w:before="60" w:after="60" w:line="240" w:lineRule="auto"/>
            </w:pPr>
            <w:r w:rsidRPr="00F07D8D">
              <w:t>H</w:t>
            </w:r>
            <w:r w:rsidRPr="00F07D8D">
              <w:t>ệ</w:t>
            </w:r>
            <w:r w:rsidRPr="00F07D8D">
              <w:t xml:space="preserve"> th</w:t>
            </w:r>
            <w:r w:rsidRPr="00F07D8D">
              <w:t>ố</w:t>
            </w:r>
            <w:r w:rsidRPr="00F07D8D">
              <w:t>ng m</w:t>
            </w:r>
            <w:r w:rsidRPr="00F07D8D">
              <w:t>ở</w:t>
            </w:r>
            <w:r w:rsidRPr="00F07D8D">
              <w:t xml:space="preserve"> </w:t>
            </w:r>
            <w:r w:rsidRPr="00F07D8D">
              <w:rPr>
                <w:bCs/>
              </w:rPr>
              <w:t>Popup Yêu c</w:t>
            </w:r>
            <w:r w:rsidRPr="00F07D8D">
              <w:rPr>
                <w:bCs/>
              </w:rPr>
              <w:t>ầ</w:t>
            </w:r>
            <w:r w:rsidRPr="00F07D8D">
              <w:rPr>
                <w:bCs/>
              </w:rPr>
              <w:t>u b</w:t>
            </w:r>
            <w:r w:rsidRPr="00F07D8D">
              <w:rPr>
                <w:bCs/>
              </w:rPr>
              <w:t>ổ</w:t>
            </w:r>
            <w:r w:rsidRPr="00F07D8D">
              <w:rPr>
                <w:bCs/>
              </w:rPr>
              <w:t xml:space="preserve"> sung / T</w:t>
            </w:r>
            <w:r w:rsidRPr="00F07D8D">
              <w:rPr>
                <w:bCs/>
              </w:rPr>
              <w:t>ừ</w:t>
            </w:r>
            <w:r w:rsidRPr="00F07D8D">
              <w:rPr>
                <w:bCs/>
              </w:rPr>
              <w:t xml:space="preserve"> ch</w:t>
            </w:r>
            <w:r w:rsidRPr="00F07D8D">
              <w:rPr>
                <w:bCs/>
              </w:rPr>
              <w:t>ố</w:t>
            </w:r>
            <w:r w:rsidRPr="00F07D8D">
              <w:rPr>
                <w:bCs/>
              </w:rPr>
              <w:t>i h</w:t>
            </w:r>
            <w:r w:rsidRPr="00F07D8D">
              <w:rPr>
                <w:bCs/>
              </w:rPr>
              <w:t>ồ</w:t>
            </w:r>
            <w:r w:rsidRPr="00F07D8D">
              <w:rPr>
                <w:bCs/>
              </w:rPr>
              <w:t xml:space="preserve"> sơ</w:t>
            </w:r>
            <w:r w:rsidRPr="00F07D8D">
              <w:t xml:space="preserve"> đ</w:t>
            </w:r>
            <w:r w:rsidRPr="00F07D8D">
              <w:t>ể</w:t>
            </w:r>
            <w:r w:rsidRPr="00F07D8D">
              <w:t xml:space="preserve"> nh</w:t>
            </w:r>
            <w:r w:rsidRPr="00F07D8D">
              <w:t>ậ</w:t>
            </w:r>
            <w:r w:rsidRPr="00F07D8D">
              <w:t>p lý do t</w:t>
            </w:r>
            <w:r w:rsidRPr="00F07D8D">
              <w:t>ừ</w:t>
            </w:r>
            <w:r w:rsidRPr="00F07D8D">
              <w:t xml:space="preserve"> ch</w:t>
            </w:r>
            <w:r w:rsidRPr="00F07D8D">
              <w:t>ố</w:t>
            </w:r>
            <w:r w:rsidRPr="00F07D8D">
              <w:t>i. Sau khi xác nh</w:t>
            </w:r>
            <w:r w:rsidRPr="00F07D8D">
              <w:t>ậ</w:t>
            </w:r>
            <w:r w:rsidRPr="00F07D8D">
              <w:t>n, v</w:t>
            </w:r>
            <w:r w:rsidRPr="00F07D8D">
              <w:t>ụ</w:t>
            </w:r>
            <w:r w:rsidRPr="00F07D8D">
              <w:t xml:space="preserve"> vi</w:t>
            </w:r>
            <w:r w:rsidRPr="00F07D8D">
              <w:t>ệ</w:t>
            </w:r>
            <w:r w:rsidRPr="00F07D8D">
              <w:t>c chuy</w:t>
            </w:r>
            <w:r w:rsidRPr="00F07D8D">
              <w:t>ể</w:t>
            </w:r>
            <w:r w:rsidRPr="00F07D8D">
              <w:t>n sang tr</w:t>
            </w:r>
            <w:r w:rsidRPr="00F07D8D">
              <w:t>ạ</w:t>
            </w:r>
            <w:r w:rsidRPr="00F07D8D">
              <w:t>ng thái B</w:t>
            </w:r>
            <w:r w:rsidRPr="00F07D8D">
              <w:t>ị</w:t>
            </w:r>
            <w:r w:rsidRPr="00F07D8D">
              <w:t xml:space="preserve"> t</w:t>
            </w:r>
            <w:r w:rsidRPr="00F07D8D">
              <w:t>ừ</w:t>
            </w:r>
            <w:r w:rsidRPr="00F07D8D">
              <w:t xml:space="preserve"> ch</w:t>
            </w:r>
            <w:r w:rsidRPr="00F07D8D">
              <w:t>ố</w:t>
            </w:r>
            <w:r w:rsidRPr="00F07D8D">
              <w:t>i.</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13</w:t>
            </w:r>
          </w:p>
        </w:tc>
        <w:tc>
          <w:tcPr>
            <w:tcW w:w="2549" w:type="dxa"/>
            <w:shd w:val="clear" w:color="auto" w:fill="auto"/>
          </w:tcPr>
          <w:p w:rsidR="005B3F2C" w:rsidRPr="00F07D8D" w:rsidRDefault="00F07D8D" w:rsidP="00F07D8D">
            <w:pPr>
              <w:spacing w:before="60" w:after="60" w:line="240" w:lineRule="auto"/>
            </w:pPr>
            <w:r w:rsidRPr="00F07D8D">
              <w:t>Th</w:t>
            </w:r>
            <w:r w:rsidRPr="00F07D8D">
              <w:t>ụ</w:t>
            </w:r>
            <w:r w:rsidRPr="00F07D8D">
              <w:t xml:space="preserve"> lý h</w:t>
            </w:r>
            <w:r w:rsidRPr="00F07D8D">
              <w:t>ồ</w:t>
            </w:r>
            <w:r w:rsidRPr="00F07D8D">
              <w:t xml:space="preserve"> sơ</w:t>
            </w:r>
          </w:p>
        </w:tc>
        <w:tc>
          <w:tcPr>
            <w:tcW w:w="1411" w:type="dxa"/>
            <w:shd w:val="clear" w:color="auto" w:fill="auto"/>
          </w:tcPr>
          <w:p w:rsidR="005B3F2C" w:rsidRPr="00F07D8D" w:rsidRDefault="00F07D8D" w:rsidP="00F07D8D">
            <w:pPr>
              <w:spacing w:before="60" w:after="60" w:line="240" w:lineRule="auto"/>
            </w:pPr>
            <w:r w:rsidRPr="00F07D8D">
              <w:t>Icon button/Button</w:t>
            </w:r>
          </w:p>
        </w:tc>
        <w:tc>
          <w:tcPr>
            <w:tcW w:w="4838" w:type="dxa"/>
            <w:shd w:val="clear" w:color="auto" w:fill="auto"/>
          </w:tcPr>
          <w:p w:rsidR="005B3F2C" w:rsidRPr="00F07D8D" w:rsidRDefault="00F07D8D" w:rsidP="00F07D8D">
            <w:pPr>
              <w:spacing w:before="60" w:after="60" w:line="240" w:lineRule="auto"/>
            </w:pPr>
            <w:r w:rsidRPr="00F07D8D">
              <w:t>H</w:t>
            </w:r>
            <w:r w:rsidRPr="00F07D8D">
              <w:t>ệ</w:t>
            </w:r>
            <w:r w:rsidRPr="00F07D8D">
              <w:t xml:space="preserve"> th</w:t>
            </w:r>
            <w:r w:rsidRPr="00F07D8D">
              <w:t>ố</w:t>
            </w:r>
            <w:r w:rsidRPr="00F07D8D">
              <w:t>ng m</w:t>
            </w:r>
            <w:r w:rsidRPr="00F07D8D">
              <w:t>ở</w:t>
            </w:r>
            <w:r w:rsidRPr="00F07D8D">
              <w:t xml:space="preserve"> </w:t>
            </w:r>
            <w:hyperlink w:anchor="X3fd675c1ea8d9f07a6c603821a058d2004ba70f">
              <w:r w:rsidRPr="00F07D8D">
                <w:rPr>
                  <w:rStyle w:val="Hyperlink"/>
                </w:rPr>
                <w:t>Popup Th</w:t>
              </w:r>
              <w:r w:rsidRPr="00F07D8D">
                <w:rPr>
                  <w:rStyle w:val="Hyperlink"/>
                </w:rPr>
                <w:t>ụ</w:t>
              </w:r>
              <w:r w:rsidRPr="00F07D8D">
                <w:rPr>
                  <w:rStyle w:val="Hyperlink"/>
                </w:rPr>
                <w:t xml:space="preserve"> lý h</w:t>
              </w:r>
              <w:r w:rsidRPr="00F07D8D">
                <w:rPr>
                  <w:rStyle w:val="Hyperlink"/>
                </w:rPr>
                <w:t>ồ</w:t>
              </w:r>
              <w:r w:rsidRPr="00F07D8D">
                <w:rPr>
                  <w:rStyle w:val="Hyperlink"/>
                </w:rPr>
                <w:t xml:space="preserve"> sơ và C</w:t>
              </w:r>
              <w:r w:rsidRPr="00F07D8D">
                <w:rPr>
                  <w:rStyle w:val="Hyperlink"/>
                </w:rPr>
                <w:t>ử</w:t>
              </w:r>
              <w:r w:rsidRPr="00F07D8D">
                <w:rPr>
                  <w:rStyle w:val="Hyperlink"/>
                </w:rPr>
                <w:t xml:space="preserve"> ngư</w:t>
              </w:r>
              <w:r w:rsidRPr="00F07D8D">
                <w:rPr>
                  <w:rStyle w:val="Hyperlink"/>
                </w:rPr>
                <w:t>ờ</w:t>
              </w:r>
              <w:r w:rsidRPr="00F07D8D">
                <w:rPr>
                  <w:rStyle w:val="Hyperlink"/>
                </w:rPr>
                <w:t>i gi</w:t>
              </w:r>
              <w:r w:rsidRPr="00F07D8D">
                <w:rPr>
                  <w:rStyle w:val="Hyperlink"/>
                </w:rPr>
                <w:t>ả</w:t>
              </w:r>
              <w:r w:rsidRPr="00F07D8D">
                <w:rPr>
                  <w:rStyle w:val="Hyperlink"/>
                </w:rPr>
                <w:t>i quy</w:t>
              </w:r>
              <w:r w:rsidRPr="00F07D8D">
                <w:rPr>
                  <w:rStyle w:val="Hyperlink"/>
                </w:rPr>
                <w:t>ế</w:t>
              </w:r>
              <w:r w:rsidRPr="00F07D8D">
                <w:rPr>
                  <w:rStyle w:val="Hyperlink"/>
                </w:rPr>
                <w:t>t b</w:t>
              </w:r>
              <w:r w:rsidRPr="00F07D8D">
                <w:rPr>
                  <w:rStyle w:val="Hyperlink"/>
                </w:rPr>
                <w:t>ồ</w:t>
              </w:r>
              <w:r w:rsidRPr="00F07D8D">
                <w:rPr>
                  <w:rStyle w:val="Hyperlink"/>
                </w:rPr>
                <w:t>i thư</w:t>
              </w:r>
              <w:r w:rsidRPr="00F07D8D">
                <w:rPr>
                  <w:rStyle w:val="Hyperlink"/>
                </w:rPr>
                <w:t>ờ</w:t>
              </w:r>
              <w:r w:rsidRPr="00F07D8D">
                <w:rPr>
                  <w:rStyle w:val="Hyperlink"/>
                </w:rPr>
                <w:t>ng</w:t>
              </w:r>
            </w:hyperlink>
            <w:r w:rsidRPr="00F07D8D">
              <w:t>. Sau khi xác nh</w:t>
            </w:r>
            <w:r w:rsidRPr="00F07D8D">
              <w:t>ậ</w:t>
            </w:r>
            <w:r w:rsidRPr="00F07D8D">
              <w:t>n h</w:t>
            </w:r>
            <w:r w:rsidRPr="00F07D8D">
              <w:t>ợ</w:t>
            </w:r>
            <w:r w:rsidRPr="00F07D8D">
              <w:t>p l</w:t>
            </w:r>
            <w:r w:rsidRPr="00F07D8D">
              <w:t>ệ</w:t>
            </w:r>
            <w:r w:rsidRPr="00F07D8D">
              <w:t>, h</w:t>
            </w:r>
            <w:r w:rsidRPr="00F07D8D">
              <w:t>ệ</w:t>
            </w:r>
            <w:r w:rsidRPr="00F07D8D">
              <w:t xml:space="preserve"> th</w:t>
            </w:r>
            <w:r w:rsidRPr="00F07D8D">
              <w:t>ố</w:t>
            </w:r>
            <w:r w:rsidRPr="00F07D8D">
              <w:t>ng c</w:t>
            </w:r>
            <w:r w:rsidRPr="00F07D8D">
              <w:t>ậ</w:t>
            </w:r>
            <w:r w:rsidRPr="00F07D8D">
              <w:t>p nh</w:t>
            </w:r>
            <w:r w:rsidRPr="00F07D8D">
              <w:t>ậ</w:t>
            </w:r>
            <w:r w:rsidRPr="00F07D8D">
              <w:t>t h</w:t>
            </w:r>
            <w:r w:rsidRPr="00F07D8D">
              <w:t>ồ</w:t>
            </w:r>
            <w:r w:rsidRPr="00F07D8D">
              <w:t xml:space="preserve"> sơ sang tr</w:t>
            </w:r>
            <w:r w:rsidRPr="00F07D8D">
              <w:t>ạ</w:t>
            </w:r>
            <w:r w:rsidRPr="00F07D8D">
              <w:t>ng thái Đang xác minh thi</w:t>
            </w:r>
            <w:r w:rsidRPr="00F07D8D">
              <w:t>ệ</w:t>
            </w:r>
            <w:r w:rsidRPr="00F07D8D">
              <w:t>t h</w:t>
            </w:r>
            <w:r w:rsidRPr="00F07D8D">
              <w:t>ạ</w:t>
            </w:r>
            <w:r w:rsidRPr="00F07D8D">
              <w:t>i.</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14</w:t>
            </w:r>
          </w:p>
        </w:tc>
        <w:tc>
          <w:tcPr>
            <w:tcW w:w="2549" w:type="dxa"/>
            <w:shd w:val="clear" w:color="auto" w:fill="auto"/>
          </w:tcPr>
          <w:p w:rsidR="005B3F2C" w:rsidRPr="00F07D8D" w:rsidRDefault="00F07D8D" w:rsidP="00F07D8D">
            <w:pPr>
              <w:spacing w:before="60" w:after="60" w:line="240" w:lineRule="auto"/>
            </w:pPr>
            <w:r w:rsidRPr="00F07D8D">
              <w:t>T</w:t>
            </w:r>
            <w:r w:rsidRPr="00F07D8D">
              <w:t>ừ</w:t>
            </w:r>
            <w:r w:rsidRPr="00F07D8D">
              <w:t xml:space="preserve"> ch</w:t>
            </w:r>
            <w:r w:rsidRPr="00F07D8D">
              <w:t>ố</w:t>
            </w:r>
            <w:r w:rsidRPr="00F07D8D">
              <w:t>i th</w:t>
            </w:r>
            <w:r w:rsidRPr="00F07D8D">
              <w:t>ụ</w:t>
            </w:r>
            <w:r w:rsidRPr="00F07D8D">
              <w:t xml:space="preserve"> lý</w:t>
            </w:r>
          </w:p>
        </w:tc>
        <w:tc>
          <w:tcPr>
            <w:tcW w:w="1411" w:type="dxa"/>
            <w:shd w:val="clear" w:color="auto" w:fill="auto"/>
          </w:tcPr>
          <w:p w:rsidR="005B3F2C" w:rsidRPr="00F07D8D" w:rsidRDefault="00F07D8D" w:rsidP="00F07D8D">
            <w:pPr>
              <w:spacing w:before="60" w:after="60" w:line="240" w:lineRule="auto"/>
            </w:pPr>
            <w:r w:rsidRPr="00F07D8D">
              <w:t>Icon button/Button</w:t>
            </w:r>
          </w:p>
        </w:tc>
        <w:tc>
          <w:tcPr>
            <w:tcW w:w="4838" w:type="dxa"/>
            <w:shd w:val="clear" w:color="auto" w:fill="auto"/>
          </w:tcPr>
          <w:p w:rsidR="005B3F2C" w:rsidRPr="00F07D8D" w:rsidRDefault="00F07D8D" w:rsidP="00F07D8D">
            <w:pPr>
              <w:spacing w:before="60" w:after="60" w:line="240" w:lineRule="auto"/>
            </w:pPr>
            <w:r w:rsidRPr="00F07D8D">
              <w:t>H</w:t>
            </w:r>
            <w:r w:rsidRPr="00F07D8D">
              <w:t>ệ</w:t>
            </w:r>
            <w:r w:rsidRPr="00F07D8D">
              <w:t xml:space="preserve"> th</w:t>
            </w:r>
            <w:r w:rsidRPr="00F07D8D">
              <w:t>ố</w:t>
            </w:r>
            <w:r w:rsidRPr="00F07D8D">
              <w:t>ng m</w:t>
            </w:r>
            <w:r w:rsidRPr="00F07D8D">
              <w:t>ở</w:t>
            </w:r>
            <w:r w:rsidRPr="00F07D8D">
              <w:t xml:space="preserve"> </w:t>
            </w:r>
            <w:r w:rsidRPr="00F07D8D">
              <w:rPr>
                <w:bCs/>
              </w:rPr>
              <w:t>Popup Yêu c</w:t>
            </w:r>
            <w:r w:rsidRPr="00F07D8D">
              <w:rPr>
                <w:bCs/>
              </w:rPr>
              <w:t>ầ</w:t>
            </w:r>
            <w:r w:rsidRPr="00F07D8D">
              <w:rPr>
                <w:bCs/>
              </w:rPr>
              <w:t>u b</w:t>
            </w:r>
            <w:r w:rsidRPr="00F07D8D">
              <w:rPr>
                <w:bCs/>
              </w:rPr>
              <w:t>ổ</w:t>
            </w:r>
            <w:r w:rsidRPr="00F07D8D">
              <w:rPr>
                <w:bCs/>
              </w:rPr>
              <w:t xml:space="preserve"> sung / T</w:t>
            </w:r>
            <w:r w:rsidRPr="00F07D8D">
              <w:rPr>
                <w:bCs/>
              </w:rPr>
              <w:t>ừ</w:t>
            </w:r>
            <w:r w:rsidRPr="00F07D8D">
              <w:rPr>
                <w:bCs/>
              </w:rPr>
              <w:t xml:space="preserve"> ch</w:t>
            </w:r>
            <w:r w:rsidRPr="00F07D8D">
              <w:rPr>
                <w:bCs/>
              </w:rPr>
              <w:t>ố</w:t>
            </w:r>
            <w:r w:rsidRPr="00F07D8D">
              <w:rPr>
                <w:bCs/>
              </w:rPr>
              <w:t>i h</w:t>
            </w:r>
            <w:r w:rsidRPr="00F07D8D">
              <w:rPr>
                <w:bCs/>
              </w:rPr>
              <w:t>ồ</w:t>
            </w:r>
            <w:r w:rsidRPr="00F07D8D">
              <w:rPr>
                <w:bCs/>
              </w:rPr>
              <w:t xml:space="preserve"> sơ</w:t>
            </w:r>
            <w:r w:rsidRPr="00F07D8D">
              <w:t xml:space="preserve"> đ</w:t>
            </w:r>
            <w:r w:rsidRPr="00F07D8D">
              <w:t>ể</w:t>
            </w:r>
            <w:r w:rsidRPr="00F07D8D">
              <w:t xml:space="preserve"> nh</w:t>
            </w:r>
            <w:r w:rsidRPr="00F07D8D">
              <w:t>ậ</w:t>
            </w:r>
            <w:r w:rsidRPr="00F07D8D">
              <w:t>p lý do t</w:t>
            </w:r>
            <w:r w:rsidRPr="00F07D8D">
              <w:t>ừ</w:t>
            </w:r>
            <w:r w:rsidRPr="00F07D8D">
              <w:t xml:space="preserve"> ch</w:t>
            </w:r>
            <w:r w:rsidRPr="00F07D8D">
              <w:t>ố</w:t>
            </w:r>
            <w:r w:rsidRPr="00F07D8D">
              <w:t>i th</w:t>
            </w:r>
            <w:r w:rsidRPr="00F07D8D">
              <w:t>ụ</w:t>
            </w:r>
            <w:r w:rsidRPr="00F07D8D">
              <w:t xml:space="preserve"> lý.</w:t>
            </w:r>
          </w:p>
        </w:tc>
      </w:tr>
    </w:tbl>
    <w:p w:rsidR="005B3F2C" w:rsidRPr="00F07D8D" w:rsidRDefault="00F07D8D" w:rsidP="00F07D8D">
      <w:r w:rsidRPr="00F07D8D">
        <w:pict>
          <v:rect id="_x0000_i1026" style="width:0;height:1.5pt" o:hralign="center" o:hrstd="t" o:hr="t"/>
        </w:pict>
      </w:r>
    </w:p>
    <w:p w:rsidR="005B3F2C" w:rsidRPr="00F07D8D" w:rsidRDefault="00F07D8D" w:rsidP="00F07D8D">
      <w:pPr>
        <w:pStyle w:val="Heading5"/>
        <w:numPr>
          <w:ilvl w:val="0"/>
          <w:numId w:val="0"/>
        </w:numPr>
        <w:jc w:val="both"/>
      </w:pPr>
      <w:bookmarkStart w:id="9" w:name="mh02---màn-hình-nhập-liệu-hồ-sơ-vụ-việc"/>
      <w:bookmarkEnd w:id="8"/>
      <w:bookmarkEnd w:id="5"/>
      <w:r w:rsidRPr="00F07D8D">
        <w:lastRenderedPageBreak/>
        <w:t>4.3.3.1.4. MH02 - Màn hình Nh</w:t>
      </w:r>
      <w:r w:rsidRPr="00F07D8D">
        <w:t>ậ</w:t>
      </w:r>
      <w:r w:rsidRPr="00F07D8D">
        <w:t>p li</w:t>
      </w:r>
      <w:r w:rsidRPr="00F07D8D">
        <w:t>ệ</w:t>
      </w:r>
      <w:r w:rsidRPr="00F07D8D">
        <w:t>u h</w:t>
      </w:r>
      <w:r w:rsidRPr="00F07D8D">
        <w:t>ồ</w:t>
      </w:r>
      <w:r w:rsidRPr="00F07D8D">
        <w:t xml:space="preserve"> sơ v</w:t>
      </w:r>
      <w:r w:rsidRPr="00F07D8D">
        <w:t>ụ</w:t>
      </w:r>
      <w:r w:rsidRPr="00F07D8D">
        <w:t xml:space="preserve"> vi</w:t>
      </w:r>
      <w:r w:rsidRPr="00F07D8D">
        <w:t>ệ</w:t>
      </w:r>
      <w:r w:rsidRPr="00F07D8D">
        <w:t>c</w:t>
      </w:r>
    </w:p>
    <w:p w:rsidR="005B3F2C" w:rsidRPr="00F07D8D" w:rsidRDefault="00F07D8D" w:rsidP="00F07D8D">
      <w:pPr>
        <w:pStyle w:val="Heading6"/>
        <w:numPr>
          <w:ilvl w:val="0"/>
          <w:numId w:val="0"/>
        </w:numPr>
        <w:jc w:val="both"/>
      </w:pPr>
      <w:bookmarkStart w:id="10" w:name="màn-hình-1"/>
      <w:r w:rsidRPr="00F07D8D">
        <w:t>4.3.3.1.4.1. Màn hình</w:t>
      </w:r>
    </w:p>
    <w:tbl>
      <w:tblPr>
        <w:tblStyle w:val="TableGrid"/>
        <w:tblW w:w="5000" w:type="pct"/>
        <w:tblLook w:val="04A0" w:firstRow="1" w:lastRow="0" w:firstColumn="1" w:lastColumn="0" w:noHBand="0" w:noVBand="1"/>
      </w:tblPr>
      <w:tblGrid>
        <w:gridCol w:w="9617"/>
      </w:tblGrid>
      <w:tr w:rsidR="005B3F2C" w:rsidRPr="00F07D8D" w:rsidTr="00F07D8D">
        <w:trPr>
          <w:tblHeader/>
        </w:trPr>
        <w:tc>
          <w:tcPr>
            <w:tcW w:w="0" w:type="auto"/>
            <w:shd w:val="clear" w:color="auto" w:fill="auto"/>
          </w:tcPr>
          <w:p w:rsidR="005B3F2C" w:rsidRPr="00F07D8D" w:rsidRDefault="00F07D8D" w:rsidP="00F07D8D">
            <w:pPr>
              <w:spacing w:before="60" w:after="60" w:line="240" w:lineRule="auto"/>
              <w:jc w:val="center"/>
              <w:rPr>
                <w:b/>
              </w:rPr>
            </w:pPr>
            <w:r w:rsidRPr="00F07D8D">
              <w:rPr>
                <w:b/>
              </w:rPr>
              <w:t>Nh</w:t>
            </w:r>
            <w:r w:rsidRPr="00F07D8D">
              <w:rPr>
                <w:b/>
              </w:rPr>
              <w:t>ậ</w:t>
            </w:r>
            <w:r w:rsidRPr="00F07D8D">
              <w:rPr>
                <w:b/>
              </w:rPr>
              <w:t>p li</w:t>
            </w:r>
            <w:r w:rsidRPr="00F07D8D">
              <w:rPr>
                <w:b/>
              </w:rPr>
              <w:t>ệ</w:t>
            </w:r>
            <w:r w:rsidRPr="00F07D8D">
              <w:rPr>
                <w:b/>
              </w:rPr>
              <w:t>u h</w:t>
            </w:r>
            <w:r w:rsidRPr="00F07D8D">
              <w:rPr>
                <w:b/>
              </w:rPr>
              <w:t>ồ</w:t>
            </w:r>
            <w:r w:rsidRPr="00F07D8D">
              <w:rPr>
                <w:b/>
              </w:rPr>
              <w:t xml:space="preserve"> sơ v</w:t>
            </w:r>
            <w:r w:rsidRPr="00F07D8D">
              <w:rPr>
                <w:b/>
              </w:rPr>
              <w:t>ụ</w:t>
            </w:r>
            <w:r w:rsidRPr="00F07D8D">
              <w:rPr>
                <w:b/>
              </w:rPr>
              <w:t xml:space="preserve"> vi</w:t>
            </w:r>
            <w:r w:rsidRPr="00F07D8D">
              <w:rPr>
                <w:b/>
              </w:rPr>
              <w:t>ệ</w:t>
            </w:r>
            <w:r w:rsidRPr="00F07D8D">
              <w:rPr>
                <w:b/>
              </w:rPr>
              <w:t>c</w:t>
            </w:r>
          </w:p>
        </w:tc>
      </w:tr>
    </w:tbl>
    <w:p w:rsidR="005B3F2C" w:rsidRPr="00F07D8D" w:rsidRDefault="00F07D8D" w:rsidP="00F07D8D">
      <w:r w:rsidRPr="00F07D8D">
        <w:t>Nh</w:t>
      </w:r>
      <w:r w:rsidRPr="00F07D8D">
        <w:t>ậ</w:t>
      </w:r>
      <w:r w:rsidRPr="00F07D8D">
        <w:t>p li</w:t>
      </w:r>
      <w:r w:rsidRPr="00F07D8D">
        <w:t>ệ</w:t>
      </w:r>
      <w:r w:rsidRPr="00F07D8D">
        <w:t>u h</w:t>
      </w:r>
      <w:r w:rsidRPr="00F07D8D">
        <w:t>ồ</w:t>
      </w:r>
      <w:r w:rsidRPr="00F07D8D">
        <w:t xml:space="preserve"> sơ v</w:t>
      </w:r>
      <w:r w:rsidRPr="00F07D8D">
        <w:t>ụ</w:t>
      </w:r>
      <w:r w:rsidRPr="00F07D8D">
        <w:t xml:space="preserve"> vi</w:t>
      </w:r>
      <w:r w:rsidRPr="00F07D8D">
        <w:t>ệ</w:t>
      </w:r>
      <w:r w:rsidRPr="00F07D8D">
        <w:t>c</w:t>
      </w:r>
    </w:p>
    <w:p w:rsidR="005B3F2C" w:rsidRPr="00F07D8D" w:rsidRDefault="00F07D8D" w:rsidP="00F07D8D">
      <w:pPr>
        <w:pStyle w:val="Heading6"/>
        <w:numPr>
          <w:ilvl w:val="0"/>
          <w:numId w:val="0"/>
        </w:numPr>
        <w:jc w:val="both"/>
      </w:pPr>
      <w:bookmarkStart w:id="11" w:name="mô-tả-thông-tin-trên-màn-hình-1"/>
      <w:bookmarkEnd w:id="10"/>
      <w:r w:rsidRPr="00F07D8D">
        <w:t>4.3.3.1.4.2. Mô t</w:t>
      </w:r>
      <w:r w:rsidRPr="00F07D8D">
        <w:t>ả</w:t>
      </w:r>
      <w:r w:rsidRPr="00F07D8D">
        <w:t xml:space="preserve"> thông tin trên màn hình</w:t>
      </w:r>
    </w:p>
    <w:tbl>
      <w:tblPr>
        <w:tblW w:w="503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362"/>
        <w:gridCol w:w="1584"/>
        <w:gridCol w:w="979"/>
        <w:gridCol w:w="979"/>
        <w:gridCol w:w="3773"/>
      </w:tblGrid>
      <w:tr w:rsidR="005B3F2C" w:rsidRPr="00F07D8D" w:rsidTr="00F07D8D">
        <w:trPr>
          <w:tblHeader/>
        </w:trPr>
        <w:tc>
          <w:tcPr>
            <w:tcW w:w="2362" w:type="dxa"/>
            <w:shd w:val="clear" w:color="auto" w:fill="auto"/>
          </w:tcPr>
          <w:p w:rsidR="005B3F2C" w:rsidRPr="00F07D8D" w:rsidRDefault="00F07D8D" w:rsidP="00F07D8D">
            <w:pPr>
              <w:spacing w:before="60" w:after="60" w:line="240" w:lineRule="auto"/>
              <w:jc w:val="center"/>
              <w:rPr>
                <w:b/>
              </w:rPr>
            </w:pPr>
            <w:r w:rsidRPr="00F07D8D">
              <w:rPr>
                <w:b/>
              </w:rPr>
              <w:t>Trư</w:t>
            </w:r>
            <w:r w:rsidRPr="00F07D8D">
              <w:rPr>
                <w:b/>
              </w:rPr>
              <w:t>ờ</w:t>
            </w:r>
            <w:r w:rsidRPr="00F07D8D">
              <w:rPr>
                <w:b/>
              </w:rPr>
              <w:t>ng thông tin</w:t>
            </w:r>
          </w:p>
        </w:tc>
        <w:tc>
          <w:tcPr>
            <w:tcW w:w="1584" w:type="dxa"/>
            <w:shd w:val="clear" w:color="auto" w:fill="auto"/>
          </w:tcPr>
          <w:p w:rsidR="005B3F2C" w:rsidRPr="00F07D8D" w:rsidRDefault="00F07D8D" w:rsidP="00F07D8D">
            <w:pPr>
              <w:spacing w:before="60" w:after="60" w:line="240" w:lineRule="auto"/>
              <w:jc w:val="center"/>
              <w:rPr>
                <w:b/>
              </w:rPr>
            </w:pPr>
            <w:r w:rsidRPr="00F07D8D">
              <w:rPr>
                <w:b/>
              </w:rPr>
              <w:t>Ki</w:t>
            </w:r>
            <w:r w:rsidRPr="00F07D8D">
              <w:rPr>
                <w:b/>
              </w:rPr>
              <w:t>ể</w:t>
            </w:r>
            <w:r w:rsidRPr="00F07D8D">
              <w:rPr>
                <w:b/>
              </w:rPr>
              <w:t>u d</w:t>
            </w:r>
            <w:r w:rsidRPr="00F07D8D">
              <w:rPr>
                <w:b/>
              </w:rPr>
              <w:t>ữ</w:t>
            </w:r>
            <w:r w:rsidRPr="00F07D8D">
              <w:rPr>
                <w:b/>
              </w:rPr>
              <w:t xml:space="preserve"> li</w:t>
            </w:r>
            <w:r w:rsidRPr="00F07D8D">
              <w:rPr>
                <w:b/>
              </w:rPr>
              <w:t>ệ</w:t>
            </w:r>
            <w:r w:rsidRPr="00F07D8D">
              <w:rPr>
                <w:b/>
              </w:rPr>
              <w:t>u</w:t>
            </w:r>
          </w:p>
        </w:tc>
        <w:tc>
          <w:tcPr>
            <w:tcW w:w="979" w:type="dxa"/>
            <w:shd w:val="clear" w:color="auto" w:fill="auto"/>
          </w:tcPr>
          <w:p w:rsidR="005B3F2C" w:rsidRPr="00F07D8D" w:rsidRDefault="00F07D8D" w:rsidP="00F07D8D">
            <w:pPr>
              <w:spacing w:before="60" w:after="60" w:line="240" w:lineRule="auto"/>
              <w:jc w:val="center"/>
              <w:rPr>
                <w:b/>
              </w:rPr>
            </w:pPr>
            <w:r w:rsidRPr="00F07D8D">
              <w:rPr>
                <w:b/>
              </w:rPr>
              <w:t>B</w:t>
            </w:r>
            <w:r w:rsidRPr="00F07D8D">
              <w:rPr>
                <w:b/>
              </w:rPr>
              <w:t>ắ</w:t>
            </w:r>
            <w:r w:rsidRPr="00F07D8D">
              <w:rPr>
                <w:b/>
              </w:rPr>
              <w:t>t bu</w:t>
            </w:r>
            <w:r w:rsidRPr="00F07D8D">
              <w:rPr>
                <w:b/>
              </w:rPr>
              <w:t>ộ</w:t>
            </w:r>
            <w:r w:rsidRPr="00F07D8D">
              <w:rPr>
                <w:b/>
              </w:rPr>
              <w:t>c</w:t>
            </w:r>
          </w:p>
        </w:tc>
        <w:tc>
          <w:tcPr>
            <w:tcW w:w="979" w:type="dxa"/>
            <w:shd w:val="clear" w:color="auto" w:fill="auto"/>
          </w:tcPr>
          <w:p w:rsidR="005B3F2C" w:rsidRPr="00F07D8D" w:rsidRDefault="00F07D8D" w:rsidP="00F07D8D">
            <w:pPr>
              <w:spacing w:before="60" w:after="60" w:line="240" w:lineRule="auto"/>
              <w:jc w:val="center"/>
              <w:rPr>
                <w:b/>
              </w:rPr>
            </w:pPr>
            <w:r w:rsidRPr="00F07D8D">
              <w:rPr>
                <w:b/>
              </w:rPr>
              <w:t>M</w:t>
            </w:r>
            <w:r w:rsidRPr="00F07D8D">
              <w:rPr>
                <w:b/>
              </w:rPr>
              <w:t>ặ</w:t>
            </w:r>
            <w:r w:rsidRPr="00F07D8D">
              <w:rPr>
                <w:b/>
              </w:rPr>
              <w:t>c đ</w:t>
            </w:r>
            <w:r w:rsidRPr="00F07D8D">
              <w:rPr>
                <w:b/>
              </w:rPr>
              <w:t>ị</w:t>
            </w:r>
            <w:r w:rsidRPr="00F07D8D">
              <w:rPr>
                <w:b/>
              </w:rPr>
              <w:t>nh</w:t>
            </w:r>
          </w:p>
        </w:tc>
        <w:tc>
          <w:tcPr>
            <w:tcW w:w="3773" w:type="dxa"/>
            <w:shd w:val="clear" w:color="auto" w:fill="auto"/>
          </w:tcPr>
          <w:p w:rsidR="005B3F2C" w:rsidRPr="00F07D8D" w:rsidRDefault="00F07D8D" w:rsidP="00F07D8D">
            <w:pPr>
              <w:spacing w:before="60" w:after="60" w:line="240" w:lineRule="auto"/>
              <w:jc w:val="center"/>
              <w:rPr>
                <w:b/>
              </w:rPr>
            </w:pPr>
            <w:r w:rsidRPr="00F07D8D">
              <w:rPr>
                <w:b/>
              </w:rPr>
              <w:t>Mô t</w:t>
            </w:r>
            <w:r w:rsidRPr="00F07D8D">
              <w:rPr>
                <w:b/>
              </w:rPr>
              <w:t>ả</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Tiêu đ</w:t>
            </w:r>
            <w:r w:rsidRPr="00F07D8D">
              <w:t>ề</w:t>
            </w:r>
            <w:r w:rsidRPr="00F07D8D">
              <w:t xml:space="preserve"> màn hình</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ng</w:t>
            </w:r>
            <w:r w:rsidRPr="00F07D8D">
              <w:t>ữ</w:t>
            </w:r>
            <w:r w:rsidRPr="00F07D8D">
              <w:t xml:space="preserve"> c</w:t>
            </w:r>
            <w:r w:rsidRPr="00F07D8D">
              <w:t>ả</w:t>
            </w:r>
            <w:r w:rsidRPr="00F07D8D">
              <w:t>nh</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Hi</w:t>
            </w:r>
            <w:r w:rsidRPr="00F07D8D">
              <w:t>ể</w:t>
            </w:r>
            <w:r w:rsidRPr="00F07D8D">
              <w:t>n th</w:t>
            </w:r>
            <w:r w:rsidRPr="00F07D8D">
              <w:t>ị</w:t>
            </w:r>
            <w:r w:rsidRPr="00F07D8D">
              <w:t xml:space="preserve"> đ</w:t>
            </w:r>
            <w:r w:rsidRPr="00F07D8D">
              <w:t>ộ</w:t>
            </w:r>
            <w:r w:rsidRPr="00F07D8D">
              <w:t>ng theo tr</w:t>
            </w:r>
            <w:r w:rsidRPr="00F07D8D">
              <w:t>ạ</w:t>
            </w:r>
            <w:r w:rsidRPr="00F07D8D">
              <w:t>ng thái v</w:t>
            </w:r>
            <w:r w:rsidRPr="00F07D8D">
              <w:t>ụ</w:t>
            </w:r>
            <w:r w:rsidRPr="00F07D8D">
              <w:t xml:space="preserve"> vi</w:t>
            </w:r>
            <w:r w:rsidRPr="00F07D8D">
              <w:t>ệ</w:t>
            </w:r>
            <w:r w:rsidRPr="00F07D8D">
              <w:t>c khi m</w:t>
            </w:r>
            <w:r w:rsidRPr="00F07D8D">
              <w:t>ở</w:t>
            </w:r>
            <w:r w:rsidRPr="00F07D8D">
              <w:t xml:space="preserve"> màn hình:</w:t>
            </w:r>
            <w:r w:rsidRPr="00F07D8D">
              <w:br/>
              <w:t>+ V</w:t>
            </w:r>
            <w:r w:rsidRPr="00F07D8D">
              <w:t>ụ</w:t>
            </w:r>
            <w:r w:rsidRPr="00F07D8D">
              <w:t xml:space="preserve"> vi</w:t>
            </w:r>
            <w:r w:rsidRPr="00F07D8D">
              <w:t>ệ</w:t>
            </w:r>
            <w:r w:rsidRPr="00F07D8D">
              <w:t xml:space="preserve">c </w:t>
            </w:r>
            <w:r w:rsidRPr="00F07D8D">
              <w:t>ở</w:t>
            </w:r>
            <w:r w:rsidRPr="00F07D8D">
              <w:t xml:space="preserve"> tr</w:t>
            </w:r>
            <w:r w:rsidRPr="00F07D8D">
              <w:t>ạ</w:t>
            </w:r>
            <w:r w:rsidRPr="00F07D8D">
              <w:t>ng thái “Ch</w:t>
            </w:r>
            <w:r w:rsidRPr="00F07D8D">
              <w:t>ờ</w:t>
            </w:r>
            <w:r w:rsidRPr="00F07D8D">
              <w:t xml:space="preserve"> ti</w:t>
            </w:r>
            <w:r w:rsidRPr="00F07D8D">
              <w:t>ế</w:t>
            </w:r>
            <w:r w:rsidRPr="00F07D8D">
              <w:t>p nh</w:t>
            </w:r>
            <w:r w:rsidRPr="00F07D8D">
              <w:t>ậ</w:t>
            </w:r>
            <w:r w:rsidRPr="00F07D8D">
              <w:t xml:space="preserve">n”: </w:t>
            </w:r>
            <w:r w:rsidRPr="00F07D8D">
              <w:t>NH</w:t>
            </w:r>
            <w:r w:rsidRPr="00F07D8D">
              <w:t>Ậ</w:t>
            </w:r>
            <w:r w:rsidRPr="00F07D8D">
              <w:t>P LI</w:t>
            </w:r>
            <w:r w:rsidRPr="00F07D8D">
              <w:t>Ệ</w:t>
            </w:r>
            <w:r w:rsidRPr="00F07D8D">
              <w:t>U H</w:t>
            </w:r>
            <w:r w:rsidRPr="00F07D8D">
              <w:t>Ồ</w:t>
            </w:r>
            <w:r w:rsidRPr="00F07D8D">
              <w:t xml:space="preserve"> SƠ V</w:t>
            </w:r>
            <w:r w:rsidRPr="00F07D8D">
              <w:t>Ụ</w:t>
            </w:r>
            <w:r w:rsidRPr="00F07D8D">
              <w:t xml:space="preserve"> VI</w:t>
            </w:r>
            <w:r w:rsidRPr="00F07D8D">
              <w:t>Ệ</w:t>
            </w:r>
            <w:r w:rsidRPr="00F07D8D">
              <w:t>C.</w:t>
            </w:r>
            <w:r w:rsidRPr="00F07D8D">
              <w:br/>
              <w:t>+ V</w:t>
            </w:r>
            <w:r w:rsidRPr="00F07D8D">
              <w:t>ụ</w:t>
            </w:r>
            <w:r w:rsidRPr="00F07D8D">
              <w:t xml:space="preserve"> vi</w:t>
            </w:r>
            <w:r w:rsidRPr="00F07D8D">
              <w:t>ệ</w:t>
            </w:r>
            <w:r w:rsidRPr="00F07D8D">
              <w:t xml:space="preserve">c </w:t>
            </w:r>
            <w:r w:rsidRPr="00F07D8D">
              <w:t>ở</w:t>
            </w:r>
            <w:r w:rsidRPr="00F07D8D">
              <w:t xml:space="preserve"> tr</w:t>
            </w:r>
            <w:r w:rsidRPr="00F07D8D">
              <w:t>ạ</w:t>
            </w:r>
            <w:r w:rsidRPr="00F07D8D">
              <w:t>ng thái “Yêu c</w:t>
            </w:r>
            <w:r w:rsidRPr="00F07D8D">
              <w:t>ầ</w:t>
            </w:r>
            <w:r w:rsidRPr="00F07D8D">
              <w:t>u b</w:t>
            </w:r>
            <w:r w:rsidRPr="00F07D8D">
              <w:t>ổ</w:t>
            </w:r>
            <w:r w:rsidRPr="00F07D8D">
              <w:t xml:space="preserve"> sung”: B</w:t>
            </w:r>
            <w:r w:rsidRPr="00F07D8D">
              <w:t>Ổ</w:t>
            </w:r>
            <w:r w:rsidRPr="00F07D8D">
              <w:t xml:space="preserve"> SUNG H</w:t>
            </w:r>
            <w:r w:rsidRPr="00F07D8D">
              <w:t>Ồ</w:t>
            </w:r>
            <w:r w:rsidRPr="00F07D8D">
              <w:t xml:space="preserve"> SƠ V</w:t>
            </w:r>
            <w:r w:rsidRPr="00F07D8D">
              <w:t>Ụ</w:t>
            </w:r>
            <w:r w:rsidRPr="00F07D8D">
              <w:t xml:space="preserve"> VI</w:t>
            </w:r>
            <w:r w:rsidRPr="00F07D8D">
              <w:t>Ệ</w:t>
            </w:r>
            <w:r w:rsidRPr="00F07D8D">
              <w:t>C.</w:t>
            </w:r>
            <w:r w:rsidRPr="00F07D8D">
              <w:br/>
              <w:t>+ Các tr</w:t>
            </w:r>
            <w:r w:rsidRPr="00F07D8D">
              <w:t>ạ</w:t>
            </w:r>
            <w:r w:rsidRPr="00F07D8D">
              <w:t>ng thái khác (m</w:t>
            </w:r>
            <w:r w:rsidRPr="00F07D8D">
              <w:t>ở</w:t>
            </w:r>
            <w:r w:rsidRPr="00F07D8D">
              <w:t xml:space="preserve"> l</w:t>
            </w:r>
            <w:r w:rsidRPr="00F07D8D">
              <w:t>ạ</w:t>
            </w:r>
            <w:r w:rsidRPr="00F07D8D">
              <w:t>i đ</w:t>
            </w:r>
            <w:r w:rsidRPr="00F07D8D">
              <w:t>ể</w:t>
            </w:r>
            <w:r w:rsidRPr="00F07D8D">
              <w:t xml:space="preserve"> c</w:t>
            </w:r>
            <w:r w:rsidRPr="00F07D8D">
              <w:t>ậ</w:t>
            </w:r>
            <w:r w:rsidRPr="00F07D8D">
              <w:t>p nh</w:t>
            </w:r>
            <w:r w:rsidRPr="00F07D8D">
              <w:t>ậ</w:t>
            </w:r>
            <w:r w:rsidRPr="00F07D8D">
              <w:t>t/trình l</w:t>
            </w:r>
            <w:r w:rsidRPr="00F07D8D">
              <w:t>ạ</w:t>
            </w:r>
            <w:r w:rsidRPr="00F07D8D">
              <w:t>i): C</w:t>
            </w:r>
            <w:r w:rsidRPr="00F07D8D">
              <w:t>Ậ</w:t>
            </w:r>
            <w:r w:rsidRPr="00F07D8D">
              <w:t>P NH</w:t>
            </w:r>
            <w:r w:rsidRPr="00F07D8D">
              <w:t>Ậ</w:t>
            </w:r>
            <w:r w:rsidRPr="00F07D8D">
              <w:t>T H</w:t>
            </w:r>
            <w:r w:rsidRPr="00F07D8D">
              <w:t>Ồ</w:t>
            </w:r>
            <w:r w:rsidRPr="00F07D8D">
              <w:t xml:space="preserve"> SƠ V</w:t>
            </w:r>
            <w:r w:rsidRPr="00F07D8D">
              <w:t>Ụ</w:t>
            </w:r>
            <w:r w:rsidRPr="00F07D8D">
              <w:t xml:space="preserve"> VI</w:t>
            </w:r>
            <w:r w:rsidRPr="00F07D8D">
              <w:t>Ệ</w:t>
            </w:r>
            <w:r w:rsidRPr="00F07D8D">
              <w:t>C.</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Mã v</w:t>
            </w:r>
            <w:r w:rsidRPr="00F07D8D">
              <w:t>ụ</w:t>
            </w:r>
            <w:r w:rsidRPr="00F07D8D">
              <w:t xml:space="preserve"> vi</w:t>
            </w:r>
            <w:r w:rsidRPr="00F07D8D">
              <w:t>ệ</w:t>
            </w:r>
            <w:r w:rsidRPr="00F07D8D">
              <w:t>c</w:t>
            </w:r>
          </w:p>
        </w:tc>
        <w:tc>
          <w:tcPr>
            <w:tcW w:w="1584" w:type="dxa"/>
            <w:shd w:val="clear" w:color="auto" w:fill="auto"/>
          </w:tcPr>
          <w:p w:rsidR="005B3F2C" w:rsidRPr="00F07D8D" w:rsidRDefault="00F07D8D" w:rsidP="00F07D8D">
            <w:pPr>
              <w:spacing w:before="60" w:after="60" w:line="240" w:lineRule="auto"/>
            </w:pPr>
            <w:r w:rsidRPr="00F07D8D">
              <w:t>String(50)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 ti</w:t>
            </w:r>
            <w:r w:rsidRPr="00F07D8D">
              <w:t>ế</w:t>
            </w:r>
            <w:r w:rsidRPr="00F07D8D">
              <w:t>p nh</w:t>
            </w:r>
            <w:r w:rsidRPr="00F07D8D">
              <w:t>ậ</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T</w:t>
            </w:r>
            <w:r w:rsidRPr="00F07D8D">
              <w:t>ự</w:t>
            </w:r>
            <w:r w:rsidRPr="00F07D8D">
              <w:t xml:space="preserve"> đ</w:t>
            </w:r>
            <w:r w:rsidRPr="00F07D8D">
              <w:t>ộ</w:t>
            </w:r>
            <w:r w:rsidRPr="00F07D8D">
              <w:t>ng đi</w:t>
            </w:r>
            <w:r w:rsidRPr="00F07D8D">
              <w:t>ề</w:t>
            </w:r>
            <w:r w:rsidRPr="00F07D8D">
              <w:t>n t</w:t>
            </w:r>
            <w:r w:rsidRPr="00F07D8D">
              <w:t>ừ</w:t>
            </w:r>
            <w:r w:rsidRPr="00F07D8D">
              <w:t xml:space="preserve"> v</w:t>
            </w:r>
            <w:r w:rsidRPr="00F07D8D">
              <w:t>ụ</w:t>
            </w:r>
            <w:r w:rsidRPr="00F07D8D">
              <w:t xml:space="preserve"> vi</w:t>
            </w:r>
            <w:r w:rsidRPr="00F07D8D">
              <w:t>ệ</w:t>
            </w:r>
            <w:r w:rsidRPr="00F07D8D">
              <w:t>c đã ti</w:t>
            </w:r>
            <w:r w:rsidRPr="00F07D8D">
              <w:t>ế</w:t>
            </w:r>
            <w:r w:rsidRPr="00F07D8D">
              <w:t>p</w:t>
            </w:r>
            <w:r w:rsidRPr="00F07D8D">
              <w:t xml:space="preserve"> nh</w:t>
            </w:r>
            <w:r w:rsidRPr="00F07D8D">
              <w:t>ậ</w:t>
            </w:r>
            <w:r w:rsidRPr="00F07D8D">
              <w:t>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Th</w:t>
            </w:r>
            <w:r w:rsidRPr="00F07D8D">
              <w:t>ờ</w:t>
            </w:r>
            <w:r w:rsidRPr="00F07D8D">
              <w:t>i đi</w:t>
            </w:r>
            <w:r w:rsidRPr="00F07D8D">
              <w:t>ể</w:t>
            </w:r>
            <w:r w:rsidRPr="00F07D8D">
              <w:t>m ti</w:t>
            </w:r>
            <w:r w:rsidRPr="00F07D8D">
              <w:t>ế</w:t>
            </w:r>
            <w:r w:rsidRPr="00F07D8D">
              <w:t>p nh</w:t>
            </w:r>
            <w:r w:rsidRPr="00F07D8D">
              <w:t>ậ</w:t>
            </w:r>
            <w:r w:rsidRPr="00F07D8D">
              <w:t>n</w:t>
            </w:r>
          </w:p>
        </w:tc>
        <w:tc>
          <w:tcPr>
            <w:tcW w:w="1584" w:type="dxa"/>
            <w:shd w:val="clear" w:color="auto" w:fill="auto"/>
          </w:tcPr>
          <w:p w:rsidR="005B3F2C" w:rsidRPr="00F07D8D" w:rsidRDefault="00F07D8D" w:rsidP="00F07D8D">
            <w:pPr>
              <w:spacing w:before="60" w:after="60" w:line="240" w:lineRule="auto"/>
            </w:pPr>
            <w:r w:rsidRPr="00F07D8D">
              <w:t>Datetime</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 ti</w:t>
            </w:r>
            <w:r w:rsidRPr="00F07D8D">
              <w:t>ế</w:t>
            </w:r>
            <w:r w:rsidRPr="00F07D8D">
              <w:t>p nh</w:t>
            </w:r>
            <w:r w:rsidRPr="00F07D8D">
              <w:t>ậ</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T</w:t>
            </w:r>
            <w:r w:rsidRPr="00F07D8D">
              <w:t>ự</w:t>
            </w:r>
            <w:r w:rsidRPr="00F07D8D">
              <w:t xml:space="preserve"> đ</w:t>
            </w:r>
            <w:r w:rsidRPr="00F07D8D">
              <w:t>ộ</w:t>
            </w:r>
            <w:r w:rsidRPr="00F07D8D">
              <w:t>ng đi</w:t>
            </w:r>
            <w:r w:rsidRPr="00F07D8D">
              <w:t>ề</w:t>
            </w:r>
            <w:r w:rsidRPr="00F07D8D">
              <w:t>n t</w:t>
            </w:r>
            <w:r w:rsidRPr="00F07D8D">
              <w:t>ừ</w:t>
            </w:r>
            <w:r w:rsidRPr="00F07D8D">
              <w:t xml:space="preserve"> v</w:t>
            </w:r>
            <w:r w:rsidRPr="00F07D8D">
              <w:t>ụ</w:t>
            </w:r>
            <w:r w:rsidRPr="00F07D8D">
              <w:t xml:space="preserve"> vi</w:t>
            </w:r>
            <w:r w:rsidRPr="00F07D8D">
              <w:t>ệ</w:t>
            </w:r>
            <w:r w:rsidRPr="00F07D8D">
              <w:t>c đã ti</w:t>
            </w:r>
            <w:r w:rsidRPr="00F07D8D">
              <w:t>ế</w:t>
            </w:r>
            <w:r w:rsidRPr="00F07D8D">
              <w:t>p nh</w:t>
            </w:r>
            <w:r w:rsidRPr="00F07D8D">
              <w:t>ậ</w:t>
            </w:r>
            <w:r w:rsidRPr="00F07D8D">
              <w:t>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Tên v</w:t>
            </w:r>
            <w:r w:rsidRPr="00F07D8D">
              <w:t>ụ</w:t>
            </w:r>
            <w:r w:rsidRPr="00F07D8D">
              <w:t xml:space="preserve"> vi</w:t>
            </w:r>
            <w:r w:rsidRPr="00F07D8D">
              <w:t>ệ</w:t>
            </w:r>
            <w:r w:rsidRPr="00F07D8D">
              <w:t>c</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 ti</w:t>
            </w:r>
            <w:r w:rsidRPr="00F07D8D">
              <w:t>ế</w:t>
            </w:r>
            <w:r w:rsidRPr="00F07D8D">
              <w:t>p nh</w:t>
            </w:r>
            <w:r w:rsidRPr="00F07D8D">
              <w:t>ậ</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Control UI: Input text.</w:t>
            </w:r>
            <w:r w:rsidRPr="00F07D8D">
              <w:br/>
            </w:r>
            <w:r w:rsidRPr="00F07D8D">
              <w:t>- T</w:t>
            </w:r>
            <w:r w:rsidRPr="00F07D8D">
              <w:t>ự</w:t>
            </w:r>
            <w:r w:rsidRPr="00F07D8D">
              <w:t xml:space="preserve"> đ</w:t>
            </w:r>
            <w:r w:rsidRPr="00F07D8D">
              <w:t>ộ</w:t>
            </w:r>
            <w:r w:rsidRPr="00F07D8D">
              <w:t>ng đi</w:t>
            </w:r>
            <w:r w:rsidRPr="00F07D8D">
              <w:t>ề</w:t>
            </w:r>
            <w:r w:rsidRPr="00F07D8D">
              <w:t>n t</w:t>
            </w:r>
            <w:r w:rsidRPr="00F07D8D">
              <w:t>ừ</w:t>
            </w:r>
            <w:r w:rsidRPr="00F07D8D">
              <w:t xml:space="preserve"> bư</w:t>
            </w:r>
            <w:r w:rsidRPr="00F07D8D">
              <w:t>ớ</w:t>
            </w:r>
            <w:r w:rsidRPr="00F07D8D">
              <w:t>c ti</w:t>
            </w:r>
            <w:r w:rsidRPr="00F07D8D">
              <w:t>ế</w:t>
            </w:r>
            <w:r w:rsidRPr="00F07D8D">
              <w:t>p nh</w:t>
            </w:r>
            <w:r w:rsidRPr="00F07D8D">
              <w:t>ậ</w:t>
            </w:r>
            <w:r w:rsidRPr="00F07D8D">
              <w:t>n YCBT ho</w:t>
            </w:r>
            <w:r w:rsidRPr="00F07D8D">
              <w:t>ặ</w:t>
            </w:r>
            <w:r w:rsidRPr="00F07D8D">
              <w:t>c h</w:t>
            </w:r>
            <w:r w:rsidRPr="00F07D8D">
              <w:t>ồ</w:t>
            </w:r>
            <w:r w:rsidRPr="00F07D8D">
              <w:t xml:space="preserve"> sơ xác đ</w:t>
            </w:r>
            <w:r w:rsidRPr="00F07D8D">
              <w:t>ị</w:t>
            </w:r>
            <w:r w:rsidRPr="00F07D8D">
              <w:t>nh cơ quan liên thông.</w:t>
            </w:r>
            <w:r w:rsidRPr="00F07D8D">
              <w:br/>
              <w:t>- Cho phép đi</w:t>
            </w:r>
            <w:r w:rsidRPr="00F07D8D">
              <w:t>ề</w:t>
            </w:r>
            <w:r w:rsidRPr="00F07D8D">
              <w:t>u ch</w:t>
            </w:r>
            <w:r w:rsidRPr="00F07D8D">
              <w:t>ỉ</w:t>
            </w:r>
            <w:r w:rsidRPr="00F07D8D">
              <w:t>nh</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w:t>
            </w:r>
            <w:r w:rsidRPr="00F07D8D">
              <w:t>ỉ</w:t>
            </w:r>
            <w:r w:rsidRPr="00F07D8D">
              <w:t>nh/Thành ph</w:t>
            </w:r>
            <w:r w:rsidRPr="00F07D8D">
              <w:t>ố</w:t>
            </w:r>
          </w:p>
        </w:tc>
        <w:tc>
          <w:tcPr>
            <w:tcW w:w="1584" w:type="dxa"/>
            <w:shd w:val="clear" w:color="auto" w:fill="auto"/>
          </w:tcPr>
          <w:p w:rsidR="005B3F2C" w:rsidRPr="00F07D8D" w:rsidRDefault="00F07D8D" w:rsidP="00F07D8D">
            <w:pPr>
              <w:spacing w:before="60" w:after="60" w:line="240" w:lineRule="auto"/>
            </w:pPr>
            <w:r w:rsidRPr="00F07D8D">
              <w:t>Enum(String(100)) / String(100)</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 ti</w:t>
            </w:r>
            <w:r w:rsidRPr="00F07D8D">
              <w:t>ế</w:t>
            </w:r>
            <w:r w:rsidRPr="00F07D8D">
              <w:t>p nh</w:t>
            </w:r>
            <w:r w:rsidRPr="00F07D8D">
              <w:t>ậ</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Control UI: Combobox có tìm ki</w:t>
            </w:r>
            <w:r w:rsidRPr="00F07D8D">
              <w:t>ế</w:t>
            </w:r>
            <w:r w:rsidRPr="00F07D8D">
              <w:t>m / Input text.</w:t>
            </w:r>
            <w:r w:rsidRPr="00F07D8D">
              <w:br/>
              <w:t>- N</w:t>
            </w:r>
            <w:r w:rsidRPr="00F07D8D">
              <w:t>ế</w:t>
            </w:r>
            <w:r w:rsidRPr="00F07D8D">
              <w:t>u Qu</w:t>
            </w:r>
            <w:r w:rsidRPr="00F07D8D">
              <w:t>ố</w:t>
            </w:r>
            <w:r w:rsidRPr="00F07D8D">
              <w:t>c gia = Vi</w:t>
            </w:r>
            <w:r w:rsidRPr="00F07D8D">
              <w:t>ệ</w:t>
            </w:r>
            <w:r w:rsidRPr="00F07D8D">
              <w:t>t Nam: Tham chi</w:t>
            </w:r>
            <w:r w:rsidRPr="00F07D8D">
              <w:t>ế</w:t>
            </w:r>
            <w:r w:rsidRPr="00F07D8D">
              <w:t>u Danh m</w:t>
            </w:r>
            <w:r w:rsidRPr="00F07D8D">
              <w:t>ụ</w:t>
            </w:r>
            <w:r w:rsidRPr="00F07D8D">
              <w:t>c T</w:t>
            </w:r>
            <w:r w:rsidRPr="00F07D8D">
              <w:t>ỉ</w:t>
            </w:r>
            <w:r w:rsidRPr="00F07D8D">
              <w:t>nh/Thành ph</w:t>
            </w:r>
            <w:r w:rsidRPr="00F07D8D">
              <w:t>ố</w:t>
            </w:r>
            <w:r w:rsidRPr="00F07D8D">
              <w:t xml:space="preserve"> [DM_13]. Cho phép gõ tìm ki</w:t>
            </w:r>
            <w:r w:rsidRPr="00F07D8D">
              <w:t>ế</w:t>
            </w:r>
            <w:r w:rsidRPr="00F07D8D">
              <w:t>m theo Mã ho</w:t>
            </w:r>
            <w:r w:rsidRPr="00F07D8D">
              <w:t>ặ</w:t>
            </w:r>
            <w:r w:rsidRPr="00F07D8D">
              <w:t>c Tên.</w:t>
            </w:r>
            <w:r w:rsidRPr="00F07D8D">
              <w:br/>
              <w:t>- N</w:t>
            </w:r>
            <w:r w:rsidRPr="00F07D8D">
              <w:t>ế</w:t>
            </w:r>
            <w:r w:rsidRPr="00F07D8D">
              <w:t>u Qu</w:t>
            </w:r>
            <w:r w:rsidRPr="00F07D8D">
              <w:t>ố</w:t>
            </w:r>
            <w:r w:rsidRPr="00F07D8D">
              <w:t>c gia khác Vi</w:t>
            </w:r>
            <w:r w:rsidRPr="00F07D8D">
              <w:t>ệ</w:t>
            </w:r>
            <w:r w:rsidRPr="00F07D8D">
              <w:t>t Nam: Hi</w:t>
            </w:r>
            <w:r w:rsidRPr="00F07D8D">
              <w:t>ể</w:t>
            </w:r>
            <w:r w:rsidRPr="00F07D8D">
              <w:t>n th</w:t>
            </w:r>
            <w:r w:rsidRPr="00F07D8D">
              <w:t>ị</w:t>
            </w:r>
            <w:r w:rsidRPr="00F07D8D">
              <w:t xml:space="preserve"> ô nh</w:t>
            </w:r>
            <w:r w:rsidRPr="00F07D8D">
              <w:t>ậ</w:t>
            </w:r>
            <w:r w:rsidRPr="00F07D8D">
              <w:t>p văn b</w:t>
            </w:r>
            <w:r w:rsidRPr="00F07D8D">
              <w:t>ả</w:t>
            </w:r>
            <w:r w:rsidRPr="00F07D8D">
              <w:t>n đ</w:t>
            </w:r>
            <w:r w:rsidRPr="00F07D8D">
              <w:t>ể</w:t>
            </w:r>
            <w:r w:rsidRPr="00F07D8D">
              <w:t xml:space="preserve"> ngư</w:t>
            </w:r>
            <w:r w:rsidRPr="00F07D8D">
              <w:t>ờ</w:t>
            </w:r>
            <w:r w:rsidRPr="00F07D8D">
              <w:t xml:space="preserve">i </w:t>
            </w:r>
            <w:r w:rsidRPr="00F07D8D">
              <w:lastRenderedPageBreak/>
              <w:t>dùng t</w:t>
            </w:r>
            <w:r w:rsidRPr="00F07D8D">
              <w:t>ự</w:t>
            </w:r>
            <w:r w:rsidRPr="00F07D8D">
              <w:t xml:space="preserve"> do nh</w:t>
            </w:r>
            <w:r w:rsidRPr="00F07D8D">
              <w:t>ậ</w:t>
            </w:r>
            <w:r w:rsidRPr="00F07D8D">
              <w:t>p.</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Phư</w:t>
            </w:r>
            <w:r w:rsidRPr="00F07D8D">
              <w:t>ờ</w:t>
            </w:r>
            <w:r w:rsidRPr="00F07D8D">
              <w:t>ng/Xã</w:t>
            </w:r>
          </w:p>
        </w:tc>
        <w:tc>
          <w:tcPr>
            <w:tcW w:w="1584" w:type="dxa"/>
            <w:shd w:val="clear" w:color="auto" w:fill="auto"/>
          </w:tcPr>
          <w:p w:rsidR="005B3F2C" w:rsidRPr="00F07D8D" w:rsidRDefault="00F07D8D" w:rsidP="00F07D8D">
            <w:pPr>
              <w:spacing w:before="60" w:after="60" w:line="240" w:lineRule="auto"/>
            </w:pPr>
            <w:r w:rsidRPr="00F07D8D">
              <w:t>Enum(String(100)) / String(100)</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 ti</w:t>
            </w:r>
            <w:r w:rsidRPr="00F07D8D">
              <w:t>ế</w:t>
            </w:r>
            <w:r w:rsidRPr="00F07D8D">
              <w:t>p nh</w:t>
            </w:r>
            <w:r w:rsidRPr="00F07D8D">
              <w:t>ậ</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Control UI: Combobox có tìm ki</w:t>
            </w:r>
            <w:r w:rsidRPr="00F07D8D">
              <w:t>ế</w:t>
            </w:r>
            <w:r w:rsidRPr="00F07D8D">
              <w:t>m</w:t>
            </w:r>
            <w:r w:rsidRPr="00F07D8D">
              <w:t xml:space="preserve"> / Input text.</w:t>
            </w:r>
            <w:r w:rsidRPr="00F07D8D">
              <w:br/>
              <w:t>- Ph</w:t>
            </w:r>
            <w:r w:rsidRPr="00F07D8D">
              <w:t>ụ</w:t>
            </w:r>
            <w:r w:rsidRPr="00F07D8D">
              <w:t xml:space="preserve"> thu</w:t>
            </w:r>
            <w:r w:rsidRPr="00F07D8D">
              <w:t>ộ</w:t>
            </w:r>
            <w:r w:rsidRPr="00F07D8D">
              <w:t>c vào T</w:t>
            </w:r>
            <w:r w:rsidRPr="00F07D8D">
              <w:t>ỉ</w:t>
            </w:r>
            <w:r w:rsidRPr="00F07D8D">
              <w:t>nh/Thành ph</w:t>
            </w:r>
            <w:r w:rsidRPr="00F07D8D">
              <w:t>ố</w:t>
            </w:r>
            <w:r w:rsidRPr="00F07D8D">
              <w:t xml:space="preserve"> đã ch</w:t>
            </w:r>
            <w:r w:rsidRPr="00F07D8D">
              <w:t>ọ</w:t>
            </w:r>
            <w:r w:rsidRPr="00F07D8D">
              <w:t>n.</w:t>
            </w:r>
            <w:r w:rsidRPr="00F07D8D">
              <w:br/>
              <w:t>- N</w:t>
            </w:r>
            <w:r w:rsidRPr="00F07D8D">
              <w:t>ế</w:t>
            </w:r>
            <w:r w:rsidRPr="00F07D8D">
              <w:t>u Qu</w:t>
            </w:r>
            <w:r w:rsidRPr="00F07D8D">
              <w:t>ố</w:t>
            </w:r>
            <w:r w:rsidRPr="00F07D8D">
              <w:t>c gia = Vi</w:t>
            </w:r>
            <w:r w:rsidRPr="00F07D8D">
              <w:t>ệ</w:t>
            </w:r>
            <w:r w:rsidRPr="00F07D8D">
              <w:t>t Nam: Tham chi</w:t>
            </w:r>
            <w:r w:rsidRPr="00F07D8D">
              <w:t>ế</w:t>
            </w:r>
            <w:r w:rsidRPr="00F07D8D">
              <w:t>u Danh m</w:t>
            </w:r>
            <w:r w:rsidRPr="00F07D8D">
              <w:t>ụ</w:t>
            </w:r>
            <w:r w:rsidRPr="00F07D8D">
              <w:t>c Xã/Phư</w:t>
            </w:r>
            <w:r w:rsidRPr="00F07D8D">
              <w:t>ờ</w:t>
            </w:r>
            <w:r w:rsidRPr="00F07D8D">
              <w:t>ng/Th</w:t>
            </w:r>
            <w:r w:rsidRPr="00F07D8D">
              <w:t>ị</w:t>
            </w:r>
            <w:r w:rsidRPr="00F07D8D">
              <w:t xml:space="preserve"> tr</w:t>
            </w:r>
            <w:r w:rsidRPr="00F07D8D">
              <w:t>ấ</w:t>
            </w:r>
            <w:r w:rsidRPr="00F07D8D">
              <w:t>n [DM_15] (l</w:t>
            </w:r>
            <w:r w:rsidRPr="00F07D8D">
              <w:t>ọ</w:t>
            </w:r>
            <w:r w:rsidRPr="00F07D8D">
              <w:t>c đ</w:t>
            </w:r>
            <w:r w:rsidRPr="00F07D8D">
              <w:t>ộ</w:t>
            </w:r>
            <w:r w:rsidRPr="00F07D8D">
              <w:t>ng theo T</w:t>
            </w:r>
            <w:r w:rsidRPr="00F07D8D">
              <w:t>ỉ</w:t>
            </w:r>
            <w:r w:rsidRPr="00F07D8D">
              <w:t>nh/Thành ph</w:t>
            </w:r>
            <w:r w:rsidRPr="00F07D8D">
              <w:t>ố</w:t>
            </w:r>
            <w:r w:rsidRPr="00F07D8D">
              <w:t xml:space="preserve"> đã ch</w:t>
            </w:r>
            <w:r w:rsidRPr="00F07D8D">
              <w:t>ọ</w:t>
            </w:r>
            <w:r w:rsidRPr="00F07D8D">
              <w:t>n). Cho phép gõ tìm ki</w:t>
            </w:r>
            <w:r w:rsidRPr="00F07D8D">
              <w:t>ế</w:t>
            </w:r>
            <w:r w:rsidRPr="00F07D8D">
              <w:t>m theo Mã ho</w:t>
            </w:r>
            <w:r w:rsidRPr="00F07D8D">
              <w:t>ặ</w:t>
            </w:r>
            <w:r w:rsidRPr="00F07D8D">
              <w:t>c Tên. N</w:t>
            </w:r>
            <w:r w:rsidRPr="00F07D8D">
              <w:t>ế</w:t>
            </w:r>
            <w:r w:rsidRPr="00F07D8D">
              <w:t>u chưa ch</w:t>
            </w:r>
            <w:r w:rsidRPr="00F07D8D">
              <w:t>ọ</w:t>
            </w:r>
            <w:r w:rsidRPr="00F07D8D">
              <w:t>n T</w:t>
            </w:r>
            <w:r w:rsidRPr="00F07D8D">
              <w:t>ỉ</w:t>
            </w:r>
            <w:r w:rsidRPr="00F07D8D">
              <w:t>nh/Thành ph</w:t>
            </w:r>
            <w:r w:rsidRPr="00F07D8D">
              <w:t>ố</w:t>
            </w:r>
            <w:r w:rsidRPr="00F07D8D">
              <w:t xml:space="preserve"> thì khóa m</w:t>
            </w:r>
            <w:r w:rsidRPr="00F07D8D">
              <w:t>ờ</w:t>
            </w:r>
            <w:r w:rsidRPr="00F07D8D">
              <w:t xml:space="preserve"> (Disabl</w:t>
            </w:r>
            <w:r w:rsidRPr="00F07D8D">
              <w:t xml:space="preserve">ed) kèm placeholder </w:t>
            </w:r>
            <w:r w:rsidRPr="00F07D8D">
              <w:rPr>
                <w:i/>
                <w:iCs/>
              </w:rPr>
              <w:t>“Vui lòng ch</w:t>
            </w:r>
            <w:r w:rsidRPr="00F07D8D">
              <w:rPr>
                <w:i/>
                <w:iCs/>
              </w:rPr>
              <w:t>ọ</w:t>
            </w:r>
            <w:r w:rsidRPr="00F07D8D">
              <w:rPr>
                <w:i/>
                <w:iCs/>
              </w:rPr>
              <w:t>n T</w:t>
            </w:r>
            <w:r w:rsidRPr="00F07D8D">
              <w:rPr>
                <w:i/>
                <w:iCs/>
              </w:rPr>
              <w:t>ỉ</w:t>
            </w:r>
            <w:r w:rsidRPr="00F07D8D">
              <w:rPr>
                <w:i/>
                <w:iCs/>
              </w:rPr>
              <w:t>nh/Thành ph</w:t>
            </w:r>
            <w:r w:rsidRPr="00F07D8D">
              <w:rPr>
                <w:i/>
                <w:iCs/>
              </w:rPr>
              <w:t>ố</w:t>
            </w:r>
            <w:r w:rsidRPr="00F07D8D">
              <w:rPr>
                <w:i/>
                <w:iCs/>
              </w:rPr>
              <w:t xml:space="preserve"> trư</w:t>
            </w:r>
            <w:r w:rsidRPr="00F07D8D">
              <w:rPr>
                <w:i/>
                <w:iCs/>
              </w:rPr>
              <w:t>ớ</w:t>
            </w:r>
            <w:r w:rsidRPr="00F07D8D">
              <w:rPr>
                <w:i/>
                <w:iCs/>
              </w:rPr>
              <w:t>c”</w:t>
            </w:r>
            <w:r w:rsidRPr="00F07D8D">
              <w:t>.</w:t>
            </w:r>
            <w:r w:rsidRPr="00F07D8D">
              <w:br/>
              <w:t>- N</w:t>
            </w:r>
            <w:r w:rsidRPr="00F07D8D">
              <w:t>ế</w:t>
            </w:r>
            <w:r w:rsidRPr="00F07D8D">
              <w:t>u Qu</w:t>
            </w:r>
            <w:r w:rsidRPr="00F07D8D">
              <w:t>ố</w:t>
            </w:r>
            <w:r w:rsidRPr="00F07D8D">
              <w:t>c gia khác Vi</w:t>
            </w:r>
            <w:r w:rsidRPr="00F07D8D">
              <w:t>ệ</w:t>
            </w:r>
            <w:r w:rsidRPr="00F07D8D">
              <w:t>t Nam: Hi</w:t>
            </w:r>
            <w:r w:rsidRPr="00F07D8D">
              <w:t>ể</w:t>
            </w:r>
            <w:r w:rsidRPr="00F07D8D">
              <w:t>n th</w:t>
            </w:r>
            <w:r w:rsidRPr="00F07D8D">
              <w:t>ị</w:t>
            </w:r>
            <w:r w:rsidRPr="00F07D8D">
              <w:t xml:space="preserve"> ô nh</w:t>
            </w:r>
            <w:r w:rsidRPr="00F07D8D">
              <w:t>ậ</w:t>
            </w:r>
            <w:r w:rsidRPr="00F07D8D">
              <w:t>p văn b</w:t>
            </w:r>
            <w:r w:rsidRPr="00F07D8D">
              <w:t>ả</w:t>
            </w:r>
            <w:r w:rsidRPr="00F07D8D">
              <w:t>n (Input text) đ</w:t>
            </w:r>
            <w:r w:rsidRPr="00F07D8D">
              <w:t>ể</w:t>
            </w:r>
            <w:r w:rsidRPr="00F07D8D">
              <w:t xml:space="preserve"> ngư</w:t>
            </w:r>
            <w:r w:rsidRPr="00F07D8D">
              <w:t>ờ</w:t>
            </w:r>
            <w:r w:rsidRPr="00F07D8D">
              <w:t>i dùng t</w:t>
            </w:r>
            <w:r w:rsidRPr="00F07D8D">
              <w:t>ự</w:t>
            </w:r>
            <w:r w:rsidRPr="00F07D8D">
              <w:t xml:space="preserve"> do nh</w:t>
            </w:r>
            <w:r w:rsidRPr="00F07D8D">
              <w:t>ậ</w:t>
            </w:r>
            <w:r w:rsidRPr="00F07D8D">
              <w:t>p.</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Đ</w:t>
            </w:r>
            <w:r w:rsidRPr="00F07D8D">
              <w:t>ị</w:t>
            </w:r>
            <w:r w:rsidRPr="00F07D8D">
              <w:t>a ch</w:t>
            </w:r>
            <w:r w:rsidRPr="00F07D8D">
              <w:t>ỉ</w:t>
            </w:r>
            <w:r w:rsidRPr="00F07D8D">
              <w:t xml:space="preserve"> chi ti</w:t>
            </w:r>
            <w:r w:rsidRPr="00F07D8D">
              <w:t>ế</w:t>
            </w:r>
            <w:r w:rsidRPr="00F07D8D">
              <w:t>t</w:t>
            </w:r>
          </w:p>
        </w:tc>
        <w:tc>
          <w:tcPr>
            <w:tcW w:w="1584" w:type="dxa"/>
            <w:shd w:val="clear" w:color="auto" w:fill="auto"/>
          </w:tcPr>
          <w:p w:rsidR="005B3F2C" w:rsidRPr="00F07D8D" w:rsidRDefault="00F07D8D" w:rsidP="00F07D8D">
            <w:pPr>
              <w:spacing w:before="60" w:after="60" w:line="240" w:lineRule="auto"/>
            </w:pPr>
            <w:r w:rsidRPr="00F07D8D">
              <w:t>Text(1000) / String(500)</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 ti</w:t>
            </w:r>
            <w:r w:rsidRPr="00F07D8D">
              <w:t>ế</w:t>
            </w:r>
            <w:r w:rsidRPr="00F07D8D">
              <w:t>p nh</w:t>
            </w:r>
            <w:r w:rsidRPr="00F07D8D">
              <w:t>ậ</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Control UI: Textarea / Input text.</w:t>
            </w:r>
            <w:r w:rsidRPr="00F07D8D">
              <w:br/>
            </w:r>
            <w:r w:rsidRPr="00F07D8D">
              <w:t>- Nh</w:t>
            </w:r>
            <w:r w:rsidRPr="00F07D8D">
              <w:t>ậ</w:t>
            </w:r>
            <w:r w:rsidRPr="00F07D8D">
              <w:t>p s</w:t>
            </w:r>
            <w:r w:rsidRPr="00F07D8D">
              <w:t>ố</w:t>
            </w:r>
            <w:r w:rsidRPr="00F07D8D">
              <w:t xml:space="preserve"> nhà, tên đư</w:t>
            </w:r>
            <w:r w:rsidRPr="00F07D8D">
              <w:t>ờ</w:t>
            </w:r>
            <w:r w:rsidRPr="00F07D8D">
              <w:t>ng/ph</w:t>
            </w:r>
            <w:r w:rsidRPr="00F07D8D">
              <w:t>ố</w:t>
            </w:r>
            <w:r w:rsidRPr="00F07D8D">
              <w:t>, thôn/xóm/</w:t>
            </w:r>
            <w:r w:rsidRPr="00F07D8D">
              <w:t>ấ</w:t>
            </w:r>
            <w:r w:rsidRPr="00F07D8D">
              <w:t>p…</w:t>
            </w:r>
            <w:r w:rsidRPr="00F07D8D">
              <w:br/>
              <w:t>- Áp d</w:t>
            </w:r>
            <w:r w:rsidRPr="00F07D8D">
              <w:t>ụ</w:t>
            </w:r>
            <w:r w:rsidRPr="00F07D8D">
              <w:t>ng quy t</w:t>
            </w:r>
            <w:r w:rsidRPr="00F07D8D">
              <w:t>ắ</w:t>
            </w:r>
            <w:r w:rsidRPr="00F07D8D">
              <w:t>c b</w:t>
            </w:r>
            <w:r w:rsidRPr="00F07D8D">
              <w:t>ắ</w:t>
            </w:r>
            <w:r w:rsidRPr="00F07D8D">
              <w:t>t bu</w:t>
            </w:r>
            <w:r w:rsidRPr="00F07D8D">
              <w:t>ộ</w:t>
            </w:r>
            <w:r w:rsidRPr="00F07D8D">
              <w:t>c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Tìm nhanh t</w:t>
            </w:r>
            <w:r w:rsidRPr="00F07D8D">
              <w:t>ừ</w:t>
            </w:r>
            <w:r w:rsidRPr="00F07D8D">
              <w:t xml:space="preserve"> v</w:t>
            </w:r>
            <w:r w:rsidRPr="00F07D8D">
              <w:t>ụ</w:t>
            </w:r>
            <w:r w:rsidRPr="00F07D8D">
              <w:t xml:space="preserve"> vi</w:t>
            </w:r>
            <w:r w:rsidRPr="00F07D8D">
              <w:t>ệ</w:t>
            </w:r>
            <w:r w:rsidRPr="00F07D8D">
              <w:t>c xác đ</w:t>
            </w:r>
            <w:r w:rsidRPr="00F07D8D">
              <w:t>ị</w:t>
            </w:r>
            <w:r w:rsidRPr="00F07D8D">
              <w:t>nh cơ quan</w:t>
            </w:r>
          </w:p>
        </w:tc>
        <w:tc>
          <w:tcPr>
            <w:tcW w:w="1584" w:type="dxa"/>
            <w:shd w:val="clear" w:color="auto" w:fill="auto"/>
          </w:tcPr>
          <w:p w:rsidR="005B3F2C" w:rsidRPr="00F07D8D" w:rsidRDefault="00F07D8D" w:rsidP="00F07D8D">
            <w:pPr>
              <w:spacing w:before="60" w:after="60" w:line="240" w:lineRule="auto"/>
            </w:pPr>
            <w:r w:rsidRPr="00F07D8D">
              <w:t>String(50)</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Input text kèm nút Tìm ki</w:t>
            </w:r>
            <w:r w:rsidRPr="00F07D8D">
              <w:t>ế</w:t>
            </w:r>
            <w:r w:rsidRPr="00F07D8D">
              <w:t>m (icon kính lúp) và liên k</w:t>
            </w:r>
            <w:r w:rsidRPr="00F07D8D">
              <w:t>ế</w:t>
            </w:r>
            <w:r w:rsidRPr="00F07D8D">
              <w:t>t Tìm ki</w:t>
            </w:r>
            <w:r w:rsidRPr="00F07D8D">
              <w:t>ế</w:t>
            </w:r>
            <w:r w:rsidRPr="00F07D8D">
              <w:t>m nâng cao.</w:t>
            </w:r>
            <w:r w:rsidRPr="00F07D8D">
              <w:br/>
              <w:t>- Ch</w:t>
            </w:r>
            <w:r w:rsidRPr="00F07D8D">
              <w:t>ỉ</w:t>
            </w:r>
            <w:r w:rsidRPr="00F07D8D">
              <w:t xml:space="preserve"> hi</w:t>
            </w:r>
            <w:r w:rsidRPr="00F07D8D">
              <w:t>ể</w:t>
            </w:r>
            <w:r w:rsidRPr="00F07D8D">
              <w:t>n th</w:t>
            </w:r>
            <w:r w:rsidRPr="00F07D8D">
              <w:t>ị</w:t>
            </w:r>
            <w:r w:rsidRPr="00F07D8D">
              <w:t xml:space="preserve"> khi Tình</w:t>
            </w:r>
            <w:r w:rsidRPr="00F07D8D">
              <w:t xml:space="preserve"> tr</w:t>
            </w:r>
            <w:r w:rsidRPr="00F07D8D">
              <w:t>ạ</w:t>
            </w:r>
            <w:r w:rsidRPr="00F07D8D">
              <w:t>ng pháp lý h</w:t>
            </w:r>
            <w:r w:rsidRPr="00F07D8D">
              <w:t>ồ</w:t>
            </w:r>
            <w:r w:rsidRPr="00F07D8D">
              <w:t xml:space="preserve"> sơ là Yêu c</w:t>
            </w:r>
            <w:r w:rsidRPr="00F07D8D">
              <w:t>ầ</w:t>
            </w:r>
            <w:r w:rsidRPr="00F07D8D">
              <w:t>u chưa có B</w:t>
            </w:r>
            <w:r w:rsidRPr="00F07D8D">
              <w:t>ả</w:t>
            </w:r>
            <w:r w:rsidRPr="00F07D8D">
              <w:t>n án/Quy</w:t>
            </w:r>
            <w:r w:rsidRPr="00F07D8D">
              <w:t>ế</w:t>
            </w:r>
            <w:r w:rsidRPr="00F07D8D">
              <w:t>t đ</w:t>
            </w:r>
            <w:r w:rsidRPr="00F07D8D">
              <w:t>ị</w:t>
            </w:r>
            <w:r w:rsidRPr="00F07D8D">
              <w:t>nh c</w:t>
            </w:r>
            <w:r w:rsidRPr="00F07D8D">
              <w:t>ủ</w:t>
            </w:r>
            <w:r w:rsidRPr="00F07D8D">
              <w:t>a Tòa án.</w:t>
            </w:r>
            <w:r w:rsidRPr="00F07D8D">
              <w:br/>
              <w:t>- N</w:t>
            </w:r>
            <w:r w:rsidRPr="00F07D8D">
              <w:t>ế</w:t>
            </w:r>
            <w:r w:rsidRPr="00F07D8D">
              <w:t>u b</w:t>
            </w:r>
            <w:r w:rsidRPr="00F07D8D">
              <w:t>ấ</w:t>
            </w:r>
            <w:r w:rsidRPr="00F07D8D">
              <w:t>m Tìm ki</w:t>
            </w:r>
            <w:r w:rsidRPr="00F07D8D">
              <w:t>ế</w:t>
            </w:r>
            <w:r w:rsidRPr="00F07D8D">
              <w:t>m khi chưa nh</w:t>
            </w:r>
            <w:r w:rsidRPr="00F07D8D">
              <w:t>ậ</w:t>
            </w:r>
            <w:r w:rsidRPr="00F07D8D">
              <w:t>p d</w:t>
            </w:r>
            <w:r w:rsidRPr="00F07D8D">
              <w:t>ữ</w:t>
            </w:r>
            <w:r w:rsidRPr="00F07D8D">
              <w:t xml:space="preserve"> li</w:t>
            </w:r>
            <w:r w:rsidRPr="00F07D8D">
              <w:t>ệ</w:t>
            </w:r>
            <w:r w:rsidRPr="00F07D8D">
              <w:t>u: Vi ph</w:t>
            </w:r>
            <w:r w:rsidRPr="00F07D8D">
              <w:t>ạ</w:t>
            </w:r>
            <w:r w:rsidRPr="00F07D8D">
              <w:t>m quy t</w:t>
            </w:r>
            <w:r w:rsidRPr="00F07D8D">
              <w:t>ắ</w:t>
            </w:r>
            <w:r w:rsidRPr="00F07D8D">
              <w:t>c [BR-VAL-001], h</w:t>
            </w:r>
            <w:r w:rsidRPr="00F07D8D">
              <w:t>ệ</w:t>
            </w:r>
            <w:r w:rsidRPr="00F07D8D">
              <w:t xml:space="preserve"> th</w:t>
            </w:r>
            <w:r w:rsidRPr="00F07D8D">
              <w:t>ố</w:t>
            </w:r>
            <w:r w:rsidRPr="00F07D8D">
              <w:t>ng hi</w:t>
            </w:r>
            <w:r w:rsidRPr="00F07D8D">
              <w:t>ể</w:t>
            </w:r>
            <w:r w:rsidRPr="00F07D8D">
              <w:t>n th</w:t>
            </w:r>
            <w:r w:rsidRPr="00F07D8D">
              <w:t>ị</w:t>
            </w:r>
            <w:r w:rsidRPr="00F07D8D">
              <w:t xml:space="preserve"> thông báo c</w:t>
            </w:r>
            <w:r w:rsidRPr="00F07D8D">
              <w:t>ả</w:t>
            </w:r>
            <w:r w:rsidRPr="00F07D8D">
              <w:t>nh báo l</w:t>
            </w:r>
            <w:r w:rsidRPr="00F07D8D">
              <w:t>ỗ</w:t>
            </w:r>
            <w:r w:rsidRPr="00F07D8D">
              <w:t>i [MSG-ERR-VAL-001] (</w:t>
            </w:r>
            <w:r w:rsidRPr="00F07D8D">
              <w:rPr>
                <w:i/>
                <w:iCs/>
              </w:rPr>
              <w:t>“Vui lòng nh</w:t>
            </w:r>
            <w:r w:rsidRPr="00F07D8D">
              <w:rPr>
                <w:i/>
                <w:iCs/>
              </w:rPr>
              <w:t>ậ</w:t>
            </w:r>
            <w:r w:rsidRPr="00F07D8D">
              <w:rPr>
                <w:i/>
                <w:iCs/>
              </w:rPr>
              <w:t>p Mã v</w:t>
            </w:r>
            <w:r w:rsidRPr="00F07D8D">
              <w:rPr>
                <w:i/>
                <w:iCs/>
              </w:rPr>
              <w:t>ụ</w:t>
            </w:r>
            <w:r w:rsidRPr="00F07D8D">
              <w:rPr>
                <w:i/>
                <w:iCs/>
              </w:rPr>
              <w:t xml:space="preserve"> vi</w:t>
            </w:r>
            <w:r w:rsidRPr="00F07D8D">
              <w:rPr>
                <w:i/>
                <w:iCs/>
              </w:rPr>
              <w:t>ệ</w:t>
            </w:r>
            <w:r w:rsidRPr="00F07D8D">
              <w:rPr>
                <w:i/>
                <w:iCs/>
              </w:rPr>
              <w:t>c đ</w:t>
            </w:r>
            <w:r w:rsidRPr="00F07D8D">
              <w:rPr>
                <w:i/>
                <w:iCs/>
              </w:rPr>
              <w:t>ể</w:t>
            </w:r>
            <w:r w:rsidRPr="00F07D8D">
              <w:rPr>
                <w:i/>
                <w:iCs/>
              </w:rPr>
              <w:t xml:space="preserve"> tìm ki</w:t>
            </w:r>
            <w:r w:rsidRPr="00F07D8D">
              <w:rPr>
                <w:i/>
                <w:iCs/>
              </w:rPr>
              <w:t>ế</w:t>
            </w:r>
            <w:r w:rsidRPr="00F07D8D">
              <w:rPr>
                <w:i/>
                <w:iCs/>
              </w:rPr>
              <w:t>m”</w:t>
            </w:r>
            <w:r w:rsidRPr="00F07D8D">
              <w:t>) và không m</w:t>
            </w:r>
            <w:r w:rsidRPr="00F07D8D">
              <w:t>ở</w:t>
            </w:r>
            <w:r w:rsidRPr="00F07D8D">
              <w:t xml:space="preserve"> po</w:t>
            </w:r>
            <w:r w:rsidRPr="00F07D8D">
              <w:t>pup.</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Liên k</w:t>
            </w:r>
            <w:r w:rsidRPr="00F07D8D">
              <w:t>ế</w:t>
            </w:r>
            <w:r w:rsidRPr="00F07D8D">
              <w:t>t h</w:t>
            </w:r>
            <w:r w:rsidRPr="00F07D8D">
              <w:t>ồ</w:t>
            </w:r>
            <w:r w:rsidRPr="00F07D8D">
              <w:t xml:space="preserve"> sơ xác đ</w:t>
            </w:r>
            <w:r w:rsidRPr="00F07D8D">
              <w:t>ị</w:t>
            </w:r>
            <w:r w:rsidRPr="00F07D8D">
              <w:t>nh cơ quan</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Ẩ</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Control UI: Text link (Hyperlink).</w:t>
            </w:r>
            <w:r w:rsidRPr="00F07D8D">
              <w:br/>
              <w:t>- Ch</w:t>
            </w:r>
            <w:r w:rsidRPr="00F07D8D">
              <w:t>ỉ</w:t>
            </w:r>
            <w:r w:rsidRPr="00F07D8D">
              <w:t xml:space="preserve"> hi</w:t>
            </w:r>
            <w:r w:rsidRPr="00F07D8D">
              <w:t>ể</w:t>
            </w:r>
            <w:r w:rsidRPr="00F07D8D">
              <w:t>n th</w:t>
            </w:r>
            <w:r w:rsidRPr="00F07D8D">
              <w:t>ị</w:t>
            </w:r>
            <w:r w:rsidRPr="00F07D8D">
              <w:t xml:space="preserve"> sau khi cán b</w:t>
            </w:r>
            <w:r w:rsidRPr="00F07D8D">
              <w:t>ộ</w:t>
            </w:r>
            <w:r w:rsidRPr="00F07D8D">
              <w:t xml:space="preserve"> ch</w:t>
            </w:r>
            <w:r w:rsidRPr="00F07D8D">
              <w:t>ọ</w:t>
            </w:r>
            <w:r w:rsidRPr="00F07D8D">
              <w:t>n m</w:t>
            </w:r>
            <w:r w:rsidRPr="00F07D8D">
              <w:t>ộ</w:t>
            </w:r>
            <w:r w:rsidRPr="00F07D8D">
              <w:t>t h</w:t>
            </w:r>
            <w:r w:rsidRPr="00F07D8D">
              <w:t>ồ</w:t>
            </w:r>
            <w:r w:rsidRPr="00F07D8D">
              <w:t xml:space="preserve"> sơ xác đ</w:t>
            </w:r>
            <w:r w:rsidRPr="00F07D8D">
              <w:t>ị</w:t>
            </w:r>
            <w:r w:rsidRPr="00F07D8D">
              <w:t>nh cơ quan t</w:t>
            </w:r>
            <w:r w:rsidRPr="00F07D8D">
              <w:t>ừ</w:t>
            </w:r>
            <w:r w:rsidRPr="00F07D8D">
              <w:t xml:space="preserve"> popup tìm ki</w:t>
            </w:r>
            <w:r w:rsidRPr="00F07D8D">
              <w:t>ế</w:t>
            </w:r>
            <w:r w:rsidRPr="00F07D8D">
              <w:t>m ho</w:t>
            </w:r>
            <w:r w:rsidRPr="00F07D8D">
              <w:t>ặ</w:t>
            </w:r>
            <w:r w:rsidRPr="00F07D8D">
              <w:t>c khi m</w:t>
            </w:r>
            <w:r w:rsidRPr="00F07D8D">
              <w:t>ở</w:t>
            </w:r>
            <w:r w:rsidRPr="00F07D8D">
              <w:t xml:space="preserve"> l</w:t>
            </w:r>
            <w:r w:rsidRPr="00F07D8D">
              <w:t>ạ</w:t>
            </w:r>
            <w:r w:rsidRPr="00F07D8D">
              <w:t>i h</w:t>
            </w:r>
            <w:r w:rsidRPr="00F07D8D">
              <w:t>ồ</w:t>
            </w:r>
            <w:r w:rsidRPr="00F07D8D">
              <w:t xml:space="preserve"> sơ đã lưu liên k</w:t>
            </w:r>
            <w:r w:rsidRPr="00F07D8D">
              <w:t>ế</w:t>
            </w:r>
            <w:r w:rsidRPr="00F07D8D">
              <w:t>t trư</w:t>
            </w:r>
            <w:r w:rsidRPr="00F07D8D">
              <w:t>ớ</w:t>
            </w:r>
            <w:r w:rsidRPr="00F07D8D">
              <w:t>c đó.</w:t>
            </w:r>
            <w:r w:rsidRPr="00F07D8D">
              <w:br/>
            </w:r>
            <w:r w:rsidRPr="00F07D8D">
              <w:t>- Khi click vào liên k</w:t>
            </w:r>
            <w:r w:rsidRPr="00F07D8D">
              <w:t>ế</w:t>
            </w:r>
            <w:r w:rsidRPr="00F07D8D">
              <w:t>t: H</w:t>
            </w:r>
            <w:r w:rsidRPr="00F07D8D">
              <w:t>ệ</w:t>
            </w:r>
            <w:r w:rsidRPr="00F07D8D">
              <w:t xml:space="preserve"> th</w:t>
            </w:r>
            <w:r w:rsidRPr="00F07D8D">
              <w:t>ố</w:t>
            </w:r>
            <w:r w:rsidRPr="00F07D8D">
              <w:t xml:space="preserve">ng </w:t>
            </w:r>
            <w:r w:rsidRPr="00F07D8D">
              <w:lastRenderedPageBreak/>
              <w:t>m</w:t>
            </w:r>
            <w:r w:rsidRPr="00F07D8D">
              <w:t>ở</w:t>
            </w:r>
            <w:r w:rsidRPr="00F07D8D">
              <w:t xml:space="preserve"> màn hình </w:t>
            </w:r>
            <w:hyperlink r:id="rId7" w:anchor="43316-mh04---màn-hình-chi-tiết-yêu-cầu-xác-định-cơ-quan-giải-quyết-bồi-thường">
              <w:r w:rsidRPr="00F07D8D">
                <w:rPr>
                  <w:rStyle w:val="Hyperlink"/>
                </w:rPr>
                <w:t>Chi ti</w:t>
              </w:r>
              <w:r w:rsidRPr="00F07D8D">
                <w:rPr>
                  <w:rStyle w:val="Hyperlink"/>
                </w:rPr>
                <w:t>ế</w:t>
              </w:r>
              <w:r w:rsidRPr="00F07D8D">
                <w:rPr>
                  <w:rStyle w:val="Hyperlink"/>
                </w:rPr>
                <w:t>t yêu c</w:t>
              </w:r>
              <w:r w:rsidRPr="00F07D8D">
                <w:rPr>
                  <w:rStyle w:val="Hyperlink"/>
                </w:rPr>
                <w:t>ầ</w:t>
              </w:r>
              <w:r w:rsidRPr="00F07D8D">
                <w:rPr>
                  <w:rStyle w:val="Hyperlink"/>
                </w:rPr>
                <w:t>u xác đ</w:t>
              </w:r>
              <w:r w:rsidRPr="00F07D8D">
                <w:rPr>
                  <w:rStyle w:val="Hyperlink"/>
                </w:rPr>
                <w:t>ị</w:t>
              </w:r>
              <w:r w:rsidRPr="00F07D8D">
                <w:rPr>
                  <w:rStyle w:val="Hyperlink"/>
                </w:rPr>
                <w:t>nh cơ quan gi</w:t>
              </w:r>
              <w:r w:rsidRPr="00F07D8D">
                <w:rPr>
                  <w:rStyle w:val="Hyperlink"/>
                </w:rPr>
                <w:t>ả</w:t>
              </w:r>
              <w:r w:rsidRPr="00F07D8D">
                <w:rPr>
                  <w:rStyle w:val="Hyperlink"/>
                </w:rPr>
                <w:t>i quy</w:t>
              </w:r>
              <w:r w:rsidRPr="00F07D8D">
                <w:rPr>
                  <w:rStyle w:val="Hyperlink"/>
                </w:rPr>
                <w:t>ế</w:t>
              </w:r>
              <w:r w:rsidRPr="00F07D8D">
                <w:rPr>
                  <w:rStyle w:val="Hyperlink"/>
                </w:rPr>
                <w:t>t b</w:t>
              </w:r>
              <w:r w:rsidRPr="00F07D8D">
                <w:rPr>
                  <w:rStyle w:val="Hyperlink"/>
                </w:rPr>
                <w:t>ồ</w:t>
              </w:r>
              <w:r w:rsidRPr="00F07D8D">
                <w:rPr>
                  <w:rStyle w:val="Hyperlink"/>
                </w:rPr>
                <w:t>i thư</w:t>
              </w:r>
              <w:r w:rsidRPr="00F07D8D">
                <w:rPr>
                  <w:rStyle w:val="Hyperlink"/>
                </w:rPr>
                <w:t>ờ</w:t>
              </w:r>
              <w:r w:rsidRPr="00F07D8D">
                <w:rPr>
                  <w:rStyle w:val="Hyperlink"/>
                </w:rPr>
                <w:t>ng</w:t>
              </w:r>
            </w:hyperlink>
            <w:r w:rsidRPr="00F07D8D">
              <w:t xml:space="preserve"> </w:t>
            </w:r>
            <w:r w:rsidRPr="00F07D8D">
              <w:t>ở</w:t>
            </w:r>
            <w:r w:rsidRPr="00F07D8D">
              <w:t xml:space="preserve"> ch</w:t>
            </w:r>
            <w:r w:rsidRPr="00F07D8D">
              <w:t>ế</w:t>
            </w:r>
            <w:r w:rsidRPr="00F07D8D">
              <w:t xml:space="preserve"> đ</w:t>
            </w:r>
            <w:r w:rsidRPr="00F07D8D">
              <w:t>ộ</w:t>
            </w:r>
            <w:r w:rsidRPr="00F07D8D">
              <w:t xml:space="preserve"> ch</w:t>
            </w:r>
            <w:r w:rsidRPr="00F07D8D">
              <w:t>ỉ</w:t>
            </w:r>
            <w:r w:rsidRPr="00F07D8D">
              <w:t xml:space="preserve"> xem trong cùng tab làm vi</w:t>
            </w:r>
            <w:r w:rsidRPr="00F07D8D">
              <w:t>ệ</w:t>
            </w:r>
            <w:r w:rsidRPr="00F07D8D">
              <w:t>c; thanh Menu Sidebar t</w:t>
            </w:r>
            <w:r w:rsidRPr="00F07D8D">
              <w:t>ự</w:t>
            </w:r>
            <w:r w:rsidRPr="00F07D8D">
              <w:t xml:space="preserve"> đ</w:t>
            </w:r>
            <w:r w:rsidRPr="00F07D8D">
              <w:t>ộ</w:t>
            </w:r>
            <w:r w:rsidRPr="00F07D8D">
              <w:t>ng Active vào menu “Xác đ</w:t>
            </w:r>
            <w:r w:rsidRPr="00F07D8D">
              <w:t>ị</w:t>
            </w:r>
            <w:r w:rsidRPr="00F07D8D">
              <w:t>nh cơ quan gi</w:t>
            </w:r>
            <w:r w:rsidRPr="00F07D8D">
              <w:t>ả</w:t>
            </w:r>
            <w:r w:rsidRPr="00F07D8D">
              <w:t>i quy</w:t>
            </w:r>
            <w:r w:rsidRPr="00F07D8D">
              <w:t>ế</w:t>
            </w:r>
            <w:r w:rsidRPr="00F07D8D">
              <w:t>t b</w:t>
            </w:r>
            <w:r w:rsidRPr="00F07D8D">
              <w:t>ồ</w:t>
            </w:r>
            <w:r w:rsidRPr="00F07D8D">
              <w:t>i thư</w:t>
            </w:r>
            <w:r w:rsidRPr="00F07D8D">
              <w:t>ờ</w:t>
            </w:r>
            <w:r w:rsidRPr="00F07D8D">
              <w:t>ng”. Khi đóng màn hình chi ti</w:t>
            </w:r>
            <w:r w:rsidRPr="00F07D8D">
              <w:t>ế</w:t>
            </w:r>
            <w:r w:rsidRPr="00F07D8D">
              <w:t>t, h</w:t>
            </w:r>
            <w:r w:rsidRPr="00F07D8D">
              <w:t>ệ</w:t>
            </w:r>
            <w:r w:rsidRPr="00F07D8D">
              <w:t xml:space="preserve"> th</w:t>
            </w:r>
            <w:r w:rsidRPr="00F07D8D">
              <w:t>ố</w:t>
            </w:r>
            <w:r w:rsidRPr="00F07D8D">
              <w:t>ng quay tr</w:t>
            </w:r>
            <w:r w:rsidRPr="00F07D8D">
              <w:t>ở</w:t>
            </w:r>
            <w:r w:rsidRPr="00F07D8D">
              <w:t xml:space="preserve"> l</w:t>
            </w:r>
            <w:r w:rsidRPr="00F07D8D">
              <w:t>ạ</w:t>
            </w:r>
            <w:r w:rsidRPr="00F07D8D">
              <w:t>i đúng màn hình MH02 đang nh</w:t>
            </w:r>
            <w:r w:rsidRPr="00F07D8D">
              <w:t>ậ</w:t>
            </w:r>
            <w:r w:rsidRPr="00F07D8D">
              <w:t>p li</w:t>
            </w:r>
            <w:r w:rsidRPr="00F07D8D">
              <w:t>ệ</w:t>
            </w:r>
            <w:r w:rsidRPr="00F07D8D">
              <w:t>u và Focus l</w:t>
            </w:r>
            <w:r w:rsidRPr="00F07D8D">
              <w:t>ạ</w:t>
            </w:r>
            <w:r w:rsidRPr="00F07D8D">
              <w:t>i menu “Gi</w:t>
            </w:r>
            <w:r w:rsidRPr="00F07D8D">
              <w:t>ả</w:t>
            </w:r>
            <w:r w:rsidRPr="00F07D8D">
              <w:t>i quy</w:t>
            </w:r>
            <w:r w:rsidRPr="00F07D8D">
              <w:t>ế</w:t>
            </w:r>
            <w:r w:rsidRPr="00F07D8D">
              <w:t>t yêu c</w:t>
            </w:r>
            <w:r w:rsidRPr="00F07D8D">
              <w:t>ầ</w:t>
            </w:r>
            <w:r w:rsidRPr="00F07D8D">
              <w:t>u b</w:t>
            </w:r>
            <w:r w:rsidRPr="00F07D8D">
              <w:t>ồ</w:t>
            </w:r>
            <w:r w:rsidRPr="00F07D8D">
              <w:t>i thư</w:t>
            </w:r>
            <w:r w:rsidRPr="00F07D8D">
              <w:t>ờ</w:t>
            </w:r>
            <w:r w:rsidRPr="00F07D8D">
              <w:t>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Thông tin yêu c</w:t>
            </w:r>
            <w:r w:rsidRPr="00F07D8D">
              <w:t>ầ</w:t>
            </w:r>
            <w:r w:rsidRPr="00F07D8D">
              <w:t>u b</w:t>
            </w:r>
            <w:r w:rsidRPr="00F07D8D">
              <w:t>ổ</w:t>
            </w:r>
            <w:r w:rsidRPr="00F07D8D">
              <w:t xml:space="preserve"> sung</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Ẩ</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hi</w:t>
            </w:r>
            <w:r w:rsidRPr="00F07D8D">
              <w:t>ể</w:t>
            </w:r>
            <w:r w:rsidRPr="00F07D8D">
              <w:t>n th</w:t>
            </w:r>
            <w:r w:rsidRPr="00F07D8D">
              <w:t>ị</w:t>
            </w:r>
            <w:r w:rsidRPr="00F07D8D">
              <w:t xml:space="preserve"> khi v</w:t>
            </w:r>
            <w:r w:rsidRPr="00F07D8D">
              <w:t>ụ</w:t>
            </w:r>
            <w:r w:rsidRPr="00F07D8D">
              <w:t xml:space="preserve"> vi</w:t>
            </w:r>
            <w:r w:rsidRPr="00F07D8D">
              <w:t>ệ</w:t>
            </w:r>
            <w:r w:rsidRPr="00F07D8D">
              <w:t xml:space="preserve">c </w:t>
            </w:r>
            <w:r w:rsidRPr="00F07D8D">
              <w:t>ở</w:t>
            </w:r>
            <w:r w:rsidRPr="00F07D8D">
              <w:t xml:space="preserve"> tr</w:t>
            </w:r>
            <w:r w:rsidRPr="00F07D8D">
              <w:t>ạ</w:t>
            </w:r>
            <w:r w:rsidRPr="00F07D8D">
              <w:t>ng thái “Yêu c</w:t>
            </w:r>
            <w:r w:rsidRPr="00F07D8D">
              <w:t>ầ</w:t>
            </w:r>
            <w:r w:rsidRPr="00F07D8D">
              <w:t>u b</w:t>
            </w:r>
            <w:r w:rsidRPr="00F07D8D">
              <w:t>ổ</w:t>
            </w:r>
            <w:r w:rsidRPr="00F07D8D">
              <w:t xml:space="preserve"> sung”. Hi</w:t>
            </w:r>
            <w:r w:rsidRPr="00F07D8D">
              <w:t>ể</w:t>
            </w:r>
            <w:r w:rsidRPr="00F07D8D">
              <w:t>n th</w:t>
            </w:r>
            <w:r w:rsidRPr="00F07D8D">
              <w:t>ị</w:t>
            </w:r>
            <w:r w:rsidRPr="00F07D8D">
              <w:t xml:space="preserve"> n</w:t>
            </w:r>
            <w:r w:rsidRPr="00F07D8D">
              <w:t>ộ</w:t>
            </w:r>
            <w:r w:rsidRPr="00F07D8D">
              <w:t>i dung yêu c</w:t>
            </w:r>
            <w:r w:rsidRPr="00F07D8D">
              <w:t>ầ</w:t>
            </w:r>
            <w:r w:rsidRPr="00F07D8D">
              <w:t>u b</w:t>
            </w:r>
            <w:r w:rsidRPr="00F07D8D">
              <w:t>ổ</w:t>
            </w:r>
            <w:r w:rsidRPr="00F07D8D">
              <w:t xml:space="preserve"> sung do Cán b</w:t>
            </w:r>
            <w:r w:rsidRPr="00F07D8D">
              <w:t>ộ</w:t>
            </w:r>
            <w:r w:rsidRPr="00F07D8D">
              <w:t xml:space="preserve"> ki</w:t>
            </w:r>
            <w:r w:rsidRPr="00F07D8D">
              <w:t>ể</w:t>
            </w:r>
            <w:r w:rsidRPr="00F07D8D">
              <w:t>m tra đã nh</w:t>
            </w:r>
            <w:r w:rsidRPr="00F07D8D">
              <w:t>ậ</w:t>
            </w:r>
            <w:r w:rsidRPr="00F07D8D">
              <w:t>p t</w:t>
            </w:r>
            <w:r w:rsidRPr="00F07D8D">
              <w:t>ạ</w:t>
            </w:r>
            <w:r w:rsidRPr="00F07D8D">
              <w:t xml:space="preserve">i </w:t>
            </w:r>
            <w:r w:rsidRPr="00F07D8D">
              <w:rPr>
                <w:bCs/>
              </w:rPr>
              <w:t>Popup Yêu c</w:t>
            </w:r>
            <w:r w:rsidRPr="00F07D8D">
              <w:rPr>
                <w:bCs/>
              </w:rPr>
              <w:t>ầ</w:t>
            </w:r>
            <w:r w:rsidRPr="00F07D8D">
              <w:rPr>
                <w:bCs/>
              </w:rPr>
              <w:t>u b</w:t>
            </w:r>
            <w:r w:rsidRPr="00F07D8D">
              <w:rPr>
                <w:bCs/>
              </w:rPr>
              <w:t>ổ</w:t>
            </w:r>
            <w:r w:rsidRPr="00F07D8D">
              <w:rPr>
                <w:bCs/>
              </w:rPr>
              <w:t xml:space="preserve"> sung / T</w:t>
            </w:r>
            <w:r w:rsidRPr="00F07D8D">
              <w:rPr>
                <w:bCs/>
              </w:rPr>
              <w:t>ừ</w:t>
            </w:r>
            <w:r w:rsidRPr="00F07D8D">
              <w:rPr>
                <w:bCs/>
              </w:rPr>
              <w:t xml:space="preserve"> ch</w:t>
            </w:r>
            <w:r w:rsidRPr="00F07D8D">
              <w:rPr>
                <w:bCs/>
              </w:rPr>
              <w:t>ố</w:t>
            </w:r>
            <w:r w:rsidRPr="00F07D8D">
              <w:rPr>
                <w:bCs/>
              </w:rPr>
              <w:t>i h</w:t>
            </w:r>
            <w:r w:rsidRPr="00F07D8D">
              <w:rPr>
                <w:bCs/>
              </w:rPr>
              <w:t>ồ</w:t>
            </w:r>
            <w:r w:rsidRPr="00F07D8D">
              <w:rPr>
                <w:bCs/>
              </w:rPr>
              <w:t xml:space="preserve"> sơ</w:t>
            </w:r>
            <w:r w:rsidRPr="00F07D8D">
              <w:t>. Khi m</w:t>
            </w:r>
            <w:r w:rsidRPr="00F07D8D">
              <w:t>ở</w:t>
            </w:r>
            <w:r w:rsidRPr="00F07D8D">
              <w:t xml:space="preserve"> màn hình </w:t>
            </w:r>
            <w:r w:rsidRPr="00F07D8D">
              <w:t>ở</w:t>
            </w:r>
            <w:r w:rsidRPr="00F07D8D">
              <w:t xml:space="preserve"> tr</w:t>
            </w:r>
            <w:r w:rsidRPr="00F07D8D">
              <w:t>ạ</w:t>
            </w:r>
            <w:r w:rsidRPr="00F07D8D">
              <w:t>ng thái này, h</w:t>
            </w:r>
            <w:r w:rsidRPr="00F07D8D">
              <w:t>ệ</w:t>
            </w:r>
            <w:r w:rsidRPr="00F07D8D">
              <w:t xml:space="preserve"> th</w:t>
            </w:r>
            <w:r w:rsidRPr="00F07D8D">
              <w:t>ố</w:t>
            </w:r>
            <w:r w:rsidRPr="00F07D8D">
              <w:t>ng t</w:t>
            </w:r>
            <w:r w:rsidRPr="00F07D8D">
              <w:t>ự</w:t>
            </w:r>
            <w:r w:rsidRPr="00F07D8D">
              <w:t xml:space="preserve"> </w:t>
            </w:r>
            <w:r w:rsidRPr="00F07D8D">
              <w:t>đ</w:t>
            </w:r>
            <w:r w:rsidRPr="00F07D8D">
              <w:t>ộ</w:t>
            </w:r>
            <w:r w:rsidRPr="00F07D8D">
              <w:t>ng focus/cu</w:t>
            </w:r>
            <w:r w:rsidRPr="00F07D8D">
              <w:t>ộ</w:t>
            </w:r>
            <w:r w:rsidRPr="00F07D8D">
              <w:t>n t</w:t>
            </w:r>
            <w:r w:rsidRPr="00F07D8D">
              <w:t>ớ</w:t>
            </w:r>
            <w:r w:rsidRPr="00F07D8D">
              <w:t>i kh</w:t>
            </w:r>
            <w:r w:rsidRPr="00F07D8D">
              <w:t>ố</w:t>
            </w:r>
            <w:r w:rsidRPr="00F07D8D">
              <w:t>i này đ</w:t>
            </w:r>
            <w:r w:rsidRPr="00F07D8D">
              <w:t>ể</w:t>
            </w:r>
            <w:r w:rsidRPr="00F07D8D">
              <w:t xml:space="preserve"> Cán b</w:t>
            </w:r>
            <w:r w:rsidRPr="00F07D8D">
              <w:t>ộ</w:t>
            </w:r>
            <w:r w:rsidRPr="00F07D8D">
              <w:t xml:space="preserve"> nhìn th</w:t>
            </w:r>
            <w:r w:rsidRPr="00F07D8D">
              <w:t>ấ</w:t>
            </w:r>
            <w:r w:rsidRPr="00F07D8D">
              <w:t>y ngay n</w:t>
            </w:r>
            <w:r w:rsidRPr="00F07D8D">
              <w:t>ộ</w:t>
            </w:r>
            <w:r w:rsidRPr="00F07D8D">
              <w:t>i dung c</w:t>
            </w:r>
            <w:r w:rsidRPr="00F07D8D">
              <w:t>ầ</w:t>
            </w:r>
            <w:r w:rsidRPr="00F07D8D">
              <w:t>n b</w:t>
            </w:r>
            <w:r w:rsidRPr="00F07D8D">
              <w:t>ổ</w:t>
            </w:r>
            <w:r w:rsidRPr="00F07D8D">
              <w:t xml:space="preserve"> sung; toàn b</w:t>
            </w:r>
            <w:r w:rsidRPr="00F07D8D">
              <w:t>ộ</w:t>
            </w:r>
            <w:r w:rsidRPr="00F07D8D">
              <w:t xml:space="preserve"> d</w:t>
            </w:r>
            <w:r w:rsidRPr="00F07D8D">
              <w:t>ữ</w:t>
            </w:r>
            <w:r w:rsidRPr="00F07D8D">
              <w:t xml:space="preserve"> li</w:t>
            </w:r>
            <w:r w:rsidRPr="00F07D8D">
              <w:t>ệ</w:t>
            </w:r>
            <w:r w:rsidRPr="00F07D8D">
              <w:t>u h</w:t>
            </w:r>
            <w:r w:rsidRPr="00F07D8D">
              <w:t>ồ</w:t>
            </w:r>
            <w:r w:rsidRPr="00F07D8D">
              <w:t xml:space="preserve"> sơ đã nh</w:t>
            </w:r>
            <w:r w:rsidRPr="00F07D8D">
              <w:t>ậ</w:t>
            </w:r>
            <w:r w:rsidRPr="00F07D8D">
              <w:t>p li</w:t>
            </w:r>
            <w:r w:rsidRPr="00F07D8D">
              <w:t>ệ</w:t>
            </w:r>
            <w:r w:rsidRPr="00F07D8D">
              <w:t>u trư</w:t>
            </w:r>
            <w:r w:rsidRPr="00F07D8D">
              <w:t>ớ</w:t>
            </w:r>
            <w:r w:rsidRPr="00F07D8D">
              <w:t>c đó v</w:t>
            </w:r>
            <w:r w:rsidRPr="00F07D8D">
              <w:t>ẫ</w:t>
            </w:r>
            <w:r w:rsidRPr="00F07D8D">
              <w:t>n hi</w:t>
            </w:r>
            <w:r w:rsidRPr="00F07D8D">
              <w:t>ể</w:t>
            </w:r>
            <w:r w:rsidRPr="00F07D8D">
              <w:t>n th</w:t>
            </w:r>
            <w:r w:rsidRPr="00F07D8D">
              <w:t>ị</w:t>
            </w:r>
            <w:r w:rsidRPr="00F07D8D">
              <w:t xml:space="preserve"> đ</w:t>
            </w:r>
            <w:r w:rsidRPr="00F07D8D">
              <w:t>ầ</w:t>
            </w:r>
            <w:r w:rsidRPr="00F07D8D">
              <w:t>y đ</w:t>
            </w:r>
            <w:r w:rsidRPr="00F07D8D">
              <w:t>ủ</w:t>
            </w:r>
            <w:r w:rsidRPr="00F07D8D">
              <w:t xml:space="preserve"> trên form và cho phép s</w:t>
            </w:r>
            <w:r w:rsidRPr="00F07D8D">
              <w:t>ử</w:t>
            </w:r>
            <w:r w:rsidRPr="00F07D8D">
              <w:t>a l</w:t>
            </w:r>
            <w:r w:rsidRPr="00F07D8D">
              <w:t>ạ</w:t>
            </w:r>
            <w:r w:rsidRPr="00F07D8D">
              <w:t>i, không b</w:t>
            </w:r>
            <w:r w:rsidRPr="00F07D8D">
              <w:t>ị</w:t>
            </w:r>
            <w:r w:rsidRPr="00F07D8D">
              <w:t xml:space="preserve"> khóa.</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Lo</w:t>
            </w:r>
            <w:r w:rsidRPr="00F07D8D">
              <w:t>ạ</w:t>
            </w:r>
            <w:r w:rsidRPr="00F07D8D">
              <w:t>i yêu c</w:t>
            </w:r>
            <w:r w:rsidRPr="00F07D8D">
              <w:t>ầ</w:t>
            </w:r>
            <w:r w:rsidRPr="00F07D8D">
              <w:t>u gi</w:t>
            </w:r>
            <w:r w:rsidRPr="00F07D8D">
              <w:t>ả</w:t>
            </w:r>
            <w:r w:rsidRPr="00F07D8D">
              <w:t>i quy</w:t>
            </w:r>
            <w:r w:rsidRPr="00F07D8D">
              <w:t>ế</w:t>
            </w:r>
            <w:r w:rsidRPr="00F07D8D">
              <w:t>t b</w:t>
            </w:r>
            <w:r w:rsidRPr="00F07D8D">
              <w:t>ồ</w:t>
            </w:r>
            <w:r w:rsidRPr="00F07D8D">
              <w:t>i thư</w:t>
            </w:r>
            <w:r w:rsidRPr="00F07D8D">
              <w:t>ờ</w:t>
            </w:r>
            <w:r w:rsidRPr="00F07D8D">
              <w:t>ng</w:t>
            </w:r>
          </w:p>
        </w:tc>
        <w:tc>
          <w:tcPr>
            <w:tcW w:w="1584" w:type="dxa"/>
            <w:shd w:val="clear" w:color="auto" w:fill="auto"/>
          </w:tcPr>
          <w:p w:rsidR="005B3F2C" w:rsidRPr="00F07D8D" w:rsidRDefault="00F07D8D" w:rsidP="00F07D8D">
            <w:pPr>
              <w:spacing w:before="60" w:after="60" w:line="240" w:lineRule="auto"/>
            </w:pPr>
            <w:r w:rsidRPr="00F07D8D">
              <w:t>Enum(String(100))</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Yêu c</w:t>
            </w:r>
            <w:r w:rsidRPr="00F07D8D">
              <w:t>ầ</w:t>
            </w:r>
            <w:r w:rsidRPr="00F07D8D">
              <w:t>u c</w:t>
            </w:r>
            <w:r w:rsidRPr="00F07D8D">
              <w:t>ả</w:t>
            </w:r>
            <w:r w:rsidRPr="00F07D8D">
              <w:t xml:space="preserve"> ha</w:t>
            </w:r>
            <w:r w:rsidRPr="00F07D8D">
              <w:t>i (B</w:t>
            </w:r>
            <w:r w:rsidRPr="00F07D8D">
              <w:t>ồ</w:t>
            </w:r>
            <w:r w:rsidRPr="00F07D8D">
              <w:t>i thư</w:t>
            </w:r>
            <w:r w:rsidRPr="00F07D8D">
              <w:t>ờ</w:t>
            </w:r>
            <w:r w:rsidRPr="00F07D8D">
              <w:t>ng ti</w:t>
            </w:r>
            <w:r w:rsidRPr="00F07D8D">
              <w:t>ề</w:t>
            </w:r>
            <w:r w:rsidRPr="00F07D8D">
              <w:t>n &amp; Ph</w:t>
            </w:r>
            <w:r w:rsidRPr="00F07D8D">
              <w:t>ụ</w:t>
            </w:r>
            <w:r w:rsidRPr="00F07D8D">
              <w:t>c h</w:t>
            </w:r>
            <w:r w:rsidRPr="00F07D8D">
              <w:t>ồ</w:t>
            </w:r>
            <w:r w:rsidRPr="00F07D8D">
              <w:t>i danh d</w:t>
            </w:r>
            <w:r w:rsidRPr="00F07D8D">
              <w:t>ự</w:t>
            </w:r>
            <w:r w:rsidRPr="00F07D8D">
              <w:t>)</w:t>
            </w:r>
          </w:p>
        </w:tc>
        <w:tc>
          <w:tcPr>
            <w:tcW w:w="3773" w:type="dxa"/>
            <w:shd w:val="clear" w:color="auto" w:fill="auto"/>
          </w:tcPr>
          <w:p w:rsidR="005B3F2C" w:rsidRPr="00F07D8D" w:rsidRDefault="00F07D8D" w:rsidP="00F07D8D">
            <w:pPr>
              <w:spacing w:before="60" w:after="60" w:line="240" w:lineRule="auto"/>
              <w:jc w:val="left"/>
            </w:pPr>
            <w:r w:rsidRPr="00F07D8D">
              <w:t>Control UI: Radio button.</w:t>
            </w:r>
            <w:r w:rsidRPr="00F07D8D">
              <w:br/>
              <w:t>Giá tr</w:t>
            </w:r>
            <w:r w:rsidRPr="00F07D8D">
              <w:t>ị</w:t>
            </w:r>
            <w:r w:rsidRPr="00F07D8D">
              <w:t xml:space="preserve"> g</w:t>
            </w:r>
            <w:r w:rsidRPr="00F07D8D">
              <w:t>ồ</w:t>
            </w:r>
            <w:r w:rsidRPr="00F07D8D">
              <w:t>m:</w:t>
            </w:r>
            <w:r w:rsidRPr="00F07D8D">
              <w:br/>
              <w:t>+ Yêu c</w:t>
            </w:r>
            <w:r w:rsidRPr="00F07D8D">
              <w:t>ầ</w:t>
            </w:r>
            <w:r w:rsidRPr="00F07D8D">
              <w:t>u c</w:t>
            </w:r>
            <w:r w:rsidRPr="00F07D8D">
              <w:t>ả</w:t>
            </w:r>
            <w:r w:rsidRPr="00F07D8D">
              <w:t xml:space="preserve"> hai (B</w:t>
            </w:r>
            <w:r w:rsidRPr="00F07D8D">
              <w:t>ồ</w:t>
            </w:r>
            <w:r w:rsidRPr="00F07D8D">
              <w:t>i thư</w:t>
            </w:r>
            <w:r w:rsidRPr="00F07D8D">
              <w:t>ờ</w:t>
            </w:r>
            <w:r w:rsidRPr="00F07D8D">
              <w:t>ng ti</w:t>
            </w:r>
            <w:r w:rsidRPr="00F07D8D">
              <w:t>ề</w:t>
            </w:r>
            <w:r w:rsidRPr="00F07D8D">
              <w:t>n &amp; Ph</w:t>
            </w:r>
            <w:r w:rsidRPr="00F07D8D">
              <w:t>ụ</w:t>
            </w:r>
            <w:r w:rsidRPr="00F07D8D">
              <w:t>c h</w:t>
            </w:r>
            <w:r w:rsidRPr="00F07D8D">
              <w:t>ồ</w:t>
            </w:r>
            <w:r w:rsidRPr="00F07D8D">
              <w:t>i danh d</w:t>
            </w:r>
            <w:r w:rsidRPr="00F07D8D">
              <w:t>ự</w:t>
            </w:r>
            <w:r w:rsidRPr="00F07D8D">
              <w:t>)</w:t>
            </w:r>
            <w:r w:rsidRPr="00F07D8D">
              <w:br/>
              <w:t>+ Ch</w:t>
            </w:r>
            <w:r w:rsidRPr="00F07D8D">
              <w:t>ỉ</w:t>
            </w:r>
            <w:r w:rsidRPr="00F07D8D">
              <w:t xml:space="preserve"> yêu c</w:t>
            </w:r>
            <w:r w:rsidRPr="00F07D8D">
              <w:t>ầ</w:t>
            </w:r>
            <w:r w:rsidRPr="00F07D8D">
              <w:t>u b</w:t>
            </w:r>
            <w:r w:rsidRPr="00F07D8D">
              <w:t>ồ</w:t>
            </w:r>
            <w:r w:rsidRPr="00F07D8D">
              <w:t>i thư</w:t>
            </w:r>
            <w:r w:rsidRPr="00F07D8D">
              <w:t>ờ</w:t>
            </w:r>
            <w:r w:rsidRPr="00F07D8D">
              <w:t>ng thi</w:t>
            </w:r>
            <w:r w:rsidRPr="00F07D8D">
              <w:t>ệ</w:t>
            </w:r>
            <w:r w:rsidRPr="00F07D8D">
              <w:t>t h</w:t>
            </w:r>
            <w:r w:rsidRPr="00F07D8D">
              <w:t>ạ</w:t>
            </w:r>
            <w:r w:rsidRPr="00F07D8D">
              <w:t>i b</w:t>
            </w:r>
            <w:r w:rsidRPr="00F07D8D">
              <w:t>ằ</w:t>
            </w:r>
            <w:r w:rsidRPr="00F07D8D">
              <w:t>ng ti</w:t>
            </w:r>
            <w:r w:rsidRPr="00F07D8D">
              <w:t>ề</w:t>
            </w:r>
            <w:r w:rsidRPr="00F07D8D">
              <w:t>n</w:t>
            </w:r>
            <w:r w:rsidRPr="00F07D8D">
              <w:br/>
              <w:t>+ Ch</w:t>
            </w:r>
            <w:r w:rsidRPr="00F07D8D">
              <w:t>ỉ</w:t>
            </w:r>
            <w:r w:rsidRPr="00F07D8D">
              <w:t xml:space="preserve"> yêu c</w:t>
            </w:r>
            <w:r w:rsidRPr="00F07D8D">
              <w:t>ầ</w:t>
            </w:r>
            <w:r w:rsidRPr="00F07D8D">
              <w:t>u ph</w:t>
            </w:r>
            <w:r w:rsidRPr="00F07D8D">
              <w:t>ụ</w:t>
            </w:r>
            <w:r w:rsidRPr="00F07D8D">
              <w:t>c h</w:t>
            </w:r>
            <w:r w:rsidRPr="00F07D8D">
              <w:t>ồ</w:t>
            </w:r>
            <w:r w:rsidRPr="00F07D8D">
              <w:t>i danh d</w:t>
            </w:r>
            <w:r w:rsidRPr="00F07D8D">
              <w:t>ự</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Tình tr</w:t>
            </w:r>
            <w:r w:rsidRPr="00F07D8D">
              <w:t>ạ</w:t>
            </w:r>
            <w:r w:rsidRPr="00F07D8D">
              <w:t>ng pháp lý h</w:t>
            </w:r>
            <w:r w:rsidRPr="00F07D8D">
              <w:t>ồ</w:t>
            </w:r>
            <w:r w:rsidRPr="00F07D8D">
              <w:t xml:space="preserve"> sơ</w:t>
            </w:r>
          </w:p>
        </w:tc>
        <w:tc>
          <w:tcPr>
            <w:tcW w:w="1584" w:type="dxa"/>
            <w:shd w:val="clear" w:color="auto" w:fill="auto"/>
          </w:tcPr>
          <w:p w:rsidR="005B3F2C" w:rsidRPr="00F07D8D" w:rsidRDefault="00F07D8D" w:rsidP="00F07D8D">
            <w:pPr>
              <w:spacing w:before="60" w:after="60" w:line="240" w:lineRule="auto"/>
            </w:pPr>
            <w:r w:rsidRPr="00F07D8D">
              <w:t>Enum(String(50))</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Yêu c</w:t>
            </w:r>
            <w:r w:rsidRPr="00F07D8D">
              <w:t>ầ</w:t>
            </w:r>
            <w:r w:rsidRPr="00F07D8D">
              <w:t>u chưa có B</w:t>
            </w:r>
            <w:r w:rsidRPr="00F07D8D">
              <w:t>ả</w:t>
            </w:r>
            <w:r w:rsidRPr="00F07D8D">
              <w:t>n án/Quy</w:t>
            </w:r>
            <w:r w:rsidRPr="00F07D8D">
              <w:t>ế</w:t>
            </w:r>
            <w:r w:rsidRPr="00F07D8D">
              <w:t>t đ</w:t>
            </w:r>
            <w:r w:rsidRPr="00F07D8D">
              <w:t>ị</w:t>
            </w:r>
            <w:r w:rsidRPr="00F07D8D">
              <w:t>nh c</w:t>
            </w:r>
            <w:r w:rsidRPr="00F07D8D">
              <w:t>ủ</w:t>
            </w:r>
            <w:r w:rsidRPr="00F07D8D">
              <w:t>a Tòa án</w:t>
            </w:r>
          </w:p>
        </w:tc>
        <w:tc>
          <w:tcPr>
            <w:tcW w:w="3773" w:type="dxa"/>
            <w:shd w:val="clear" w:color="auto" w:fill="auto"/>
          </w:tcPr>
          <w:p w:rsidR="005B3F2C" w:rsidRPr="00F07D8D" w:rsidRDefault="00F07D8D" w:rsidP="00F07D8D">
            <w:pPr>
              <w:spacing w:before="60" w:after="60" w:line="240" w:lineRule="auto"/>
              <w:jc w:val="left"/>
            </w:pPr>
            <w:r w:rsidRPr="00F07D8D">
              <w:t>Giá tr</w:t>
            </w:r>
            <w:r w:rsidRPr="00F07D8D">
              <w:t>ị</w:t>
            </w:r>
            <w:r w:rsidRPr="00F07D8D">
              <w:t xml:space="preserve"> g</w:t>
            </w:r>
            <w:r w:rsidRPr="00F07D8D">
              <w:t>ồ</w:t>
            </w:r>
            <w:r w:rsidRPr="00F07D8D">
              <w:t>m:</w:t>
            </w:r>
            <w:r w:rsidRPr="00F07D8D">
              <w:br/>
              <w:t>+ Yêu c</w:t>
            </w:r>
            <w:r w:rsidRPr="00F07D8D">
              <w:t>ầ</w:t>
            </w:r>
            <w:r w:rsidRPr="00F07D8D">
              <w:t>u chưa có B</w:t>
            </w:r>
            <w:r w:rsidRPr="00F07D8D">
              <w:t>ả</w:t>
            </w:r>
            <w:r w:rsidRPr="00F07D8D">
              <w:t>n án/Quy</w:t>
            </w:r>
            <w:r w:rsidRPr="00F07D8D">
              <w:t>ế</w:t>
            </w:r>
            <w:r w:rsidRPr="00F07D8D">
              <w:t>t đ</w:t>
            </w:r>
            <w:r w:rsidRPr="00F07D8D">
              <w:t>ị</w:t>
            </w:r>
            <w:r w:rsidRPr="00F07D8D">
              <w:t>nh c</w:t>
            </w:r>
            <w:r w:rsidRPr="00F07D8D">
              <w:t>ủ</w:t>
            </w:r>
            <w:r w:rsidRPr="00F07D8D">
              <w:t>a Tòa án</w:t>
            </w:r>
            <w:r w:rsidRPr="00F07D8D">
              <w:br/>
              <w:t>+ Đã có B</w:t>
            </w:r>
            <w:r w:rsidRPr="00F07D8D">
              <w:t>ả</w:t>
            </w:r>
            <w:r w:rsidRPr="00F07D8D">
              <w:t>n án/Quy</w:t>
            </w:r>
            <w:r w:rsidRPr="00F07D8D">
              <w:t>ế</w:t>
            </w:r>
            <w:r w:rsidRPr="00F07D8D">
              <w:t>t đ</w:t>
            </w:r>
            <w:r w:rsidRPr="00F07D8D">
              <w:t>ị</w:t>
            </w:r>
            <w:r w:rsidRPr="00F07D8D">
              <w:t>nh c</w:t>
            </w:r>
            <w:r w:rsidRPr="00F07D8D">
              <w:t>ủ</w:t>
            </w:r>
            <w:r w:rsidRPr="00F07D8D">
              <w:t>a Tòa án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bCs/>
              </w:rPr>
              <w:lastRenderedPageBreak/>
              <w:t>Thông tin b</w:t>
            </w:r>
            <w:r w:rsidRPr="00F07D8D">
              <w:rPr>
                <w:bCs/>
              </w:rPr>
              <w:t>ả</w:t>
            </w:r>
            <w:r w:rsidRPr="00F07D8D">
              <w:rPr>
                <w:bCs/>
              </w:rPr>
              <w:t>n án g</w:t>
            </w:r>
            <w:r w:rsidRPr="00F07D8D">
              <w:rPr>
                <w:bCs/>
              </w:rPr>
              <w:t>ố</w:t>
            </w:r>
            <w:r w:rsidRPr="00F07D8D">
              <w:rPr>
                <w:bCs/>
              </w:rPr>
              <w:t>c</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Ẩ</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hi</w:t>
            </w:r>
            <w:r w:rsidRPr="00F07D8D">
              <w:t>ể</w:t>
            </w:r>
            <w:r w:rsidRPr="00F07D8D">
              <w:t>n th</w:t>
            </w:r>
            <w:r w:rsidRPr="00F07D8D">
              <w:t>ị</w:t>
            </w:r>
            <w:r w:rsidRPr="00F07D8D">
              <w:t xml:space="preserve"> khi ch</w:t>
            </w:r>
            <w:r w:rsidRPr="00F07D8D">
              <w:t>ọ</w:t>
            </w:r>
            <w:r w:rsidRPr="00F07D8D">
              <w:t>n Đã có B</w:t>
            </w:r>
            <w:r w:rsidRPr="00F07D8D">
              <w:t>ả</w:t>
            </w:r>
            <w:r w:rsidRPr="00F07D8D">
              <w:t>n án/Quy</w:t>
            </w:r>
            <w:r w:rsidRPr="00F07D8D">
              <w:t>ế</w:t>
            </w:r>
            <w:r w:rsidRPr="00F07D8D">
              <w:t>t đ</w:t>
            </w:r>
            <w:r w:rsidRPr="00F07D8D">
              <w:t>ị</w:t>
            </w:r>
            <w:r w:rsidRPr="00F07D8D">
              <w:t>nh c</w:t>
            </w:r>
            <w:r w:rsidRPr="00F07D8D">
              <w:t>ủ</w:t>
            </w:r>
            <w:r w:rsidRPr="00F07D8D">
              <w:t>a Tòa án.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Ngu</w:t>
            </w:r>
            <w:r w:rsidRPr="00F07D8D">
              <w:t>ồ</w:t>
            </w:r>
            <w:r w:rsidRPr="00F07D8D">
              <w:t xml:space="preserve">n phát sinh </w:t>
            </w:r>
            <w:r w:rsidRPr="00F07D8D">
              <w:t>b</w:t>
            </w:r>
            <w:r w:rsidRPr="00F07D8D">
              <w:t>ả</w:t>
            </w:r>
            <w:r w:rsidRPr="00F07D8D">
              <w:t>n án</w:t>
            </w:r>
          </w:p>
        </w:tc>
        <w:tc>
          <w:tcPr>
            <w:tcW w:w="1584" w:type="dxa"/>
            <w:shd w:val="clear" w:color="auto" w:fill="auto"/>
          </w:tcPr>
          <w:p w:rsidR="005B3F2C" w:rsidRPr="00F07D8D" w:rsidRDefault="00F07D8D" w:rsidP="00F07D8D">
            <w:pPr>
              <w:spacing w:before="60" w:after="60" w:line="240" w:lineRule="auto"/>
            </w:pPr>
            <w:r w:rsidRPr="00F07D8D">
              <w:t>Enum(String(100))</w:t>
            </w:r>
          </w:p>
        </w:tc>
        <w:tc>
          <w:tcPr>
            <w:tcW w:w="979" w:type="dxa"/>
            <w:shd w:val="clear" w:color="auto" w:fill="auto"/>
          </w:tcPr>
          <w:p w:rsidR="005B3F2C" w:rsidRPr="00F07D8D" w:rsidRDefault="00F07D8D" w:rsidP="00F07D8D">
            <w:pPr>
              <w:spacing w:before="60" w:after="60" w:line="240" w:lineRule="auto"/>
            </w:pPr>
            <w:r w:rsidRPr="00F07D8D">
              <w:t>Có theo đi</w:t>
            </w:r>
            <w:r w:rsidRPr="00F07D8D">
              <w:t>ề</w:t>
            </w:r>
            <w:r w:rsidRPr="00F07D8D">
              <w:t>u ki</w:t>
            </w:r>
            <w:r w:rsidRPr="00F07D8D">
              <w:t>ệ</w:t>
            </w:r>
            <w:r w:rsidRPr="00F07D8D">
              <w:t>n</w:t>
            </w:r>
          </w:p>
        </w:tc>
        <w:tc>
          <w:tcPr>
            <w:tcW w:w="979" w:type="dxa"/>
            <w:shd w:val="clear" w:color="auto" w:fill="auto"/>
          </w:tcPr>
          <w:p w:rsidR="005B3F2C" w:rsidRPr="00F07D8D" w:rsidRDefault="00F07D8D" w:rsidP="00F07D8D">
            <w:pPr>
              <w:spacing w:before="60" w:after="60" w:line="240" w:lineRule="auto"/>
            </w:pPr>
            <w:r w:rsidRPr="00F07D8D">
              <w:t>Kh</w:t>
            </w:r>
            <w:r w:rsidRPr="00F07D8D">
              <w:t>ở</w:t>
            </w:r>
            <w:r w:rsidRPr="00F07D8D">
              <w:t>i ki</w:t>
            </w:r>
            <w:r w:rsidRPr="00F07D8D">
              <w:t>ệ</w:t>
            </w:r>
            <w:r w:rsidRPr="00F07D8D">
              <w:t>n v</w:t>
            </w:r>
            <w:r w:rsidRPr="00F07D8D">
              <w:t>ụ</w:t>
            </w:r>
            <w:r w:rsidRPr="00F07D8D">
              <w:t xml:space="preserve"> án dân s</w:t>
            </w:r>
            <w:r w:rsidRPr="00F07D8D">
              <w:t>ự</w:t>
            </w:r>
            <w:r w:rsidRPr="00F07D8D">
              <w:t xml:space="preserve"> (Đi</w:t>
            </w:r>
            <w:r w:rsidRPr="00F07D8D">
              <w:t>ề</w:t>
            </w:r>
            <w:r w:rsidRPr="00F07D8D">
              <w:t>u 52)</w:t>
            </w:r>
          </w:p>
        </w:tc>
        <w:tc>
          <w:tcPr>
            <w:tcW w:w="3773" w:type="dxa"/>
            <w:shd w:val="clear" w:color="auto" w:fill="auto"/>
          </w:tcPr>
          <w:p w:rsidR="005B3F2C" w:rsidRPr="00F07D8D" w:rsidRDefault="00F07D8D" w:rsidP="00F07D8D">
            <w:pPr>
              <w:spacing w:before="60" w:after="60" w:line="240" w:lineRule="auto"/>
              <w:jc w:val="left"/>
            </w:pPr>
            <w:r w:rsidRPr="00F07D8D">
              <w:t>Giá tr</w:t>
            </w:r>
            <w:r w:rsidRPr="00F07D8D">
              <w:t>ị</w:t>
            </w:r>
            <w:r w:rsidRPr="00F07D8D">
              <w:t xml:space="preserve"> g</w:t>
            </w:r>
            <w:r w:rsidRPr="00F07D8D">
              <w:t>ồ</w:t>
            </w:r>
            <w:r w:rsidRPr="00F07D8D">
              <w:t>m:</w:t>
            </w:r>
            <w:r w:rsidRPr="00F07D8D">
              <w:br/>
              <w:t>+ Kh</w:t>
            </w:r>
            <w:r w:rsidRPr="00F07D8D">
              <w:t>ở</w:t>
            </w:r>
            <w:r w:rsidRPr="00F07D8D">
              <w:t>i ki</w:t>
            </w:r>
            <w:r w:rsidRPr="00F07D8D">
              <w:t>ệ</w:t>
            </w:r>
            <w:r w:rsidRPr="00F07D8D">
              <w:t>n v</w:t>
            </w:r>
            <w:r w:rsidRPr="00F07D8D">
              <w:t>ụ</w:t>
            </w:r>
            <w:r w:rsidRPr="00F07D8D">
              <w:t xml:space="preserve"> án dân s</w:t>
            </w:r>
            <w:r w:rsidRPr="00F07D8D">
              <w:t>ự</w:t>
            </w:r>
            <w:r w:rsidRPr="00F07D8D">
              <w:t xml:space="preserve"> (Đi</w:t>
            </w:r>
            <w:r w:rsidRPr="00F07D8D">
              <w:t>ề</w:t>
            </w:r>
            <w:r w:rsidRPr="00F07D8D">
              <w:t>u 52)</w:t>
            </w:r>
            <w:r w:rsidRPr="00F07D8D">
              <w:br/>
              <w:t>+ Gi</w:t>
            </w:r>
            <w:r w:rsidRPr="00F07D8D">
              <w:t>ả</w:t>
            </w:r>
            <w:r w:rsidRPr="00F07D8D">
              <w:t>i quy</w:t>
            </w:r>
            <w:r w:rsidRPr="00F07D8D">
              <w:t>ế</w:t>
            </w:r>
            <w:r w:rsidRPr="00F07D8D">
              <w:t>t trong quá trình t</w:t>
            </w:r>
            <w:r w:rsidRPr="00F07D8D">
              <w:t>ố</w:t>
            </w:r>
            <w:r w:rsidRPr="00F07D8D">
              <w:t xml:space="preserve"> t</w:t>
            </w:r>
            <w:r w:rsidRPr="00F07D8D">
              <w:t>ụ</w:t>
            </w:r>
            <w:r w:rsidRPr="00F07D8D">
              <w:t>ng hình s</w:t>
            </w:r>
            <w:r w:rsidRPr="00F07D8D">
              <w:t>ự</w:t>
            </w:r>
            <w:r w:rsidRPr="00F07D8D">
              <w:t>, t</w:t>
            </w:r>
            <w:r w:rsidRPr="00F07D8D">
              <w:t>ố</w:t>
            </w:r>
            <w:r w:rsidRPr="00F07D8D">
              <w:t xml:space="preserve"> t</w:t>
            </w:r>
            <w:r w:rsidRPr="00F07D8D">
              <w:t>ụ</w:t>
            </w:r>
            <w:r w:rsidRPr="00F07D8D">
              <w:t>ng hành chính (Đi</w:t>
            </w:r>
            <w:r w:rsidRPr="00F07D8D">
              <w:t>ề</w:t>
            </w:r>
            <w:r w:rsidRPr="00F07D8D">
              <w:t>u 55)</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Trư</w:t>
            </w:r>
            <w:r w:rsidRPr="00F07D8D">
              <w:t>ờ</w:t>
            </w:r>
            <w:r w:rsidRPr="00F07D8D">
              <w:t>ng h</w:t>
            </w:r>
            <w:r w:rsidRPr="00F07D8D">
              <w:t>ợ</w:t>
            </w:r>
            <w:r w:rsidRPr="00F07D8D">
              <w:t>p kh</w:t>
            </w:r>
            <w:r w:rsidRPr="00F07D8D">
              <w:t>ở</w:t>
            </w:r>
            <w:r w:rsidRPr="00F07D8D">
              <w:t>i ki</w:t>
            </w:r>
            <w:r w:rsidRPr="00F07D8D">
              <w:t>ệ</w:t>
            </w:r>
            <w:r w:rsidRPr="00F07D8D">
              <w:t>n</w:t>
            </w:r>
          </w:p>
        </w:tc>
        <w:tc>
          <w:tcPr>
            <w:tcW w:w="1584" w:type="dxa"/>
            <w:shd w:val="clear" w:color="auto" w:fill="auto"/>
          </w:tcPr>
          <w:p w:rsidR="005B3F2C" w:rsidRPr="00F07D8D" w:rsidRDefault="00F07D8D" w:rsidP="00F07D8D">
            <w:pPr>
              <w:spacing w:before="60" w:after="60" w:line="240" w:lineRule="auto"/>
            </w:pPr>
            <w:r w:rsidRPr="00F07D8D">
              <w:t>Enum(String(255))</w:t>
            </w:r>
          </w:p>
        </w:tc>
        <w:tc>
          <w:tcPr>
            <w:tcW w:w="979" w:type="dxa"/>
            <w:shd w:val="clear" w:color="auto" w:fill="auto"/>
          </w:tcPr>
          <w:p w:rsidR="005B3F2C" w:rsidRPr="00F07D8D" w:rsidRDefault="00F07D8D" w:rsidP="00F07D8D">
            <w:pPr>
              <w:spacing w:before="60" w:after="60" w:line="240" w:lineRule="auto"/>
            </w:pPr>
            <w:r w:rsidRPr="00F07D8D">
              <w:t>Có theo đi</w:t>
            </w:r>
            <w:r w:rsidRPr="00F07D8D">
              <w:t>ề</w:t>
            </w:r>
            <w:r w:rsidRPr="00F07D8D">
              <w:t>u ki</w:t>
            </w:r>
            <w:r w:rsidRPr="00F07D8D">
              <w:t>ệ</w:t>
            </w:r>
            <w:r w:rsidRPr="00F07D8D">
              <w:t>n</w:t>
            </w:r>
          </w:p>
        </w:tc>
        <w:tc>
          <w:tcPr>
            <w:tcW w:w="979" w:type="dxa"/>
            <w:shd w:val="clear" w:color="auto" w:fill="auto"/>
          </w:tcPr>
          <w:p w:rsidR="005B3F2C" w:rsidRPr="00F07D8D" w:rsidRDefault="00F07D8D" w:rsidP="00F07D8D">
            <w:pPr>
              <w:spacing w:before="60" w:after="60" w:line="240" w:lineRule="auto"/>
            </w:pPr>
            <w:r w:rsidRPr="00F07D8D">
              <w:t>Đã yêu c</w:t>
            </w:r>
            <w:r w:rsidRPr="00F07D8D">
              <w:t>ầ</w:t>
            </w:r>
            <w:r w:rsidRPr="00F07D8D">
              <w:t>u cơ quan gi</w:t>
            </w:r>
            <w:r w:rsidRPr="00F07D8D">
              <w:t>ả</w:t>
            </w:r>
            <w:r w:rsidRPr="00F07D8D">
              <w:t>i quy</w:t>
            </w:r>
            <w:r w:rsidRPr="00F07D8D">
              <w:t>ế</w:t>
            </w:r>
            <w:r w:rsidRPr="00F07D8D">
              <w:t>t trư</w:t>
            </w:r>
            <w:r w:rsidRPr="00F07D8D">
              <w:t>ớ</w:t>
            </w:r>
            <w:r w:rsidRPr="00F07D8D">
              <w:t>c khi kh</w:t>
            </w:r>
            <w:r w:rsidRPr="00F07D8D">
              <w:t>ở</w:t>
            </w:r>
            <w:r w:rsidRPr="00F07D8D">
              <w:t>i ki</w:t>
            </w:r>
            <w:r w:rsidRPr="00F07D8D">
              <w:t>ệ</w:t>
            </w:r>
            <w:r w:rsidRPr="00F07D8D">
              <w:t>n (đi</w:t>
            </w:r>
            <w:r w:rsidRPr="00F07D8D">
              <w:t>ể</w:t>
            </w:r>
            <w:r w:rsidRPr="00F07D8D">
              <w:t>m b kho</w:t>
            </w:r>
            <w:r w:rsidRPr="00F07D8D">
              <w:t>ả</w:t>
            </w:r>
            <w:r w:rsidRPr="00F07D8D">
              <w:t>n 1 và kho</w:t>
            </w:r>
            <w:r w:rsidRPr="00F07D8D">
              <w:t>ả</w:t>
            </w:r>
            <w:r w:rsidRPr="00F07D8D">
              <w:t>n 2 Đi</w:t>
            </w:r>
            <w:r w:rsidRPr="00F07D8D">
              <w:t>ề</w:t>
            </w:r>
            <w:r w:rsidRPr="00F07D8D">
              <w:t>u 52)</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hi</w:t>
            </w:r>
            <w:r w:rsidRPr="00F07D8D">
              <w:t>ể</w:t>
            </w:r>
            <w:r w:rsidRPr="00F07D8D">
              <w:t>n th</w:t>
            </w:r>
            <w:r w:rsidRPr="00F07D8D">
              <w:t>ị</w:t>
            </w:r>
            <w:r w:rsidRPr="00F07D8D">
              <w:t xml:space="preserve"> khi Ngu</w:t>
            </w:r>
            <w:r w:rsidRPr="00F07D8D">
              <w:t>ồ</w:t>
            </w:r>
            <w:r w:rsidRPr="00F07D8D">
              <w:t>n phát sinh b</w:t>
            </w:r>
            <w:r w:rsidRPr="00F07D8D">
              <w:t>ả</w:t>
            </w:r>
            <w:r w:rsidRPr="00F07D8D">
              <w:t>n án là Kh</w:t>
            </w:r>
            <w:r w:rsidRPr="00F07D8D">
              <w:t>ở</w:t>
            </w:r>
            <w:r w:rsidRPr="00F07D8D">
              <w:t>i ki</w:t>
            </w:r>
            <w:r w:rsidRPr="00F07D8D">
              <w:t>ệ</w:t>
            </w:r>
            <w:r w:rsidRPr="00F07D8D">
              <w:t>n v</w:t>
            </w:r>
            <w:r w:rsidRPr="00F07D8D">
              <w:t>ụ</w:t>
            </w:r>
            <w:r w:rsidRPr="00F07D8D">
              <w:t xml:space="preserve"> án dân s</w:t>
            </w:r>
            <w:r w:rsidRPr="00F07D8D">
              <w:t>ự</w:t>
            </w:r>
            <w:r w:rsidRPr="00F07D8D">
              <w:t xml:space="preserve"> (Đi</w:t>
            </w:r>
            <w:r w:rsidRPr="00F07D8D">
              <w:t>ề</w:t>
            </w:r>
            <w:r w:rsidRPr="00F07D8D">
              <w:t>u 52). Cán b</w:t>
            </w:r>
            <w:r w:rsidRPr="00F07D8D">
              <w:t>ộ</w:t>
            </w:r>
            <w:r w:rsidRPr="00F07D8D">
              <w:t xml:space="preserve"> ch</w:t>
            </w:r>
            <w:r w:rsidRPr="00F07D8D">
              <w:t>ọ</w:t>
            </w:r>
            <w:r w:rsidRPr="00F07D8D">
              <w:t>n theo đúng căn c</w:t>
            </w:r>
            <w:r w:rsidRPr="00F07D8D">
              <w:t>ứ</w:t>
            </w:r>
            <w:r w:rsidRPr="00F07D8D">
              <w:t xml:space="preserve"> th</w:t>
            </w:r>
            <w:r w:rsidRPr="00F07D8D">
              <w:t>ụ</w:t>
            </w:r>
            <w:r w:rsidRPr="00F07D8D">
              <w:t xml:space="preserve"> lý đã nêu trong b</w:t>
            </w:r>
            <w:r w:rsidRPr="00F07D8D">
              <w:t>ả</w:t>
            </w:r>
            <w:r w:rsidRPr="00F07D8D">
              <w:t>n án/h</w:t>
            </w:r>
            <w:r w:rsidRPr="00F07D8D">
              <w:t>ồ</w:t>
            </w:r>
            <w:r w:rsidRPr="00F07D8D">
              <w:t xml:space="preserve"> sơ v</w:t>
            </w:r>
            <w:r w:rsidRPr="00F07D8D">
              <w:t>ụ</w:t>
            </w:r>
            <w:r w:rsidRPr="00F07D8D">
              <w:t xml:space="preserve"> án c</w:t>
            </w:r>
            <w:r w:rsidRPr="00F07D8D">
              <w:t>ủ</w:t>
            </w:r>
            <w:r w:rsidRPr="00F07D8D">
              <w:t>a Tòa án g</w:t>
            </w:r>
            <w:r w:rsidRPr="00F07D8D">
              <w:t>ử</w:t>
            </w:r>
            <w:r w:rsidRPr="00F07D8D">
              <w:t>i v</w:t>
            </w:r>
            <w:r w:rsidRPr="00F07D8D">
              <w:t>ề</w:t>
            </w:r>
            <w:r w:rsidRPr="00F07D8D">
              <w:t xml:space="preserve">; </w:t>
            </w:r>
            <w:r w:rsidRPr="00F07D8D">
              <w:rPr>
                <w:bCs/>
              </w:rPr>
              <w:t>không</w:t>
            </w:r>
            <w:r w:rsidRPr="00F07D8D">
              <w:t xml:space="preserve"> suy ra t</w:t>
            </w:r>
            <w:r w:rsidRPr="00F07D8D">
              <w:t>ừ</w:t>
            </w:r>
            <w:r w:rsidRPr="00F07D8D">
              <w:t xml:space="preserve"> vi</w:t>
            </w:r>
            <w:r w:rsidRPr="00F07D8D">
              <w:t>ệ</w:t>
            </w:r>
            <w:r w:rsidRPr="00F07D8D">
              <w:t>c tìm/không tìm th</w:t>
            </w:r>
            <w:r w:rsidRPr="00F07D8D">
              <w:t>ấ</w:t>
            </w:r>
            <w:r w:rsidRPr="00F07D8D">
              <w:t>y h</w:t>
            </w:r>
            <w:r w:rsidRPr="00F07D8D">
              <w:t>ồ</w:t>
            </w:r>
            <w:r w:rsidRPr="00F07D8D">
              <w:t xml:space="preserve"> sơ g</w:t>
            </w:r>
            <w:r w:rsidRPr="00F07D8D">
              <w:t>ố</w:t>
            </w:r>
            <w:r w:rsidRPr="00F07D8D">
              <w:t>c trên h</w:t>
            </w:r>
            <w:r w:rsidRPr="00F07D8D">
              <w:t>ệ</w:t>
            </w:r>
            <w:r w:rsidRPr="00F07D8D">
              <w:t xml:space="preserve"> th</w:t>
            </w:r>
            <w:r w:rsidRPr="00F07D8D">
              <w:t>ố</w:t>
            </w:r>
            <w:r w:rsidRPr="00F07D8D">
              <w:t xml:space="preserve">ng </w:t>
            </w:r>
            <w:r w:rsidRPr="00F07D8D">
              <w:t>ở</w:t>
            </w:r>
            <w:r w:rsidRPr="00F07D8D">
              <w:t xml:space="preserve"> trư</w:t>
            </w:r>
            <w:r w:rsidRPr="00F07D8D">
              <w:t>ờ</w:t>
            </w:r>
            <w:r w:rsidRPr="00F07D8D">
              <w:t>ng bên dư</w:t>
            </w:r>
            <w:r w:rsidRPr="00F07D8D">
              <w:t>ớ</w:t>
            </w:r>
            <w:r w:rsidRPr="00F07D8D">
              <w:t>i. Giá tr</w:t>
            </w:r>
            <w:r w:rsidRPr="00F07D8D">
              <w:t>ị</w:t>
            </w:r>
            <w:r w:rsidRPr="00F07D8D">
              <w:t xml:space="preserve"> g</w:t>
            </w:r>
            <w:r w:rsidRPr="00F07D8D">
              <w:t>ồ</w:t>
            </w:r>
            <w:r w:rsidRPr="00F07D8D">
              <w:t>m:</w:t>
            </w:r>
            <w:r w:rsidRPr="00F07D8D">
              <w:br/>
              <w:t>+ Kh</w:t>
            </w:r>
            <w:r w:rsidRPr="00F07D8D">
              <w:t>ở</w:t>
            </w:r>
            <w:r w:rsidRPr="00F07D8D">
              <w:t>i ki</w:t>
            </w:r>
            <w:r w:rsidRPr="00F07D8D">
              <w:t>ệ</w:t>
            </w:r>
            <w:r w:rsidRPr="00F07D8D">
              <w:t>n th</w:t>
            </w:r>
            <w:r w:rsidRPr="00F07D8D">
              <w:t>ẳ</w:t>
            </w:r>
            <w:r w:rsidRPr="00F07D8D">
              <w:t>ng ra Tòa án, chưa t</w:t>
            </w:r>
            <w:r w:rsidRPr="00F07D8D">
              <w:t>ừ</w:t>
            </w:r>
            <w:r w:rsidRPr="00F07D8D">
              <w:t>ng yêu c</w:t>
            </w:r>
            <w:r w:rsidRPr="00F07D8D">
              <w:t>ầ</w:t>
            </w:r>
            <w:r w:rsidRPr="00F07D8D">
              <w:t>u cơ quan gi</w:t>
            </w:r>
            <w:r w:rsidRPr="00F07D8D">
              <w:t>ả</w:t>
            </w:r>
            <w:r w:rsidRPr="00F07D8D">
              <w:t>i quy</w:t>
            </w:r>
            <w:r w:rsidRPr="00F07D8D">
              <w:t>ế</w:t>
            </w:r>
            <w:r w:rsidRPr="00F07D8D">
              <w:t>t (đi</w:t>
            </w:r>
            <w:r w:rsidRPr="00F07D8D">
              <w:t>ể</w:t>
            </w:r>
            <w:r w:rsidRPr="00F07D8D">
              <w:t>m a kho</w:t>
            </w:r>
            <w:r w:rsidRPr="00F07D8D">
              <w:t>ả</w:t>
            </w:r>
            <w:r w:rsidRPr="00F07D8D">
              <w:t>n 1 Đi</w:t>
            </w:r>
            <w:r w:rsidRPr="00F07D8D">
              <w:t>ề</w:t>
            </w:r>
            <w:r w:rsidRPr="00F07D8D">
              <w:t>u 52)</w:t>
            </w:r>
            <w:r w:rsidRPr="00F07D8D">
              <w:br/>
              <w:t>+ Đã yêu c</w:t>
            </w:r>
            <w:r w:rsidRPr="00F07D8D">
              <w:t>ầ</w:t>
            </w:r>
            <w:r w:rsidRPr="00F07D8D">
              <w:t>u cơ quan gi</w:t>
            </w:r>
            <w:r w:rsidRPr="00F07D8D">
              <w:t>ả</w:t>
            </w:r>
            <w:r w:rsidRPr="00F07D8D">
              <w:t>i quy</w:t>
            </w:r>
            <w:r w:rsidRPr="00F07D8D">
              <w:t>ế</w:t>
            </w:r>
            <w:r w:rsidRPr="00F07D8D">
              <w:t>t trư</w:t>
            </w:r>
            <w:r w:rsidRPr="00F07D8D">
              <w:t>ớ</w:t>
            </w:r>
            <w:r w:rsidRPr="00F07D8D">
              <w:t>c khi kh</w:t>
            </w:r>
            <w:r w:rsidRPr="00F07D8D">
              <w:t>ở</w:t>
            </w:r>
            <w:r w:rsidRPr="00F07D8D">
              <w:t>i ki</w:t>
            </w:r>
            <w:r w:rsidRPr="00F07D8D">
              <w:t>ệ</w:t>
            </w:r>
            <w:r w:rsidRPr="00F07D8D">
              <w:t>n — rút yêu c</w:t>
            </w:r>
            <w:r w:rsidRPr="00F07D8D">
              <w:t>ầ</w:t>
            </w:r>
            <w:r w:rsidRPr="00F07D8D">
              <w:t>u ho</w:t>
            </w:r>
            <w:r w:rsidRPr="00F07D8D">
              <w:t>ặ</w:t>
            </w:r>
            <w:r w:rsidRPr="00F07D8D">
              <w:t>c khô</w:t>
            </w:r>
            <w:r w:rsidRPr="00F07D8D">
              <w:t>ng đ</w:t>
            </w:r>
            <w:r w:rsidRPr="00F07D8D">
              <w:t>ồ</w:t>
            </w:r>
            <w:r w:rsidRPr="00F07D8D">
              <w:t>ng ý/thương lư</w:t>
            </w:r>
            <w:r w:rsidRPr="00F07D8D">
              <w:t>ợ</w:t>
            </w:r>
            <w:r w:rsidRPr="00F07D8D">
              <w:t>ng không thành (đi</w:t>
            </w:r>
            <w:r w:rsidRPr="00F07D8D">
              <w:t>ể</w:t>
            </w:r>
            <w:r w:rsidRPr="00F07D8D">
              <w:t>m b kho</w:t>
            </w:r>
            <w:r w:rsidRPr="00F07D8D">
              <w:t>ả</w:t>
            </w:r>
            <w:r w:rsidRPr="00F07D8D">
              <w:t>n 1 và kho</w:t>
            </w:r>
            <w:r w:rsidRPr="00F07D8D">
              <w:t>ả</w:t>
            </w:r>
            <w:r w:rsidRPr="00F07D8D">
              <w:t>n 2 Đi</w:t>
            </w:r>
            <w:r w:rsidRPr="00F07D8D">
              <w:t>ề</w:t>
            </w:r>
            <w:r w:rsidRPr="00F07D8D">
              <w:t>u 52)</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V</w:t>
            </w:r>
            <w:r w:rsidRPr="00F07D8D">
              <w:t>ụ</w:t>
            </w:r>
            <w:r w:rsidRPr="00F07D8D">
              <w:t xml:space="preserve"> vi</w:t>
            </w:r>
            <w:r w:rsidRPr="00F07D8D">
              <w:t>ệ</w:t>
            </w:r>
            <w:r w:rsidRPr="00F07D8D">
              <w:t>c yêu c</w:t>
            </w:r>
            <w:r w:rsidRPr="00F07D8D">
              <w:t>ầ</w:t>
            </w:r>
            <w:r w:rsidRPr="00F07D8D">
              <w:t>u b</w:t>
            </w:r>
            <w:r w:rsidRPr="00F07D8D">
              <w:t>ồ</w:t>
            </w:r>
            <w:r w:rsidRPr="00F07D8D">
              <w:t>i thư</w:t>
            </w:r>
            <w:r w:rsidRPr="00F07D8D">
              <w:t>ờ</w:t>
            </w:r>
            <w:r w:rsidRPr="00F07D8D">
              <w:t>ng g</w:t>
            </w:r>
            <w:r w:rsidRPr="00F07D8D">
              <w:t>ố</w:t>
            </w:r>
            <w:r w:rsidRPr="00F07D8D">
              <w:t>c liên quan</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Input text kèm nút Tìm ki</w:t>
            </w:r>
            <w:r w:rsidRPr="00F07D8D">
              <w:t>ế</w:t>
            </w:r>
            <w:r w:rsidRPr="00F07D8D">
              <w:t>m (icon kính lúp) và liên k</w:t>
            </w:r>
            <w:r w:rsidRPr="00F07D8D">
              <w:t>ế</w:t>
            </w:r>
            <w:r w:rsidRPr="00F07D8D">
              <w:t>t Tìm ki</w:t>
            </w:r>
            <w:r w:rsidRPr="00F07D8D">
              <w:t>ế</w:t>
            </w:r>
            <w:r w:rsidRPr="00F07D8D">
              <w:t>m nâng cao.</w:t>
            </w:r>
            <w:r w:rsidRPr="00F07D8D">
              <w:br/>
              <w:t>- Ch</w:t>
            </w:r>
            <w:r w:rsidRPr="00F07D8D">
              <w:t>ỉ</w:t>
            </w:r>
            <w:r w:rsidRPr="00F07D8D">
              <w:t xml:space="preserve"> hi</w:t>
            </w:r>
            <w:r w:rsidRPr="00F07D8D">
              <w:t>ể</w:t>
            </w:r>
            <w:r w:rsidRPr="00F07D8D">
              <w:t>n th</w:t>
            </w:r>
            <w:r w:rsidRPr="00F07D8D">
              <w:t>ị</w:t>
            </w:r>
            <w:r w:rsidRPr="00F07D8D">
              <w:t xml:space="preserve"> khi “</w:t>
            </w:r>
            <w:r w:rsidRPr="00F07D8D">
              <w:t>Trư</w:t>
            </w:r>
            <w:r w:rsidRPr="00F07D8D">
              <w:t>ờ</w:t>
            </w:r>
            <w:r w:rsidRPr="00F07D8D">
              <w:t>ng h</w:t>
            </w:r>
            <w:r w:rsidRPr="00F07D8D">
              <w:t>ợ</w:t>
            </w:r>
            <w:r w:rsidRPr="00F07D8D">
              <w:t>p kh</w:t>
            </w:r>
            <w:r w:rsidRPr="00F07D8D">
              <w:t>ở</w:t>
            </w:r>
            <w:r w:rsidRPr="00F07D8D">
              <w:t>i ki</w:t>
            </w:r>
            <w:r w:rsidRPr="00F07D8D">
              <w:t>ệ</w:t>
            </w:r>
            <w:r w:rsidRPr="00F07D8D">
              <w:t>n” là “Đã yêu c</w:t>
            </w:r>
            <w:r w:rsidRPr="00F07D8D">
              <w:t>ầ</w:t>
            </w:r>
            <w:r w:rsidRPr="00F07D8D">
              <w:t>u cơ quan gi</w:t>
            </w:r>
            <w:r w:rsidRPr="00F07D8D">
              <w:t>ả</w:t>
            </w:r>
            <w:r w:rsidRPr="00F07D8D">
              <w:t>i quy</w:t>
            </w:r>
            <w:r w:rsidRPr="00F07D8D">
              <w:t>ế</w:t>
            </w:r>
            <w:r w:rsidRPr="00F07D8D">
              <w:t>t trư</w:t>
            </w:r>
            <w:r w:rsidRPr="00F07D8D">
              <w:t>ớ</w:t>
            </w:r>
            <w:r w:rsidRPr="00F07D8D">
              <w:t>c khi kh</w:t>
            </w:r>
            <w:r w:rsidRPr="00F07D8D">
              <w:t>ở</w:t>
            </w:r>
            <w:r w:rsidRPr="00F07D8D">
              <w:t>i ki</w:t>
            </w:r>
            <w:r w:rsidRPr="00F07D8D">
              <w:t>ệ</w:t>
            </w:r>
            <w:r w:rsidRPr="00F07D8D">
              <w:t>n — rút yêu c</w:t>
            </w:r>
            <w:r w:rsidRPr="00F07D8D">
              <w:t>ầ</w:t>
            </w:r>
            <w:r w:rsidRPr="00F07D8D">
              <w:t>u ho</w:t>
            </w:r>
            <w:r w:rsidRPr="00F07D8D">
              <w:t>ặ</w:t>
            </w:r>
            <w:r w:rsidRPr="00F07D8D">
              <w:t>c không đ</w:t>
            </w:r>
            <w:r w:rsidRPr="00F07D8D">
              <w:t>ồ</w:t>
            </w:r>
            <w:r w:rsidRPr="00F07D8D">
              <w:t>ng ý/thương lư</w:t>
            </w:r>
            <w:r w:rsidRPr="00F07D8D">
              <w:t>ợ</w:t>
            </w:r>
            <w:r w:rsidRPr="00F07D8D">
              <w:t>ng không thành (đi</w:t>
            </w:r>
            <w:r w:rsidRPr="00F07D8D">
              <w:t>ể</w:t>
            </w:r>
            <w:r w:rsidRPr="00F07D8D">
              <w:t>m b kho</w:t>
            </w:r>
            <w:r w:rsidRPr="00F07D8D">
              <w:t>ả</w:t>
            </w:r>
            <w:r w:rsidRPr="00F07D8D">
              <w:t>n 1 và kho</w:t>
            </w:r>
            <w:r w:rsidRPr="00F07D8D">
              <w:t>ả</w:t>
            </w:r>
            <w:r w:rsidRPr="00F07D8D">
              <w:t>n 2 Đi</w:t>
            </w:r>
            <w:r w:rsidRPr="00F07D8D">
              <w:t>ề</w:t>
            </w:r>
            <w:r w:rsidRPr="00F07D8D">
              <w:t>u 52)”.</w:t>
            </w:r>
            <w:r w:rsidRPr="00F07D8D">
              <w:br/>
              <w:t>- Cho phép nh</w:t>
            </w:r>
            <w:r w:rsidRPr="00F07D8D">
              <w:t>ậ</w:t>
            </w:r>
            <w:r w:rsidRPr="00F07D8D">
              <w:t>p Mã v</w:t>
            </w:r>
            <w:r w:rsidRPr="00F07D8D">
              <w:t>ụ</w:t>
            </w:r>
            <w:r w:rsidRPr="00F07D8D">
              <w:t xml:space="preserve"> vi</w:t>
            </w:r>
            <w:r w:rsidRPr="00F07D8D">
              <w:t>ệ</w:t>
            </w:r>
            <w:r w:rsidRPr="00F07D8D">
              <w:t>c g</w:t>
            </w:r>
            <w:r w:rsidRPr="00F07D8D">
              <w:t>ố</w:t>
            </w:r>
            <w:r w:rsidRPr="00F07D8D">
              <w:t>c đ</w:t>
            </w:r>
            <w:r w:rsidRPr="00F07D8D">
              <w:t>ể</w:t>
            </w:r>
            <w:r w:rsidRPr="00F07D8D">
              <w:t xml:space="preserve"> tìm nhanh v</w:t>
            </w:r>
            <w:r w:rsidRPr="00F07D8D">
              <w:t>ụ</w:t>
            </w:r>
            <w:r w:rsidRPr="00F07D8D">
              <w:t xml:space="preserve"> vi</w:t>
            </w:r>
            <w:r w:rsidRPr="00F07D8D">
              <w:t>ệ</w:t>
            </w:r>
            <w:r w:rsidRPr="00F07D8D">
              <w:t>c/h</w:t>
            </w:r>
            <w:r w:rsidRPr="00F07D8D">
              <w:t>ồ</w:t>
            </w:r>
            <w:r w:rsidRPr="00F07D8D">
              <w:t xml:space="preserve"> sơ g</w:t>
            </w:r>
            <w:r w:rsidRPr="00F07D8D">
              <w:t>ố</w:t>
            </w:r>
            <w:r w:rsidRPr="00F07D8D">
              <w:t>c liên quan.</w:t>
            </w:r>
            <w:r w:rsidRPr="00F07D8D">
              <w:br/>
              <w:t>- N</w:t>
            </w:r>
            <w:r w:rsidRPr="00F07D8D">
              <w:t>ế</w:t>
            </w:r>
            <w:r w:rsidRPr="00F07D8D">
              <w:t>u b</w:t>
            </w:r>
            <w:r w:rsidRPr="00F07D8D">
              <w:t>ấ</w:t>
            </w:r>
            <w:r w:rsidRPr="00F07D8D">
              <w:t>m Tì</w:t>
            </w:r>
            <w:r w:rsidRPr="00F07D8D">
              <w:t>m ki</w:t>
            </w:r>
            <w:r w:rsidRPr="00F07D8D">
              <w:t>ế</w:t>
            </w:r>
            <w:r w:rsidRPr="00F07D8D">
              <w:t>m khi chưa nh</w:t>
            </w:r>
            <w:r w:rsidRPr="00F07D8D">
              <w:t>ậ</w:t>
            </w:r>
            <w:r w:rsidRPr="00F07D8D">
              <w:t>p d</w:t>
            </w:r>
            <w:r w:rsidRPr="00F07D8D">
              <w:t>ữ</w:t>
            </w:r>
            <w:r w:rsidRPr="00F07D8D">
              <w:t xml:space="preserve"> li</w:t>
            </w:r>
            <w:r w:rsidRPr="00F07D8D">
              <w:t>ệ</w:t>
            </w:r>
            <w:r w:rsidRPr="00F07D8D">
              <w:t>u: Vi ph</w:t>
            </w:r>
            <w:r w:rsidRPr="00F07D8D">
              <w:t>ạ</w:t>
            </w:r>
            <w:r w:rsidRPr="00F07D8D">
              <w:t>m quy t</w:t>
            </w:r>
            <w:r w:rsidRPr="00F07D8D">
              <w:t>ắ</w:t>
            </w:r>
            <w:r w:rsidRPr="00F07D8D">
              <w:t>c [BR-VAL-001], h</w:t>
            </w:r>
            <w:r w:rsidRPr="00F07D8D">
              <w:t>ệ</w:t>
            </w:r>
            <w:r w:rsidRPr="00F07D8D">
              <w:t xml:space="preserve"> th</w:t>
            </w:r>
            <w:r w:rsidRPr="00F07D8D">
              <w:t>ố</w:t>
            </w:r>
            <w:r w:rsidRPr="00F07D8D">
              <w:t>ng hi</w:t>
            </w:r>
            <w:r w:rsidRPr="00F07D8D">
              <w:t>ể</w:t>
            </w:r>
            <w:r w:rsidRPr="00F07D8D">
              <w:t>n th</w:t>
            </w:r>
            <w:r w:rsidRPr="00F07D8D">
              <w:t>ị</w:t>
            </w:r>
            <w:r w:rsidRPr="00F07D8D">
              <w:t xml:space="preserve"> thông báo c</w:t>
            </w:r>
            <w:r w:rsidRPr="00F07D8D">
              <w:t>ả</w:t>
            </w:r>
            <w:r w:rsidRPr="00F07D8D">
              <w:t>nh báo l</w:t>
            </w:r>
            <w:r w:rsidRPr="00F07D8D">
              <w:t>ỗ</w:t>
            </w:r>
            <w:r w:rsidRPr="00F07D8D">
              <w:t>i [MSG-ERR-VAL-001] (</w:t>
            </w:r>
            <w:r w:rsidRPr="00F07D8D">
              <w:rPr>
                <w:i/>
                <w:iCs/>
              </w:rPr>
              <w:t>“Vui lòng nh</w:t>
            </w:r>
            <w:r w:rsidRPr="00F07D8D">
              <w:rPr>
                <w:i/>
                <w:iCs/>
              </w:rPr>
              <w:t>ậ</w:t>
            </w:r>
            <w:r w:rsidRPr="00F07D8D">
              <w:rPr>
                <w:i/>
                <w:iCs/>
              </w:rPr>
              <w:t>p Mã v</w:t>
            </w:r>
            <w:r w:rsidRPr="00F07D8D">
              <w:rPr>
                <w:i/>
                <w:iCs/>
              </w:rPr>
              <w:t>ụ</w:t>
            </w:r>
            <w:r w:rsidRPr="00F07D8D">
              <w:rPr>
                <w:i/>
                <w:iCs/>
              </w:rPr>
              <w:t xml:space="preserve"> vi</w:t>
            </w:r>
            <w:r w:rsidRPr="00F07D8D">
              <w:rPr>
                <w:i/>
                <w:iCs/>
              </w:rPr>
              <w:t>ệ</w:t>
            </w:r>
            <w:r w:rsidRPr="00F07D8D">
              <w:rPr>
                <w:i/>
                <w:iCs/>
              </w:rPr>
              <w:t>c g</w:t>
            </w:r>
            <w:r w:rsidRPr="00F07D8D">
              <w:rPr>
                <w:i/>
                <w:iCs/>
              </w:rPr>
              <w:t>ố</w:t>
            </w:r>
            <w:r w:rsidRPr="00F07D8D">
              <w:rPr>
                <w:i/>
                <w:iCs/>
              </w:rPr>
              <w:t>c đ</w:t>
            </w:r>
            <w:r w:rsidRPr="00F07D8D">
              <w:rPr>
                <w:i/>
                <w:iCs/>
              </w:rPr>
              <w:t>ể</w:t>
            </w:r>
            <w:r w:rsidRPr="00F07D8D">
              <w:rPr>
                <w:i/>
                <w:iCs/>
              </w:rPr>
              <w:t xml:space="preserve"> tìm ki</w:t>
            </w:r>
            <w:r w:rsidRPr="00F07D8D">
              <w:rPr>
                <w:i/>
                <w:iCs/>
              </w:rPr>
              <w:t>ế</w:t>
            </w:r>
            <w:r w:rsidRPr="00F07D8D">
              <w:rPr>
                <w:i/>
                <w:iCs/>
              </w:rPr>
              <w:t>m”</w:t>
            </w:r>
            <w:r w:rsidRPr="00F07D8D">
              <w:t xml:space="preserve">) và </w:t>
            </w:r>
            <w:r w:rsidRPr="00F07D8D">
              <w:lastRenderedPageBreak/>
              <w:t>không m</w:t>
            </w:r>
            <w:r w:rsidRPr="00F07D8D">
              <w:t>ở</w:t>
            </w:r>
            <w:r w:rsidRPr="00F07D8D">
              <w:t xml:space="preserve"> popup.</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Liên k</w:t>
            </w:r>
            <w:r w:rsidRPr="00F07D8D">
              <w:t>ế</w:t>
            </w:r>
            <w:r w:rsidRPr="00F07D8D">
              <w:t>t h</w:t>
            </w:r>
            <w:r w:rsidRPr="00F07D8D">
              <w:t>ồ</w:t>
            </w:r>
            <w:r w:rsidRPr="00F07D8D">
              <w:t xml:space="preserve"> sơ g</w:t>
            </w:r>
            <w:r w:rsidRPr="00F07D8D">
              <w:t>ố</w:t>
            </w:r>
            <w:r w:rsidRPr="00F07D8D">
              <w:t>c</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Ẩ</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Control UI: Text link (Read-only</w:t>
            </w:r>
            <w:r w:rsidRPr="00F07D8D">
              <w:t xml:space="preserve"> Hyperlink).</w:t>
            </w:r>
            <w:r w:rsidRPr="00F07D8D">
              <w:br/>
              <w:t>- Ch</w:t>
            </w:r>
            <w:r w:rsidRPr="00F07D8D">
              <w:t>ỉ</w:t>
            </w:r>
            <w:r w:rsidRPr="00F07D8D">
              <w:t xml:space="preserve"> hi</w:t>
            </w:r>
            <w:r w:rsidRPr="00F07D8D">
              <w:t>ể</w:t>
            </w:r>
            <w:r w:rsidRPr="00F07D8D">
              <w:t>n th</w:t>
            </w:r>
            <w:r w:rsidRPr="00F07D8D">
              <w:t>ị</w:t>
            </w:r>
            <w:r w:rsidRPr="00F07D8D">
              <w:t xml:space="preserve"> sau khi cán b</w:t>
            </w:r>
            <w:r w:rsidRPr="00F07D8D">
              <w:t>ộ</w:t>
            </w:r>
            <w:r w:rsidRPr="00F07D8D">
              <w:t xml:space="preserve"> đã ch</w:t>
            </w:r>
            <w:r w:rsidRPr="00F07D8D">
              <w:t>ọ</w:t>
            </w:r>
            <w:r w:rsidRPr="00F07D8D">
              <w:t>n m</w:t>
            </w:r>
            <w:r w:rsidRPr="00F07D8D">
              <w:t>ộ</w:t>
            </w:r>
            <w:r w:rsidRPr="00F07D8D">
              <w:t>t v</w:t>
            </w:r>
            <w:r w:rsidRPr="00F07D8D">
              <w:t>ụ</w:t>
            </w:r>
            <w:r w:rsidRPr="00F07D8D">
              <w:t xml:space="preserve"> vi</w:t>
            </w:r>
            <w:r w:rsidRPr="00F07D8D">
              <w:t>ệ</w:t>
            </w:r>
            <w:r w:rsidRPr="00F07D8D">
              <w:t>c g</w:t>
            </w:r>
            <w:r w:rsidRPr="00F07D8D">
              <w:t>ố</w:t>
            </w:r>
            <w:r w:rsidRPr="00F07D8D">
              <w:t>c t</w:t>
            </w:r>
            <w:r w:rsidRPr="00F07D8D">
              <w:t>ừ</w:t>
            </w:r>
            <w:r w:rsidRPr="00F07D8D">
              <w:t xml:space="preserve"> popup tìm ki</w:t>
            </w:r>
            <w:r w:rsidRPr="00F07D8D">
              <w:t>ế</w:t>
            </w:r>
            <w:r w:rsidRPr="00F07D8D">
              <w:t>m ho</w:t>
            </w:r>
            <w:r w:rsidRPr="00F07D8D">
              <w:t>ặ</w:t>
            </w:r>
            <w:r w:rsidRPr="00F07D8D">
              <w:t>c khi m</w:t>
            </w:r>
            <w:r w:rsidRPr="00F07D8D">
              <w:t>ở</w:t>
            </w:r>
            <w:r w:rsidRPr="00F07D8D">
              <w:t xml:space="preserve"> l</w:t>
            </w:r>
            <w:r w:rsidRPr="00F07D8D">
              <w:t>ạ</w:t>
            </w:r>
            <w:r w:rsidRPr="00F07D8D">
              <w:t>i h</w:t>
            </w:r>
            <w:r w:rsidRPr="00F07D8D">
              <w:t>ồ</w:t>
            </w:r>
            <w:r w:rsidRPr="00F07D8D">
              <w:t xml:space="preserve"> sơ đã có d</w:t>
            </w:r>
            <w:r w:rsidRPr="00F07D8D">
              <w:t>ữ</w:t>
            </w:r>
            <w:r w:rsidRPr="00F07D8D">
              <w:t xml:space="preserve"> li</w:t>
            </w:r>
            <w:r w:rsidRPr="00F07D8D">
              <w:t>ệ</w:t>
            </w:r>
            <w:r w:rsidRPr="00F07D8D">
              <w:t>u liên k</w:t>
            </w:r>
            <w:r w:rsidRPr="00F07D8D">
              <w:t>ế</w:t>
            </w:r>
            <w:r w:rsidRPr="00F07D8D">
              <w:t>t g</w:t>
            </w:r>
            <w:r w:rsidRPr="00F07D8D">
              <w:t>ố</w:t>
            </w:r>
            <w:r w:rsidRPr="00F07D8D">
              <w:t>c trư</w:t>
            </w:r>
            <w:r w:rsidRPr="00F07D8D">
              <w:t>ớ</w:t>
            </w:r>
            <w:r w:rsidRPr="00F07D8D">
              <w:t>c đó.</w:t>
            </w:r>
            <w:r w:rsidRPr="00F07D8D">
              <w:br/>
              <w:t>- V</w:t>
            </w:r>
            <w:r w:rsidRPr="00F07D8D">
              <w:t>ị</w:t>
            </w:r>
            <w:r w:rsidRPr="00F07D8D">
              <w:t xml:space="preserve"> trí: Hi</w:t>
            </w:r>
            <w:r w:rsidRPr="00F07D8D">
              <w:t>ể</w:t>
            </w:r>
            <w:r w:rsidRPr="00F07D8D">
              <w:t>n th</w:t>
            </w:r>
            <w:r w:rsidRPr="00F07D8D">
              <w:t>ị</w:t>
            </w:r>
            <w:r w:rsidRPr="00F07D8D">
              <w:t xml:space="preserve"> ngay dư</w:t>
            </w:r>
            <w:r w:rsidRPr="00F07D8D">
              <w:t>ớ</w:t>
            </w:r>
            <w:r w:rsidRPr="00F07D8D">
              <w:t>i trư</w:t>
            </w:r>
            <w:r w:rsidRPr="00F07D8D">
              <w:t>ờ</w:t>
            </w:r>
            <w:r w:rsidRPr="00F07D8D">
              <w:t>ng V</w:t>
            </w:r>
            <w:r w:rsidRPr="00F07D8D">
              <w:t>ụ</w:t>
            </w:r>
            <w:r w:rsidRPr="00F07D8D">
              <w:t xml:space="preserve"> vi</w:t>
            </w:r>
            <w:r w:rsidRPr="00F07D8D">
              <w:t>ệ</w:t>
            </w:r>
            <w:r w:rsidRPr="00F07D8D">
              <w:t>c yêu c</w:t>
            </w:r>
            <w:r w:rsidRPr="00F07D8D">
              <w:t>ầ</w:t>
            </w:r>
            <w:r w:rsidRPr="00F07D8D">
              <w:t>u b</w:t>
            </w:r>
            <w:r w:rsidRPr="00F07D8D">
              <w:t>ồ</w:t>
            </w:r>
            <w:r w:rsidRPr="00F07D8D">
              <w:t>i thư</w:t>
            </w:r>
            <w:r w:rsidRPr="00F07D8D">
              <w:t>ờ</w:t>
            </w:r>
            <w:r w:rsidRPr="00F07D8D">
              <w:t>ng g</w:t>
            </w:r>
            <w:r w:rsidRPr="00F07D8D">
              <w:t>ố</w:t>
            </w:r>
            <w:r w:rsidRPr="00F07D8D">
              <w:t>c liên quan.</w:t>
            </w:r>
            <w:r w:rsidRPr="00F07D8D">
              <w:br/>
              <w:t>- Khi click vào liên k</w:t>
            </w:r>
            <w:r w:rsidRPr="00F07D8D">
              <w:t>ế</w:t>
            </w:r>
            <w:r w:rsidRPr="00F07D8D">
              <w:t>t: H</w:t>
            </w:r>
            <w:r w:rsidRPr="00F07D8D">
              <w:t>ệ</w:t>
            </w:r>
            <w:r w:rsidRPr="00F07D8D">
              <w:t xml:space="preserve"> th</w:t>
            </w:r>
            <w:r w:rsidRPr="00F07D8D">
              <w:t>ố</w:t>
            </w:r>
            <w:r w:rsidRPr="00F07D8D">
              <w:t>ng</w:t>
            </w:r>
            <w:r w:rsidRPr="00F07D8D">
              <w:t xml:space="preserve"> m</w:t>
            </w:r>
            <w:r w:rsidRPr="00F07D8D">
              <w:t>ở</w:t>
            </w:r>
            <w:r w:rsidRPr="00F07D8D">
              <w:t xml:space="preserve"> màn hình </w:t>
            </w:r>
            <w:hyperlink w:anchor="X301e8512c48e9fc73adbd63d511420982c23c32">
              <w:r w:rsidRPr="00F07D8D">
                <w:rPr>
                  <w:rStyle w:val="Hyperlink"/>
                </w:rPr>
                <w:t>MH04 - Màn hình Xem chi ti</w:t>
              </w:r>
              <w:r w:rsidRPr="00F07D8D">
                <w:rPr>
                  <w:rStyle w:val="Hyperlink"/>
                </w:rPr>
                <w:t>ế</w:t>
              </w:r>
              <w:r w:rsidRPr="00F07D8D">
                <w:rPr>
                  <w:rStyle w:val="Hyperlink"/>
                </w:rPr>
                <w:t>t h</w:t>
              </w:r>
              <w:r w:rsidRPr="00F07D8D">
                <w:rPr>
                  <w:rStyle w:val="Hyperlink"/>
                </w:rPr>
                <w:t>ồ</w:t>
              </w:r>
              <w:r w:rsidRPr="00F07D8D">
                <w:rPr>
                  <w:rStyle w:val="Hyperlink"/>
                </w:rPr>
                <w:t xml:space="preserve"> sơ yêu c</w:t>
              </w:r>
              <w:r w:rsidRPr="00F07D8D">
                <w:rPr>
                  <w:rStyle w:val="Hyperlink"/>
                </w:rPr>
                <w:t>ầ</w:t>
              </w:r>
              <w:r w:rsidRPr="00F07D8D">
                <w:rPr>
                  <w:rStyle w:val="Hyperlink"/>
                </w:rPr>
                <w:t>u b</w:t>
              </w:r>
              <w:r w:rsidRPr="00F07D8D">
                <w:rPr>
                  <w:rStyle w:val="Hyperlink"/>
                </w:rPr>
                <w:t>ồ</w:t>
              </w:r>
              <w:r w:rsidRPr="00F07D8D">
                <w:rPr>
                  <w:rStyle w:val="Hyperlink"/>
                </w:rPr>
                <w:t>i thư</w:t>
              </w:r>
              <w:r w:rsidRPr="00F07D8D">
                <w:rPr>
                  <w:rStyle w:val="Hyperlink"/>
                </w:rPr>
                <w:t>ờ</w:t>
              </w:r>
              <w:r w:rsidRPr="00F07D8D">
                <w:rPr>
                  <w:rStyle w:val="Hyperlink"/>
                </w:rPr>
                <w:t>ng</w:t>
              </w:r>
            </w:hyperlink>
            <w:r w:rsidRPr="00F07D8D">
              <w:t xml:space="preserve"> </w:t>
            </w:r>
            <w:r w:rsidRPr="00F07D8D">
              <w:t>c</w:t>
            </w:r>
            <w:r w:rsidRPr="00F07D8D">
              <w:t>ủ</w:t>
            </w:r>
            <w:r w:rsidRPr="00F07D8D">
              <w:t>a h</w:t>
            </w:r>
            <w:r w:rsidRPr="00F07D8D">
              <w:t>ồ</w:t>
            </w:r>
            <w:r w:rsidRPr="00F07D8D">
              <w:t xml:space="preserve"> sơ g</w:t>
            </w:r>
            <w:r w:rsidRPr="00F07D8D">
              <w:t>ố</w:t>
            </w:r>
            <w:r w:rsidRPr="00F07D8D">
              <w:t xml:space="preserve">c </w:t>
            </w:r>
            <w:r w:rsidRPr="00F07D8D">
              <w:t>ở</w:t>
            </w:r>
            <w:r w:rsidRPr="00F07D8D">
              <w:t xml:space="preserve"> ch</w:t>
            </w:r>
            <w:r w:rsidRPr="00F07D8D">
              <w:t>ế</w:t>
            </w:r>
            <w:r w:rsidRPr="00F07D8D">
              <w:t xml:space="preserve"> đ</w:t>
            </w:r>
            <w:r w:rsidRPr="00F07D8D">
              <w:t>ộ</w:t>
            </w:r>
            <w:r w:rsidRPr="00F07D8D">
              <w:t xml:space="preserve"> ch</w:t>
            </w:r>
            <w:r w:rsidRPr="00F07D8D">
              <w:t>ỉ</w:t>
            </w:r>
            <w:r w:rsidRPr="00F07D8D">
              <w:t xml:space="preserve"> xem trong cùng tab làm vi</w:t>
            </w:r>
            <w:r w:rsidRPr="00F07D8D">
              <w:t>ệ</w:t>
            </w:r>
            <w:r w:rsidRPr="00F07D8D">
              <w:t>c. Khi đóng màn hình chi ti</w:t>
            </w:r>
            <w:r w:rsidRPr="00F07D8D">
              <w:t>ế</w:t>
            </w:r>
            <w:r w:rsidRPr="00F07D8D">
              <w:t>t, h</w:t>
            </w:r>
            <w:r w:rsidRPr="00F07D8D">
              <w:t>ệ</w:t>
            </w:r>
            <w:r w:rsidRPr="00F07D8D">
              <w:t xml:space="preserve"> th</w:t>
            </w:r>
            <w:r w:rsidRPr="00F07D8D">
              <w:t>ố</w:t>
            </w:r>
            <w:r w:rsidRPr="00F07D8D">
              <w:t>ng quay tr</w:t>
            </w:r>
            <w:r w:rsidRPr="00F07D8D">
              <w:t>ở</w:t>
            </w:r>
            <w:r w:rsidRPr="00F07D8D">
              <w:t xml:space="preserve"> l</w:t>
            </w:r>
            <w:r w:rsidRPr="00F07D8D">
              <w:t>ạ</w:t>
            </w:r>
            <w:r w:rsidRPr="00F07D8D">
              <w:t>i đúng màn hình MH02 đang nh</w:t>
            </w:r>
            <w:r w:rsidRPr="00F07D8D">
              <w:t>ậ</w:t>
            </w:r>
            <w:r w:rsidRPr="00F07D8D">
              <w:t>p li</w:t>
            </w:r>
            <w:r w:rsidRPr="00F07D8D">
              <w:t>ệ</w:t>
            </w:r>
            <w:r w:rsidRPr="00F07D8D">
              <w:t>u.</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Không có h</w:t>
            </w:r>
            <w:r w:rsidRPr="00F07D8D">
              <w:t>ồ</w:t>
            </w:r>
            <w:r w:rsidRPr="00F07D8D">
              <w:t xml:space="preserve"> sơ g</w:t>
            </w:r>
            <w:r w:rsidRPr="00F07D8D">
              <w:t>ố</w:t>
            </w:r>
            <w:r w:rsidRPr="00F07D8D">
              <w:t>c trên h</w:t>
            </w:r>
            <w:r w:rsidRPr="00F07D8D">
              <w:t>ệ</w:t>
            </w:r>
            <w:r w:rsidRPr="00F07D8D">
              <w:t xml:space="preserve"> th</w:t>
            </w:r>
            <w:r w:rsidRPr="00F07D8D">
              <w:t>ố</w:t>
            </w:r>
            <w:r w:rsidRPr="00F07D8D">
              <w:t>ng</w:t>
            </w:r>
          </w:p>
        </w:tc>
        <w:tc>
          <w:tcPr>
            <w:tcW w:w="1584" w:type="dxa"/>
            <w:shd w:val="clear" w:color="auto" w:fill="auto"/>
          </w:tcPr>
          <w:p w:rsidR="005B3F2C" w:rsidRPr="00F07D8D" w:rsidRDefault="00F07D8D" w:rsidP="00F07D8D">
            <w:pPr>
              <w:spacing w:before="60" w:after="60" w:line="240" w:lineRule="auto"/>
            </w:pPr>
            <w:r w:rsidRPr="00F07D8D">
              <w:t>Boolean</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Chưa ch</w:t>
            </w:r>
            <w:r w:rsidRPr="00F07D8D">
              <w:t>ọ</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br/>
              <w:t>- Ch</w:t>
            </w:r>
            <w:r w:rsidRPr="00F07D8D">
              <w:t>ỉ</w:t>
            </w:r>
            <w:r w:rsidRPr="00F07D8D">
              <w:t xml:space="preserve"> hi</w:t>
            </w:r>
            <w:r w:rsidRPr="00F07D8D">
              <w:t>ể</w:t>
            </w:r>
            <w:r w:rsidRPr="00F07D8D">
              <w:t>n th</w:t>
            </w:r>
            <w:r w:rsidRPr="00F07D8D">
              <w:t>ị</w:t>
            </w:r>
            <w:r w:rsidRPr="00F07D8D">
              <w:t xml:space="preserve"> khi “Trư</w:t>
            </w:r>
            <w:r w:rsidRPr="00F07D8D">
              <w:t>ờ</w:t>
            </w:r>
            <w:r w:rsidRPr="00F07D8D">
              <w:t>ng h</w:t>
            </w:r>
            <w:r w:rsidRPr="00F07D8D">
              <w:t>ợ</w:t>
            </w:r>
            <w:r w:rsidRPr="00F07D8D">
              <w:t>p kh</w:t>
            </w:r>
            <w:r w:rsidRPr="00F07D8D">
              <w:t>ở</w:t>
            </w:r>
            <w:r w:rsidRPr="00F07D8D">
              <w:t>i ki</w:t>
            </w:r>
            <w:r w:rsidRPr="00F07D8D">
              <w:t>ệ</w:t>
            </w:r>
            <w:r w:rsidRPr="00F07D8D">
              <w:t>n” là “Đã yêu c</w:t>
            </w:r>
            <w:r w:rsidRPr="00F07D8D">
              <w:t>ầ</w:t>
            </w:r>
            <w:r w:rsidRPr="00F07D8D">
              <w:t>u</w:t>
            </w:r>
            <w:r w:rsidRPr="00F07D8D">
              <w:t xml:space="preserve"> cơ quan gi</w:t>
            </w:r>
            <w:r w:rsidRPr="00F07D8D">
              <w:t>ả</w:t>
            </w:r>
            <w:r w:rsidRPr="00F07D8D">
              <w:t>i quy</w:t>
            </w:r>
            <w:r w:rsidRPr="00F07D8D">
              <w:t>ế</w:t>
            </w:r>
            <w:r w:rsidRPr="00F07D8D">
              <w:t>t trư</w:t>
            </w:r>
            <w:r w:rsidRPr="00F07D8D">
              <w:t>ớ</w:t>
            </w:r>
            <w:r w:rsidRPr="00F07D8D">
              <w:t>c khi kh</w:t>
            </w:r>
            <w:r w:rsidRPr="00F07D8D">
              <w:t>ở</w:t>
            </w:r>
            <w:r w:rsidRPr="00F07D8D">
              <w:t>i ki</w:t>
            </w:r>
            <w:r w:rsidRPr="00F07D8D">
              <w:t>ệ</w:t>
            </w:r>
            <w:r w:rsidRPr="00F07D8D">
              <w:t>n — rút yêu c</w:t>
            </w:r>
            <w:r w:rsidRPr="00F07D8D">
              <w:t>ầ</w:t>
            </w:r>
            <w:r w:rsidRPr="00F07D8D">
              <w:t>u ho</w:t>
            </w:r>
            <w:r w:rsidRPr="00F07D8D">
              <w:t>ặ</w:t>
            </w:r>
            <w:r w:rsidRPr="00F07D8D">
              <w:t>c không đ</w:t>
            </w:r>
            <w:r w:rsidRPr="00F07D8D">
              <w:t>ồ</w:t>
            </w:r>
            <w:r w:rsidRPr="00F07D8D">
              <w:t>ng ý/thương lư</w:t>
            </w:r>
            <w:r w:rsidRPr="00F07D8D">
              <w:t>ợ</w:t>
            </w:r>
            <w:r w:rsidRPr="00F07D8D">
              <w:t>ng không thành (đi</w:t>
            </w:r>
            <w:r w:rsidRPr="00F07D8D">
              <w:t>ể</w:t>
            </w:r>
            <w:r w:rsidRPr="00F07D8D">
              <w:t>m b kho</w:t>
            </w:r>
            <w:r w:rsidRPr="00F07D8D">
              <w:t>ả</w:t>
            </w:r>
            <w:r w:rsidRPr="00F07D8D">
              <w:t>n 1 và kho</w:t>
            </w:r>
            <w:r w:rsidRPr="00F07D8D">
              <w:t>ả</w:t>
            </w:r>
            <w:r w:rsidRPr="00F07D8D">
              <w:t>n 2 Đi</w:t>
            </w:r>
            <w:r w:rsidRPr="00F07D8D">
              <w:t>ề</w:t>
            </w:r>
            <w:r w:rsidRPr="00F07D8D">
              <w:t xml:space="preserve">u 52)”. </w:t>
            </w:r>
            <w:r w:rsidRPr="00F07D8D">
              <w:br/>
              <w:t>- Khi tick, hi</w:t>
            </w:r>
            <w:r w:rsidRPr="00F07D8D">
              <w:t>ể</w:t>
            </w:r>
            <w:r w:rsidRPr="00F07D8D">
              <w:t>n th</w:t>
            </w:r>
            <w:r w:rsidRPr="00F07D8D">
              <w:t>ị</w:t>
            </w:r>
            <w:r w:rsidRPr="00F07D8D">
              <w:t xml:space="preserve"> 3 trư</w:t>
            </w:r>
            <w:r w:rsidRPr="00F07D8D">
              <w:t>ờ</w:t>
            </w:r>
            <w:r w:rsidRPr="00F07D8D">
              <w:t>ng b</w:t>
            </w:r>
            <w:r w:rsidRPr="00F07D8D">
              <w:t>ắ</w:t>
            </w:r>
            <w:r w:rsidRPr="00F07D8D">
              <w:t>t bu</w:t>
            </w:r>
            <w:r w:rsidRPr="00F07D8D">
              <w:t>ộ</w:t>
            </w:r>
            <w:r w:rsidRPr="00F07D8D">
              <w:t>c thay th</w:t>
            </w:r>
            <w:r w:rsidRPr="00F07D8D">
              <w:t>ế</w:t>
            </w:r>
            <w:r w:rsidRPr="00F07D8D">
              <w:t xml:space="preserve"> ngay dư</w:t>
            </w:r>
            <w:r w:rsidRPr="00F07D8D">
              <w:t>ớ</w:t>
            </w:r>
            <w:r w:rsidRPr="00F07D8D">
              <w:t>i đây đ</w:t>
            </w:r>
            <w:r w:rsidRPr="00F07D8D">
              <w:t>ể</w:t>
            </w:r>
            <w:r w:rsidRPr="00F07D8D">
              <w:t xml:space="preserve"> lưu v</w:t>
            </w:r>
            <w:r w:rsidRPr="00F07D8D">
              <w:t>ế</w:t>
            </w:r>
            <w:r w:rsidRPr="00F07D8D">
              <w:t>t căn c</w:t>
            </w:r>
            <w:r w:rsidRPr="00F07D8D">
              <w:t>ứ</w:t>
            </w:r>
            <w:r w:rsidRPr="00F07D8D">
              <w:t xml:space="preserve"> pháp lý dù không liên k</w:t>
            </w:r>
            <w:r w:rsidRPr="00F07D8D">
              <w:t>ế</w:t>
            </w:r>
            <w:r w:rsidRPr="00F07D8D">
              <w:t>t đư</w:t>
            </w:r>
            <w:r w:rsidRPr="00F07D8D">
              <w:t>ợ</w:t>
            </w:r>
            <w:r w:rsidRPr="00F07D8D">
              <w:t>c h</w:t>
            </w:r>
            <w:r w:rsidRPr="00F07D8D">
              <w:t>ồ</w:t>
            </w:r>
            <w:r w:rsidRPr="00F07D8D">
              <w:t xml:space="preserve"> sơ g</w:t>
            </w:r>
            <w:r w:rsidRPr="00F07D8D">
              <w:t>ố</w:t>
            </w:r>
            <w:r w:rsidRPr="00F07D8D">
              <w:t>c</w:t>
            </w:r>
            <w:r w:rsidRPr="00F07D8D">
              <w:t xml:space="preserve"> trên h</w:t>
            </w:r>
            <w:r w:rsidRPr="00F07D8D">
              <w:t>ệ</w:t>
            </w:r>
            <w:r w:rsidRPr="00F07D8D">
              <w:t xml:space="preserve"> th</w:t>
            </w:r>
            <w:r w:rsidRPr="00F07D8D">
              <w:t>ố</w:t>
            </w:r>
            <w:r w:rsidRPr="00F07D8D">
              <w:t>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w:t>
            </w:r>
            <w:r w:rsidRPr="00F07D8D">
              <w:t>ố</w:t>
            </w:r>
            <w:r w:rsidRPr="00F07D8D">
              <w:t xml:space="preserve"> quy</w:t>
            </w:r>
            <w:r w:rsidRPr="00F07D8D">
              <w:t>ế</w:t>
            </w:r>
            <w:r w:rsidRPr="00F07D8D">
              <w:t>t đ</w:t>
            </w:r>
            <w:r w:rsidRPr="00F07D8D">
              <w:t>ị</w:t>
            </w:r>
            <w:r w:rsidRPr="00F07D8D">
              <w:t>nh/biên b</w:t>
            </w:r>
            <w:r w:rsidRPr="00F07D8D">
              <w:t>ả</w:t>
            </w:r>
            <w:r w:rsidRPr="00F07D8D">
              <w:t>n/đơn xin rút yêu c</w:t>
            </w:r>
            <w:r w:rsidRPr="00F07D8D">
              <w:t>ầ</w:t>
            </w:r>
            <w:r w:rsidRPr="00F07D8D">
              <w:t>u g</w:t>
            </w:r>
            <w:r w:rsidRPr="00F07D8D">
              <w:t>ố</w:t>
            </w:r>
            <w:r w:rsidRPr="00F07D8D">
              <w:t>c</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Có theo đi</w:t>
            </w:r>
            <w:r w:rsidRPr="00F07D8D">
              <w:t>ề</w:t>
            </w:r>
            <w:r w:rsidRPr="00F07D8D">
              <w:t>u ki</w:t>
            </w:r>
            <w:r w:rsidRPr="00F07D8D">
              <w:t>ệ</w:t>
            </w:r>
            <w:r w:rsidRPr="00F07D8D">
              <w:t>n</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hi</w:t>
            </w:r>
            <w:r w:rsidRPr="00F07D8D">
              <w:t>ể</w:t>
            </w:r>
            <w:r w:rsidRPr="00F07D8D">
              <w:t>n th</w:t>
            </w:r>
            <w:r w:rsidRPr="00F07D8D">
              <w:t>ị</w:t>
            </w:r>
            <w:r w:rsidRPr="00F07D8D">
              <w:t xml:space="preserve"> và b</w:t>
            </w:r>
            <w:r w:rsidRPr="00F07D8D">
              <w:t>ắ</w:t>
            </w:r>
            <w:r w:rsidRPr="00F07D8D">
              <w:t>t bu</w:t>
            </w:r>
            <w:r w:rsidRPr="00F07D8D">
              <w:t>ộ</w:t>
            </w:r>
            <w:r w:rsidRPr="00F07D8D">
              <w:t>c khi tick Không có h</w:t>
            </w:r>
            <w:r w:rsidRPr="00F07D8D">
              <w:t>ồ</w:t>
            </w:r>
            <w:r w:rsidRPr="00F07D8D">
              <w:t xml:space="preserve"> sơ g</w:t>
            </w:r>
            <w:r w:rsidRPr="00F07D8D">
              <w:t>ố</w:t>
            </w:r>
            <w:r w:rsidRPr="00F07D8D">
              <w:t>c trên h</w:t>
            </w:r>
            <w:r w:rsidRPr="00F07D8D">
              <w:t>ệ</w:t>
            </w:r>
            <w:r w:rsidRPr="00F07D8D">
              <w:t xml:space="preserve"> th</w:t>
            </w:r>
            <w:r w:rsidRPr="00F07D8D">
              <w:t>ố</w:t>
            </w:r>
            <w:r w:rsidRPr="00F07D8D">
              <w:t>ng. L</w:t>
            </w:r>
            <w:r w:rsidRPr="00F07D8D">
              <w:t>ấ</w:t>
            </w:r>
            <w:r w:rsidRPr="00F07D8D">
              <w:t>y theo n</w:t>
            </w:r>
            <w:r w:rsidRPr="00F07D8D">
              <w:t>ộ</w:t>
            </w:r>
            <w:r w:rsidRPr="00F07D8D">
              <w:t>i dung b</w:t>
            </w:r>
            <w:r w:rsidRPr="00F07D8D">
              <w:t>ả</w:t>
            </w:r>
            <w:r w:rsidRPr="00F07D8D">
              <w:t>n án/h</w:t>
            </w:r>
            <w:r w:rsidRPr="00F07D8D">
              <w:t>ồ</w:t>
            </w:r>
            <w:r w:rsidRPr="00F07D8D">
              <w:t xml:space="preserve"> sơ v</w:t>
            </w:r>
            <w:r w:rsidRPr="00F07D8D">
              <w:t>ụ</w:t>
            </w:r>
            <w:r w:rsidRPr="00F07D8D">
              <w:t xml:space="preserve"> án c</w:t>
            </w:r>
            <w:r w:rsidRPr="00F07D8D">
              <w:t>ủ</w:t>
            </w:r>
            <w:r w:rsidRPr="00F07D8D">
              <w:t>a Tòa án đã trích d</w:t>
            </w:r>
            <w:r w:rsidRPr="00F07D8D">
              <w:t>ẫ</w:t>
            </w:r>
            <w:r w:rsidRPr="00F07D8D">
              <w:t>n (tùy tình hu</w:t>
            </w:r>
            <w:r w:rsidRPr="00F07D8D">
              <w:t>ố</w:t>
            </w:r>
            <w:r w:rsidRPr="00F07D8D">
              <w:t>ng: s</w:t>
            </w:r>
            <w:r w:rsidRPr="00F07D8D">
              <w:t>ố</w:t>
            </w:r>
            <w:r w:rsidRPr="00F07D8D">
              <w:t xml:space="preserve"> quy</w:t>
            </w:r>
            <w:r w:rsidRPr="00F07D8D">
              <w:t>ế</w:t>
            </w:r>
            <w:r w:rsidRPr="00F07D8D">
              <w:t>t đ</w:t>
            </w:r>
            <w:r w:rsidRPr="00F07D8D">
              <w:t>ị</w:t>
            </w:r>
            <w:r w:rsidRPr="00F07D8D">
              <w:t>nh gi</w:t>
            </w:r>
            <w:r w:rsidRPr="00F07D8D">
              <w:t>ả</w:t>
            </w:r>
            <w:r w:rsidRPr="00F07D8D">
              <w:t>i quy</w:t>
            </w:r>
            <w:r w:rsidRPr="00F07D8D">
              <w:t>ế</w:t>
            </w:r>
            <w:r w:rsidRPr="00F07D8D">
              <w:t>t b</w:t>
            </w:r>
            <w:r w:rsidRPr="00F07D8D">
              <w:t>ồ</w:t>
            </w:r>
            <w:r w:rsidRPr="00F07D8D">
              <w:t>i thư</w:t>
            </w:r>
            <w:r w:rsidRPr="00F07D8D">
              <w:t>ờ</w:t>
            </w:r>
            <w:r w:rsidRPr="00F07D8D">
              <w:t>ng, s</w:t>
            </w:r>
            <w:r w:rsidRPr="00F07D8D">
              <w:t>ố</w:t>
            </w:r>
            <w:r w:rsidRPr="00F07D8D">
              <w:t xml:space="preserve"> biên b</w:t>
            </w:r>
            <w:r w:rsidRPr="00F07D8D">
              <w:t>ả</w:t>
            </w:r>
            <w:r w:rsidRPr="00F07D8D">
              <w:t>n thương lư</w:t>
            </w:r>
            <w:r w:rsidRPr="00F07D8D">
              <w:t>ợ</w:t>
            </w:r>
            <w:r w:rsidRPr="00F07D8D">
              <w:t>ng không thành, ho</w:t>
            </w:r>
            <w:r w:rsidRPr="00F07D8D">
              <w:t>ặ</w:t>
            </w:r>
            <w:r w:rsidRPr="00F07D8D">
              <w:t>c s</w:t>
            </w:r>
            <w:r w:rsidRPr="00F07D8D">
              <w:t>ố</w:t>
            </w:r>
            <w:r w:rsidRPr="00F07D8D">
              <w:t xml:space="preserve"> đơn xin rút yêu c</w:t>
            </w:r>
            <w:r w:rsidRPr="00F07D8D">
              <w:t>ầ</w:t>
            </w:r>
            <w:r w:rsidRPr="00F07D8D">
              <w:t xml:space="preserve">u). </w:t>
            </w:r>
            <w:r w:rsidRPr="00F07D8D">
              <w:br/>
              <w:t xml:space="preserve"> - Áp d</w:t>
            </w:r>
            <w:r w:rsidRPr="00F07D8D">
              <w:t>ụ</w:t>
            </w:r>
            <w:r w:rsidRPr="00F07D8D">
              <w:t>ng rule b</w:t>
            </w:r>
            <w:r w:rsidRPr="00F07D8D">
              <w:t>ắ</w:t>
            </w:r>
            <w:r w:rsidRPr="00F07D8D">
              <w:t>t bu</w:t>
            </w:r>
            <w:r w:rsidRPr="00F07D8D">
              <w:t>ộ</w:t>
            </w:r>
            <w:r w:rsidRPr="00F07D8D">
              <w:t>c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Ngày ban hành (h</w:t>
            </w:r>
            <w:r w:rsidRPr="00F07D8D">
              <w:t>ồ</w:t>
            </w:r>
            <w:r w:rsidRPr="00F07D8D">
              <w:t xml:space="preserve"> </w:t>
            </w:r>
            <w:r w:rsidRPr="00F07D8D">
              <w:lastRenderedPageBreak/>
              <w:t>sơ g</w:t>
            </w:r>
            <w:r w:rsidRPr="00F07D8D">
              <w:t>ố</w:t>
            </w:r>
            <w:r w:rsidRPr="00F07D8D">
              <w:t>c)</w:t>
            </w:r>
          </w:p>
        </w:tc>
        <w:tc>
          <w:tcPr>
            <w:tcW w:w="1584" w:type="dxa"/>
            <w:shd w:val="clear" w:color="auto" w:fill="auto"/>
          </w:tcPr>
          <w:p w:rsidR="005B3F2C" w:rsidRPr="00F07D8D" w:rsidRDefault="00F07D8D" w:rsidP="00F07D8D">
            <w:pPr>
              <w:spacing w:before="60" w:after="60" w:line="240" w:lineRule="auto"/>
            </w:pPr>
            <w:r w:rsidRPr="00F07D8D">
              <w:lastRenderedPageBreak/>
              <w:t>Date</w:t>
            </w:r>
          </w:p>
        </w:tc>
        <w:tc>
          <w:tcPr>
            <w:tcW w:w="979" w:type="dxa"/>
            <w:shd w:val="clear" w:color="auto" w:fill="auto"/>
          </w:tcPr>
          <w:p w:rsidR="005B3F2C" w:rsidRPr="00F07D8D" w:rsidRDefault="00F07D8D" w:rsidP="00F07D8D">
            <w:pPr>
              <w:spacing w:before="60" w:after="60" w:line="240" w:lineRule="auto"/>
            </w:pPr>
            <w:r w:rsidRPr="00F07D8D">
              <w:t xml:space="preserve">Có </w:t>
            </w:r>
            <w:r w:rsidRPr="00F07D8D">
              <w:lastRenderedPageBreak/>
              <w:t>theo đi</w:t>
            </w:r>
            <w:r w:rsidRPr="00F07D8D">
              <w:t>ề</w:t>
            </w:r>
            <w:r w:rsidRPr="00F07D8D">
              <w:t>u ki</w:t>
            </w:r>
            <w:r w:rsidRPr="00F07D8D">
              <w:t>ệ</w:t>
            </w:r>
            <w:r w:rsidRPr="00F07D8D">
              <w:t>n</w:t>
            </w:r>
          </w:p>
        </w:tc>
        <w:tc>
          <w:tcPr>
            <w:tcW w:w="979" w:type="dxa"/>
            <w:shd w:val="clear" w:color="auto" w:fill="auto"/>
          </w:tcPr>
          <w:p w:rsidR="005B3F2C" w:rsidRPr="00F07D8D" w:rsidRDefault="00F07D8D" w:rsidP="00F07D8D">
            <w:pPr>
              <w:spacing w:before="60" w:after="60" w:line="240" w:lineRule="auto"/>
            </w:pPr>
            <w:r w:rsidRPr="00F07D8D">
              <w:lastRenderedPageBreak/>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hi</w:t>
            </w:r>
            <w:r w:rsidRPr="00F07D8D">
              <w:t>ể</w:t>
            </w:r>
            <w:r w:rsidRPr="00F07D8D">
              <w:t>n th</w:t>
            </w:r>
            <w:r w:rsidRPr="00F07D8D">
              <w:t>ị</w:t>
            </w:r>
            <w:r w:rsidRPr="00F07D8D">
              <w:t xml:space="preserve"> và b</w:t>
            </w:r>
            <w:r w:rsidRPr="00F07D8D">
              <w:t>ắ</w:t>
            </w:r>
            <w:r w:rsidRPr="00F07D8D">
              <w:t>t bu</w:t>
            </w:r>
            <w:r w:rsidRPr="00F07D8D">
              <w:t>ộ</w:t>
            </w:r>
            <w:r w:rsidRPr="00F07D8D">
              <w:t xml:space="preserve">c khi tick </w:t>
            </w:r>
            <w:r w:rsidRPr="00F07D8D">
              <w:lastRenderedPageBreak/>
              <w:t>Không có h</w:t>
            </w:r>
            <w:r w:rsidRPr="00F07D8D">
              <w:t>ồ</w:t>
            </w:r>
            <w:r w:rsidRPr="00F07D8D">
              <w:t xml:space="preserve"> sơ g</w:t>
            </w:r>
            <w:r w:rsidRPr="00F07D8D">
              <w:t>ố</w:t>
            </w:r>
            <w:r w:rsidRPr="00F07D8D">
              <w:t>c trên h</w:t>
            </w:r>
            <w:r w:rsidRPr="00F07D8D">
              <w:t>ệ</w:t>
            </w:r>
            <w:r w:rsidRPr="00F07D8D">
              <w:t xml:space="preserve"> th</w:t>
            </w:r>
            <w:r w:rsidRPr="00F07D8D">
              <w:t>ố</w:t>
            </w:r>
            <w:r w:rsidRPr="00F07D8D">
              <w:t xml:space="preserve">ng. </w:t>
            </w:r>
            <w:r w:rsidRPr="00F07D8D">
              <w:br/>
              <w:t xml:space="preserve"> - Áp d</w:t>
            </w:r>
            <w:r w:rsidRPr="00F07D8D">
              <w:t>ụ</w:t>
            </w:r>
            <w:r w:rsidRPr="00F07D8D">
              <w:t>ng rule b</w:t>
            </w:r>
            <w:r w:rsidRPr="00F07D8D">
              <w:t>ắ</w:t>
            </w:r>
            <w:r w:rsidRPr="00F07D8D">
              <w:t>t bu</w:t>
            </w:r>
            <w:r w:rsidRPr="00F07D8D">
              <w:t>ộ</w:t>
            </w:r>
            <w:r w:rsidRPr="00F07D8D">
              <w:t>c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Cơ quan đã gi</w:t>
            </w:r>
            <w:r w:rsidRPr="00F07D8D">
              <w:t>ả</w:t>
            </w:r>
            <w:r w:rsidRPr="00F07D8D">
              <w:t>i quy</w:t>
            </w:r>
            <w:r w:rsidRPr="00F07D8D">
              <w:t>ế</w:t>
            </w:r>
            <w:r w:rsidRPr="00F07D8D">
              <w:t>t trư</w:t>
            </w:r>
            <w:r w:rsidRPr="00F07D8D">
              <w:t>ớ</w:t>
            </w:r>
            <w:r w:rsidRPr="00F07D8D">
              <w:t>c đó</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Có theo đi</w:t>
            </w:r>
            <w:r w:rsidRPr="00F07D8D">
              <w:t>ề</w:t>
            </w:r>
            <w:r w:rsidRPr="00F07D8D">
              <w:t>u ki</w:t>
            </w:r>
            <w:r w:rsidRPr="00F07D8D">
              <w:t>ệ</w:t>
            </w:r>
            <w:r w:rsidRPr="00F07D8D">
              <w:t>n</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hi</w:t>
            </w:r>
            <w:r w:rsidRPr="00F07D8D">
              <w:t>ể</w:t>
            </w:r>
            <w:r w:rsidRPr="00F07D8D">
              <w:t>n th</w:t>
            </w:r>
            <w:r w:rsidRPr="00F07D8D">
              <w:t>ị</w:t>
            </w:r>
            <w:r w:rsidRPr="00F07D8D">
              <w:t xml:space="preserve"> và b</w:t>
            </w:r>
            <w:r w:rsidRPr="00F07D8D">
              <w:t>ắ</w:t>
            </w:r>
            <w:r w:rsidRPr="00F07D8D">
              <w:t>t bu</w:t>
            </w:r>
            <w:r w:rsidRPr="00F07D8D">
              <w:t>ộ</w:t>
            </w:r>
            <w:r w:rsidRPr="00F07D8D">
              <w:t>c khi tick Không có h</w:t>
            </w:r>
            <w:r w:rsidRPr="00F07D8D">
              <w:t>ồ</w:t>
            </w:r>
            <w:r w:rsidRPr="00F07D8D">
              <w:t xml:space="preserve"> sơ g</w:t>
            </w:r>
            <w:r w:rsidRPr="00F07D8D">
              <w:t>ố</w:t>
            </w:r>
            <w:r w:rsidRPr="00F07D8D">
              <w:t>c trên h</w:t>
            </w:r>
            <w:r w:rsidRPr="00F07D8D">
              <w:t>ệ</w:t>
            </w:r>
            <w:r w:rsidRPr="00F07D8D">
              <w:t xml:space="preserve"> th</w:t>
            </w:r>
            <w:r w:rsidRPr="00F07D8D">
              <w:t>ố</w:t>
            </w:r>
            <w:r w:rsidRPr="00F07D8D">
              <w:t xml:space="preserve">ng. </w:t>
            </w:r>
            <w:r w:rsidRPr="00F07D8D">
              <w:br/>
              <w:t>- Áp d</w:t>
            </w:r>
            <w:r w:rsidRPr="00F07D8D">
              <w:t>ụ</w:t>
            </w:r>
            <w:r w:rsidRPr="00F07D8D">
              <w:t>ng rule b</w:t>
            </w:r>
            <w:r w:rsidRPr="00F07D8D">
              <w:t>ắ</w:t>
            </w:r>
            <w:r w:rsidRPr="00F07D8D">
              <w:t>t bu</w:t>
            </w:r>
            <w:r w:rsidRPr="00F07D8D">
              <w:t>ộ</w:t>
            </w:r>
            <w:r w:rsidRPr="00F07D8D">
              <w:t>c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w:t>
            </w:r>
            <w:r w:rsidRPr="00F07D8D">
              <w:t>ố</w:t>
            </w:r>
            <w:r w:rsidRPr="00F07D8D">
              <w:t xml:space="preserve"> B</w:t>
            </w:r>
            <w:r w:rsidRPr="00F07D8D">
              <w:t>ả</w:t>
            </w:r>
            <w:r w:rsidRPr="00F07D8D">
              <w:t>n</w:t>
            </w:r>
            <w:r w:rsidRPr="00F07D8D">
              <w:t xml:space="preserve"> án/Quy</w:t>
            </w:r>
            <w:r w:rsidRPr="00F07D8D">
              <w:t>ế</w:t>
            </w:r>
            <w:r w:rsidRPr="00F07D8D">
              <w:t>t đ</w:t>
            </w:r>
            <w:r w:rsidRPr="00F07D8D">
              <w:t>ị</w:t>
            </w:r>
            <w:r w:rsidRPr="00F07D8D">
              <w:t>nh</w:t>
            </w:r>
          </w:p>
        </w:tc>
        <w:tc>
          <w:tcPr>
            <w:tcW w:w="1584" w:type="dxa"/>
            <w:shd w:val="clear" w:color="auto" w:fill="auto"/>
          </w:tcPr>
          <w:p w:rsidR="005B3F2C" w:rsidRPr="00F07D8D" w:rsidRDefault="00F07D8D" w:rsidP="00F07D8D">
            <w:pPr>
              <w:spacing w:before="60" w:after="60" w:line="240" w:lineRule="auto"/>
            </w:pPr>
            <w:r w:rsidRPr="00F07D8D">
              <w:t>String(50)</w:t>
            </w:r>
          </w:p>
        </w:tc>
        <w:tc>
          <w:tcPr>
            <w:tcW w:w="979" w:type="dxa"/>
            <w:shd w:val="clear" w:color="auto" w:fill="auto"/>
          </w:tcPr>
          <w:p w:rsidR="005B3F2C" w:rsidRPr="00F07D8D" w:rsidRDefault="00F07D8D" w:rsidP="00F07D8D">
            <w:pPr>
              <w:spacing w:before="60" w:after="60" w:line="240" w:lineRule="auto"/>
            </w:pPr>
            <w:r w:rsidRPr="00F07D8D">
              <w:t>Có theo đi</w:t>
            </w:r>
            <w:r w:rsidRPr="00F07D8D">
              <w:t>ề</w:t>
            </w:r>
            <w:r w:rsidRPr="00F07D8D">
              <w:t>u ki</w:t>
            </w:r>
            <w:r w:rsidRPr="00F07D8D">
              <w:t>ệ</w:t>
            </w:r>
            <w:r w:rsidRPr="00F07D8D">
              <w:t>n</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Áp d</w:t>
            </w:r>
            <w:r w:rsidRPr="00F07D8D">
              <w:t>ụ</w:t>
            </w:r>
            <w:r w:rsidRPr="00F07D8D">
              <w:t>ng rule b</w:t>
            </w:r>
            <w:r w:rsidRPr="00F07D8D">
              <w:t>ắ</w:t>
            </w:r>
            <w:r w:rsidRPr="00F07D8D">
              <w:t>t bu</w:t>
            </w:r>
            <w:r w:rsidRPr="00F07D8D">
              <w:t>ộ</w:t>
            </w:r>
            <w:r w:rsidRPr="00F07D8D">
              <w:t>c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Ngày B</w:t>
            </w:r>
            <w:r w:rsidRPr="00F07D8D">
              <w:t>ả</w:t>
            </w:r>
            <w:r w:rsidRPr="00F07D8D">
              <w:t>n án/Quy</w:t>
            </w:r>
            <w:r w:rsidRPr="00F07D8D">
              <w:t>ế</w:t>
            </w:r>
            <w:r w:rsidRPr="00F07D8D">
              <w:t>t đ</w:t>
            </w:r>
            <w:r w:rsidRPr="00F07D8D">
              <w:t>ị</w:t>
            </w:r>
            <w:r w:rsidRPr="00F07D8D">
              <w:t>nh có hi</w:t>
            </w:r>
            <w:r w:rsidRPr="00F07D8D">
              <w:t>ệ</w:t>
            </w:r>
            <w:r w:rsidRPr="00F07D8D">
              <w:t>u l</w:t>
            </w:r>
            <w:r w:rsidRPr="00F07D8D">
              <w:t>ự</w:t>
            </w:r>
            <w:r w:rsidRPr="00F07D8D">
              <w:t>c</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Có theo đi</w:t>
            </w:r>
            <w:r w:rsidRPr="00F07D8D">
              <w:t>ề</w:t>
            </w:r>
            <w:r w:rsidRPr="00F07D8D">
              <w:t>u ki</w:t>
            </w:r>
            <w:r w:rsidRPr="00F07D8D">
              <w:t>ệ</w:t>
            </w:r>
            <w:r w:rsidRPr="00F07D8D">
              <w:t>n</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Áp d</w:t>
            </w:r>
            <w:r w:rsidRPr="00F07D8D">
              <w:t>ụ</w:t>
            </w:r>
            <w:r w:rsidRPr="00F07D8D">
              <w:t>ng rule b</w:t>
            </w:r>
            <w:r w:rsidRPr="00F07D8D">
              <w:t>ắ</w:t>
            </w:r>
            <w:r w:rsidRPr="00F07D8D">
              <w:t>t bu</w:t>
            </w:r>
            <w:r w:rsidRPr="00F07D8D">
              <w:t>ộ</w:t>
            </w:r>
            <w:r w:rsidRPr="00F07D8D">
              <w:t>c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Hình th</w:t>
            </w:r>
            <w:r w:rsidRPr="00F07D8D">
              <w:t>ứ</w:t>
            </w:r>
            <w:r w:rsidRPr="00F07D8D">
              <w:t>c ti</w:t>
            </w:r>
            <w:r w:rsidRPr="00F07D8D">
              <w:t>ế</w:t>
            </w:r>
            <w:r w:rsidRPr="00F07D8D">
              <w:t>p nh</w:t>
            </w:r>
            <w:r w:rsidRPr="00F07D8D">
              <w:t>ậ</w:t>
            </w:r>
            <w:r w:rsidRPr="00F07D8D">
              <w:t>n h</w:t>
            </w:r>
            <w:r w:rsidRPr="00F07D8D">
              <w:t>ồ</w:t>
            </w:r>
            <w:r w:rsidRPr="00F07D8D">
              <w:t xml:space="preserve"> sơ</w:t>
            </w:r>
          </w:p>
        </w:tc>
        <w:tc>
          <w:tcPr>
            <w:tcW w:w="1584" w:type="dxa"/>
            <w:shd w:val="clear" w:color="auto" w:fill="auto"/>
          </w:tcPr>
          <w:p w:rsidR="005B3F2C" w:rsidRPr="00F07D8D" w:rsidRDefault="00F07D8D" w:rsidP="00F07D8D">
            <w:pPr>
              <w:spacing w:before="60" w:after="60" w:line="240" w:lineRule="auto"/>
            </w:pPr>
            <w:r w:rsidRPr="00F07D8D">
              <w:t>Enum(String(50))</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 ti</w:t>
            </w:r>
            <w:r w:rsidRPr="00F07D8D">
              <w:t>ế</w:t>
            </w:r>
            <w:r w:rsidRPr="00F07D8D">
              <w:t>p nh</w:t>
            </w:r>
            <w:r w:rsidRPr="00F07D8D">
              <w:t>ậ</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T</w:t>
            </w:r>
            <w:r w:rsidRPr="00F07D8D">
              <w:t>ự</w:t>
            </w:r>
            <w:r w:rsidRPr="00F07D8D">
              <w:t xml:space="preserve"> đ</w:t>
            </w:r>
            <w:r w:rsidRPr="00F07D8D">
              <w:t>ộ</w:t>
            </w:r>
            <w:r w:rsidRPr="00F07D8D">
              <w:t>ng đi</w:t>
            </w:r>
            <w:r w:rsidRPr="00F07D8D">
              <w:t>ề</w:t>
            </w:r>
            <w:r w:rsidRPr="00F07D8D">
              <w:t>n t</w:t>
            </w:r>
            <w:r w:rsidRPr="00F07D8D">
              <w:t>ừ</w:t>
            </w:r>
            <w:r w:rsidRPr="00F07D8D">
              <w:t xml:space="preserve"> bư</w:t>
            </w:r>
            <w:r w:rsidRPr="00F07D8D">
              <w:t>ớ</w:t>
            </w:r>
            <w:r w:rsidRPr="00F07D8D">
              <w:t>c ti</w:t>
            </w:r>
            <w:r w:rsidRPr="00F07D8D">
              <w:t>ế</w:t>
            </w:r>
            <w:r w:rsidRPr="00F07D8D">
              <w:t>p nh</w:t>
            </w:r>
            <w:r w:rsidRPr="00F07D8D">
              <w:t>ậ</w:t>
            </w:r>
            <w:r w:rsidRPr="00F07D8D">
              <w:t>n YCBT, Tham chi</w:t>
            </w:r>
            <w:r w:rsidRPr="00F07D8D">
              <w:t>ế</w:t>
            </w:r>
            <w:r w:rsidRPr="00F07D8D">
              <w:t>u Danh m</w:t>
            </w:r>
            <w:r w:rsidRPr="00F07D8D">
              <w:t>ụ</w:t>
            </w:r>
            <w:r w:rsidRPr="00F07D8D">
              <w:t>c Hình th</w:t>
            </w:r>
            <w:r w:rsidRPr="00F07D8D">
              <w:t>ứ</w:t>
            </w:r>
            <w:r w:rsidRPr="00F07D8D">
              <w:t>c ti</w:t>
            </w:r>
            <w:r w:rsidRPr="00F07D8D">
              <w:t>ế</w:t>
            </w:r>
            <w:r w:rsidRPr="00F07D8D">
              <w:t>p nh</w:t>
            </w:r>
            <w:r w:rsidRPr="00F07D8D">
              <w:t>ậ</w:t>
            </w:r>
            <w:r w:rsidRPr="00F07D8D">
              <w:t>n h</w:t>
            </w:r>
            <w:r w:rsidRPr="00F07D8D">
              <w:t>ồ</w:t>
            </w:r>
            <w:r w:rsidRPr="00F07D8D">
              <w:t xml:space="preserve"> sơ b</w:t>
            </w:r>
            <w:r w:rsidRPr="00F07D8D">
              <w:t>ồ</w:t>
            </w:r>
            <w:r w:rsidRPr="00F07D8D">
              <w:t>i thư</w:t>
            </w:r>
            <w:r w:rsidRPr="00F07D8D">
              <w:t>ờ</w:t>
            </w:r>
            <w:r w:rsidRPr="00F07D8D">
              <w:t>ng [DM_25]. Khi h</w:t>
            </w:r>
            <w:r w:rsidRPr="00F07D8D">
              <w:t>ồ</w:t>
            </w:r>
            <w:r w:rsidRPr="00F07D8D">
              <w:t xml:space="preserve"> sơ đã có b</w:t>
            </w:r>
            <w:r w:rsidRPr="00F07D8D">
              <w:t>ả</w:t>
            </w:r>
            <w:r w:rsidRPr="00F07D8D">
              <w:t>n án, UI t</w:t>
            </w:r>
            <w:r w:rsidRPr="00F07D8D">
              <w:t>ự</w:t>
            </w:r>
            <w:r w:rsidRPr="00F07D8D">
              <w:t xml:space="preserve"> đ</w:t>
            </w:r>
            <w:r w:rsidRPr="00F07D8D">
              <w:t>ộ</w:t>
            </w:r>
            <w:r w:rsidRPr="00F07D8D">
              <w:t>ng khóa/đ</w:t>
            </w:r>
            <w:r w:rsidRPr="00F07D8D">
              <w:t>ặ</w:t>
            </w:r>
            <w:r w:rsidRPr="00F07D8D">
              <w:t>t theo lu</w:t>
            </w:r>
            <w:r w:rsidRPr="00F07D8D">
              <w:t>ồ</w:t>
            </w:r>
            <w:r w:rsidRPr="00F07D8D">
              <w:t>ng cán b</w:t>
            </w:r>
            <w:r w:rsidRPr="00F07D8D">
              <w:t>ộ</w:t>
            </w:r>
            <w:r w:rsidRPr="00F07D8D">
              <w:t xml:space="preserve"> ch</w:t>
            </w:r>
            <w:r w:rsidRPr="00F07D8D">
              <w:t>ủ</w:t>
            </w:r>
            <w:r w:rsidRPr="00F07D8D">
              <w:t xml:space="preserve"> đ</w:t>
            </w:r>
            <w:r w:rsidRPr="00F07D8D">
              <w:t>ộ</w:t>
            </w:r>
            <w:r w:rsidRPr="00F07D8D">
              <w:t>ng nh</w:t>
            </w:r>
            <w:r w:rsidRPr="00F07D8D">
              <w:t>ậ</w:t>
            </w:r>
            <w:r w:rsidRPr="00F07D8D">
              <w:t>p theo t</w:t>
            </w:r>
            <w:r w:rsidRPr="00F07D8D">
              <w:t>ố</w:t>
            </w:r>
            <w:r w:rsidRPr="00F07D8D">
              <w:t xml:space="preserve"> t</w:t>
            </w:r>
            <w:r w:rsidRPr="00F07D8D">
              <w:t>ụ</w:t>
            </w:r>
            <w:r w:rsidRPr="00F07D8D">
              <w:t>ng/thi hành án.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Lĩnh v</w:t>
            </w:r>
            <w:r w:rsidRPr="00F07D8D">
              <w:t>ự</w:t>
            </w:r>
            <w:r w:rsidRPr="00F07D8D">
              <w:t>c phát sinh thi</w:t>
            </w:r>
            <w:r w:rsidRPr="00F07D8D">
              <w:t>ệ</w:t>
            </w:r>
            <w:r w:rsidRPr="00F07D8D">
              <w:t>t h</w:t>
            </w:r>
            <w:r w:rsidRPr="00F07D8D">
              <w:t>ạ</w:t>
            </w:r>
            <w:r w:rsidRPr="00F07D8D">
              <w:t>i</w:t>
            </w:r>
          </w:p>
        </w:tc>
        <w:tc>
          <w:tcPr>
            <w:tcW w:w="1584" w:type="dxa"/>
            <w:shd w:val="clear" w:color="auto" w:fill="auto"/>
          </w:tcPr>
          <w:p w:rsidR="005B3F2C" w:rsidRPr="00F07D8D" w:rsidRDefault="00F07D8D" w:rsidP="00F07D8D">
            <w:pPr>
              <w:spacing w:before="60" w:after="60" w:line="240" w:lineRule="auto"/>
            </w:pPr>
            <w:r w:rsidRPr="00F07D8D">
              <w:t>Enum(String(100))</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 ti</w:t>
            </w:r>
            <w:r w:rsidRPr="00F07D8D">
              <w:t>ế</w:t>
            </w:r>
            <w:r w:rsidRPr="00F07D8D">
              <w:t>p nh</w:t>
            </w:r>
            <w:r w:rsidRPr="00F07D8D">
              <w:t>ậ</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T</w:t>
            </w:r>
            <w:r w:rsidRPr="00F07D8D">
              <w:t>ự</w:t>
            </w:r>
            <w:r w:rsidRPr="00F07D8D">
              <w:t xml:space="preserve"> đ</w:t>
            </w:r>
            <w:r w:rsidRPr="00F07D8D">
              <w:t>ộ</w:t>
            </w:r>
            <w:r w:rsidRPr="00F07D8D">
              <w:t>ng đi</w:t>
            </w:r>
            <w:r w:rsidRPr="00F07D8D">
              <w:t>ề</w:t>
            </w:r>
            <w:r w:rsidRPr="00F07D8D">
              <w:t>n t</w:t>
            </w:r>
            <w:r w:rsidRPr="00F07D8D">
              <w:t>ừ</w:t>
            </w:r>
            <w:r w:rsidRPr="00F07D8D">
              <w:t xml:space="preserve"> bư</w:t>
            </w:r>
            <w:r w:rsidRPr="00F07D8D">
              <w:t>ớ</w:t>
            </w:r>
            <w:r w:rsidRPr="00F07D8D">
              <w:t>c ti</w:t>
            </w:r>
            <w:r w:rsidRPr="00F07D8D">
              <w:t>ế</w:t>
            </w:r>
            <w:r w:rsidRPr="00F07D8D">
              <w:t>p nh</w:t>
            </w:r>
            <w:r w:rsidRPr="00F07D8D">
              <w:t>ậ</w:t>
            </w:r>
            <w:r w:rsidRPr="00F07D8D">
              <w:t>n YCBT, Tham chi</w:t>
            </w:r>
            <w:r w:rsidRPr="00F07D8D">
              <w:t>ế</w:t>
            </w:r>
            <w:r w:rsidRPr="00F07D8D">
              <w:t>u Danh m</w:t>
            </w:r>
            <w:r w:rsidRPr="00F07D8D">
              <w:t>ụ</w:t>
            </w:r>
            <w:r w:rsidRPr="00F07D8D">
              <w:t>c Lĩnh v</w:t>
            </w:r>
            <w:r w:rsidRPr="00F07D8D">
              <w:t>ự</w:t>
            </w:r>
            <w:r w:rsidRPr="00F07D8D">
              <w:t>c phát sinh thi</w:t>
            </w:r>
            <w:r w:rsidRPr="00F07D8D">
              <w:t>ệ</w:t>
            </w:r>
            <w:r w:rsidRPr="00F07D8D">
              <w:t>t h</w:t>
            </w:r>
            <w:r w:rsidRPr="00F07D8D">
              <w:t>ạ</w:t>
            </w:r>
            <w:r w:rsidRPr="00F07D8D">
              <w:t>i [DM_22].</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Ngày văn b</w:t>
            </w:r>
            <w:r w:rsidRPr="00F07D8D">
              <w:t>ả</w:t>
            </w:r>
            <w:r w:rsidRPr="00F07D8D">
              <w:t>n yêu c</w:t>
            </w:r>
            <w:r w:rsidRPr="00F07D8D">
              <w:t>ầ</w:t>
            </w:r>
            <w:r w:rsidRPr="00F07D8D">
              <w:t>u b</w:t>
            </w:r>
            <w:r w:rsidRPr="00F07D8D">
              <w:t>ồ</w:t>
            </w:r>
            <w:r w:rsidRPr="00F07D8D">
              <w:t>i thư</w:t>
            </w:r>
            <w:r w:rsidRPr="00F07D8D">
              <w:t>ờ</w:t>
            </w:r>
            <w:r w:rsidRPr="00F07D8D">
              <w:t>ng</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DatePicker. Đ</w:t>
            </w:r>
            <w:r w:rsidRPr="00F07D8D">
              <w:t>ị</w:t>
            </w:r>
            <w:r w:rsidRPr="00F07D8D">
              <w:t>nh d</w:t>
            </w:r>
            <w:r w:rsidRPr="00F07D8D">
              <w:t>ạ</w:t>
            </w:r>
            <w:r w:rsidRPr="00F07D8D">
              <w:t>ng hi</w:t>
            </w:r>
            <w:r w:rsidRPr="00F07D8D">
              <w:t>ể</w:t>
            </w:r>
            <w:r w:rsidRPr="00F07D8D">
              <w:t>n th</w:t>
            </w:r>
            <w:r w:rsidRPr="00F07D8D">
              <w:t>ị</w:t>
            </w:r>
            <w:r w:rsidRPr="00F07D8D">
              <w:t xml:space="preserve"> trên UI mm/dd/yyyy </w:t>
            </w:r>
            <w:r w:rsidRPr="00F07D8D">
              <w:br/>
              <w:t xml:space="preserve"> - Nh</w:t>
            </w:r>
            <w:r w:rsidRPr="00F07D8D">
              <w:t>ậ</w:t>
            </w:r>
            <w:r w:rsidRPr="00F07D8D">
              <w:t>p ngày ghi trên đơn/văn b</w:t>
            </w:r>
            <w:r w:rsidRPr="00F07D8D">
              <w:t>ả</w:t>
            </w:r>
            <w:r w:rsidRPr="00F07D8D">
              <w:t>n yêu c</w:t>
            </w:r>
            <w:r w:rsidRPr="00F07D8D">
              <w:t>ầ</w:t>
            </w:r>
            <w:r w:rsidRPr="00F07D8D">
              <w:t>u b</w:t>
            </w:r>
            <w:r w:rsidRPr="00F07D8D">
              <w:t>ồ</w:t>
            </w:r>
            <w:r w:rsidRPr="00F07D8D">
              <w:t>i thư</w:t>
            </w:r>
            <w:r w:rsidRPr="00F07D8D">
              <w:t>ờ</w:t>
            </w:r>
            <w:r w:rsidRPr="00F07D8D">
              <w:t>ng c</w:t>
            </w:r>
            <w:r w:rsidRPr="00F07D8D">
              <w:t>ủ</w:t>
            </w:r>
            <w:r w:rsidRPr="00F07D8D">
              <w:t>a ngư</w:t>
            </w:r>
            <w:r w:rsidRPr="00F07D8D">
              <w:t>ờ</w:t>
            </w:r>
            <w:r w:rsidRPr="00F07D8D">
              <w:t>i yêu c</w:t>
            </w:r>
            <w:r w:rsidRPr="00F07D8D">
              <w:t>ầ</w:t>
            </w:r>
            <w:r w:rsidRPr="00F07D8D">
              <w:t>u. . Áp d</w:t>
            </w:r>
            <w:r w:rsidRPr="00F07D8D">
              <w:t>ụ</w:t>
            </w:r>
            <w:r w:rsidRPr="00F07D8D">
              <w:t>ng rule b</w:t>
            </w:r>
            <w:r w:rsidRPr="00F07D8D">
              <w:t>ắ</w:t>
            </w:r>
            <w:r w:rsidRPr="00F07D8D">
              <w:t>t bu</w:t>
            </w:r>
            <w:r w:rsidRPr="00F07D8D">
              <w:t>ộ</w:t>
            </w:r>
            <w:r w:rsidRPr="00F07D8D">
              <w:t>c [BR-VAL-001] và rule ngày quá kh</w:t>
            </w:r>
            <w:r w:rsidRPr="00F07D8D">
              <w:t>ứ</w:t>
            </w:r>
            <w:r w:rsidRPr="00F07D8D">
              <w:t xml:space="preserve"> [BR-VAL-008]. Ph</w:t>
            </w:r>
            <w:r w:rsidRPr="00F07D8D">
              <w:t>ụ</w:t>
            </w:r>
            <w:r w:rsidRPr="00F07D8D">
              <w:t>c v</w:t>
            </w:r>
            <w:r w:rsidRPr="00F07D8D">
              <w:t>ụ</w:t>
            </w:r>
            <w:r w:rsidRPr="00F07D8D">
              <w:t xml:space="preserve"> t</w:t>
            </w:r>
            <w:r w:rsidRPr="00F07D8D">
              <w:t>ổ</w:t>
            </w:r>
            <w:r w:rsidRPr="00F07D8D">
              <w:t>ng h</w:t>
            </w:r>
            <w:r w:rsidRPr="00F07D8D">
              <w:t>ợ</w:t>
            </w:r>
            <w:r w:rsidRPr="00F07D8D">
              <w:t>p báo cáo theo M</w:t>
            </w:r>
            <w:r w:rsidRPr="00F07D8D">
              <w:t>ẫ</w:t>
            </w:r>
            <w:r w:rsidRPr="00F07D8D">
              <w:t>u s</w:t>
            </w:r>
            <w:r w:rsidRPr="00F07D8D">
              <w:t>ố</w:t>
            </w:r>
            <w:r w:rsidRPr="00F07D8D">
              <w:t xml:space="preserve"> 01/03 Thông tư 08/2019/TT-BTP.</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Pháp lu</w:t>
            </w:r>
            <w:r w:rsidRPr="00F07D8D">
              <w:t>ậ</w:t>
            </w:r>
            <w:r w:rsidRPr="00F07D8D">
              <w:t>t áp d</w:t>
            </w:r>
            <w:r w:rsidRPr="00F07D8D">
              <w:t>ụ</w:t>
            </w:r>
            <w:r w:rsidRPr="00F07D8D">
              <w:t>ng đ</w:t>
            </w:r>
            <w:r w:rsidRPr="00F07D8D">
              <w:t>ể</w:t>
            </w:r>
            <w:r w:rsidRPr="00F07D8D">
              <w:t xml:space="preserve"> gi</w:t>
            </w:r>
            <w:r w:rsidRPr="00F07D8D">
              <w:t>ả</w:t>
            </w:r>
            <w:r w:rsidRPr="00F07D8D">
              <w:t>i quy</w:t>
            </w:r>
            <w:r w:rsidRPr="00F07D8D">
              <w:t>ế</w:t>
            </w:r>
            <w:r w:rsidRPr="00F07D8D">
              <w:t>t b</w:t>
            </w:r>
            <w:r w:rsidRPr="00F07D8D">
              <w:t>ồ</w:t>
            </w:r>
            <w:r w:rsidRPr="00F07D8D">
              <w:t>i thư</w:t>
            </w:r>
            <w:r w:rsidRPr="00F07D8D">
              <w:t>ờ</w:t>
            </w:r>
            <w:r w:rsidRPr="00F07D8D">
              <w:t>ng</w:t>
            </w:r>
          </w:p>
        </w:tc>
        <w:tc>
          <w:tcPr>
            <w:tcW w:w="1584" w:type="dxa"/>
            <w:shd w:val="clear" w:color="auto" w:fill="auto"/>
          </w:tcPr>
          <w:p w:rsidR="005B3F2C" w:rsidRPr="00F07D8D" w:rsidRDefault="00F07D8D" w:rsidP="00F07D8D">
            <w:pPr>
              <w:spacing w:before="60" w:after="60" w:line="240" w:lineRule="auto"/>
            </w:pPr>
            <w:r w:rsidRPr="00F07D8D">
              <w:t>Enum(String(100))</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Theo danh m</w:t>
            </w:r>
            <w:r w:rsidRPr="00F07D8D">
              <w:t>ụ</w:t>
            </w:r>
            <w:r w:rsidRPr="00F07D8D">
              <w:t>c</w:t>
            </w:r>
          </w:p>
        </w:tc>
        <w:tc>
          <w:tcPr>
            <w:tcW w:w="3773" w:type="dxa"/>
            <w:shd w:val="clear" w:color="auto" w:fill="auto"/>
          </w:tcPr>
          <w:p w:rsidR="005B3F2C" w:rsidRPr="00F07D8D" w:rsidRDefault="00F07D8D" w:rsidP="00F07D8D">
            <w:pPr>
              <w:spacing w:before="60" w:after="60" w:line="240" w:lineRule="auto"/>
              <w:jc w:val="left"/>
            </w:pPr>
            <w:r w:rsidRPr="00F07D8D">
              <w:t>Control UI: Combobox.</w:t>
            </w:r>
            <w:r w:rsidRPr="00F07D8D">
              <w:br/>
              <w:t>- Tham chi</w:t>
            </w:r>
            <w:r w:rsidRPr="00F07D8D">
              <w:t>ế</w:t>
            </w:r>
            <w:r w:rsidRPr="00F07D8D">
              <w:t>u Danh m</w:t>
            </w:r>
            <w:r w:rsidRPr="00F07D8D">
              <w:t>ụ</w:t>
            </w:r>
            <w:r w:rsidRPr="00F07D8D">
              <w:t>c Pháp lu</w:t>
            </w:r>
            <w:r w:rsidRPr="00F07D8D">
              <w:t>ậ</w:t>
            </w:r>
            <w:r w:rsidRPr="00F07D8D">
              <w:t>t áp d</w:t>
            </w:r>
            <w:r w:rsidRPr="00F07D8D">
              <w:t>ụ</w:t>
            </w:r>
            <w:r w:rsidRPr="00F07D8D">
              <w:t>ng đ</w:t>
            </w:r>
            <w:r w:rsidRPr="00F07D8D">
              <w:t>ể</w:t>
            </w:r>
            <w:r w:rsidRPr="00F07D8D">
              <w:t xml:space="preserve"> gi</w:t>
            </w:r>
            <w:r w:rsidRPr="00F07D8D">
              <w:t>ả</w:t>
            </w:r>
            <w:r w:rsidRPr="00F07D8D">
              <w:t>i quy</w:t>
            </w:r>
            <w:r w:rsidRPr="00F07D8D">
              <w:t>ế</w:t>
            </w:r>
            <w:r w:rsidRPr="00F07D8D">
              <w:t>t b</w:t>
            </w:r>
            <w:r w:rsidRPr="00F07D8D">
              <w:t>ồ</w:t>
            </w:r>
            <w:r w:rsidRPr="00F07D8D">
              <w:t xml:space="preserve">i </w:t>
            </w:r>
            <w:r w:rsidRPr="00F07D8D">
              <w:lastRenderedPageBreak/>
              <w:t>thư</w:t>
            </w:r>
            <w:r w:rsidRPr="00F07D8D">
              <w:t>ờ</w:t>
            </w:r>
            <w:r w:rsidRPr="00F07D8D">
              <w:t>ng [DM_28].</w:t>
            </w:r>
            <w:r w:rsidRPr="00F07D8D">
              <w:br/>
              <w:t>- Xác đ</w:t>
            </w:r>
            <w:r w:rsidRPr="00F07D8D">
              <w:t>ị</w:t>
            </w:r>
            <w:r w:rsidRPr="00F07D8D">
              <w:t>nh căn c</w:t>
            </w:r>
            <w:r w:rsidRPr="00F07D8D">
              <w:t>ứ</w:t>
            </w:r>
            <w:r w:rsidRPr="00F07D8D">
              <w:t xml:space="preserve"> theo th</w:t>
            </w:r>
            <w:r w:rsidRPr="00F07D8D">
              <w:t>ờ</w:t>
            </w:r>
            <w:r w:rsidRPr="00F07D8D">
              <w:t>i đi</w:t>
            </w:r>
            <w:r w:rsidRPr="00F07D8D">
              <w:t>ể</w:t>
            </w:r>
            <w:r w:rsidRPr="00F07D8D">
              <w:t>m phát sinh v</w:t>
            </w:r>
            <w:r w:rsidRPr="00F07D8D">
              <w:t>ụ</w:t>
            </w:r>
            <w:r w:rsidRPr="00F07D8D">
              <w:t xml:space="preserve"> vi</w:t>
            </w:r>
            <w:r w:rsidRPr="00F07D8D">
              <w:t>ệ</w:t>
            </w:r>
            <w:r w:rsidRPr="00F07D8D">
              <w:t>c và ngày văn b</w:t>
            </w:r>
            <w:r w:rsidRPr="00F07D8D">
              <w:t>ả</w:t>
            </w:r>
            <w:r w:rsidRPr="00F07D8D">
              <w:t>n yêu c</w:t>
            </w:r>
            <w:r w:rsidRPr="00F07D8D">
              <w:t>ầ</w:t>
            </w:r>
            <w:r w:rsidRPr="00F07D8D">
              <w:t>u b</w:t>
            </w:r>
            <w:r w:rsidRPr="00F07D8D">
              <w:t>ồ</w:t>
            </w:r>
            <w:r w:rsidRPr="00F07D8D">
              <w:t>i thư</w:t>
            </w:r>
            <w:r w:rsidRPr="00F07D8D">
              <w:t>ờ</w:t>
            </w:r>
            <w:r w:rsidRPr="00F07D8D">
              <w:t>ng.</w:t>
            </w:r>
            <w:r w:rsidRPr="00F07D8D">
              <w:br/>
              <w:t>- Ph</w:t>
            </w:r>
            <w:r w:rsidRPr="00F07D8D">
              <w:t>ụ</w:t>
            </w:r>
            <w:r w:rsidRPr="00F07D8D">
              <w:t>c v</w:t>
            </w:r>
            <w:r w:rsidRPr="00F07D8D">
              <w:t>ụ</w:t>
            </w:r>
            <w:r w:rsidRPr="00F07D8D">
              <w:t xml:space="preserve"> t</w:t>
            </w:r>
            <w:r w:rsidRPr="00F07D8D">
              <w:t>ổ</w:t>
            </w:r>
            <w:r w:rsidRPr="00F07D8D">
              <w:t>ng h</w:t>
            </w:r>
            <w:r w:rsidRPr="00F07D8D">
              <w:t>ợ</w:t>
            </w:r>
            <w:r w:rsidRPr="00F07D8D">
              <w:t>p báo cáo theo M</w:t>
            </w:r>
            <w:r w:rsidRPr="00F07D8D">
              <w:t>ẫ</w:t>
            </w:r>
            <w:r w:rsidRPr="00F07D8D">
              <w:t>u s</w:t>
            </w:r>
            <w:r w:rsidRPr="00F07D8D">
              <w:t>ố</w:t>
            </w:r>
            <w:r w:rsidRPr="00F07D8D">
              <w:t xml:space="preserve"> 01 Thông tư 08/2019/TT-BTP.</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Cơ quan gi</w:t>
            </w:r>
            <w:r w:rsidRPr="00F07D8D">
              <w:t>ả</w:t>
            </w:r>
            <w:r w:rsidRPr="00F07D8D">
              <w:t>i quy</w:t>
            </w:r>
            <w:r w:rsidRPr="00F07D8D">
              <w:t>ế</w:t>
            </w:r>
            <w:r w:rsidRPr="00F07D8D">
              <w:t>t b</w:t>
            </w:r>
            <w:r w:rsidRPr="00F07D8D">
              <w:t>ồ</w:t>
            </w:r>
            <w:r w:rsidRPr="00F07D8D">
              <w:t>i thư</w:t>
            </w:r>
            <w:r w:rsidRPr="00F07D8D">
              <w:t>ờ</w:t>
            </w:r>
            <w:r w:rsidRPr="00F07D8D">
              <w:t>ng</w:t>
            </w:r>
          </w:p>
        </w:tc>
        <w:tc>
          <w:tcPr>
            <w:tcW w:w="1584" w:type="dxa"/>
            <w:shd w:val="clear" w:color="auto" w:fill="auto"/>
          </w:tcPr>
          <w:p w:rsidR="005B3F2C" w:rsidRPr="00F07D8D" w:rsidRDefault="00F07D8D" w:rsidP="00F07D8D">
            <w:pPr>
              <w:spacing w:before="60" w:after="60" w:line="240" w:lineRule="auto"/>
            </w:pPr>
            <w:r w:rsidRPr="00F07D8D">
              <w:t>Enum(String(255))</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Ô ch</w:t>
            </w:r>
            <w:r w:rsidRPr="00F07D8D">
              <w:t>ọ</w:t>
            </w:r>
            <w:r w:rsidRPr="00F07D8D">
              <w:t>n có tìm ki</w:t>
            </w:r>
            <w:r w:rsidRPr="00F07D8D">
              <w:t>ế</w:t>
            </w:r>
            <w:r w:rsidRPr="00F07D8D">
              <w:t xml:space="preserve">m (combobox). </w:t>
            </w:r>
            <w:r w:rsidRPr="00F07D8D">
              <w:br/>
              <w:t xml:space="preserve"> - Tham chi</w:t>
            </w:r>
            <w:r w:rsidRPr="00F07D8D">
              <w:t>ế</w:t>
            </w:r>
            <w:r w:rsidRPr="00F07D8D">
              <w:t>u Danh m</w:t>
            </w:r>
            <w:r w:rsidRPr="00F07D8D">
              <w:t>ụ</w:t>
            </w:r>
            <w:r w:rsidRPr="00F07D8D">
              <w:t>c Cơ quan, Đơn v</w:t>
            </w:r>
            <w:r w:rsidRPr="00F07D8D">
              <w:t>ị</w:t>
            </w:r>
            <w:r w:rsidRPr="00F07D8D">
              <w:t xml:space="preserve"> gi</w:t>
            </w:r>
            <w:r w:rsidRPr="00F07D8D">
              <w:t>ả</w:t>
            </w:r>
            <w:r w:rsidRPr="00F07D8D">
              <w:t>i quy</w:t>
            </w:r>
            <w:r w:rsidRPr="00F07D8D">
              <w:t>ế</w:t>
            </w:r>
            <w:r w:rsidRPr="00F07D8D">
              <w:t xml:space="preserve">t [DM_DON_VI]. </w:t>
            </w:r>
            <w:r w:rsidRPr="00F07D8D">
              <w:br/>
              <w:t xml:space="preserve"> - Cho phép tìm ki</w:t>
            </w:r>
            <w:r w:rsidRPr="00F07D8D">
              <w:t>ế</w:t>
            </w:r>
            <w:r w:rsidRPr="00F07D8D">
              <w:t>m nhanh theo Mã đơn v</w:t>
            </w:r>
            <w:r w:rsidRPr="00F07D8D">
              <w:t>ị</w:t>
            </w:r>
            <w:r w:rsidRPr="00F07D8D">
              <w:t xml:space="preserve"> ho</w:t>
            </w:r>
            <w:r w:rsidRPr="00F07D8D">
              <w:t>ặ</w:t>
            </w:r>
            <w:r w:rsidRPr="00F07D8D">
              <w:t>c Tên đơn v</w:t>
            </w:r>
            <w:r w:rsidRPr="00F07D8D">
              <w:t>ị</w:t>
            </w:r>
            <w:r w:rsidRPr="00F07D8D">
              <w:t>; áp d</w:t>
            </w:r>
            <w:r w:rsidRPr="00F07D8D">
              <w:t>ụ</w:t>
            </w:r>
            <w:r w:rsidRPr="00F07D8D">
              <w:t>ng tìm g</w:t>
            </w:r>
            <w:r w:rsidRPr="00F07D8D">
              <w:t>ầ</w:t>
            </w:r>
            <w:r w:rsidRPr="00F07D8D">
              <w:t>n đúng (ch</w:t>
            </w:r>
            <w:r w:rsidRPr="00F07D8D">
              <w:t>ứ</w:t>
            </w:r>
            <w:r w:rsidRPr="00F07D8D">
              <w:t>a chu</w:t>
            </w:r>
            <w:r w:rsidRPr="00F07D8D">
              <w:t>ỗ</w:t>
            </w:r>
            <w:r w:rsidRPr="00F07D8D">
              <w:t>i nh</w:t>
            </w:r>
            <w:r w:rsidRPr="00F07D8D">
              <w:t>ậ</w:t>
            </w:r>
            <w:r w:rsidRPr="00F07D8D">
              <w:t>p, không phân bi</w:t>
            </w:r>
            <w:r w:rsidRPr="00F07D8D">
              <w:t>ệ</w:t>
            </w:r>
            <w:r w:rsidRPr="00F07D8D">
              <w:t>t hoa/thư</w:t>
            </w:r>
            <w:r w:rsidRPr="00F07D8D">
              <w:t>ờ</w:t>
            </w:r>
            <w:r w:rsidRPr="00F07D8D">
              <w:t>ng và d</w:t>
            </w:r>
            <w:r w:rsidRPr="00F07D8D">
              <w:t>ấ</w:t>
            </w:r>
            <w:r w:rsidRPr="00F07D8D">
              <w:t>u ti</w:t>
            </w:r>
            <w:r w:rsidRPr="00F07D8D">
              <w:t>ế</w:t>
            </w:r>
            <w:r w:rsidRPr="00F07D8D">
              <w:t>ng Vi</w:t>
            </w:r>
            <w:r w:rsidRPr="00F07D8D">
              <w:t>ệ</w:t>
            </w:r>
            <w:r w:rsidRPr="00F07D8D">
              <w:t>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bCs/>
              </w:rPr>
              <w:t>Thông tin ngư</w:t>
            </w:r>
            <w:r w:rsidRPr="00F07D8D">
              <w:rPr>
                <w:bCs/>
              </w:rPr>
              <w:t>ờ</w:t>
            </w:r>
            <w:r w:rsidRPr="00F07D8D">
              <w:rPr>
                <w:bCs/>
              </w:rPr>
              <w:t>i yêu c</w:t>
            </w:r>
            <w:r w:rsidRPr="00F07D8D">
              <w:rPr>
                <w:bCs/>
              </w:rPr>
              <w:t>ầ</w:t>
            </w:r>
            <w:r w:rsidRPr="00F07D8D">
              <w:rPr>
                <w:bCs/>
              </w:rPr>
              <w:t>u b</w:t>
            </w:r>
            <w:r w:rsidRPr="00F07D8D">
              <w:rPr>
                <w:bCs/>
              </w:rPr>
              <w:t>ồ</w:t>
            </w:r>
            <w:r w:rsidRPr="00F07D8D">
              <w:rPr>
                <w:bCs/>
              </w:rPr>
              <w:t>i thư</w:t>
            </w:r>
            <w:r w:rsidRPr="00F07D8D">
              <w:rPr>
                <w:bCs/>
              </w:rPr>
              <w:t>ờ</w:t>
            </w:r>
            <w:r w:rsidRPr="00F07D8D">
              <w:rPr>
                <w:bCs/>
              </w:rPr>
              <w:t>ng</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w:t>
            </w:r>
          </w:p>
        </w:tc>
        <w:tc>
          <w:tcPr>
            <w:tcW w:w="3773" w:type="dxa"/>
            <w:shd w:val="clear" w:color="auto" w:fill="auto"/>
          </w:tcPr>
          <w:p w:rsidR="005B3F2C" w:rsidRPr="00F07D8D" w:rsidRDefault="00F07D8D" w:rsidP="00F07D8D">
            <w:pPr>
              <w:spacing w:before="60" w:after="60" w:line="240" w:lineRule="auto"/>
              <w:jc w:val="left"/>
            </w:pPr>
            <w:r w:rsidRPr="00F07D8D">
              <w:t>Kh</w:t>
            </w:r>
            <w:r w:rsidRPr="00F07D8D">
              <w:t>ố</w:t>
            </w:r>
            <w:r w:rsidRPr="00F07D8D">
              <w:t>i thông tin nhân thân/t</w:t>
            </w:r>
            <w:r w:rsidRPr="00F07D8D">
              <w:t>ổ</w:t>
            </w:r>
            <w:r w:rsidRPr="00F07D8D">
              <w:t xml:space="preserve"> ch</w:t>
            </w:r>
            <w:r w:rsidRPr="00F07D8D">
              <w:t>ứ</w:t>
            </w:r>
            <w:r w:rsidRPr="00F07D8D">
              <w:t>c c</w:t>
            </w:r>
            <w:r w:rsidRPr="00F07D8D">
              <w:t>ủ</w:t>
            </w:r>
            <w:r w:rsidRPr="00F07D8D">
              <w:t>a ngư</w:t>
            </w:r>
            <w:r w:rsidRPr="00F07D8D">
              <w:t>ờ</w:t>
            </w:r>
            <w:r w:rsidRPr="00F07D8D">
              <w:t>i yêu c</w:t>
            </w:r>
            <w:r w:rsidRPr="00F07D8D">
              <w:t>ầ</w:t>
            </w:r>
            <w:r w:rsidRPr="00F07D8D">
              <w:t>u.</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H</w:t>
            </w:r>
            <w:r w:rsidRPr="00F07D8D">
              <w:t>ọ</w:t>
            </w:r>
            <w:r w:rsidRPr="00F07D8D">
              <w:t xml:space="preserve"> và tên ngư</w:t>
            </w:r>
            <w:r w:rsidRPr="00F07D8D">
              <w:t>ờ</w:t>
            </w:r>
            <w:r w:rsidRPr="00F07D8D">
              <w:t>i yêu c</w:t>
            </w:r>
            <w:r w:rsidRPr="00F07D8D">
              <w:t>ầ</w:t>
            </w:r>
            <w:r w:rsidRPr="00F07D8D">
              <w:t>u b</w:t>
            </w:r>
            <w:r w:rsidRPr="00F07D8D">
              <w:t>ồ</w:t>
            </w:r>
            <w:r w:rsidRPr="00F07D8D">
              <w:t>i thư</w:t>
            </w:r>
            <w:r w:rsidRPr="00F07D8D">
              <w:t>ờ</w:t>
            </w:r>
            <w:r w:rsidRPr="00F07D8D">
              <w:t>ng</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 xml:space="preserve">u </w:t>
            </w:r>
            <w:r w:rsidRPr="00F07D8D">
              <w:t>ti</w:t>
            </w:r>
            <w:r w:rsidRPr="00F07D8D">
              <w:t>ế</w:t>
            </w:r>
            <w:r w:rsidRPr="00F07D8D">
              <w:t>p nh</w:t>
            </w:r>
            <w:r w:rsidRPr="00F07D8D">
              <w:t>ậ</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T</w:t>
            </w:r>
            <w:r w:rsidRPr="00F07D8D">
              <w:t>ự</w:t>
            </w:r>
            <w:r w:rsidRPr="00F07D8D">
              <w:t xml:space="preserve"> đ</w:t>
            </w:r>
            <w:r w:rsidRPr="00F07D8D">
              <w:t>ộ</w:t>
            </w:r>
            <w:r w:rsidRPr="00F07D8D">
              <w:t>ng đi</w:t>
            </w:r>
            <w:r w:rsidRPr="00F07D8D">
              <w:t>ề</w:t>
            </w:r>
            <w:r w:rsidRPr="00F07D8D">
              <w:t>n t</w:t>
            </w:r>
            <w:r w:rsidRPr="00F07D8D">
              <w:t>ừ</w:t>
            </w:r>
            <w:r w:rsidRPr="00F07D8D">
              <w:t xml:space="preserve"> bư</w:t>
            </w:r>
            <w:r w:rsidRPr="00F07D8D">
              <w:t>ớ</w:t>
            </w:r>
            <w:r w:rsidRPr="00F07D8D">
              <w:t>c ti</w:t>
            </w:r>
            <w:r w:rsidRPr="00F07D8D">
              <w:t>ế</w:t>
            </w:r>
            <w:r w:rsidRPr="00F07D8D">
              <w:t>p nh</w:t>
            </w:r>
            <w:r w:rsidRPr="00F07D8D">
              <w:t>ậ</w:t>
            </w:r>
            <w:r w:rsidRPr="00F07D8D">
              <w:t>n YCBT, hi</w:t>
            </w:r>
            <w:r w:rsidRPr="00F07D8D">
              <w:t>ể</w:t>
            </w:r>
            <w:r w:rsidRPr="00F07D8D">
              <w:t>n th</w:t>
            </w:r>
            <w:r w:rsidRPr="00F07D8D">
              <w:t>ị</w:t>
            </w:r>
            <w:r w:rsidRPr="00F07D8D">
              <w:t xml:space="preserve"> dư</w:t>
            </w:r>
            <w:r w:rsidRPr="00F07D8D">
              <w:t>ớ</w:t>
            </w:r>
            <w:r w:rsidRPr="00F07D8D">
              <w:t>i d</w:t>
            </w:r>
            <w:r w:rsidRPr="00F07D8D">
              <w:t>ạ</w:t>
            </w:r>
            <w:r w:rsidRPr="00F07D8D">
              <w:t>ng Text, Cho phép ch</w:t>
            </w:r>
            <w:r w:rsidRPr="00F07D8D">
              <w:t>ỉ</w:t>
            </w:r>
            <w:r w:rsidRPr="00F07D8D">
              <w:t>nh s</w:t>
            </w:r>
            <w:r w:rsidRPr="00F07D8D">
              <w:t>ử</w:t>
            </w:r>
            <w:r w:rsidRPr="00F07D8D">
              <w:t>a; áp d</w:t>
            </w:r>
            <w:r w:rsidRPr="00F07D8D">
              <w:t>ụ</w:t>
            </w:r>
            <w:r w:rsidRPr="00F07D8D">
              <w:t>ng rule b</w:t>
            </w:r>
            <w:r w:rsidRPr="00F07D8D">
              <w:t>ắ</w:t>
            </w:r>
            <w:r w:rsidRPr="00F07D8D">
              <w:t>t bu</w:t>
            </w:r>
            <w:r w:rsidRPr="00F07D8D">
              <w:t>ộ</w:t>
            </w:r>
            <w:r w:rsidRPr="00F07D8D">
              <w:t>c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Tư cách ngư</w:t>
            </w:r>
            <w:r w:rsidRPr="00F07D8D">
              <w:t>ờ</w:t>
            </w:r>
            <w:r w:rsidRPr="00F07D8D">
              <w:t>i yêu c</w:t>
            </w:r>
            <w:r w:rsidRPr="00F07D8D">
              <w:t>ầ</w:t>
            </w:r>
            <w:r w:rsidRPr="00F07D8D">
              <w:t>u b</w:t>
            </w:r>
            <w:r w:rsidRPr="00F07D8D">
              <w:t>ồ</w:t>
            </w:r>
            <w:r w:rsidRPr="00F07D8D">
              <w:t>i thư</w:t>
            </w:r>
            <w:r w:rsidRPr="00F07D8D">
              <w:t>ờ</w:t>
            </w:r>
            <w:r w:rsidRPr="00F07D8D">
              <w:t>ng</w:t>
            </w:r>
          </w:p>
        </w:tc>
        <w:tc>
          <w:tcPr>
            <w:tcW w:w="1584" w:type="dxa"/>
            <w:shd w:val="clear" w:color="auto" w:fill="auto"/>
          </w:tcPr>
          <w:p w:rsidR="005B3F2C" w:rsidRPr="00F07D8D" w:rsidRDefault="00F07D8D" w:rsidP="00F07D8D">
            <w:pPr>
              <w:spacing w:before="60" w:after="60" w:line="240" w:lineRule="auto"/>
            </w:pPr>
            <w:r w:rsidRPr="00F07D8D">
              <w:t>Enum(String(100))</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Ngư</w:t>
            </w:r>
            <w:r w:rsidRPr="00F07D8D">
              <w:t>ờ</w:t>
            </w:r>
            <w:r w:rsidRPr="00F07D8D">
              <w:t>i b</w:t>
            </w:r>
            <w:r w:rsidRPr="00F07D8D">
              <w:t>ị</w:t>
            </w:r>
            <w:r w:rsidRPr="00F07D8D">
              <w:t xml:space="preserve"> thi</w:t>
            </w:r>
            <w:r w:rsidRPr="00F07D8D">
              <w:t>ệ</w:t>
            </w:r>
            <w:r w:rsidRPr="00F07D8D">
              <w:t>t h</w:t>
            </w:r>
            <w:r w:rsidRPr="00F07D8D">
              <w:t>ạ</w:t>
            </w:r>
            <w:r w:rsidRPr="00F07D8D">
              <w:t>i</w:t>
            </w:r>
          </w:p>
        </w:tc>
        <w:tc>
          <w:tcPr>
            <w:tcW w:w="3773" w:type="dxa"/>
            <w:shd w:val="clear" w:color="auto" w:fill="auto"/>
          </w:tcPr>
          <w:p w:rsidR="005B3F2C" w:rsidRPr="00F07D8D" w:rsidRDefault="00F07D8D" w:rsidP="00F07D8D">
            <w:pPr>
              <w:spacing w:before="60" w:after="60" w:line="240" w:lineRule="auto"/>
              <w:jc w:val="left"/>
            </w:pPr>
            <w:r w:rsidRPr="00F07D8D">
              <w:t>Tham chi</w:t>
            </w:r>
            <w:r w:rsidRPr="00F07D8D">
              <w:t>ế</w:t>
            </w:r>
            <w:r w:rsidRPr="00F07D8D">
              <w:t>u Danh m</w:t>
            </w:r>
            <w:r w:rsidRPr="00F07D8D">
              <w:t>ụ</w:t>
            </w:r>
            <w:r w:rsidRPr="00F07D8D">
              <w:t>c Tư cách ngư</w:t>
            </w:r>
            <w:r w:rsidRPr="00F07D8D">
              <w:t>ờ</w:t>
            </w:r>
            <w:r w:rsidRPr="00F07D8D">
              <w:t>i yêu c</w:t>
            </w:r>
            <w:r w:rsidRPr="00F07D8D">
              <w:t>ầ</w:t>
            </w:r>
            <w:r w:rsidRPr="00F07D8D">
              <w:t>u b</w:t>
            </w:r>
            <w:r w:rsidRPr="00F07D8D">
              <w:t>ồ</w:t>
            </w:r>
            <w:r w:rsidRPr="00F07D8D">
              <w:t>i thư</w:t>
            </w:r>
            <w:r w:rsidRPr="00F07D8D">
              <w:t>ờ</w:t>
            </w:r>
            <w:r w:rsidRPr="00F07D8D">
              <w:t>ng [</w:t>
            </w:r>
            <w:r w:rsidRPr="00F07D8D">
              <w:t>DM_26].</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Gi</w:t>
            </w:r>
            <w:r w:rsidRPr="00F07D8D">
              <w:t>ớ</w:t>
            </w:r>
            <w:r w:rsidRPr="00F07D8D">
              <w:t>i tính</w:t>
            </w:r>
          </w:p>
        </w:tc>
        <w:tc>
          <w:tcPr>
            <w:tcW w:w="1584" w:type="dxa"/>
            <w:shd w:val="clear" w:color="auto" w:fill="auto"/>
          </w:tcPr>
          <w:p w:rsidR="005B3F2C" w:rsidRPr="00F07D8D" w:rsidRDefault="00F07D8D" w:rsidP="00F07D8D">
            <w:pPr>
              <w:spacing w:before="60" w:after="60" w:line="240" w:lineRule="auto"/>
            </w:pPr>
            <w:r w:rsidRPr="00F07D8D">
              <w:t>Enum(String(20))</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Nam</w:t>
            </w:r>
          </w:p>
        </w:tc>
        <w:tc>
          <w:tcPr>
            <w:tcW w:w="3773" w:type="dxa"/>
            <w:shd w:val="clear" w:color="auto" w:fill="auto"/>
          </w:tcPr>
          <w:p w:rsidR="005B3F2C" w:rsidRPr="00F07D8D" w:rsidRDefault="00F07D8D" w:rsidP="00F07D8D">
            <w:pPr>
              <w:spacing w:before="60" w:after="60" w:line="240" w:lineRule="auto"/>
              <w:jc w:val="left"/>
            </w:pPr>
            <w:r w:rsidRPr="00F07D8D">
              <w:t>Tham chi</w:t>
            </w:r>
            <w:r w:rsidRPr="00F07D8D">
              <w:t>ế</w:t>
            </w:r>
            <w:r w:rsidRPr="00F07D8D">
              <w:t>u Danh m</w:t>
            </w:r>
            <w:r w:rsidRPr="00F07D8D">
              <w:t>ụ</w:t>
            </w:r>
            <w:r w:rsidRPr="00F07D8D">
              <w:t>c Gi</w:t>
            </w:r>
            <w:r w:rsidRPr="00F07D8D">
              <w:t>ớ</w:t>
            </w:r>
            <w:r w:rsidRPr="00F07D8D">
              <w:t>i tính [DM_23].</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Ngày tháng năm sinh</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Đ</w:t>
            </w:r>
            <w:r w:rsidRPr="00F07D8D">
              <w:t>ị</w:t>
            </w:r>
            <w:r w:rsidRPr="00F07D8D">
              <w:t>nh d</w:t>
            </w:r>
            <w:r w:rsidRPr="00F07D8D">
              <w:t>ạ</w:t>
            </w:r>
            <w:r w:rsidRPr="00F07D8D">
              <w:t>ng dd/mm/yyyy. Áp d</w:t>
            </w:r>
            <w:r w:rsidRPr="00F07D8D">
              <w:t>ụ</w:t>
            </w:r>
            <w:r w:rsidRPr="00F07D8D">
              <w:t>ng rule b</w:t>
            </w:r>
            <w:r w:rsidRPr="00F07D8D">
              <w:t>ắ</w:t>
            </w:r>
            <w:r w:rsidRPr="00F07D8D">
              <w:t>t bu</w:t>
            </w:r>
            <w:r w:rsidRPr="00F07D8D">
              <w:t>ộ</w:t>
            </w:r>
            <w:r w:rsidRPr="00F07D8D">
              <w:t>c [BR-VAL-001] và rule ngày quá kh</w:t>
            </w:r>
            <w:r w:rsidRPr="00F07D8D">
              <w:t>ứ</w:t>
            </w:r>
            <w:r w:rsidRPr="00F07D8D">
              <w:t xml:space="preserve"> [BR-VAL-008].</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Tr</w:t>
            </w:r>
            <w:r w:rsidRPr="00F07D8D">
              <w:t>ạ</w:t>
            </w:r>
            <w:r w:rsidRPr="00F07D8D">
              <w:t>ng thái ngư</w:t>
            </w:r>
            <w:r w:rsidRPr="00F07D8D">
              <w:t>ờ</w:t>
            </w:r>
            <w:r w:rsidRPr="00F07D8D">
              <w:t>i b</w:t>
            </w:r>
            <w:r w:rsidRPr="00F07D8D">
              <w:t>ị</w:t>
            </w:r>
            <w:r w:rsidRPr="00F07D8D">
              <w:t xml:space="preserve"> thi</w:t>
            </w:r>
            <w:r w:rsidRPr="00F07D8D">
              <w:t>ệ</w:t>
            </w:r>
            <w:r w:rsidRPr="00F07D8D">
              <w:t>t h</w:t>
            </w:r>
            <w:r w:rsidRPr="00F07D8D">
              <w:t>ạ</w:t>
            </w:r>
            <w:r w:rsidRPr="00F07D8D">
              <w:t>i</w:t>
            </w:r>
          </w:p>
        </w:tc>
        <w:tc>
          <w:tcPr>
            <w:tcW w:w="1584" w:type="dxa"/>
            <w:shd w:val="clear" w:color="auto" w:fill="auto"/>
          </w:tcPr>
          <w:p w:rsidR="005B3F2C" w:rsidRPr="00F07D8D" w:rsidRDefault="00F07D8D" w:rsidP="00F07D8D">
            <w:pPr>
              <w:spacing w:before="60" w:after="60" w:line="240" w:lineRule="auto"/>
            </w:pPr>
            <w:r w:rsidRPr="00F07D8D">
              <w:t>Enum(String(50))</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Còn s</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Giá tr</w:t>
            </w:r>
            <w:r w:rsidRPr="00F07D8D">
              <w:t>ị</w:t>
            </w:r>
            <w:r w:rsidRPr="00F07D8D">
              <w:t xml:space="preserve"> g</w:t>
            </w:r>
            <w:r w:rsidRPr="00F07D8D">
              <w:t>ồ</w:t>
            </w:r>
            <w:r w:rsidRPr="00F07D8D">
              <w:t>m:</w:t>
            </w:r>
            <w:r w:rsidRPr="00F07D8D">
              <w:br/>
              <w:t>+ Còn s</w:t>
            </w:r>
            <w:r w:rsidRPr="00F07D8D">
              <w:t>ố</w:t>
            </w:r>
            <w:r w:rsidRPr="00F07D8D">
              <w:t>ng</w:t>
            </w:r>
            <w:r w:rsidRPr="00F07D8D">
              <w:br/>
              <w:t>+ Đã ch</w:t>
            </w:r>
            <w:r w:rsidRPr="00F07D8D">
              <w:t>ế</w:t>
            </w:r>
            <w:r w:rsidRPr="00F07D8D">
              <w:t>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w:t>
            </w:r>
            <w:r w:rsidRPr="00F07D8D">
              <w:t>ố</w:t>
            </w:r>
            <w:r w:rsidRPr="00F07D8D">
              <w:t xml:space="preserve"> đi</w:t>
            </w:r>
            <w:r w:rsidRPr="00F07D8D">
              <w:t>ệ</w:t>
            </w:r>
            <w:r w:rsidRPr="00F07D8D">
              <w:t>n tho</w:t>
            </w:r>
            <w:r w:rsidRPr="00F07D8D">
              <w:t>ạ</w:t>
            </w:r>
            <w:r w:rsidRPr="00F07D8D">
              <w:t>i liên h</w:t>
            </w:r>
            <w:r w:rsidRPr="00F07D8D">
              <w:t>ệ</w:t>
            </w:r>
          </w:p>
        </w:tc>
        <w:tc>
          <w:tcPr>
            <w:tcW w:w="1584" w:type="dxa"/>
            <w:shd w:val="clear" w:color="auto" w:fill="auto"/>
          </w:tcPr>
          <w:p w:rsidR="005B3F2C" w:rsidRPr="00F07D8D" w:rsidRDefault="00F07D8D" w:rsidP="00F07D8D">
            <w:pPr>
              <w:spacing w:before="60" w:after="60" w:line="240" w:lineRule="auto"/>
            </w:pPr>
            <w:r w:rsidRPr="00F07D8D">
              <w:t>String(20)</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Áp d</w:t>
            </w:r>
            <w:r w:rsidRPr="00F07D8D">
              <w:t>ụ</w:t>
            </w:r>
            <w:r w:rsidRPr="00F07D8D">
              <w:t>ng rule s</w:t>
            </w:r>
            <w:r w:rsidRPr="00F07D8D">
              <w:t>ố</w:t>
            </w:r>
            <w:r w:rsidRPr="00F07D8D">
              <w:t xml:space="preserve"> đi</w:t>
            </w:r>
            <w:r w:rsidRPr="00F07D8D">
              <w:t>ệ</w:t>
            </w:r>
            <w:r w:rsidRPr="00F07D8D">
              <w:t>n tho</w:t>
            </w:r>
            <w:r w:rsidRPr="00F07D8D">
              <w:t>ạ</w:t>
            </w:r>
            <w:r w:rsidRPr="00F07D8D">
              <w:t>i [BR-VAL-003].</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Đ</w:t>
            </w:r>
            <w:r w:rsidRPr="00F07D8D">
              <w:t>ị</w:t>
            </w:r>
            <w:r w:rsidRPr="00F07D8D">
              <w:t>a ch</w:t>
            </w:r>
            <w:r w:rsidRPr="00F07D8D">
              <w:t>ỉ</w:t>
            </w:r>
            <w:r w:rsidRPr="00F07D8D">
              <w:t xml:space="preserve"> Email</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Input text.</w:t>
            </w:r>
            <w:r w:rsidRPr="00F07D8D">
              <w:br/>
            </w:r>
            <w:r w:rsidRPr="00F07D8D">
              <w:t>- Cho phép nh</w:t>
            </w:r>
            <w:r w:rsidRPr="00F07D8D">
              <w:t>ậ</w:t>
            </w:r>
            <w:r w:rsidRPr="00F07D8D">
              <w:t>p đ</w:t>
            </w:r>
            <w:r w:rsidRPr="00F07D8D">
              <w:t>ị</w:t>
            </w:r>
            <w:r w:rsidRPr="00F07D8D">
              <w:t>a ch</w:t>
            </w:r>
            <w:r w:rsidRPr="00F07D8D">
              <w:t>ỉ</w:t>
            </w:r>
            <w:r w:rsidRPr="00F07D8D">
              <w:t xml:space="preserve"> email liên h</w:t>
            </w:r>
            <w:r w:rsidRPr="00F07D8D">
              <w:t>ệ</w:t>
            </w:r>
            <w:r w:rsidRPr="00F07D8D">
              <w:t xml:space="preserve"> c</w:t>
            </w:r>
            <w:r w:rsidRPr="00F07D8D">
              <w:t>ủ</w:t>
            </w:r>
            <w:r w:rsidRPr="00F07D8D">
              <w:t>a ngư</w:t>
            </w:r>
            <w:r w:rsidRPr="00F07D8D">
              <w:t>ờ</w:t>
            </w:r>
            <w:r w:rsidRPr="00F07D8D">
              <w:t>i yêu c</w:t>
            </w:r>
            <w:r w:rsidRPr="00F07D8D">
              <w:t>ầ</w:t>
            </w:r>
            <w:r w:rsidRPr="00F07D8D">
              <w:t>u b</w:t>
            </w:r>
            <w:r w:rsidRPr="00F07D8D">
              <w:t>ồ</w:t>
            </w:r>
            <w:r w:rsidRPr="00F07D8D">
              <w:t>i thư</w:t>
            </w:r>
            <w:r w:rsidRPr="00F07D8D">
              <w:t>ờ</w:t>
            </w:r>
            <w:r w:rsidRPr="00F07D8D">
              <w:t>ng.</w:t>
            </w:r>
            <w:r w:rsidRPr="00F07D8D">
              <w:br/>
            </w:r>
            <w:r w:rsidRPr="00F07D8D">
              <w:lastRenderedPageBreak/>
              <w:t>- N</w:t>
            </w:r>
            <w:r w:rsidRPr="00F07D8D">
              <w:t>ế</w:t>
            </w:r>
            <w:r w:rsidRPr="00F07D8D">
              <w:t>u có d</w:t>
            </w:r>
            <w:r w:rsidRPr="00F07D8D">
              <w:t>ữ</w:t>
            </w:r>
            <w:r w:rsidRPr="00F07D8D">
              <w:t xml:space="preserve"> li</w:t>
            </w:r>
            <w:r w:rsidRPr="00F07D8D">
              <w:t>ệ</w:t>
            </w:r>
            <w:r w:rsidRPr="00F07D8D">
              <w:t>u, áp d</w:t>
            </w:r>
            <w:r w:rsidRPr="00F07D8D">
              <w:t>ụ</w:t>
            </w:r>
            <w:r w:rsidRPr="00F07D8D">
              <w:t>ng quy t</w:t>
            </w:r>
            <w:r w:rsidRPr="00F07D8D">
              <w:t>ắ</w:t>
            </w:r>
            <w:r w:rsidRPr="00F07D8D">
              <w:t>c Email [BR-VAL-002].</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Lo</w:t>
            </w:r>
            <w:r w:rsidRPr="00F07D8D">
              <w:t>ạ</w:t>
            </w:r>
            <w:r w:rsidRPr="00F07D8D">
              <w:t>i gi</w:t>
            </w:r>
            <w:r w:rsidRPr="00F07D8D">
              <w:t>ấ</w:t>
            </w:r>
            <w:r w:rsidRPr="00F07D8D">
              <w:t>y t</w:t>
            </w:r>
            <w:r w:rsidRPr="00F07D8D">
              <w:t>ờ</w:t>
            </w:r>
            <w:r w:rsidRPr="00F07D8D">
              <w:t xml:space="preserve"> thân nhân</w:t>
            </w:r>
          </w:p>
        </w:tc>
        <w:tc>
          <w:tcPr>
            <w:tcW w:w="1584" w:type="dxa"/>
            <w:shd w:val="clear" w:color="auto" w:fill="auto"/>
          </w:tcPr>
          <w:p w:rsidR="005B3F2C" w:rsidRPr="00F07D8D" w:rsidRDefault="00F07D8D" w:rsidP="00F07D8D">
            <w:pPr>
              <w:spacing w:before="60" w:after="60" w:line="240" w:lineRule="auto"/>
            </w:pPr>
            <w:r w:rsidRPr="00F07D8D">
              <w:t>Enum(String(50))</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Căn cư</w:t>
            </w:r>
            <w:r w:rsidRPr="00F07D8D">
              <w:t>ớ</w:t>
            </w:r>
            <w:r w:rsidRPr="00F07D8D">
              <w:t>c công dân (CCCD)</w:t>
            </w:r>
          </w:p>
        </w:tc>
        <w:tc>
          <w:tcPr>
            <w:tcW w:w="3773" w:type="dxa"/>
            <w:shd w:val="clear" w:color="auto" w:fill="auto"/>
          </w:tcPr>
          <w:p w:rsidR="005B3F2C" w:rsidRPr="00F07D8D" w:rsidRDefault="00F07D8D" w:rsidP="00F07D8D">
            <w:pPr>
              <w:spacing w:before="60" w:after="60" w:line="240" w:lineRule="auto"/>
              <w:jc w:val="left"/>
            </w:pPr>
            <w:r w:rsidRPr="00F07D8D">
              <w:t>Tham chi</w:t>
            </w:r>
            <w:r w:rsidRPr="00F07D8D">
              <w:t>ế</w:t>
            </w:r>
            <w:r w:rsidRPr="00F07D8D">
              <w:t>u Danh m</w:t>
            </w:r>
            <w:r w:rsidRPr="00F07D8D">
              <w:t>ụ</w:t>
            </w:r>
            <w:r w:rsidRPr="00F07D8D">
              <w:t>c Lo</w:t>
            </w:r>
            <w:r w:rsidRPr="00F07D8D">
              <w:t>ạ</w:t>
            </w:r>
            <w:r w:rsidRPr="00F07D8D">
              <w:t>i gi</w:t>
            </w:r>
            <w:r w:rsidRPr="00F07D8D">
              <w:t>ấ</w:t>
            </w:r>
            <w:r w:rsidRPr="00F07D8D">
              <w:t>y t</w:t>
            </w:r>
            <w:r w:rsidRPr="00F07D8D">
              <w:t>ờ</w:t>
            </w:r>
            <w:r w:rsidRPr="00F07D8D">
              <w:t xml:space="preserve"> pháp lý/thân nhân [DM_10].</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w:t>
            </w:r>
            <w:r w:rsidRPr="00F07D8D">
              <w:t>ố</w:t>
            </w:r>
            <w:r w:rsidRPr="00F07D8D">
              <w:t xml:space="preserve"> g</w:t>
            </w:r>
            <w:r w:rsidRPr="00F07D8D">
              <w:t>i</w:t>
            </w:r>
            <w:r w:rsidRPr="00F07D8D">
              <w:t>ấ</w:t>
            </w:r>
            <w:r w:rsidRPr="00F07D8D">
              <w:t>y t</w:t>
            </w:r>
            <w:r w:rsidRPr="00F07D8D">
              <w:t>ờ</w:t>
            </w:r>
            <w:r w:rsidRPr="00F07D8D">
              <w:t xml:space="preserve"> thân nhân</w:t>
            </w:r>
          </w:p>
        </w:tc>
        <w:tc>
          <w:tcPr>
            <w:tcW w:w="1584" w:type="dxa"/>
            <w:shd w:val="clear" w:color="auto" w:fill="auto"/>
          </w:tcPr>
          <w:p w:rsidR="005B3F2C" w:rsidRPr="00F07D8D" w:rsidRDefault="00F07D8D" w:rsidP="00F07D8D">
            <w:pPr>
              <w:spacing w:before="60" w:after="60" w:line="240" w:lineRule="auto"/>
            </w:pPr>
            <w:r w:rsidRPr="00F07D8D">
              <w:t>String(20)</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N</w:t>
            </w:r>
            <w:r w:rsidRPr="00F07D8D">
              <w:t>ế</w:t>
            </w:r>
            <w:r w:rsidRPr="00F07D8D">
              <w:t>u lo</w:t>
            </w:r>
            <w:r w:rsidRPr="00F07D8D">
              <w:t>ạ</w:t>
            </w:r>
            <w:r w:rsidRPr="00F07D8D">
              <w:t>i gi</w:t>
            </w:r>
            <w:r w:rsidRPr="00F07D8D">
              <w:t>ấ</w:t>
            </w:r>
            <w:r w:rsidRPr="00F07D8D">
              <w:t>y t</w:t>
            </w:r>
            <w:r w:rsidRPr="00F07D8D">
              <w:t>ờ</w:t>
            </w:r>
            <w:r w:rsidRPr="00F07D8D">
              <w:t xml:space="preserve"> là CCCD, áp d</w:t>
            </w:r>
            <w:r w:rsidRPr="00F07D8D">
              <w:t>ụ</w:t>
            </w:r>
            <w:r w:rsidRPr="00F07D8D">
              <w:t>ng rule [BR-VAL-004].</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Ngày c</w:t>
            </w:r>
            <w:r w:rsidRPr="00F07D8D">
              <w:t>ấ</w:t>
            </w:r>
            <w:r w:rsidRPr="00F07D8D">
              <w:t>p</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Áp d</w:t>
            </w:r>
            <w:r w:rsidRPr="00F07D8D">
              <w:t>ụ</w:t>
            </w:r>
            <w:r w:rsidRPr="00F07D8D">
              <w:t>ng rule ngày quá kh</w:t>
            </w:r>
            <w:r w:rsidRPr="00F07D8D">
              <w:t>ứ</w:t>
            </w:r>
            <w:r w:rsidRPr="00F07D8D">
              <w:t xml:space="preserve"> [BR-VAL-008].</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Nơi c</w:t>
            </w:r>
            <w:r w:rsidRPr="00F07D8D">
              <w:t>ấ</w:t>
            </w:r>
            <w:r w:rsidRPr="00F07D8D">
              <w:t>p</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Áp d</w:t>
            </w:r>
            <w:r w:rsidRPr="00F07D8D">
              <w:t>ụ</w:t>
            </w:r>
            <w:r w:rsidRPr="00F07D8D">
              <w:t>ng rule b</w:t>
            </w:r>
            <w:r w:rsidRPr="00F07D8D">
              <w:t>ắ</w:t>
            </w:r>
            <w:r w:rsidRPr="00F07D8D">
              <w:t>t bu</w:t>
            </w:r>
            <w:r w:rsidRPr="00F07D8D">
              <w:t>ộ</w:t>
            </w:r>
            <w:r w:rsidRPr="00F07D8D">
              <w:t>c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Qu</w:t>
            </w:r>
            <w:r w:rsidRPr="00F07D8D">
              <w:t>ố</w:t>
            </w:r>
            <w:r w:rsidRPr="00F07D8D">
              <w:t>c gia</w:t>
            </w:r>
          </w:p>
        </w:tc>
        <w:tc>
          <w:tcPr>
            <w:tcW w:w="1584" w:type="dxa"/>
            <w:shd w:val="clear" w:color="auto" w:fill="auto"/>
          </w:tcPr>
          <w:p w:rsidR="005B3F2C" w:rsidRPr="00F07D8D" w:rsidRDefault="00F07D8D" w:rsidP="00F07D8D">
            <w:pPr>
              <w:spacing w:before="60" w:after="60" w:line="240" w:lineRule="auto"/>
            </w:pPr>
            <w:r w:rsidRPr="00F07D8D">
              <w:t>Enum(String(100))</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Vi</w:t>
            </w:r>
            <w:r w:rsidRPr="00F07D8D">
              <w:t>ệ</w:t>
            </w:r>
            <w:r w:rsidRPr="00F07D8D">
              <w:t>t Nam</w:t>
            </w:r>
          </w:p>
        </w:tc>
        <w:tc>
          <w:tcPr>
            <w:tcW w:w="3773" w:type="dxa"/>
            <w:shd w:val="clear" w:color="auto" w:fill="auto"/>
          </w:tcPr>
          <w:p w:rsidR="005B3F2C" w:rsidRPr="00F07D8D" w:rsidRDefault="00F07D8D" w:rsidP="00F07D8D">
            <w:pPr>
              <w:spacing w:before="60" w:after="60" w:line="240" w:lineRule="auto"/>
              <w:jc w:val="left"/>
            </w:pPr>
            <w:r w:rsidRPr="00F07D8D">
              <w:t>Tham chi</w:t>
            </w:r>
            <w:r w:rsidRPr="00F07D8D">
              <w:t>ế</w:t>
            </w:r>
            <w:r w:rsidRPr="00F07D8D">
              <w:t>u Danh m</w:t>
            </w:r>
            <w:r w:rsidRPr="00F07D8D">
              <w:t>ụ</w:t>
            </w:r>
            <w:r w:rsidRPr="00F07D8D">
              <w:t>c Qu</w:t>
            </w:r>
            <w:r w:rsidRPr="00F07D8D">
              <w:t>ố</w:t>
            </w:r>
            <w:r w:rsidRPr="00F07D8D">
              <w:t>c t</w:t>
            </w:r>
            <w:r w:rsidRPr="00F07D8D">
              <w:t>ị</w:t>
            </w:r>
            <w:r w:rsidRPr="00F07D8D">
              <w:t>ch / Qu</w:t>
            </w:r>
            <w:r w:rsidRPr="00F07D8D">
              <w:t>ố</w:t>
            </w:r>
            <w:r w:rsidRPr="00F07D8D">
              <w:t>c gia [DM_09]. N</w:t>
            </w:r>
            <w:r w:rsidRPr="00F07D8D">
              <w:t>ế</w:t>
            </w:r>
            <w:r w:rsidRPr="00F07D8D">
              <w:t>u ch</w:t>
            </w:r>
            <w:r w:rsidRPr="00F07D8D">
              <w:t>ọ</w:t>
            </w:r>
            <w:r w:rsidRPr="00F07D8D">
              <w:t>n Qu</w:t>
            </w:r>
            <w:r w:rsidRPr="00F07D8D">
              <w:t>ố</w:t>
            </w:r>
            <w:r w:rsidRPr="00F07D8D">
              <w:t>c gia khác, UI chuy</w:t>
            </w:r>
            <w:r w:rsidRPr="00F07D8D">
              <w:t>ể</w:t>
            </w:r>
            <w:r w:rsidRPr="00F07D8D">
              <w:t>n ph</w:t>
            </w:r>
            <w:r w:rsidRPr="00F07D8D">
              <w:t>ầ</w:t>
            </w:r>
            <w:r w:rsidRPr="00F07D8D">
              <w:t>n t</w:t>
            </w:r>
            <w:r w:rsidRPr="00F07D8D">
              <w:t>ỉ</w:t>
            </w:r>
            <w:r w:rsidRPr="00F07D8D">
              <w:t>nh/thành sang nh</w:t>
            </w:r>
            <w:r w:rsidRPr="00F07D8D">
              <w:t>ậ</w:t>
            </w:r>
            <w:r w:rsidRPr="00F07D8D">
              <w:t>p t</w:t>
            </w:r>
            <w:r w:rsidRPr="00F07D8D">
              <w:t>ự</w:t>
            </w:r>
            <w:r w:rsidRPr="00F07D8D">
              <w:t xml:space="preserve"> do.</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w:t>
            </w:r>
            <w:r w:rsidRPr="00F07D8D">
              <w:t>ỉ</w:t>
            </w:r>
            <w:r w:rsidRPr="00F07D8D">
              <w:t>nh/Thành ph</w:t>
            </w:r>
            <w:r w:rsidRPr="00F07D8D">
              <w:t>ố</w:t>
            </w:r>
          </w:p>
        </w:tc>
        <w:tc>
          <w:tcPr>
            <w:tcW w:w="1584" w:type="dxa"/>
            <w:shd w:val="clear" w:color="auto" w:fill="auto"/>
          </w:tcPr>
          <w:p w:rsidR="005B3F2C" w:rsidRPr="00F07D8D" w:rsidRDefault="00F07D8D" w:rsidP="00F07D8D">
            <w:pPr>
              <w:spacing w:before="60" w:after="60" w:line="240" w:lineRule="auto"/>
            </w:pPr>
            <w:r w:rsidRPr="00F07D8D">
              <w:t>Enum(String(100)) / String(100)</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Theo qu</w:t>
            </w:r>
            <w:r w:rsidRPr="00F07D8D">
              <w:t>ố</w:t>
            </w:r>
            <w:r w:rsidRPr="00F07D8D">
              <w:t>c gia</w:t>
            </w:r>
          </w:p>
        </w:tc>
        <w:tc>
          <w:tcPr>
            <w:tcW w:w="3773" w:type="dxa"/>
            <w:shd w:val="clear" w:color="auto" w:fill="auto"/>
          </w:tcPr>
          <w:p w:rsidR="005B3F2C" w:rsidRPr="00F07D8D" w:rsidRDefault="00F07D8D" w:rsidP="00F07D8D">
            <w:pPr>
              <w:spacing w:before="60" w:after="60" w:line="240" w:lineRule="auto"/>
              <w:jc w:val="left"/>
            </w:pPr>
            <w:r w:rsidRPr="00F07D8D">
              <w:t>Control UI: Combobox có tìm ki</w:t>
            </w:r>
            <w:r w:rsidRPr="00F07D8D">
              <w:t>ế</w:t>
            </w:r>
            <w:r w:rsidRPr="00F07D8D">
              <w:t>m / Input text.</w:t>
            </w:r>
            <w:r w:rsidRPr="00F07D8D">
              <w:br/>
              <w:t>- N</w:t>
            </w:r>
            <w:r w:rsidRPr="00F07D8D">
              <w:t>ế</w:t>
            </w:r>
            <w:r w:rsidRPr="00F07D8D">
              <w:t>u Qu</w:t>
            </w:r>
            <w:r w:rsidRPr="00F07D8D">
              <w:t>ố</w:t>
            </w:r>
            <w:r w:rsidRPr="00F07D8D">
              <w:t>c gia = V</w:t>
            </w:r>
            <w:r w:rsidRPr="00F07D8D">
              <w:t>i</w:t>
            </w:r>
            <w:r w:rsidRPr="00F07D8D">
              <w:t>ệ</w:t>
            </w:r>
            <w:r w:rsidRPr="00F07D8D">
              <w:t>t Nam: Tham chi</w:t>
            </w:r>
            <w:r w:rsidRPr="00F07D8D">
              <w:t>ế</w:t>
            </w:r>
            <w:r w:rsidRPr="00F07D8D">
              <w:t>u Danh m</w:t>
            </w:r>
            <w:r w:rsidRPr="00F07D8D">
              <w:t>ụ</w:t>
            </w:r>
            <w:r w:rsidRPr="00F07D8D">
              <w:t>c T</w:t>
            </w:r>
            <w:r w:rsidRPr="00F07D8D">
              <w:t>ỉ</w:t>
            </w:r>
            <w:r w:rsidRPr="00F07D8D">
              <w:t>nh/Thành ph</w:t>
            </w:r>
            <w:r w:rsidRPr="00F07D8D">
              <w:t>ố</w:t>
            </w:r>
            <w:r w:rsidRPr="00F07D8D">
              <w:t xml:space="preserve"> [DM_13]. Cho phép gõ tìm ki</w:t>
            </w:r>
            <w:r w:rsidRPr="00F07D8D">
              <w:t>ế</w:t>
            </w:r>
            <w:r w:rsidRPr="00F07D8D">
              <w:t>m theo Mã ho</w:t>
            </w:r>
            <w:r w:rsidRPr="00F07D8D">
              <w:t>ặ</w:t>
            </w:r>
            <w:r w:rsidRPr="00F07D8D">
              <w:t>c Tên.</w:t>
            </w:r>
            <w:r w:rsidRPr="00F07D8D">
              <w:br/>
              <w:t>- N</w:t>
            </w:r>
            <w:r w:rsidRPr="00F07D8D">
              <w:t>ế</w:t>
            </w:r>
            <w:r w:rsidRPr="00F07D8D">
              <w:t>u Qu</w:t>
            </w:r>
            <w:r w:rsidRPr="00F07D8D">
              <w:t>ố</w:t>
            </w:r>
            <w:r w:rsidRPr="00F07D8D">
              <w:t>c gia khác Vi</w:t>
            </w:r>
            <w:r w:rsidRPr="00F07D8D">
              <w:t>ệ</w:t>
            </w:r>
            <w:r w:rsidRPr="00F07D8D">
              <w:t>t Nam: Hi</w:t>
            </w:r>
            <w:r w:rsidRPr="00F07D8D">
              <w:t>ể</w:t>
            </w:r>
            <w:r w:rsidRPr="00F07D8D">
              <w:t>n th</w:t>
            </w:r>
            <w:r w:rsidRPr="00F07D8D">
              <w:t>ị</w:t>
            </w:r>
            <w:r w:rsidRPr="00F07D8D">
              <w:t xml:space="preserve"> ô nh</w:t>
            </w:r>
            <w:r w:rsidRPr="00F07D8D">
              <w:t>ậ</w:t>
            </w:r>
            <w:r w:rsidRPr="00F07D8D">
              <w:t>p văn b</w:t>
            </w:r>
            <w:r w:rsidRPr="00F07D8D">
              <w:t>ả</w:t>
            </w:r>
            <w:r w:rsidRPr="00F07D8D">
              <w:t>n đ</w:t>
            </w:r>
            <w:r w:rsidRPr="00F07D8D">
              <w:t>ể</w:t>
            </w:r>
            <w:r w:rsidRPr="00F07D8D">
              <w:t xml:space="preserve"> ngư</w:t>
            </w:r>
            <w:r w:rsidRPr="00F07D8D">
              <w:t>ờ</w:t>
            </w:r>
            <w:r w:rsidRPr="00F07D8D">
              <w:t>i dùng t</w:t>
            </w:r>
            <w:r w:rsidRPr="00F07D8D">
              <w:t>ự</w:t>
            </w:r>
            <w:r w:rsidRPr="00F07D8D">
              <w:t xml:space="preserve"> do nh</w:t>
            </w:r>
            <w:r w:rsidRPr="00F07D8D">
              <w:t>ậ</w:t>
            </w:r>
            <w:r w:rsidRPr="00F07D8D">
              <w:t>p.</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Phư</w:t>
            </w:r>
            <w:r w:rsidRPr="00F07D8D">
              <w:t>ờ</w:t>
            </w:r>
            <w:r w:rsidRPr="00F07D8D">
              <w:t>ng/Xã</w:t>
            </w:r>
          </w:p>
        </w:tc>
        <w:tc>
          <w:tcPr>
            <w:tcW w:w="1584" w:type="dxa"/>
            <w:shd w:val="clear" w:color="auto" w:fill="auto"/>
          </w:tcPr>
          <w:p w:rsidR="005B3F2C" w:rsidRPr="00F07D8D" w:rsidRDefault="00F07D8D" w:rsidP="00F07D8D">
            <w:pPr>
              <w:spacing w:before="60" w:after="60" w:line="240" w:lineRule="auto"/>
            </w:pPr>
            <w:r w:rsidRPr="00F07D8D">
              <w:t>Enum(String(100)) / String(100)</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Theo qu</w:t>
            </w:r>
            <w:r w:rsidRPr="00F07D8D">
              <w:t>ố</w:t>
            </w:r>
            <w:r w:rsidRPr="00F07D8D">
              <w:t>c gia</w:t>
            </w:r>
          </w:p>
        </w:tc>
        <w:tc>
          <w:tcPr>
            <w:tcW w:w="3773" w:type="dxa"/>
            <w:shd w:val="clear" w:color="auto" w:fill="auto"/>
          </w:tcPr>
          <w:p w:rsidR="005B3F2C" w:rsidRPr="00F07D8D" w:rsidRDefault="00F07D8D" w:rsidP="00F07D8D">
            <w:pPr>
              <w:spacing w:before="60" w:after="60" w:line="240" w:lineRule="auto"/>
              <w:jc w:val="left"/>
            </w:pPr>
            <w:r w:rsidRPr="00F07D8D">
              <w:t xml:space="preserve">Control UI: Combobox có </w:t>
            </w:r>
            <w:r w:rsidRPr="00F07D8D">
              <w:t>tìm ki</w:t>
            </w:r>
            <w:r w:rsidRPr="00F07D8D">
              <w:t>ế</w:t>
            </w:r>
            <w:r w:rsidRPr="00F07D8D">
              <w:t>m / Input text.</w:t>
            </w:r>
            <w:r w:rsidRPr="00F07D8D">
              <w:br/>
              <w:t>- Ph</w:t>
            </w:r>
            <w:r w:rsidRPr="00F07D8D">
              <w:t>ụ</w:t>
            </w:r>
            <w:r w:rsidRPr="00F07D8D">
              <w:t xml:space="preserve"> thu</w:t>
            </w:r>
            <w:r w:rsidRPr="00F07D8D">
              <w:t>ộ</w:t>
            </w:r>
            <w:r w:rsidRPr="00F07D8D">
              <w:t>c vào T</w:t>
            </w:r>
            <w:r w:rsidRPr="00F07D8D">
              <w:t>ỉ</w:t>
            </w:r>
            <w:r w:rsidRPr="00F07D8D">
              <w:t>nh/Thành ph</w:t>
            </w:r>
            <w:r w:rsidRPr="00F07D8D">
              <w:t>ố</w:t>
            </w:r>
            <w:r w:rsidRPr="00F07D8D">
              <w:t xml:space="preserve"> đã ch</w:t>
            </w:r>
            <w:r w:rsidRPr="00F07D8D">
              <w:t>ọ</w:t>
            </w:r>
            <w:r w:rsidRPr="00F07D8D">
              <w:t>n.</w:t>
            </w:r>
            <w:r w:rsidRPr="00F07D8D">
              <w:br/>
              <w:t>- N</w:t>
            </w:r>
            <w:r w:rsidRPr="00F07D8D">
              <w:t>ế</w:t>
            </w:r>
            <w:r w:rsidRPr="00F07D8D">
              <w:t>u Qu</w:t>
            </w:r>
            <w:r w:rsidRPr="00F07D8D">
              <w:t>ố</w:t>
            </w:r>
            <w:r w:rsidRPr="00F07D8D">
              <w:t>c gia = Vi</w:t>
            </w:r>
            <w:r w:rsidRPr="00F07D8D">
              <w:t>ệ</w:t>
            </w:r>
            <w:r w:rsidRPr="00F07D8D">
              <w:t>t Nam: Tham chi</w:t>
            </w:r>
            <w:r w:rsidRPr="00F07D8D">
              <w:t>ế</w:t>
            </w:r>
            <w:r w:rsidRPr="00F07D8D">
              <w:t>u Danh m</w:t>
            </w:r>
            <w:r w:rsidRPr="00F07D8D">
              <w:t>ụ</w:t>
            </w:r>
            <w:r w:rsidRPr="00F07D8D">
              <w:t>c Xã/Phư</w:t>
            </w:r>
            <w:r w:rsidRPr="00F07D8D">
              <w:t>ờ</w:t>
            </w:r>
            <w:r w:rsidRPr="00F07D8D">
              <w:t>ng/Th</w:t>
            </w:r>
            <w:r w:rsidRPr="00F07D8D">
              <w:t>ị</w:t>
            </w:r>
            <w:r w:rsidRPr="00F07D8D">
              <w:t xml:space="preserve"> tr</w:t>
            </w:r>
            <w:r w:rsidRPr="00F07D8D">
              <w:t>ấ</w:t>
            </w:r>
            <w:r w:rsidRPr="00F07D8D">
              <w:t>n [DM_15] (l</w:t>
            </w:r>
            <w:r w:rsidRPr="00F07D8D">
              <w:t>ọ</w:t>
            </w:r>
            <w:r w:rsidRPr="00F07D8D">
              <w:t>c đ</w:t>
            </w:r>
            <w:r w:rsidRPr="00F07D8D">
              <w:t>ộ</w:t>
            </w:r>
            <w:r w:rsidRPr="00F07D8D">
              <w:t>ng theo T</w:t>
            </w:r>
            <w:r w:rsidRPr="00F07D8D">
              <w:t>ỉ</w:t>
            </w:r>
            <w:r w:rsidRPr="00F07D8D">
              <w:t>nh/Thành ph</w:t>
            </w:r>
            <w:r w:rsidRPr="00F07D8D">
              <w:t>ố</w:t>
            </w:r>
            <w:r w:rsidRPr="00F07D8D">
              <w:t xml:space="preserve"> đã ch</w:t>
            </w:r>
            <w:r w:rsidRPr="00F07D8D">
              <w:t>ọ</w:t>
            </w:r>
            <w:r w:rsidRPr="00F07D8D">
              <w:t>n). Cho phép gõ tìm ki</w:t>
            </w:r>
            <w:r w:rsidRPr="00F07D8D">
              <w:t>ế</w:t>
            </w:r>
            <w:r w:rsidRPr="00F07D8D">
              <w:t>m theo Mã ho</w:t>
            </w:r>
            <w:r w:rsidRPr="00F07D8D">
              <w:t>ặ</w:t>
            </w:r>
            <w:r w:rsidRPr="00F07D8D">
              <w:t>c Tên. N</w:t>
            </w:r>
            <w:r w:rsidRPr="00F07D8D">
              <w:t>ế</w:t>
            </w:r>
            <w:r w:rsidRPr="00F07D8D">
              <w:t>u chưa ch</w:t>
            </w:r>
            <w:r w:rsidRPr="00F07D8D">
              <w:t>ọ</w:t>
            </w:r>
            <w:r w:rsidRPr="00F07D8D">
              <w:t>n T</w:t>
            </w:r>
            <w:r w:rsidRPr="00F07D8D">
              <w:t>ỉ</w:t>
            </w:r>
            <w:r w:rsidRPr="00F07D8D">
              <w:t>nh/Thành ph</w:t>
            </w:r>
            <w:r w:rsidRPr="00F07D8D">
              <w:t>ố</w:t>
            </w:r>
            <w:r w:rsidRPr="00F07D8D">
              <w:t xml:space="preserve"> thì khóa m</w:t>
            </w:r>
            <w:r w:rsidRPr="00F07D8D">
              <w:t>ờ</w:t>
            </w:r>
            <w:r w:rsidRPr="00F07D8D">
              <w:t xml:space="preserve"> (Disabled) kèm placeholder </w:t>
            </w:r>
            <w:r w:rsidRPr="00F07D8D">
              <w:rPr>
                <w:i/>
                <w:iCs/>
              </w:rPr>
              <w:t>“Vui lòng ch</w:t>
            </w:r>
            <w:r w:rsidRPr="00F07D8D">
              <w:rPr>
                <w:i/>
                <w:iCs/>
              </w:rPr>
              <w:t>ọ</w:t>
            </w:r>
            <w:r w:rsidRPr="00F07D8D">
              <w:rPr>
                <w:i/>
                <w:iCs/>
              </w:rPr>
              <w:t>n T</w:t>
            </w:r>
            <w:r w:rsidRPr="00F07D8D">
              <w:rPr>
                <w:i/>
                <w:iCs/>
              </w:rPr>
              <w:t>ỉ</w:t>
            </w:r>
            <w:r w:rsidRPr="00F07D8D">
              <w:rPr>
                <w:i/>
                <w:iCs/>
              </w:rPr>
              <w:t>nh/Thành ph</w:t>
            </w:r>
            <w:r w:rsidRPr="00F07D8D">
              <w:rPr>
                <w:i/>
                <w:iCs/>
              </w:rPr>
              <w:t>ố</w:t>
            </w:r>
            <w:r w:rsidRPr="00F07D8D">
              <w:rPr>
                <w:i/>
                <w:iCs/>
              </w:rPr>
              <w:t xml:space="preserve"> </w:t>
            </w:r>
            <w:r w:rsidRPr="00F07D8D">
              <w:rPr>
                <w:i/>
                <w:iCs/>
              </w:rPr>
              <w:lastRenderedPageBreak/>
              <w:t>trư</w:t>
            </w:r>
            <w:r w:rsidRPr="00F07D8D">
              <w:rPr>
                <w:i/>
                <w:iCs/>
              </w:rPr>
              <w:t>ớ</w:t>
            </w:r>
            <w:r w:rsidRPr="00F07D8D">
              <w:rPr>
                <w:i/>
                <w:iCs/>
              </w:rPr>
              <w:t>c”</w:t>
            </w:r>
            <w:r w:rsidRPr="00F07D8D">
              <w:t>.</w:t>
            </w:r>
            <w:r w:rsidRPr="00F07D8D">
              <w:br/>
              <w:t>- N</w:t>
            </w:r>
            <w:r w:rsidRPr="00F07D8D">
              <w:t>ế</w:t>
            </w:r>
            <w:r w:rsidRPr="00F07D8D">
              <w:t>u Qu</w:t>
            </w:r>
            <w:r w:rsidRPr="00F07D8D">
              <w:t>ố</w:t>
            </w:r>
            <w:r w:rsidRPr="00F07D8D">
              <w:t>c gia khác Vi</w:t>
            </w:r>
            <w:r w:rsidRPr="00F07D8D">
              <w:t>ệ</w:t>
            </w:r>
            <w:r w:rsidRPr="00F07D8D">
              <w:t>t Nam: Hi</w:t>
            </w:r>
            <w:r w:rsidRPr="00F07D8D">
              <w:t>ể</w:t>
            </w:r>
            <w:r w:rsidRPr="00F07D8D">
              <w:t>n th</w:t>
            </w:r>
            <w:r w:rsidRPr="00F07D8D">
              <w:t>ị</w:t>
            </w:r>
            <w:r w:rsidRPr="00F07D8D">
              <w:t xml:space="preserve"> ô nh</w:t>
            </w:r>
            <w:r w:rsidRPr="00F07D8D">
              <w:t>ậ</w:t>
            </w:r>
            <w:r w:rsidRPr="00F07D8D">
              <w:t>p văn b</w:t>
            </w:r>
            <w:r w:rsidRPr="00F07D8D">
              <w:t>ả</w:t>
            </w:r>
            <w:r w:rsidRPr="00F07D8D">
              <w:t>n (Input text) đ</w:t>
            </w:r>
            <w:r w:rsidRPr="00F07D8D">
              <w:t>ể</w:t>
            </w:r>
            <w:r w:rsidRPr="00F07D8D">
              <w:t xml:space="preserve"> ngư</w:t>
            </w:r>
            <w:r w:rsidRPr="00F07D8D">
              <w:t>ờ</w:t>
            </w:r>
            <w:r w:rsidRPr="00F07D8D">
              <w:t>i dùng t</w:t>
            </w:r>
            <w:r w:rsidRPr="00F07D8D">
              <w:t>ự</w:t>
            </w:r>
            <w:r w:rsidRPr="00F07D8D">
              <w:t xml:space="preserve"> do nh</w:t>
            </w:r>
            <w:r w:rsidRPr="00F07D8D">
              <w:t>ậ</w:t>
            </w:r>
            <w:r w:rsidRPr="00F07D8D">
              <w:t>p.</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Đ</w:t>
            </w:r>
            <w:r w:rsidRPr="00F07D8D">
              <w:t>ị</w:t>
            </w:r>
            <w:r w:rsidRPr="00F07D8D">
              <w:t>a ch</w:t>
            </w:r>
            <w:r w:rsidRPr="00F07D8D">
              <w:t>ỉ</w:t>
            </w:r>
            <w:r w:rsidRPr="00F07D8D">
              <w:t xml:space="preserve"> chi ti</w:t>
            </w:r>
            <w:r w:rsidRPr="00F07D8D">
              <w:t>ế</w:t>
            </w:r>
            <w:r w:rsidRPr="00F07D8D">
              <w:t>t</w:t>
            </w:r>
          </w:p>
        </w:tc>
        <w:tc>
          <w:tcPr>
            <w:tcW w:w="1584" w:type="dxa"/>
            <w:shd w:val="clear" w:color="auto" w:fill="auto"/>
          </w:tcPr>
          <w:p w:rsidR="005B3F2C" w:rsidRPr="00F07D8D" w:rsidRDefault="00F07D8D" w:rsidP="00F07D8D">
            <w:pPr>
              <w:spacing w:before="60" w:after="60" w:line="240" w:lineRule="auto"/>
            </w:pPr>
            <w:r w:rsidRPr="00F07D8D">
              <w:t>Text(1000) / String(500)</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 ti</w:t>
            </w:r>
            <w:r w:rsidRPr="00F07D8D">
              <w:t>ế</w:t>
            </w:r>
            <w:r w:rsidRPr="00F07D8D">
              <w:t>p nh</w:t>
            </w:r>
            <w:r w:rsidRPr="00F07D8D">
              <w:t>ậ</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Control UI: Textarea / Input</w:t>
            </w:r>
            <w:r w:rsidRPr="00F07D8D">
              <w:t xml:space="preserve"> text.</w:t>
            </w:r>
            <w:r w:rsidRPr="00F07D8D">
              <w:br/>
              <w:t>- Nh</w:t>
            </w:r>
            <w:r w:rsidRPr="00F07D8D">
              <w:t>ậ</w:t>
            </w:r>
            <w:r w:rsidRPr="00F07D8D">
              <w:t>p s</w:t>
            </w:r>
            <w:r w:rsidRPr="00F07D8D">
              <w:t>ố</w:t>
            </w:r>
            <w:r w:rsidRPr="00F07D8D">
              <w:t xml:space="preserve"> nhà, tên đư</w:t>
            </w:r>
            <w:r w:rsidRPr="00F07D8D">
              <w:t>ờ</w:t>
            </w:r>
            <w:r w:rsidRPr="00F07D8D">
              <w:t>ng/ph</w:t>
            </w:r>
            <w:r w:rsidRPr="00F07D8D">
              <w:t>ố</w:t>
            </w:r>
            <w:r w:rsidRPr="00F07D8D">
              <w:t>, thôn/xóm/</w:t>
            </w:r>
            <w:r w:rsidRPr="00F07D8D">
              <w:t>ấ</w:t>
            </w:r>
            <w:r w:rsidRPr="00F07D8D">
              <w:t>p…</w:t>
            </w:r>
            <w:r w:rsidRPr="00F07D8D">
              <w:br/>
              <w:t>- Áp d</w:t>
            </w:r>
            <w:r w:rsidRPr="00F07D8D">
              <w:t>ụ</w:t>
            </w:r>
            <w:r w:rsidRPr="00F07D8D">
              <w:t>ng quy t</w:t>
            </w:r>
            <w:r w:rsidRPr="00F07D8D">
              <w:t>ắ</w:t>
            </w:r>
            <w:r w:rsidRPr="00F07D8D">
              <w:t>c b</w:t>
            </w:r>
            <w:r w:rsidRPr="00F07D8D">
              <w:t>ắ</w:t>
            </w:r>
            <w:r w:rsidRPr="00F07D8D">
              <w:t>t bu</w:t>
            </w:r>
            <w:r w:rsidRPr="00F07D8D">
              <w:t>ộ</w:t>
            </w:r>
            <w:r w:rsidRPr="00F07D8D">
              <w:t>c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Hành vi gây thi</w:t>
            </w:r>
            <w:r w:rsidRPr="00F07D8D">
              <w:t>ệ</w:t>
            </w:r>
            <w:r w:rsidRPr="00F07D8D">
              <w:t>t h</w:t>
            </w:r>
            <w:r w:rsidRPr="00F07D8D">
              <w:t>ạ</w:t>
            </w:r>
            <w:r w:rsidRPr="00F07D8D">
              <w:t>i c</w:t>
            </w:r>
            <w:r w:rsidRPr="00F07D8D">
              <w:t>ủ</w:t>
            </w:r>
            <w:r w:rsidRPr="00F07D8D">
              <w:t>a ngư</w:t>
            </w:r>
            <w:r w:rsidRPr="00F07D8D">
              <w:t>ờ</w:t>
            </w:r>
            <w:r w:rsidRPr="00F07D8D">
              <w:t>i thi hành công v</w:t>
            </w:r>
            <w:r w:rsidRPr="00F07D8D">
              <w:t>ụ</w:t>
            </w:r>
          </w:p>
        </w:tc>
        <w:tc>
          <w:tcPr>
            <w:tcW w:w="1584" w:type="dxa"/>
            <w:shd w:val="clear" w:color="auto" w:fill="auto"/>
          </w:tcPr>
          <w:p w:rsidR="005B3F2C" w:rsidRPr="00F07D8D" w:rsidRDefault="00F07D8D" w:rsidP="00F07D8D">
            <w:pPr>
              <w:spacing w:before="60" w:after="60" w:line="240" w:lineRule="auto"/>
            </w:pPr>
            <w:r w:rsidRPr="00F07D8D">
              <w:t>Text(2000)</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Áp d</w:t>
            </w:r>
            <w:r w:rsidRPr="00F07D8D">
              <w:t>ụ</w:t>
            </w:r>
            <w:r w:rsidRPr="00F07D8D">
              <w:t>ng rule b</w:t>
            </w:r>
            <w:r w:rsidRPr="00F07D8D">
              <w:t>ắ</w:t>
            </w:r>
            <w:r w:rsidRPr="00F07D8D">
              <w:t>t bu</w:t>
            </w:r>
            <w:r w:rsidRPr="00F07D8D">
              <w:t>ộ</w:t>
            </w:r>
            <w:r w:rsidRPr="00F07D8D">
              <w:t>c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M</w:t>
            </w:r>
            <w:r w:rsidRPr="00F07D8D">
              <w:t>ố</w:t>
            </w:r>
            <w:r w:rsidRPr="00F07D8D">
              <w:t>i quan h</w:t>
            </w:r>
            <w:r w:rsidRPr="00F07D8D">
              <w:t>ệ</w:t>
            </w:r>
            <w:r w:rsidRPr="00F07D8D">
              <w:t xml:space="preserve"> nhân qu</w:t>
            </w:r>
            <w:r w:rsidRPr="00F07D8D">
              <w:t>ả</w:t>
            </w:r>
            <w:r w:rsidRPr="00F07D8D">
              <w:t xml:space="preserve"> gi</w:t>
            </w:r>
            <w:r w:rsidRPr="00F07D8D">
              <w:t>ữ</w:t>
            </w:r>
            <w:r w:rsidRPr="00F07D8D">
              <w:t>a thi</w:t>
            </w:r>
            <w:r w:rsidRPr="00F07D8D">
              <w:t>ệ</w:t>
            </w:r>
            <w:r w:rsidRPr="00F07D8D">
              <w:t>t h</w:t>
            </w:r>
            <w:r w:rsidRPr="00F07D8D">
              <w:t>ạ</w:t>
            </w:r>
            <w:r w:rsidRPr="00F07D8D">
              <w:t>i th</w:t>
            </w:r>
            <w:r w:rsidRPr="00F07D8D">
              <w:t>ự</w:t>
            </w:r>
            <w:r w:rsidRPr="00F07D8D">
              <w:t>c t</w:t>
            </w:r>
            <w:r w:rsidRPr="00F07D8D">
              <w:t>ế</w:t>
            </w:r>
            <w:r w:rsidRPr="00F07D8D">
              <w:t xml:space="preserve"> x</w:t>
            </w:r>
            <w:r w:rsidRPr="00F07D8D">
              <w:t>ả</w:t>
            </w:r>
            <w:r w:rsidRPr="00F07D8D">
              <w:t>y ra và hành vi gây thi</w:t>
            </w:r>
            <w:r w:rsidRPr="00F07D8D">
              <w:t>ệ</w:t>
            </w:r>
            <w:r w:rsidRPr="00F07D8D">
              <w:t>t h</w:t>
            </w:r>
            <w:r w:rsidRPr="00F07D8D">
              <w:t>ạ</w:t>
            </w:r>
            <w:r w:rsidRPr="00F07D8D">
              <w:t>i</w:t>
            </w:r>
          </w:p>
        </w:tc>
        <w:tc>
          <w:tcPr>
            <w:tcW w:w="1584" w:type="dxa"/>
            <w:shd w:val="clear" w:color="auto" w:fill="auto"/>
          </w:tcPr>
          <w:p w:rsidR="005B3F2C" w:rsidRPr="00F07D8D" w:rsidRDefault="00F07D8D" w:rsidP="00F07D8D">
            <w:pPr>
              <w:spacing w:before="60" w:after="60" w:line="240" w:lineRule="auto"/>
            </w:pPr>
            <w:r w:rsidRPr="00F07D8D">
              <w:t>Text(2000)</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Áp d</w:t>
            </w:r>
            <w:r w:rsidRPr="00F07D8D">
              <w:t>ụ</w:t>
            </w:r>
            <w:r w:rsidRPr="00F07D8D">
              <w:t>ng rule b</w:t>
            </w:r>
            <w:r w:rsidRPr="00F07D8D">
              <w:t>ắ</w:t>
            </w:r>
            <w:r w:rsidRPr="00F07D8D">
              <w:t>t bu</w:t>
            </w:r>
            <w:r w:rsidRPr="00F07D8D">
              <w:t>ộ</w:t>
            </w:r>
            <w:r w:rsidRPr="00F07D8D">
              <w:t>c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bCs/>
              </w:rPr>
              <w:t>Thông tin b</w:t>
            </w:r>
            <w:r w:rsidRPr="00F07D8D">
              <w:rPr>
                <w:bCs/>
              </w:rPr>
              <w:t>ồ</w:t>
            </w:r>
            <w:r w:rsidRPr="00F07D8D">
              <w:rPr>
                <w:bCs/>
              </w:rPr>
              <w:t>i thư</w:t>
            </w:r>
            <w:r w:rsidRPr="00F07D8D">
              <w:rPr>
                <w:bCs/>
              </w:rPr>
              <w:t>ờ</w:t>
            </w:r>
            <w:r w:rsidRPr="00F07D8D">
              <w:rPr>
                <w:bCs/>
              </w:rPr>
              <w:t>ng thi</w:t>
            </w:r>
            <w:r w:rsidRPr="00F07D8D">
              <w:rPr>
                <w:bCs/>
              </w:rPr>
              <w:t>ệ</w:t>
            </w:r>
            <w:r w:rsidRPr="00F07D8D">
              <w:rPr>
                <w:bCs/>
              </w:rPr>
              <w:t>t h</w:t>
            </w:r>
            <w:r w:rsidRPr="00F07D8D">
              <w:rPr>
                <w:bCs/>
              </w:rPr>
              <w:t>ạ</w:t>
            </w:r>
            <w:r w:rsidRPr="00F07D8D">
              <w:rPr>
                <w:bCs/>
              </w:rPr>
              <w:t>i b</w:t>
            </w:r>
            <w:r w:rsidRPr="00F07D8D">
              <w:rPr>
                <w:bCs/>
              </w:rPr>
              <w:t>ằ</w:t>
            </w:r>
            <w:r w:rsidRPr="00F07D8D">
              <w:rPr>
                <w:bCs/>
              </w:rPr>
              <w:t>ng ti</w:t>
            </w:r>
            <w:r w:rsidRPr="00F07D8D">
              <w:rPr>
                <w:bCs/>
              </w:rPr>
              <w:t>ề</w:t>
            </w:r>
            <w:r w:rsidRPr="00F07D8D">
              <w:rPr>
                <w:bCs/>
              </w:rPr>
              <w:t>n</w:t>
            </w:r>
          </w:p>
        </w:tc>
        <w:tc>
          <w:tcPr>
            <w:tcW w:w="1584" w:type="dxa"/>
            <w:shd w:val="clear" w:color="auto" w:fill="auto"/>
          </w:tcPr>
          <w:p w:rsidR="005B3F2C" w:rsidRPr="00F07D8D" w:rsidRDefault="00F07D8D" w:rsidP="00F07D8D">
            <w:pPr>
              <w:spacing w:before="60" w:after="60" w:line="240" w:lineRule="auto"/>
            </w:pPr>
            <w:r w:rsidRPr="00F07D8D">
              <w:t>Section</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Ẩ</w:t>
            </w:r>
            <w:r w:rsidRPr="00F07D8D">
              <w:t>n/Hi</w:t>
            </w:r>
            <w:r w:rsidRPr="00F07D8D">
              <w:t>ệ</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rPr>
                <w:bCs/>
              </w:rPr>
              <w:t>Nhóm thông tin v</w:t>
            </w:r>
            <w:r w:rsidRPr="00F07D8D">
              <w:rPr>
                <w:bCs/>
              </w:rPr>
              <w:t>ề</w:t>
            </w:r>
            <w:r w:rsidRPr="00F07D8D">
              <w:rPr>
                <w:bCs/>
              </w:rPr>
              <w:t xml:space="preserve"> thi</w:t>
            </w:r>
            <w:r w:rsidRPr="00F07D8D">
              <w:rPr>
                <w:bCs/>
              </w:rPr>
              <w:t>ệ</w:t>
            </w:r>
            <w:r w:rsidRPr="00F07D8D">
              <w:rPr>
                <w:bCs/>
              </w:rPr>
              <w:t>t h</w:t>
            </w:r>
            <w:r w:rsidRPr="00F07D8D">
              <w:rPr>
                <w:bCs/>
              </w:rPr>
              <w:t>ạ</w:t>
            </w:r>
            <w:r w:rsidRPr="00F07D8D">
              <w:rPr>
                <w:bCs/>
              </w:rPr>
              <w:t>i và chi tr</w:t>
            </w:r>
            <w:r w:rsidRPr="00F07D8D">
              <w:rPr>
                <w:bCs/>
              </w:rPr>
              <w:t>ả</w:t>
            </w:r>
            <w:r w:rsidRPr="00F07D8D">
              <w:rPr>
                <w:bCs/>
              </w:rPr>
              <w:t xml:space="preserve"> ti</w:t>
            </w:r>
            <w:r w:rsidRPr="00F07D8D">
              <w:rPr>
                <w:bCs/>
              </w:rPr>
              <w:t>ề</w:t>
            </w:r>
            <w:r w:rsidRPr="00F07D8D">
              <w:rPr>
                <w:bCs/>
              </w:rPr>
              <w:t>n b</w:t>
            </w:r>
            <w:r w:rsidRPr="00F07D8D">
              <w:rPr>
                <w:bCs/>
              </w:rPr>
              <w:t>ồ</w:t>
            </w:r>
            <w:r w:rsidRPr="00F07D8D">
              <w:rPr>
                <w:bCs/>
              </w:rPr>
              <w:t>i thư</w:t>
            </w:r>
            <w:r w:rsidRPr="00F07D8D">
              <w:rPr>
                <w:bCs/>
              </w:rPr>
              <w:t>ờ</w:t>
            </w:r>
            <w:r w:rsidRPr="00F07D8D">
              <w:rPr>
                <w:bCs/>
              </w:rPr>
              <w:t>ng/t</w:t>
            </w:r>
            <w:r w:rsidRPr="00F07D8D">
              <w:rPr>
                <w:bCs/>
              </w:rPr>
              <w:t>ạ</w:t>
            </w:r>
            <w:r w:rsidRPr="00F07D8D">
              <w:rPr>
                <w:bCs/>
              </w:rPr>
              <w:t xml:space="preserve">m </w:t>
            </w:r>
            <w:r w:rsidRPr="00F07D8D">
              <w:rPr>
                <w:bCs/>
              </w:rPr>
              <w:t>ứ</w:t>
            </w:r>
            <w:r w:rsidRPr="00F07D8D">
              <w:rPr>
                <w:bCs/>
              </w:rPr>
              <w:t>ng.</w:t>
            </w:r>
            <w:r w:rsidRPr="00F07D8D">
              <w:br/>
            </w:r>
            <w:r w:rsidRPr="00F07D8D">
              <w:t xml:space="preserve">- </w:t>
            </w:r>
            <w:r w:rsidRPr="00F07D8D">
              <w:rPr>
                <w:bCs/>
              </w:rPr>
              <w:t>Đi</w:t>
            </w:r>
            <w:r w:rsidRPr="00F07D8D">
              <w:rPr>
                <w:bCs/>
              </w:rPr>
              <w:t>ề</w:t>
            </w:r>
            <w:r w:rsidRPr="00F07D8D">
              <w:rPr>
                <w:bCs/>
              </w:rPr>
              <w:t>u ki</w:t>
            </w:r>
            <w:r w:rsidRPr="00F07D8D">
              <w:rPr>
                <w:bCs/>
              </w:rPr>
              <w:t>ệ</w:t>
            </w:r>
            <w:r w:rsidRPr="00F07D8D">
              <w:rPr>
                <w:bCs/>
              </w:rPr>
              <w:t>n hi</w:t>
            </w:r>
            <w:r w:rsidRPr="00F07D8D">
              <w:rPr>
                <w:bCs/>
              </w:rPr>
              <w:t>ể</w:t>
            </w:r>
            <w:r w:rsidRPr="00F07D8D">
              <w:rPr>
                <w:bCs/>
              </w:rPr>
              <w:t>n th</w:t>
            </w:r>
            <w:r w:rsidRPr="00F07D8D">
              <w:rPr>
                <w:bCs/>
              </w:rPr>
              <w:t>ị</w:t>
            </w:r>
            <w:r w:rsidRPr="00F07D8D">
              <w:t>: Ch</w:t>
            </w:r>
            <w:r w:rsidRPr="00F07D8D">
              <w:t>ỉ</w:t>
            </w:r>
            <w:r w:rsidRPr="00F07D8D">
              <w:t xml:space="preserve"> hi</w:t>
            </w:r>
            <w:r w:rsidRPr="00F07D8D">
              <w:t>ể</w:t>
            </w:r>
            <w:r w:rsidRPr="00F07D8D">
              <w:t>n th</w:t>
            </w:r>
            <w:r w:rsidRPr="00F07D8D">
              <w:t>ị</w:t>
            </w:r>
            <w:r w:rsidRPr="00F07D8D">
              <w:t xml:space="preserve"> khi Lo</w:t>
            </w:r>
            <w:r w:rsidRPr="00F07D8D">
              <w:t>ạ</w:t>
            </w:r>
            <w:r w:rsidRPr="00F07D8D">
              <w:t>i yêu c</w:t>
            </w:r>
            <w:r w:rsidRPr="00F07D8D">
              <w:t>ầ</w:t>
            </w:r>
            <w:r w:rsidRPr="00F07D8D">
              <w:t>u gi</w:t>
            </w:r>
            <w:r w:rsidRPr="00F07D8D">
              <w:t>ả</w:t>
            </w:r>
            <w:r w:rsidRPr="00F07D8D">
              <w:t>i quy</w:t>
            </w:r>
            <w:r w:rsidRPr="00F07D8D">
              <w:t>ế</w:t>
            </w:r>
            <w:r w:rsidRPr="00F07D8D">
              <w:t>t b</w:t>
            </w:r>
            <w:r w:rsidRPr="00F07D8D">
              <w:t>ồ</w:t>
            </w:r>
            <w:r w:rsidRPr="00F07D8D">
              <w:t>i thư</w:t>
            </w:r>
            <w:r w:rsidRPr="00F07D8D">
              <w:t>ờ</w:t>
            </w:r>
            <w:r w:rsidRPr="00F07D8D">
              <w:t xml:space="preserve">ng là </w:t>
            </w:r>
            <w:r w:rsidRPr="00F07D8D">
              <w:rPr>
                <w:i/>
                <w:iCs/>
              </w:rPr>
              <w:t>“Yêu c</w:t>
            </w:r>
            <w:r w:rsidRPr="00F07D8D">
              <w:rPr>
                <w:i/>
                <w:iCs/>
              </w:rPr>
              <w:t>ầ</w:t>
            </w:r>
            <w:r w:rsidRPr="00F07D8D">
              <w:rPr>
                <w:i/>
                <w:iCs/>
              </w:rPr>
              <w:t>u c</w:t>
            </w:r>
            <w:r w:rsidRPr="00F07D8D">
              <w:rPr>
                <w:i/>
                <w:iCs/>
              </w:rPr>
              <w:t>ả</w:t>
            </w:r>
            <w:r w:rsidRPr="00F07D8D">
              <w:rPr>
                <w:i/>
                <w:iCs/>
              </w:rPr>
              <w:t xml:space="preserve"> hai (B</w:t>
            </w:r>
            <w:r w:rsidRPr="00F07D8D">
              <w:rPr>
                <w:i/>
                <w:iCs/>
              </w:rPr>
              <w:t>ồ</w:t>
            </w:r>
            <w:r w:rsidRPr="00F07D8D">
              <w:rPr>
                <w:i/>
                <w:iCs/>
              </w:rPr>
              <w:t>i thư</w:t>
            </w:r>
            <w:r w:rsidRPr="00F07D8D">
              <w:rPr>
                <w:i/>
                <w:iCs/>
              </w:rPr>
              <w:t>ờ</w:t>
            </w:r>
            <w:r w:rsidRPr="00F07D8D">
              <w:rPr>
                <w:i/>
                <w:iCs/>
              </w:rPr>
              <w:t>ng ti</w:t>
            </w:r>
            <w:r w:rsidRPr="00F07D8D">
              <w:rPr>
                <w:i/>
                <w:iCs/>
              </w:rPr>
              <w:t>ề</w:t>
            </w:r>
            <w:r w:rsidRPr="00F07D8D">
              <w:rPr>
                <w:i/>
                <w:iCs/>
              </w:rPr>
              <w:t>n &amp; Ph</w:t>
            </w:r>
            <w:r w:rsidRPr="00F07D8D">
              <w:rPr>
                <w:i/>
                <w:iCs/>
              </w:rPr>
              <w:t>ụ</w:t>
            </w:r>
            <w:r w:rsidRPr="00F07D8D">
              <w:rPr>
                <w:i/>
                <w:iCs/>
              </w:rPr>
              <w:t>c h</w:t>
            </w:r>
            <w:r w:rsidRPr="00F07D8D">
              <w:rPr>
                <w:i/>
                <w:iCs/>
              </w:rPr>
              <w:t>ồ</w:t>
            </w:r>
            <w:r w:rsidRPr="00F07D8D">
              <w:rPr>
                <w:i/>
                <w:iCs/>
              </w:rPr>
              <w:t>i danh d</w:t>
            </w:r>
            <w:r w:rsidRPr="00F07D8D">
              <w:rPr>
                <w:i/>
                <w:iCs/>
              </w:rPr>
              <w:t>ự</w:t>
            </w:r>
            <w:r w:rsidRPr="00F07D8D">
              <w:rPr>
                <w:i/>
                <w:iCs/>
              </w:rPr>
              <w:t>)”</w:t>
            </w:r>
            <w:r w:rsidRPr="00F07D8D">
              <w:t xml:space="preserve"> ho</w:t>
            </w:r>
            <w:r w:rsidRPr="00F07D8D">
              <w:t>ặ</w:t>
            </w:r>
            <w:r w:rsidRPr="00F07D8D">
              <w:t xml:space="preserve">c </w:t>
            </w:r>
            <w:r w:rsidRPr="00F07D8D">
              <w:rPr>
                <w:i/>
                <w:iCs/>
              </w:rPr>
              <w:t>“Ch</w:t>
            </w:r>
            <w:r w:rsidRPr="00F07D8D">
              <w:rPr>
                <w:i/>
                <w:iCs/>
              </w:rPr>
              <w:t>ỉ</w:t>
            </w:r>
            <w:r w:rsidRPr="00F07D8D">
              <w:rPr>
                <w:i/>
                <w:iCs/>
              </w:rPr>
              <w:t xml:space="preserve"> yêu c</w:t>
            </w:r>
            <w:r w:rsidRPr="00F07D8D">
              <w:rPr>
                <w:i/>
                <w:iCs/>
              </w:rPr>
              <w:t>ầ</w:t>
            </w:r>
            <w:r w:rsidRPr="00F07D8D">
              <w:rPr>
                <w:i/>
                <w:iCs/>
              </w:rPr>
              <w:t>u b</w:t>
            </w:r>
            <w:r w:rsidRPr="00F07D8D">
              <w:rPr>
                <w:i/>
                <w:iCs/>
              </w:rPr>
              <w:t>ồ</w:t>
            </w:r>
            <w:r w:rsidRPr="00F07D8D">
              <w:rPr>
                <w:i/>
                <w:iCs/>
              </w:rPr>
              <w:t>i thư</w:t>
            </w:r>
            <w:r w:rsidRPr="00F07D8D">
              <w:rPr>
                <w:i/>
                <w:iCs/>
              </w:rPr>
              <w:t>ờ</w:t>
            </w:r>
            <w:r w:rsidRPr="00F07D8D">
              <w:rPr>
                <w:i/>
                <w:iCs/>
              </w:rPr>
              <w:t>ng thi</w:t>
            </w:r>
            <w:r w:rsidRPr="00F07D8D">
              <w:rPr>
                <w:i/>
                <w:iCs/>
              </w:rPr>
              <w:t>ệ</w:t>
            </w:r>
            <w:r w:rsidRPr="00F07D8D">
              <w:rPr>
                <w:i/>
                <w:iCs/>
              </w:rPr>
              <w:t>t h</w:t>
            </w:r>
            <w:r w:rsidRPr="00F07D8D">
              <w:rPr>
                <w:i/>
                <w:iCs/>
              </w:rPr>
              <w:t>ạ</w:t>
            </w:r>
            <w:r w:rsidRPr="00F07D8D">
              <w:rPr>
                <w:i/>
                <w:iCs/>
              </w:rPr>
              <w:t>i b</w:t>
            </w:r>
            <w:r w:rsidRPr="00F07D8D">
              <w:rPr>
                <w:i/>
                <w:iCs/>
              </w:rPr>
              <w:t>ằ</w:t>
            </w:r>
            <w:r w:rsidRPr="00F07D8D">
              <w:rPr>
                <w:i/>
                <w:iCs/>
              </w:rPr>
              <w:t>ng ti</w:t>
            </w:r>
            <w:r w:rsidRPr="00F07D8D">
              <w:rPr>
                <w:i/>
                <w:iCs/>
              </w:rPr>
              <w:t>ề</w:t>
            </w:r>
            <w:r w:rsidRPr="00F07D8D">
              <w:rPr>
                <w:i/>
                <w:iCs/>
              </w:rPr>
              <w:t>n”</w:t>
            </w:r>
            <w:r w:rsidRPr="00F07D8D">
              <w:br/>
              <w:t xml:space="preserve">- </w:t>
            </w:r>
            <w:r w:rsidRPr="00F07D8D">
              <w:rPr>
                <w:bCs/>
              </w:rPr>
              <w:t>Ph</w:t>
            </w:r>
            <w:r w:rsidRPr="00F07D8D">
              <w:rPr>
                <w:bCs/>
              </w:rPr>
              <w:t>ạ</w:t>
            </w:r>
            <w:r w:rsidRPr="00F07D8D">
              <w:rPr>
                <w:bCs/>
              </w:rPr>
              <w:t>m vi nhóm</w:t>
            </w:r>
            <w:r w:rsidRPr="00F07D8D">
              <w:t>: Bao g</w:t>
            </w:r>
            <w:r w:rsidRPr="00F07D8D">
              <w:t>ồ</w:t>
            </w:r>
            <w:r w:rsidRPr="00F07D8D">
              <w:t>m 03 kh</w:t>
            </w:r>
            <w:r w:rsidRPr="00F07D8D">
              <w:t>ố</w:t>
            </w:r>
            <w:r w:rsidRPr="00F07D8D">
              <w:t>i thông tin con:</w:t>
            </w:r>
            <w:r w:rsidRPr="00F07D8D">
              <w:br/>
              <w:t>+ Kh</w:t>
            </w:r>
            <w:r w:rsidRPr="00F07D8D">
              <w:t>ố</w:t>
            </w:r>
            <w:r w:rsidRPr="00F07D8D">
              <w:t>i B</w:t>
            </w:r>
            <w:r w:rsidRPr="00F07D8D">
              <w:t>ả</w:t>
            </w:r>
            <w:r w:rsidRPr="00F07D8D">
              <w:t>ng thi</w:t>
            </w:r>
            <w:r w:rsidRPr="00F07D8D">
              <w:t>ệ</w:t>
            </w:r>
            <w:r w:rsidRPr="00F07D8D">
              <w:t>t h</w:t>
            </w:r>
            <w:r w:rsidRPr="00F07D8D">
              <w:t>ạ</w:t>
            </w:r>
            <w:r w:rsidRPr="00F07D8D">
              <w:t>i yêu c</w:t>
            </w:r>
            <w:r w:rsidRPr="00F07D8D">
              <w:t>ầ</w:t>
            </w:r>
            <w:r w:rsidRPr="00F07D8D">
              <w:t>u b</w:t>
            </w:r>
            <w:r w:rsidRPr="00F07D8D">
              <w:t>ồ</w:t>
            </w:r>
            <w:r w:rsidRPr="00F07D8D">
              <w:t>i thư</w:t>
            </w:r>
            <w:r w:rsidRPr="00F07D8D">
              <w:t>ờ</w:t>
            </w:r>
            <w:r w:rsidRPr="00F07D8D">
              <w:t>ng</w:t>
            </w:r>
            <w:r w:rsidRPr="00F07D8D">
              <w:br/>
              <w:t>+ Kh</w:t>
            </w:r>
            <w:r w:rsidRPr="00F07D8D">
              <w:t>ố</w:t>
            </w:r>
            <w:r w:rsidRPr="00F07D8D">
              <w:t>i Đ</w:t>
            </w:r>
            <w:r w:rsidRPr="00F07D8D">
              <w:t>ề</w:t>
            </w:r>
            <w:r w:rsidRPr="00F07D8D">
              <w:t xml:space="preserve"> ngh</w:t>
            </w:r>
            <w:r w:rsidRPr="00F07D8D">
              <w:t>ị</w:t>
            </w:r>
            <w:r w:rsidRPr="00F07D8D">
              <w:t xml:space="preserve"> t</w:t>
            </w:r>
            <w:r w:rsidRPr="00F07D8D">
              <w:t>ạ</w:t>
            </w:r>
            <w:r w:rsidRPr="00F07D8D">
              <w:t xml:space="preserve">m </w:t>
            </w:r>
            <w:r w:rsidRPr="00F07D8D">
              <w:t>ứ</w:t>
            </w:r>
            <w:r w:rsidRPr="00F07D8D">
              <w:t>ng kinh phí</w:t>
            </w:r>
            <w:r w:rsidRPr="00F07D8D">
              <w:br/>
              <w:t>+ Kh</w:t>
            </w:r>
            <w:r w:rsidRPr="00F07D8D">
              <w:t>ố</w:t>
            </w:r>
            <w:r w:rsidRPr="00F07D8D">
              <w:t>i Thông tin ngư</w:t>
            </w:r>
            <w:r w:rsidRPr="00F07D8D">
              <w:t>ờ</w:t>
            </w:r>
            <w:r w:rsidRPr="00F07D8D">
              <w:t>i nh</w:t>
            </w:r>
            <w:r w:rsidRPr="00F07D8D">
              <w:t>ậ</w:t>
            </w:r>
            <w:r w:rsidRPr="00F07D8D">
              <w:t>n ti</w:t>
            </w:r>
            <w:r w:rsidRPr="00F07D8D">
              <w:t>ề</w:t>
            </w:r>
            <w:r w:rsidRPr="00F07D8D">
              <w:t>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i/>
                <w:iCs/>
              </w:rPr>
              <w:t>Kh</w:t>
            </w:r>
            <w:r w:rsidRPr="00F07D8D">
              <w:rPr>
                <w:i/>
                <w:iCs/>
              </w:rPr>
              <w:t>ố</w:t>
            </w:r>
            <w:r w:rsidRPr="00F07D8D">
              <w:rPr>
                <w:i/>
                <w:iCs/>
              </w:rPr>
              <w:t>i B</w:t>
            </w:r>
            <w:r w:rsidRPr="00F07D8D">
              <w:rPr>
                <w:i/>
                <w:iCs/>
              </w:rPr>
              <w:t>ả</w:t>
            </w:r>
            <w:r w:rsidRPr="00F07D8D">
              <w:rPr>
                <w:i/>
                <w:iCs/>
              </w:rPr>
              <w:t>ng thi</w:t>
            </w:r>
            <w:r w:rsidRPr="00F07D8D">
              <w:rPr>
                <w:i/>
                <w:iCs/>
              </w:rPr>
              <w:t>ệ</w:t>
            </w:r>
            <w:r w:rsidRPr="00F07D8D">
              <w:rPr>
                <w:i/>
                <w:iCs/>
              </w:rPr>
              <w:t>t h</w:t>
            </w:r>
            <w:r w:rsidRPr="00F07D8D">
              <w:rPr>
                <w:i/>
                <w:iCs/>
              </w:rPr>
              <w:t>ạ</w:t>
            </w:r>
            <w:r w:rsidRPr="00F07D8D">
              <w:rPr>
                <w:i/>
                <w:iCs/>
              </w:rPr>
              <w:t>i yêu c</w:t>
            </w:r>
            <w:r w:rsidRPr="00F07D8D">
              <w:rPr>
                <w:i/>
                <w:iCs/>
              </w:rPr>
              <w:t>ầ</w:t>
            </w:r>
            <w:r w:rsidRPr="00F07D8D">
              <w:rPr>
                <w:i/>
                <w:iCs/>
              </w:rPr>
              <w:t>u b</w:t>
            </w:r>
            <w:r w:rsidRPr="00F07D8D">
              <w:rPr>
                <w:i/>
                <w:iCs/>
              </w:rPr>
              <w:t>ồ</w:t>
            </w:r>
            <w:r w:rsidRPr="00F07D8D">
              <w:rPr>
                <w:i/>
                <w:iCs/>
              </w:rPr>
              <w:t>i thư</w:t>
            </w:r>
            <w:r w:rsidRPr="00F07D8D">
              <w:rPr>
                <w:i/>
                <w:iCs/>
              </w:rPr>
              <w:t>ờ</w:t>
            </w:r>
            <w:r w:rsidRPr="00F07D8D">
              <w:rPr>
                <w:i/>
                <w:iCs/>
              </w:rPr>
              <w:t>ng</w:t>
            </w:r>
          </w:p>
        </w:tc>
        <w:tc>
          <w:tcPr>
            <w:tcW w:w="1584" w:type="dxa"/>
            <w:shd w:val="clear" w:color="auto" w:fill="auto"/>
          </w:tcPr>
          <w:p w:rsidR="005B3F2C" w:rsidRPr="00F07D8D" w:rsidRDefault="00F07D8D" w:rsidP="00F07D8D">
            <w:pPr>
              <w:spacing w:before="60" w:after="60" w:line="240" w:lineRule="auto"/>
            </w:pPr>
            <w:r w:rsidRPr="00F07D8D">
              <w:t>List(Object)</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Các dòng m</w:t>
            </w:r>
            <w:r w:rsidRPr="00F07D8D">
              <w:t>ặ</w:t>
            </w:r>
            <w:r w:rsidRPr="00F07D8D">
              <w:t>c đ</w:t>
            </w:r>
            <w:r w:rsidRPr="00F07D8D">
              <w:t>ị</w:t>
            </w:r>
            <w:r w:rsidRPr="00F07D8D">
              <w:t>nh</w:t>
            </w:r>
          </w:p>
        </w:tc>
        <w:tc>
          <w:tcPr>
            <w:tcW w:w="3773" w:type="dxa"/>
            <w:shd w:val="clear" w:color="auto" w:fill="auto"/>
          </w:tcPr>
          <w:p w:rsidR="005B3F2C" w:rsidRPr="00F07D8D" w:rsidRDefault="00F07D8D" w:rsidP="00F07D8D">
            <w:pPr>
              <w:spacing w:before="60" w:after="60" w:line="240" w:lineRule="auto"/>
              <w:jc w:val="left"/>
            </w:pPr>
            <w:r w:rsidRPr="00F07D8D">
              <w:t>Control UI: Data grid.</w:t>
            </w:r>
            <w:r w:rsidRPr="00F07D8D">
              <w:br/>
              <w:t>- Hi</w:t>
            </w:r>
            <w:r w:rsidRPr="00F07D8D">
              <w:t>ể</w:t>
            </w:r>
            <w:r w:rsidRPr="00F07D8D">
              <w:t>n th</w:t>
            </w:r>
            <w:r w:rsidRPr="00F07D8D">
              <w:t>ị</w:t>
            </w:r>
            <w:r w:rsidRPr="00F07D8D">
              <w:t xml:space="preserve"> m</w:t>
            </w:r>
            <w:r w:rsidRPr="00F07D8D">
              <w:t>ặ</w:t>
            </w:r>
            <w:r w:rsidRPr="00F07D8D">
              <w:t>c đ</w:t>
            </w:r>
            <w:r w:rsidRPr="00F07D8D">
              <w:t>ị</w:t>
            </w:r>
            <w:r w:rsidRPr="00F07D8D">
              <w:t>nh theo đi</w:t>
            </w:r>
            <w:r w:rsidRPr="00F07D8D">
              <w:t>ề</w:t>
            </w:r>
            <w:r w:rsidRPr="00F07D8D">
              <w:t>u ki</w:t>
            </w:r>
            <w:r w:rsidRPr="00F07D8D">
              <w:t>ệ</w:t>
            </w:r>
            <w:r w:rsidRPr="00F07D8D">
              <w:t>n c</w:t>
            </w:r>
            <w:r w:rsidRPr="00F07D8D">
              <w:t>ủ</w:t>
            </w:r>
            <w:r w:rsidRPr="00F07D8D">
              <w:t>a nhóm cha.</w:t>
            </w:r>
            <w:r w:rsidRPr="00F07D8D">
              <w:br/>
              <w:t>- Tham chi</w:t>
            </w:r>
            <w:r w:rsidRPr="00F07D8D">
              <w:t>ế</w:t>
            </w:r>
            <w:r w:rsidRPr="00F07D8D">
              <w:t>u Danh m</w:t>
            </w:r>
            <w:r w:rsidRPr="00F07D8D">
              <w:t>ụ</w:t>
            </w:r>
            <w:r w:rsidRPr="00F07D8D">
              <w:t>c Lo</w:t>
            </w:r>
            <w:r w:rsidRPr="00F07D8D">
              <w:t>ạ</w:t>
            </w:r>
            <w:r w:rsidRPr="00F07D8D">
              <w:t>i th</w:t>
            </w:r>
            <w:r w:rsidRPr="00F07D8D">
              <w:t>i</w:t>
            </w:r>
            <w:r w:rsidRPr="00F07D8D">
              <w:t>ệ</w:t>
            </w:r>
            <w:r w:rsidRPr="00F07D8D">
              <w:t>t h</w:t>
            </w:r>
            <w:r w:rsidRPr="00F07D8D">
              <w:t>ạ</w:t>
            </w:r>
            <w:r w:rsidRPr="00F07D8D">
              <w:t>i yêu c</w:t>
            </w:r>
            <w:r w:rsidRPr="00F07D8D">
              <w:t>ầ</w:t>
            </w:r>
            <w:r w:rsidRPr="00F07D8D">
              <w:t>u b</w:t>
            </w:r>
            <w:r w:rsidRPr="00F07D8D">
              <w:t>ồ</w:t>
            </w:r>
            <w:r w:rsidRPr="00F07D8D">
              <w:t>i thư</w:t>
            </w:r>
            <w:r w:rsidRPr="00F07D8D">
              <w:t>ờ</w:t>
            </w:r>
            <w:r w:rsidRPr="00F07D8D">
              <w:t>ng [DM_27].</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STT</w:t>
            </w:r>
          </w:p>
        </w:tc>
        <w:tc>
          <w:tcPr>
            <w:tcW w:w="1584" w:type="dxa"/>
            <w:shd w:val="clear" w:color="auto" w:fill="auto"/>
          </w:tcPr>
          <w:p w:rsidR="005B3F2C" w:rsidRPr="00F07D8D" w:rsidRDefault="00F07D8D" w:rsidP="00F07D8D">
            <w:pPr>
              <w:spacing w:before="60" w:after="60" w:line="240" w:lineRule="auto"/>
            </w:pPr>
            <w:r w:rsidRPr="00F07D8D">
              <w:t>Integer(10)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w:t>
            </w:r>
            <w:r w:rsidRPr="00F07D8D">
              <w:t>ự</w:t>
            </w:r>
            <w:r w:rsidRPr="00F07D8D">
              <w:t xml:space="preserve"> tăng</w:t>
            </w:r>
          </w:p>
        </w:tc>
        <w:tc>
          <w:tcPr>
            <w:tcW w:w="3773" w:type="dxa"/>
            <w:shd w:val="clear" w:color="auto" w:fill="auto"/>
          </w:tcPr>
          <w:p w:rsidR="005B3F2C" w:rsidRPr="00F07D8D" w:rsidRDefault="00F07D8D" w:rsidP="00F07D8D">
            <w:pPr>
              <w:spacing w:before="60" w:after="60" w:line="240" w:lineRule="auto"/>
              <w:jc w:val="left"/>
            </w:pPr>
            <w:r w:rsidRPr="00F07D8D">
              <w:t>Căn gi</w:t>
            </w:r>
            <w:r w:rsidRPr="00F07D8D">
              <w:t>ữ</w:t>
            </w:r>
            <w:r w:rsidRPr="00F07D8D">
              <w:t>a.</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M</w:t>
            </w:r>
            <w:r w:rsidRPr="00F07D8D">
              <w:t>ụ</w:t>
            </w:r>
            <w:r w:rsidRPr="00F07D8D">
              <w:t>c thi</w:t>
            </w:r>
            <w:r w:rsidRPr="00F07D8D">
              <w:t>ệ</w:t>
            </w:r>
            <w:r w:rsidRPr="00F07D8D">
              <w:t>t h</w:t>
            </w:r>
            <w:r w:rsidRPr="00F07D8D">
              <w:t>ạ</w:t>
            </w:r>
            <w:r w:rsidRPr="00F07D8D">
              <w:t>i yêu c</w:t>
            </w:r>
            <w:r w:rsidRPr="00F07D8D">
              <w:t>ầ</w:t>
            </w:r>
            <w:r w:rsidRPr="00F07D8D">
              <w:t>u b</w:t>
            </w:r>
            <w:r w:rsidRPr="00F07D8D">
              <w:t>ồ</w:t>
            </w:r>
            <w:r w:rsidRPr="00F07D8D">
              <w:t>i thư</w:t>
            </w:r>
            <w:r w:rsidRPr="00F07D8D">
              <w:t>ờ</w:t>
            </w:r>
            <w:r w:rsidRPr="00F07D8D">
              <w:t>ng</w:t>
            </w:r>
          </w:p>
        </w:tc>
        <w:tc>
          <w:tcPr>
            <w:tcW w:w="1584" w:type="dxa"/>
            <w:shd w:val="clear" w:color="auto" w:fill="auto"/>
          </w:tcPr>
          <w:p w:rsidR="005B3F2C" w:rsidRPr="00F07D8D" w:rsidRDefault="00F07D8D" w:rsidP="00F07D8D">
            <w:pPr>
              <w:spacing w:before="60" w:after="60" w:line="240" w:lineRule="auto"/>
            </w:pPr>
            <w:r w:rsidRPr="00F07D8D">
              <w:t>Boolean</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Chưa ch</w:t>
            </w:r>
            <w:r w:rsidRPr="00F07D8D">
              <w:t>ọ</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Tick đ</w:t>
            </w:r>
            <w:r w:rsidRPr="00F07D8D">
              <w:t>ể</w:t>
            </w:r>
            <w:r w:rsidRPr="00F07D8D">
              <w:t xml:space="preserve"> m</w:t>
            </w:r>
            <w:r w:rsidRPr="00F07D8D">
              <w:t>ở</w:t>
            </w:r>
            <w:r w:rsidRPr="00F07D8D">
              <w:t xml:space="preserve"> nh</w:t>
            </w:r>
            <w:r w:rsidRPr="00F07D8D">
              <w:t>ậ</w:t>
            </w:r>
            <w:r w:rsidRPr="00F07D8D">
              <w:t>p Cách tính / Di</w:t>
            </w:r>
            <w:r w:rsidRPr="00F07D8D">
              <w:t>ễ</w:t>
            </w:r>
            <w:r w:rsidRPr="00F07D8D">
              <w:t>n gi</w:t>
            </w:r>
            <w:r w:rsidRPr="00F07D8D">
              <w:t>ả</w:t>
            </w:r>
            <w:r w:rsidRPr="00F07D8D">
              <w:t>i công th</w:t>
            </w:r>
            <w:r w:rsidRPr="00F07D8D">
              <w:t>ứ</w:t>
            </w:r>
            <w:r w:rsidRPr="00F07D8D">
              <w:t>c áp d</w:t>
            </w:r>
            <w:r w:rsidRPr="00F07D8D">
              <w:t>ụ</w:t>
            </w:r>
            <w:r w:rsidRPr="00F07D8D">
              <w:t>ng và S</w:t>
            </w:r>
            <w:r w:rsidRPr="00F07D8D">
              <w:t>ố</w:t>
            </w:r>
            <w:r w:rsidRPr="00F07D8D">
              <w:t xml:space="preserve"> ti</w:t>
            </w:r>
            <w:r w:rsidRPr="00F07D8D">
              <w:t>ề</w:t>
            </w:r>
            <w:r w:rsidRPr="00F07D8D">
              <w:t>n yêu c</w:t>
            </w:r>
            <w:r w:rsidRPr="00F07D8D">
              <w:t>ầ</w:t>
            </w:r>
            <w:r w:rsidRPr="00F07D8D">
              <w:t>u b</w:t>
            </w:r>
            <w:r w:rsidRPr="00F07D8D">
              <w:t>ồ</w:t>
            </w:r>
            <w:r w:rsidRPr="00F07D8D">
              <w:t>i thư</w:t>
            </w:r>
            <w:r w:rsidRPr="00F07D8D">
              <w:t>ờ</w:t>
            </w:r>
            <w:r w:rsidRPr="00F07D8D">
              <w:t>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Cách tính / Di</w:t>
            </w:r>
            <w:r w:rsidRPr="00F07D8D">
              <w:t>ễ</w:t>
            </w:r>
            <w:r w:rsidRPr="00F07D8D">
              <w:t>n gi</w:t>
            </w:r>
            <w:r w:rsidRPr="00F07D8D">
              <w:t>ả</w:t>
            </w:r>
            <w:r w:rsidRPr="00F07D8D">
              <w:t>i công th</w:t>
            </w:r>
            <w:r w:rsidRPr="00F07D8D">
              <w:t>ứ</w:t>
            </w:r>
            <w:r w:rsidRPr="00F07D8D">
              <w:t>c áp d</w:t>
            </w:r>
            <w:r w:rsidRPr="00F07D8D">
              <w:t>ụ</w:t>
            </w:r>
            <w:r w:rsidRPr="00F07D8D">
              <w:t>ng</w:t>
            </w:r>
          </w:p>
        </w:tc>
        <w:tc>
          <w:tcPr>
            <w:tcW w:w="1584" w:type="dxa"/>
            <w:shd w:val="clear" w:color="auto" w:fill="auto"/>
          </w:tcPr>
          <w:p w:rsidR="005B3F2C" w:rsidRPr="00F07D8D" w:rsidRDefault="00F07D8D" w:rsidP="00F07D8D">
            <w:pPr>
              <w:spacing w:before="60" w:after="60" w:line="240" w:lineRule="auto"/>
            </w:pPr>
            <w:r w:rsidRPr="00F07D8D">
              <w:t>Text(2000)</w:t>
            </w:r>
          </w:p>
        </w:tc>
        <w:tc>
          <w:tcPr>
            <w:tcW w:w="979" w:type="dxa"/>
            <w:shd w:val="clear" w:color="auto" w:fill="auto"/>
          </w:tcPr>
          <w:p w:rsidR="005B3F2C" w:rsidRPr="00F07D8D" w:rsidRDefault="00F07D8D" w:rsidP="00F07D8D">
            <w:pPr>
              <w:spacing w:before="60" w:after="60" w:line="240" w:lineRule="auto"/>
            </w:pPr>
            <w:r w:rsidRPr="00F07D8D">
              <w:t>Có khi ch</w:t>
            </w:r>
            <w:r w:rsidRPr="00F07D8D">
              <w:t>ọ</w:t>
            </w:r>
            <w:r w:rsidRPr="00F07D8D">
              <w:t>n dòng</w:t>
            </w:r>
          </w:p>
        </w:tc>
        <w:tc>
          <w:tcPr>
            <w:tcW w:w="979" w:type="dxa"/>
            <w:shd w:val="clear" w:color="auto" w:fill="auto"/>
          </w:tcPr>
          <w:p w:rsidR="005B3F2C" w:rsidRPr="00F07D8D" w:rsidRDefault="00F07D8D" w:rsidP="00F07D8D">
            <w:pPr>
              <w:spacing w:before="60" w:after="60" w:line="240" w:lineRule="auto"/>
            </w:pPr>
            <w:r w:rsidRPr="00F07D8D">
              <w:t>Disabled khi chưa ch</w:t>
            </w:r>
            <w:r w:rsidRPr="00F07D8D">
              <w:t>ọ</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Áp d</w:t>
            </w:r>
            <w:r w:rsidRPr="00F07D8D">
              <w:t>ụ</w:t>
            </w:r>
            <w:r w:rsidRPr="00F07D8D">
              <w:t>ng rule b</w:t>
            </w:r>
            <w:r w:rsidRPr="00F07D8D">
              <w:t>ắ</w:t>
            </w:r>
            <w:r w:rsidRPr="00F07D8D">
              <w:t>t bu</w:t>
            </w:r>
            <w:r w:rsidRPr="00F07D8D">
              <w:t>ộ</w:t>
            </w:r>
            <w:r w:rsidRPr="00F07D8D">
              <w:t>c [BR-VAL-001] khi dòng thi</w:t>
            </w:r>
            <w:r w:rsidRPr="00F07D8D">
              <w:t>ệ</w:t>
            </w:r>
            <w:r w:rsidRPr="00F07D8D">
              <w:t>t h</w:t>
            </w:r>
            <w:r w:rsidRPr="00F07D8D">
              <w:t>ạ</w:t>
            </w:r>
            <w:r w:rsidRPr="00F07D8D">
              <w:t>i đư</w:t>
            </w:r>
            <w:r w:rsidRPr="00F07D8D">
              <w:t>ợ</w:t>
            </w:r>
            <w:r w:rsidRPr="00F07D8D">
              <w:t>c tick.</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w:t>
            </w:r>
            <w:r w:rsidRPr="00F07D8D">
              <w:t>ố</w:t>
            </w:r>
            <w:r w:rsidRPr="00F07D8D">
              <w:t xml:space="preserve"> ti</w:t>
            </w:r>
            <w:r w:rsidRPr="00F07D8D">
              <w:t>ề</w:t>
            </w:r>
            <w:r w:rsidRPr="00F07D8D">
              <w:t>n yêu c</w:t>
            </w:r>
            <w:r w:rsidRPr="00F07D8D">
              <w:t>ầ</w:t>
            </w:r>
            <w:r w:rsidRPr="00F07D8D">
              <w:t>u b</w:t>
            </w:r>
            <w:r w:rsidRPr="00F07D8D">
              <w:t>ồ</w:t>
            </w:r>
            <w:r w:rsidRPr="00F07D8D">
              <w:t>i thư</w:t>
            </w:r>
            <w:r w:rsidRPr="00F07D8D">
              <w:t>ờ</w:t>
            </w:r>
            <w:r w:rsidRPr="00F07D8D">
              <w:t>ng (đ</w:t>
            </w:r>
            <w:r w:rsidRPr="00F07D8D">
              <w:t>ồ</w:t>
            </w:r>
            <w:r w:rsidRPr="00F07D8D">
              <w:t>ng)</w:t>
            </w:r>
          </w:p>
        </w:tc>
        <w:tc>
          <w:tcPr>
            <w:tcW w:w="1584" w:type="dxa"/>
            <w:shd w:val="clear" w:color="auto" w:fill="auto"/>
          </w:tcPr>
          <w:p w:rsidR="005B3F2C" w:rsidRPr="00F07D8D" w:rsidRDefault="00F07D8D" w:rsidP="00F07D8D">
            <w:pPr>
              <w:spacing w:before="60" w:after="60" w:line="240" w:lineRule="auto"/>
            </w:pPr>
            <w:r w:rsidRPr="00F07D8D">
              <w:t>Decimal(18,0)</w:t>
            </w:r>
          </w:p>
        </w:tc>
        <w:tc>
          <w:tcPr>
            <w:tcW w:w="979" w:type="dxa"/>
            <w:shd w:val="clear" w:color="auto" w:fill="auto"/>
          </w:tcPr>
          <w:p w:rsidR="005B3F2C" w:rsidRPr="00F07D8D" w:rsidRDefault="00F07D8D" w:rsidP="00F07D8D">
            <w:pPr>
              <w:spacing w:before="60" w:after="60" w:line="240" w:lineRule="auto"/>
            </w:pPr>
            <w:r w:rsidRPr="00F07D8D">
              <w:t>Có khi ch</w:t>
            </w:r>
            <w:r w:rsidRPr="00F07D8D">
              <w:t>ọ</w:t>
            </w:r>
            <w:r w:rsidRPr="00F07D8D">
              <w:t>n dòng</w:t>
            </w:r>
          </w:p>
        </w:tc>
        <w:tc>
          <w:tcPr>
            <w:tcW w:w="979" w:type="dxa"/>
            <w:shd w:val="clear" w:color="auto" w:fill="auto"/>
          </w:tcPr>
          <w:p w:rsidR="005B3F2C" w:rsidRPr="00F07D8D" w:rsidRDefault="00F07D8D" w:rsidP="00F07D8D">
            <w:pPr>
              <w:spacing w:before="60" w:after="60" w:line="240" w:lineRule="auto"/>
            </w:pPr>
            <w:r w:rsidRPr="00F07D8D">
              <w:t>Disabled khi chưa ch</w:t>
            </w:r>
            <w:r w:rsidRPr="00F07D8D">
              <w:t>ọ</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Áp d</w:t>
            </w:r>
            <w:r w:rsidRPr="00F07D8D">
              <w:t>ụ</w:t>
            </w:r>
            <w:r w:rsidRPr="00F07D8D">
              <w:t>ng rul</w:t>
            </w:r>
            <w:r w:rsidRPr="00F07D8D">
              <w:t>e s</w:t>
            </w:r>
            <w:r w:rsidRPr="00F07D8D">
              <w:t>ố</w:t>
            </w:r>
            <w:r w:rsidRPr="00F07D8D">
              <w:t xml:space="preserve"> ti</w:t>
            </w:r>
            <w:r w:rsidRPr="00F07D8D">
              <w:t>ề</w:t>
            </w:r>
            <w:r w:rsidRPr="00F07D8D">
              <w:t>n dương [BR-VAL-010] khi dòng thi</w:t>
            </w:r>
            <w:r w:rsidRPr="00F07D8D">
              <w:t>ệ</w:t>
            </w:r>
            <w:r w:rsidRPr="00F07D8D">
              <w:t>t h</w:t>
            </w:r>
            <w:r w:rsidRPr="00F07D8D">
              <w:t>ạ</w:t>
            </w:r>
            <w:r w:rsidRPr="00F07D8D">
              <w:t>i đư</w:t>
            </w:r>
            <w:r w:rsidRPr="00F07D8D">
              <w:t>ợ</w:t>
            </w:r>
            <w:r w:rsidRPr="00F07D8D">
              <w:t>c tick.</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i/>
                <w:iCs/>
              </w:rPr>
              <w:t>Kh</w:t>
            </w:r>
            <w:r w:rsidRPr="00F07D8D">
              <w:rPr>
                <w:i/>
                <w:iCs/>
              </w:rPr>
              <w:t>ố</w:t>
            </w:r>
            <w:r w:rsidRPr="00F07D8D">
              <w:rPr>
                <w:i/>
                <w:iCs/>
              </w:rPr>
              <w:t>i Đ</w:t>
            </w:r>
            <w:r w:rsidRPr="00F07D8D">
              <w:rPr>
                <w:i/>
                <w:iCs/>
              </w:rPr>
              <w:t>ề</w:t>
            </w:r>
            <w:r w:rsidRPr="00F07D8D">
              <w:rPr>
                <w:i/>
                <w:iCs/>
              </w:rPr>
              <w:t xml:space="preserve"> ngh</w:t>
            </w:r>
            <w:r w:rsidRPr="00F07D8D">
              <w:rPr>
                <w:i/>
                <w:iCs/>
              </w:rPr>
              <w:t>ị</w:t>
            </w:r>
            <w:r w:rsidRPr="00F07D8D">
              <w:rPr>
                <w:i/>
                <w:iCs/>
              </w:rPr>
              <w:t xml:space="preserve"> t</w:t>
            </w:r>
            <w:r w:rsidRPr="00F07D8D">
              <w:rPr>
                <w:i/>
                <w:iCs/>
              </w:rPr>
              <w:t>ạ</w:t>
            </w:r>
            <w:r w:rsidRPr="00F07D8D">
              <w:rPr>
                <w:i/>
                <w:iCs/>
              </w:rPr>
              <w:t xml:space="preserve">m </w:t>
            </w:r>
            <w:r w:rsidRPr="00F07D8D">
              <w:rPr>
                <w:i/>
                <w:iCs/>
              </w:rPr>
              <w:t>ứ</w:t>
            </w:r>
            <w:r w:rsidRPr="00F07D8D">
              <w:rPr>
                <w:i/>
                <w:iCs/>
              </w:rPr>
              <w:t>ng kinh phí</w:t>
            </w:r>
          </w:p>
        </w:tc>
        <w:tc>
          <w:tcPr>
            <w:tcW w:w="1584" w:type="dxa"/>
            <w:shd w:val="clear" w:color="auto" w:fill="auto"/>
          </w:tcPr>
          <w:p w:rsidR="005B3F2C" w:rsidRPr="00F07D8D" w:rsidRDefault="00F07D8D" w:rsidP="00F07D8D">
            <w:pPr>
              <w:spacing w:before="60" w:after="60" w:line="240" w:lineRule="auto"/>
            </w:pPr>
            <w:r w:rsidRPr="00F07D8D">
              <w:t>Boolean</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Chưa ch</w:t>
            </w:r>
            <w:r w:rsidRPr="00F07D8D">
              <w:t>ọ</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Control UI: Checkbox.</w:t>
            </w:r>
            <w:r w:rsidRPr="00F07D8D">
              <w:br/>
              <w:t>- Hi</w:t>
            </w:r>
            <w:r w:rsidRPr="00F07D8D">
              <w:t>ể</w:t>
            </w:r>
            <w:r w:rsidRPr="00F07D8D">
              <w:t>n th</w:t>
            </w:r>
            <w:r w:rsidRPr="00F07D8D">
              <w:t>ị</w:t>
            </w:r>
            <w:r w:rsidRPr="00F07D8D">
              <w:t xml:space="preserve"> theo đi</w:t>
            </w:r>
            <w:r w:rsidRPr="00F07D8D">
              <w:t>ề</w:t>
            </w:r>
            <w:r w:rsidRPr="00F07D8D">
              <w:t>u ki</w:t>
            </w:r>
            <w:r w:rsidRPr="00F07D8D">
              <w:t>ệ</w:t>
            </w:r>
            <w:r w:rsidRPr="00F07D8D">
              <w:t>n c</w:t>
            </w:r>
            <w:r w:rsidRPr="00F07D8D">
              <w:t>ủ</w:t>
            </w:r>
            <w:r w:rsidRPr="00F07D8D">
              <w:t>a nhóm cha (</w:t>
            </w:r>
            <w:r w:rsidRPr="00F07D8D">
              <w:t>ẩ</w:t>
            </w:r>
            <w:r w:rsidRPr="00F07D8D">
              <w:t>n thêm khi h</w:t>
            </w:r>
            <w:r w:rsidRPr="00F07D8D">
              <w:t>ồ</w:t>
            </w:r>
            <w:r w:rsidRPr="00F07D8D">
              <w:t xml:space="preserve"> sơ theo lu</w:t>
            </w:r>
            <w:r w:rsidRPr="00F07D8D">
              <w:t>ồ</w:t>
            </w:r>
            <w:r w:rsidRPr="00F07D8D">
              <w:t>ng đã có b</w:t>
            </w:r>
            <w:r w:rsidRPr="00F07D8D">
              <w:t>ả</w:t>
            </w:r>
            <w:r w:rsidRPr="00F07D8D">
              <w:t>n án c</w:t>
            </w:r>
            <w:r w:rsidRPr="00F07D8D">
              <w:t>ủ</w:t>
            </w:r>
            <w:r w:rsidRPr="00F07D8D">
              <w:t>a Tòa án).</w:t>
            </w:r>
            <w:r w:rsidRPr="00F07D8D">
              <w:br/>
            </w:r>
            <w:r w:rsidRPr="00F07D8D">
              <w:t>- Tick đ</w:t>
            </w:r>
            <w:r w:rsidRPr="00F07D8D">
              <w:t>ể</w:t>
            </w:r>
            <w:r w:rsidRPr="00F07D8D">
              <w:t xml:space="preserve"> m</w:t>
            </w:r>
            <w:r w:rsidRPr="00F07D8D">
              <w:t>ở</w:t>
            </w:r>
            <w:r w:rsidRPr="00F07D8D">
              <w:t xml:space="preserve"> r</w:t>
            </w:r>
            <w:r w:rsidRPr="00F07D8D">
              <w:t>ộ</w:t>
            </w:r>
            <w:r w:rsidRPr="00F07D8D">
              <w:t>ng các trư</w:t>
            </w:r>
            <w:r w:rsidRPr="00F07D8D">
              <w:t>ờ</w:t>
            </w:r>
            <w:r w:rsidRPr="00F07D8D">
              <w:t>ng nh</w:t>
            </w:r>
            <w:r w:rsidRPr="00F07D8D">
              <w:t>ậ</w:t>
            </w:r>
            <w:r w:rsidRPr="00F07D8D">
              <w:t>p t</w:t>
            </w:r>
            <w:r w:rsidRPr="00F07D8D">
              <w:t>ạ</w:t>
            </w:r>
            <w:r w:rsidRPr="00F07D8D">
              <w:t xml:space="preserve">m </w:t>
            </w:r>
            <w:r w:rsidRPr="00F07D8D">
              <w:t>ứ</w:t>
            </w:r>
            <w:r w:rsidRPr="00F07D8D">
              <w:t>ng kinh phí bên dư</w:t>
            </w:r>
            <w:r w:rsidRPr="00F07D8D">
              <w:t>ớ</w:t>
            </w:r>
            <w:r w:rsidRPr="00F07D8D">
              <w:t>i.</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w:t>
            </w:r>
            <w:r w:rsidRPr="00F07D8D">
              <w:t>ạ</w:t>
            </w:r>
            <w:r w:rsidRPr="00F07D8D">
              <w:t xml:space="preserve">m </w:t>
            </w:r>
            <w:r w:rsidRPr="00F07D8D">
              <w:t>ứ</w:t>
            </w:r>
            <w:r w:rsidRPr="00F07D8D">
              <w:t>ng Thi</w:t>
            </w:r>
            <w:r w:rsidRPr="00F07D8D">
              <w:t>ệ</w:t>
            </w:r>
            <w:r w:rsidRPr="00F07D8D">
              <w:t>t h</w:t>
            </w:r>
            <w:r w:rsidRPr="00F07D8D">
              <w:t>ạ</w:t>
            </w:r>
            <w:r w:rsidRPr="00F07D8D">
              <w:t>i tinh th</w:t>
            </w:r>
            <w:r w:rsidRPr="00F07D8D">
              <w:t>ầ</w:t>
            </w:r>
            <w:r w:rsidRPr="00F07D8D">
              <w:t>n (đ</w:t>
            </w:r>
            <w:r w:rsidRPr="00F07D8D">
              <w:t>ồ</w:t>
            </w:r>
            <w:r w:rsidRPr="00F07D8D">
              <w:t>ng)</w:t>
            </w:r>
          </w:p>
        </w:tc>
        <w:tc>
          <w:tcPr>
            <w:tcW w:w="1584" w:type="dxa"/>
            <w:shd w:val="clear" w:color="auto" w:fill="auto"/>
          </w:tcPr>
          <w:p w:rsidR="005B3F2C" w:rsidRPr="00F07D8D" w:rsidRDefault="00F07D8D" w:rsidP="00F07D8D">
            <w:pPr>
              <w:spacing w:before="60" w:after="60" w:line="240" w:lineRule="auto"/>
            </w:pPr>
            <w:r w:rsidRPr="00F07D8D">
              <w:t>Decimal(18,0)</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nh</w:t>
            </w:r>
            <w:r w:rsidRPr="00F07D8D">
              <w:t>ậ</w:t>
            </w:r>
            <w:r w:rsidRPr="00F07D8D">
              <w:t>p khi có đ</w:t>
            </w:r>
            <w:r w:rsidRPr="00F07D8D">
              <w:t>ề</w:t>
            </w:r>
            <w:r w:rsidRPr="00F07D8D">
              <w:t xml:space="preserve"> ngh</w:t>
            </w:r>
            <w:r w:rsidRPr="00F07D8D">
              <w:t>ị</w:t>
            </w:r>
            <w:r w:rsidRPr="00F07D8D">
              <w:t xml:space="preserve"> t</w:t>
            </w:r>
            <w:r w:rsidRPr="00F07D8D">
              <w:t>ạ</w:t>
            </w:r>
            <w:r w:rsidRPr="00F07D8D">
              <w:t xml:space="preserve">m </w:t>
            </w:r>
            <w:r w:rsidRPr="00F07D8D">
              <w:t>ứ</w:t>
            </w:r>
            <w:r w:rsidRPr="00F07D8D">
              <w:t>ng và lo</w:t>
            </w:r>
            <w:r w:rsidRPr="00F07D8D">
              <w:t>ạ</w:t>
            </w:r>
            <w:r w:rsidRPr="00F07D8D">
              <w:t>i thi</w:t>
            </w:r>
            <w:r w:rsidRPr="00F07D8D">
              <w:t>ệ</w:t>
            </w:r>
            <w:r w:rsidRPr="00F07D8D">
              <w:t>t h</w:t>
            </w:r>
            <w:r w:rsidRPr="00F07D8D">
              <w:t>ạ</w:t>
            </w:r>
            <w:r w:rsidRPr="00F07D8D">
              <w:t>i tinh th</w:t>
            </w:r>
            <w:r w:rsidRPr="00F07D8D">
              <w:t>ầ</w:t>
            </w:r>
            <w:r w:rsidRPr="00F07D8D">
              <w:t>n phù h</w:t>
            </w:r>
            <w:r w:rsidRPr="00F07D8D">
              <w:t>ợ</w:t>
            </w:r>
            <w:r w:rsidRPr="00F07D8D">
              <w:t>p đư</w:t>
            </w:r>
            <w:r w:rsidRPr="00F07D8D">
              <w:t>ợ</w:t>
            </w:r>
            <w:r w:rsidRPr="00F07D8D">
              <w:t>c ch</w:t>
            </w:r>
            <w:r w:rsidRPr="00F07D8D">
              <w:t>ọ</w:t>
            </w:r>
            <w:r w:rsidRPr="00F07D8D">
              <w:t>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Tài li</w:t>
            </w:r>
            <w:r w:rsidRPr="00F07D8D">
              <w:t>ệ</w:t>
            </w:r>
            <w:r w:rsidRPr="00F07D8D">
              <w:t>u đính kèm kèm t</w:t>
            </w:r>
            <w:r w:rsidRPr="00F07D8D">
              <w:t>ạ</w:t>
            </w:r>
            <w:r w:rsidRPr="00F07D8D">
              <w:t xml:space="preserve">m </w:t>
            </w:r>
            <w:r w:rsidRPr="00F07D8D">
              <w:t>ứ</w:t>
            </w:r>
            <w:r w:rsidRPr="00F07D8D">
              <w:t>ng tinh th</w:t>
            </w:r>
            <w:r w:rsidRPr="00F07D8D">
              <w:t>ầ</w:t>
            </w:r>
            <w:r w:rsidRPr="00F07D8D">
              <w:t>n</w:t>
            </w:r>
          </w:p>
        </w:tc>
        <w:tc>
          <w:tcPr>
            <w:tcW w:w="1584" w:type="dxa"/>
            <w:shd w:val="clear" w:color="auto" w:fill="auto"/>
          </w:tcPr>
          <w:p w:rsidR="005B3F2C" w:rsidRPr="00F07D8D" w:rsidRDefault="00F07D8D" w:rsidP="00F07D8D">
            <w:pPr>
              <w:spacing w:before="60" w:after="60" w:line="240" w:lineRule="auto"/>
            </w:pPr>
            <w:r w:rsidRPr="00F07D8D">
              <w:t>File</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Cho phép ch</w:t>
            </w:r>
            <w:r w:rsidRPr="00F07D8D">
              <w:t>ọ</w:t>
            </w:r>
            <w:r w:rsidRPr="00F07D8D">
              <w:t>n file đính kèm.</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w:t>
            </w:r>
            <w:r w:rsidRPr="00F07D8D">
              <w:t>ạ</w:t>
            </w:r>
            <w:r w:rsidRPr="00F07D8D">
              <w:t xml:space="preserve">m </w:t>
            </w:r>
            <w:r w:rsidRPr="00F07D8D">
              <w:t>ứ</w:t>
            </w:r>
            <w:r w:rsidRPr="00F07D8D">
              <w:t>ng Thi</w:t>
            </w:r>
            <w:r w:rsidRPr="00F07D8D">
              <w:t>ệ</w:t>
            </w:r>
            <w:r w:rsidRPr="00F07D8D">
              <w:t>t h</w:t>
            </w:r>
            <w:r w:rsidRPr="00F07D8D">
              <w:t>ạ</w:t>
            </w:r>
            <w:r w:rsidRPr="00F07D8D">
              <w:t>i khác tính đư</w:t>
            </w:r>
            <w:r w:rsidRPr="00F07D8D">
              <w:t>ợ</w:t>
            </w:r>
            <w:r w:rsidRPr="00F07D8D">
              <w:t>c ngay</w:t>
            </w:r>
          </w:p>
        </w:tc>
        <w:tc>
          <w:tcPr>
            <w:tcW w:w="1584" w:type="dxa"/>
            <w:shd w:val="clear" w:color="auto" w:fill="auto"/>
          </w:tcPr>
          <w:p w:rsidR="005B3F2C" w:rsidRPr="00F07D8D" w:rsidRDefault="00F07D8D" w:rsidP="00F07D8D">
            <w:pPr>
              <w:spacing w:before="60" w:after="60" w:line="240" w:lineRule="auto"/>
            </w:pPr>
            <w:r w:rsidRPr="00F07D8D">
              <w:t>List(Enum(String(100)))</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Checkbox list / Multi-select (Ch</w:t>
            </w:r>
            <w:r w:rsidRPr="00F07D8D">
              <w:t>ọ</w:t>
            </w:r>
            <w:r w:rsidRPr="00F07D8D">
              <w:t>n nhi</w:t>
            </w:r>
            <w:r w:rsidRPr="00F07D8D">
              <w:t>ề</w:t>
            </w:r>
            <w:r w:rsidRPr="00F07D8D">
              <w:t>u).</w:t>
            </w:r>
            <w:r w:rsidRPr="00F07D8D">
              <w:br/>
              <w:t>- Ch</w:t>
            </w:r>
            <w:r w:rsidRPr="00F07D8D">
              <w:t>ỉ</w:t>
            </w:r>
            <w:r w:rsidRPr="00F07D8D">
              <w:t xml:space="preserve"> hi</w:t>
            </w:r>
            <w:r w:rsidRPr="00F07D8D">
              <w:t>ể</w:t>
            </w:r>
            <w:r w:rsidRPr="00F07D8D">
              <w:t>n th</w:t>
            </w:r>
            <w:r w:rsidRPr="00F07D8D">
              <w:t>ị</w:t>
            </w:r>
            <w:r w:rsidRPr="00F07D8D">
              <w:t xml:space="preserve"> khi có tick ch</w:t>
            </w:r>
            <w:r w:rsidRPr="00F07D8D">
              <w:t>ọ</w:t>
            </w:r>
            <w:r w:rsidRPr="00F07D8D">
              <w:t>n “Đ</w:t>
            </w:r>
            <w:r w:rsidRPr="00F07D8D">
              <w:t>ề</w:t>
            </w:r>
            <w:r w:rsidRPr="00F07D8D">
              <w:t xml:space="preserve"> ngh</w:t>
            </w:r>
            <w:r w:rsidRPr="00F07D8D">
              <w:t>ị</w:t>
            </w:r>
            <w:r w:rsidRPr="00F07D8D">
              <w:t xml:space="preserve"> t</w:t>
            </w:r>
            <w:r w:rsidRPr="00F07D8D">
              <w:t>ạ</w:t>
            </w:r>
            <w:r w:rsidRPr="00F07D8D">
              <w:t xml:space="preserve">m </w:t>
            </w:r>
            <w:r w:rsidRPr="00F07D8D">
              <w:t>ứ</w:t>
            </w:r>
            <w:r w:rsidRPr="00F07D8D">
              <w:t>ng kinh phí”.</w:t>
            </w:r>
            <w:r w:rsidRPr="00F07D8D">
              <w:br/>
              <w:t>- Cho phép tích ch</w:t>
            </w:r>
            <w:r w:rsidRPr="00F07D8D">
              <w:t>ọ</w:t>
            </w:r>
            <w:r w:rsidRPr="00F07D8D">
              <w:t>n m</w:t>
            </w:r>
            <w:r w:rsidRPr="00F07D8D">
              <w:t>ộ</w:t>
            </w:r>
            <w:r w:rsidRPr="00F07D8D">
              <w:t>t ho</w:t>
            </w:r>
            <w:r w:rsidRPr="00F07D8D">
              <w:t>ặ</w:t>
            </w:r>
            <w:r w:rsidRPr="00F07D8D">
              <w:t>c n</w:t>
            </w:r>
            <w:r w:rsidRPr="00F07D8D">
              <w:t>hi</w:t>
            </w:r>
            <w:r w:rsidRPr="00F07D8D">
              <w:t>ề</w:t>
            </w:r>
            <w:r w:rsidRPr="00F07D8D">
              <w:t>u lo</w:t>
            </w:r>
            <w:r w:rsidRPr="00F07D8D">
              <w:t>ạ</w:t>
            </w:r>
            <w:r w:rsidRPr="00F07D8D">
              <w:t>i thi</w:t>
            </w:r>
            <w:r w:rsidRPr="00F07D8D">
              <w:t>ệ</w:t>
            </w:r>
            <w:r w:rsidRPr="00F07D8D">
              <w:t>t h</w:t>
            </w:r>
            <w:r w:rsidRPr="00F07D8D">
              <w:t>ạ</w:t>
            </w:r>
            <w:r w:rsidRPr="00F07D8D">
              <w:t>i khác có th</w:t>
            </w:r>
            <w:r w:rsidRPr="00F07D8D">
              <w:t>ể</w:t>
            </w:r>
            <w:r w:rsidRPr="00F07D8D">
              <w:t xml:space="preserve"> tính đư</w:t>
            </w:r>
            <w:r w:rsidRPr="00F07D8D">
              <w:t>ợ</w:t>
            </w:r>
            <w:r w:rsidRPr="00F07D8D">
              <w:t>c ngay.</w:t>
            </w:r>
            <w:r w:rsidRPr="00F07D8D">
              <w:br/>
              <w:t>- Tham chi</w:t>
            </w:r>
            <w:r w:rsidRPr="00F07D8D">
              <w:t>ế</w:t>
            </w:r>
            <w:r w:rsidRPr="00F07D8D">
              <w:t>u Danh m</w:t>
            </w:r>
            <w:r w:rsidRPr="00F07D8D">
              <w:t>ụ</w:t>
            </w:r>
            <w:r w:rsidRPr="00F07D8D">
              <w:t>c Lo</w:t>
            </w:r>
            <w:r w:rsidRPr="00F07D8D">
              <w:t>ạ</w:t>
            </w:r>
            <w:r w:rsidRPr="00F07D8D">
              <w:t>i thi</w:t>
            </w:r>
            <w:r w:rsidRPr="00F07D8D">
              <w:t>ệ</w:t>
            </w:r>
            <w:r w:rsidRPr="00F07D8D">
              <w:t>t h</w:t>
            </w:r>
            <w:r w:rsidRPr="00F07D8D">
              <w:t>ạ</w:t>
            </w:r>
            <w:r w:rsidRPr="00F07D8D">
              <w:t>i yêu c</w:t>
            </w:r>
            <w:r w:rsidRPr="00F07D8D">
              <w:t>ầ</w:t>
            </w:r>
            <w:r w:rsidRPr="00F07D8D">
              <w:t>u b</w:t>
            </w:r>
            <w:r w:rsidRPr="00F07D8D">
              <w:t>ồ</w:t>
            </w:r>
            <w:r w:rsidRPr="00F07D8D">
              <w:t>i thư</w:t>
            </w:r>
            <w:r w:rsidRPr="00F07D8D">
              <w:t>ờ</w:t>
            </w:r>
            <w:r w:rsidRPr="00F07D8D">
              <w:t>ng [DM_27].</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Tài li</w:t>
            </w:r>
            <w:r w:rsidRPr="00F07D8D">
              <w:t>ệ</w:t>
            </w:r>
            <w:r w:rsidRPr="00F07D8D">
              <w:t>u đính kèm kèm t</w:t>
            </w:r>
            <w:r w:rsidRPr="00F07D8D">
              <w:t>ạ</w:t>
            </w:r>
            <w:r w:rsidRPr="00F07D8D">
              <w:t xml:space="preserve">m </w:t>
            </w:r>
            <w:r w:rsidRPr="00F07D8D">
              <w:t>ứ</w:t>
            </w:r>
            <w:r w:rsidRPr="00F07D8D">
              <w:t>ng thi</w:t>
            </w:r>
            <w:r w:rsidRPr="00F07D8D">
              <w:t>ệ</w:t>
            </w:r>
            <w:r w:rsidRPr="00F07D8D">
              <w:t>t h</w:t>
            </w:r>
            <w:r w:rsidRPr="00F07D8D">
              <w:t>ạ</w:t>
            </w:r>
            <w:r w:rsidRPr="00F07D8D">
              <w:t>i khác</w:t>
            </w:r>
          </w:p>
        </w:tc>
        <w:tc>
          <w:tcPr>
            <w:tcW w:w="1584" w:type="dxa"/>
            <w:shd w:val="clear" w:color="auto" w:fill="auto"/>
          </w:tcPr>
          <w:p w:rsidR="005B3F2C" w:rsidRPr="00F07D8D" w:rsidRDefault="00F07D8D" w:rsidP="00F07D8D">
            <w:pPr>
              <w:spacing w:before="60" w:after="60" w:line="240" w:lineRule="auto"/>
            </w:pPr>
            <w:r w:rsidRPr="00F07D8D">
              <w:t>File</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Cho phép ch</w:t>
            </w:r>
            <w:r w:rsidRPr="00F07D8D">
              <w:t>ọ</w:t>
            </w:r>
            <w:r w:rsidRPr="00F07D8D">
              <w:t>n file đính kèm.</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i/>
                <w:iCs/>
              </w:rPr>
              <w:t>Kh</w:t>
            </w:r>
            <w:r w:rsidRPr="00F07D8D">
              <w:rPr>
                <w:i/>
                <w:iCs/>
              </w:rPr>
              <w:t>ố</w:t>
            </w:r>
            <w:r w:rsidRPr="00F07D8D">
              <w:rPr>
                <w:i/>
                <w:iCs/>
              </w:rPr>
              <w:t>i Thông tin ngư</w:t>
            </w:r>
            <w:r w:rsidRPr="00F07D8D">
              <w:rPr>
                <w:i/>
                <w:iCs/>
              </w:rPr>
              <w:t>ờ</w:t>
            </w:r>
            <w:r w:rsidRPr="00F07D8D">
              <w:rPr>
                <w:i/>
                <w:iCs/>
              </w:rPr>
              <w:t>i nh</w:t>
            </w:r>
            <w:r w:rsidRPr="00F07D8D">
              <w:rPr>
                <w:i/>
                <w:iCs/>
              </w:rPr>
              <w:t>ậ</w:t>
            </w:r>
            <w:r w:rsidRPr="00F07D8D">
              <w:rPr>
                <w:i/>
                <w:iCs/>
              </w:rPr>
              <w:t>n ti</w:t>
            </w:r>
            <w:r w:rsidRPr="00F07D8D">
              <w:rPr>
                <w:i/>
                <w:iCs/>
              </w:rPr>
              <w:t>ề</w:t>
            </w:r>
            <w:r w:rsidRPr="00F07D8D">
              <w:rPr>
                <w:i/>
                <w:iCs/>
              </w:rPr>
              <w:t>n</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Ẩ</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rPr>
                <w:bCs/>
              </w:rPr>
              <w:t>Kh</w:t>
            </w:r>
            <w:r w:rsidRPr="00F07D8D">
              <w:rPr>
                <w:bCs/>
              </w:rPr>
              <w:t>ố</w:t>
            </w:r>
            <w:r w:rsidRPr="00F07D8D">
              <w:rPr>
                <w:bCs/>
              </w:rPr>
              <w:t>i thông tin nhân thân và phương th</w:t>
            </w:r>
            <w:r w:rsidRPr="00F07D8D">
              <w:rPr>
                <w:bCs/>
              </w:rPr>
              <w:t>ứ</w:t>
            </w:r>
            <w:r w:rsidRPr="00F07D8D">
              <w:rPr>
                <w:bCs/>
              </w:rPr>
              <w:t>c chi tr</w:t>
            </w:r>
            <w:r w:rsidRPr="00F07D8D">
              <w:rPr>
                <w:bCs/>
              </w:rPr>
              <w:t>ả</w:t>
            </w:r>
            <w:r w:rsidRPr="00F07D8D">
              <w:rPr>
                <w:bCs/>
              </w:rPr>
              <w:t xml:space="preserve"> ti</w:t>
            </w:r>
            <w:r w:rsidRPr="00F07D8D">
              <w:rPr>
                <w:bCs/>
              </w:rPr>
              <w:t>ề</w:t>
            </w:r>
            <w:r w:rsidRPr="00F07D8D">
              <w:rPr>
                <w:bCs/>
              </w:rPr>
              <w:t>n t</w:t>
            </w:r>
            <w:r w:rsidRPr="00F07D8D">
              <w:rPr>
                <w:bCs/>
              </w:rPr>
              <w:t>ạ</w:t>
            </w:r>
            <w:r w:rsidRPr="00F07D8D">
              <w:rPr>
                <w:bCs/>
              </w:rPr>
              <w:t xml:space="preserve">m </w:t>
            </w:r>
            <w:r w:rsidRPr="00F07D8D">
              <w:rPr>
                <w:bCs/>
              </w:rPr>
              <w:t>ứ</w:t>
            </w:r>
            <w:r w:rsidRPr="00F07D8D">
              <w:rPr>
                <w:bCs/>
              </w:rPr>
              <w:t>ng/b</w:t>
            </w:r>
            <w:r w:rsidRPr="00F07D8D">
              <w:rPr>
                <w:bCs/>
              </w:rPr>
              <w:t>ồ</w:t>
            </w:r>
            <w:r w:rsidRPr="00F07D8D">
              <w:rPr>
                <w:bCs/>
              </w:rPr>
              <w:t>i thư</w:t>
            </w:r>
            <w:r w:rsidRPr="00F07D8D">
              <w:rPr>
                <w:bCs/>
              </w:rPr>
              <w:t>ờ</w:t>
            </w:r>
            <w:r w:rsidRPr="00F07D8D">
              <w:rPr>
                <w:bCs/>
              </w:rPr>
              <w:t>ng.</w:t>
            </w:r>
            <w:r w:rsidRPr="00F07D8D">
              <w:br/>
              <w:t xml:space="preserve">- </w:t>
            </w:r>
            <w:r w:rsidRPr="00F07D8D">
              <w:rPr>
                <w:i/>
                <w:iCs/>
              </w:rPr>
              <w:t>Đi</w:t>
            </w:r>
            <w:r w:rsidRPr="00F07D8D">
              <w:rPr>
                <w:i/>
                <w:iCs/>
              </w:rPr>
              <w:t>ề</w:t>
            </w:r>
            <w:r w:rsidRPr="00F07D8D">
              <w:rPr>
                <w:i/>
                <w:iCs/>
              </w:rPr>
              <w:t>u ki</w:t>
            </w:r>
            <w:r w:rsidRPr="00F07D8D">
              <w:rPr>
                <w:i/>
                <w:iCs/>
              </w:rPr>
              <w:t>ệ</w:t>
            </w:r>
            <w:r w:rsidRPr="00F07D8D">
              <w:rPr>
                <w:i/>
                <w:iCs/>
              </w:rPr>
              <w:t>n hi</w:t>
            </w:r>
            <w:r w:rsidRPr="00F07D8D">
              <w:rPr>
                <w:i/>
                <w:iCs/>
              </w:rPr>
              <w:t>ể</w:t>
            </w:r>
            <w:r w:rsidRPr="00F07D8D">
              <w:rPr>
                <w:i/>
                <w:iCs/>
              </w:rPr>
              <w:t>n th</w:t>
            </w:r>
            <w:r w:rsidRPr="00F07D8D">
              <w:rPr>
                <w:i/>
                <w:iCs/>
              </w:rPr>
              <w:t>ị</w:t>
            </w:r>
            <w:r w:rsidRPr="00F07D8D">
              <w:t>: Ch</w:t>
            </w:r>
            <w:r w:rsidRPr="00F07D8D">
              <w:t>ỉ</w:t>
            </w:r>
            <w:r w:rsidRPr="00F07D8D">
              <w:t xml:space="preserve"> hi</w:t>
            </w:r>
            <w:r w:rsidRPr="00F07D8D">
              <w:t>ể</w:t>
            </w:r>
            <w:r w:rsidRPr="00F07D8D">
              <w:t>n th</w:t>
            </w:r>
            <w:r w:rsidRPr="00F07D8D">
              <w:t>ị</w:t>
            </w:r>
            <w:r w:rsidRPr="00F07D8D">
              <w:t xml:space="preserve"> khi tick ch</w:t>
            </w:r>
            <w:r w:rsidRPr="00F07D8D">
              <w:t>ọ</w:t>
            </w:r>
            <w:r w:rsidRPr="00F07D8D">
              <w:t>n “Đ</w:t>
            </w:r>
            <w:r w:rsidRPr="00F07D8D">
              <w:t>ề</w:t>
            </w:r>
            <w:r w:rsidRPr="00F07D8D">
              <w:t xml:space="preserve"> ngh</w:t>
            </w:r>
            <w:r w:rsidRPr="00F07D8D">
              <w:t>ị</w:t>
            </w:r>
            <w:r w:rsidRPr="00F07D8D">
              <w:t xml:space="preserve"> t</w:t>
            </w:r>
            <w:r w:rsidRPr="00F07D8D">
              <w:t>ạ</w:t>
            </w:r>
            <w:r w:rsidRPr="00F07D8D">
              <w:t xml:space="preserve">m </w:t>
            </w:r>
            <w:r w:rsidRPr="00F07D8D">
              <w:t>ứ</w:t>
            </w:r>
            <w:r w:rsidRPr="00F07D8D">
              <w:t>ng kinh phí” (ho</w:t>
            </w:r>
            <w:r w:rsidRPr="00F07D8D">
              <w:t>ặ</w:t>
            </w:r>
            <w:r w:rsidRPr="00F07D8D">
              <w:t>c khi phát sinh chi tr</w:t>
            </w:r>
            <w:r w:rsidRPr="00F07D8D">
              <w:t>ả</w:t>
            </w:r>
            <w:r w:rsidRPr="00F07D8D">
              <w:t xml:space="preserve"> ti</w:t>
            </w:r>
            <w:r w:rsidRPr="00F07D8D">
              <w:t>ề</w:t>
            </w:r>
            <w:r w:rsidRPr="00F07D8D">
              <w:t>n b</w:t>
            </w:r>
            <w:r w:rsidRPr="00F07D8D">
              <w:t>ồ</w:t>
            </w:r>
            <w:r w:rsidRPr="00F07D8D">
              <w:t>i thư</w:t>
            </w:r>
            <w:r w:rsidRPr="00F07D8D">
              <w:t>ờ</w:t>
            </w:r>
            <w:r w:rsidRPr="00F07D8D">
              <w:t>ng th</w:t>
            </w:r>
            <w:r w:rsidRPr="00F07D8D">
              <w:t>ự</w:t>
            </w:r>
            <w:r w:rsidRPr="00F07D8D">
              <w:t>c t</w:t>
            </w:r>
            <w:r w:rsidRPr="00F07D8D">
              <w:t>ế</w:t>
            </w:r>
            <w:r w:rsidRPr="00F07D8D">
              <w:t>).</w:t>
            </w:r>
            <w:r w:rsidRPr="00F07D8D">
              <w:br/>
              <w:t xml:space="preserve">- </w:t>
            </w:r>
            <w:r w:rsidRPr="00F07D8D">
              <w:rPr>
                <w:i/>
                <w:iCs/>
              </w:rPr>
              <w:t>Ph</w:t>
            </w:r>
            <w:r w:rsidRPr="00F07D8D">
              <w:rPr>
                <w:i/>
                <w:iCs/>
              </w:rPr>
              <w:t>ạ</w:t>
            </w:r>
            <w:r w:rsidRPr="00F07D8D">
              <w:rPr>
                <w:i/>
                <w:iCs/>
              </w:rPr>
              <w:t>m vi kh</w:t>
            </w:r>
            <w:r w:rsidRPr="00F07D8D">
              <w:rPr>
                <w:i/>
                <w:iCs/>
              </w:rPr>
              <w:t>ố</w:t>
            </w:r>
            <w:r w:rsidRPr="00F07D8D">
              <w:rPr>
                <w:i/>
                <w:iCs/>
              </w:rPr>
              <w:t>i</w:t>
            </w:r>
            <w:r w:rsidRPr="00F07D8D">
              <w:t>: Bao g</w:t>
            </w:r>
            <w:r w:rsidRPr="00F07D8D">
              <w:t>ồ</w:t>
            </w:r>
            <w:r w:rsidRPr="00F07D8D">
              <w:t xml:space="preserve">m các </w:t>
            </w:r>
            <w:r w:rsidRPr="00F07D8D">
              <w:lastRenderedPageBreak/>
              <w:t>trư</w:t>
            </w:r>
            <w:r w:rsidRPr="00F07D8D">
              <w:t>ờ</w:t>
            </w:r>
            <w:r w:rsidRPr="00F07D8D">
              <w:t>ng t</w:t>
            </w:r>
            <w:r w:rsidRPr="00F07D8D">
              <w:t>ừ</w:t>
            </w:r>
            <w:r w:rsidRPr="00F07D8D">
              <w:t xml:space="preserve"> “H</w:t>
            </w:r>
            <w:r w:rsidRPr="00F07D8D">
              <w:t>ọ</w:t>
            </w:r>
            <w:r w:rsidRPr="00F07D8D">
              <w:t xml:space="preserve"> và tên ngư</w:t>
            </w:r>
            <w:r w:rsidRPr="00F07D8D">
              <w:t>ờ</w:t>
            </w:r>
            <w:r w:rsidRPr="00F07D8D">
              <w:t>i nh</w:t>
            </w:r>
            <w:r w:rsidRPr="00F07D8D">
              <w:t>ậ</w:t>
            </w:r>
            <w:r w:rsidRPr="00F07D8D">
              <w:t>n ti</w:t>
            </w:r>
            <w:r w:rsidRPr="00F07D8D">
              <w:t>ề</w:t>
            </w:r>
            <w:r w:rsidRPr="00F07D8D">
              <w:t>n” đ</w:t>
            </w:r>
            <w:r w:rsidRPr="00F07D8D">
              <w:t>ế</w:t>
            </w:r>
            <w:r w:rsidRPr="00F07D8D">
              <w:t>n “Chi nhánh ngân hàng”.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H</w:t>
            </w:r>
            <w:r w:rsidRPr="00F07D8D">
              <w:t>ọ</w:t>
            </w:r>
            <w:r w:rsidRPr="00F07D8D">
              <w:t xml:space="preserve"> và tên ngư</w:t>
            </w:r>
            <w:r w:rsidRPr="00F07D8D">
              <w:t>ờ</w:t>
            </w:r>
            <w:r w:rsidRPr="00F07D8D">
              <w:t>i nh</w:t>
            </w:r>
            <w:r w:rsidRPr="00F07D8D">
              <w:t>ậ</w:t>
            </w:r>
            <w:r w:rsidRPr="00F07D8D">
              <w:t>n ti</w:t>
            </w:r>
            <w:r w:rsidRPr="00F07D8D">
              <w:t>ề</w:t>
            </w:r>
            <w:r w:rsidRPr="00F07D8D">
              <w:t>n</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Có khi hi</w:t>
            </w:r>
            <w:r w:rsidRPr="00F07D8D">
              <w:t>ể</w:t>
            </w:r>
            <w:r w:rsidRPr="00F07D8D">
              <w:t>n th</w:t>
            </w:r>
            <w:r w:rsidRPr="00F07D8D">
              <w:t>ị</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Input text.</w:t>
            </w:r>
            <w:r w:rsidRPr="00F07D8D">
              <w:br/>
              <w:t>- Nh</w:t>
            </w:r>
            <w:r w:rsidRPr="00F07D8D">
              <w:t>ậ</w:t>
            </w:r>
            <w:r w:rsidRPr="00F07D8D">
              <w:t>p đ</w:t>
            </w:r>
            <w:r w:rsidRPr="00F07D8D">
              <w:t>ầ</w:t>
            </w:r>
            <w:r w:rsidRPr="00F07D8D">
              <w:t>y đ</w:t>
            </w:r>
            <w:r w:rsidRPr="00F07D8D">
              <w:t>ủ</w:t>
            </w:r>
            <w:r w:rsidRPr="00F07D8D">
              <w:t xml:space="preserve"> h</w:t>
            </w:r>
            <w:r w:rsidRPr="00F07D8D">
              <w:t>ọ</w:t>
            </w:r>
            <w:r w:rsidRPr="00F07D8D">
              <w:t xml:space="preserve"> và tên c</w:t>
            </w:r>
            <w:r w:rsidRPr="00F07D8D">
              <w:t>ủ</w:t>
            </w:r>
            <w:r w:rsidRPr="00F07D8D">
              <w:t>a cá nhân ho</w:t>
            </w:r>
            <w:r w:rsidRPr="00F07D8D">
              <w:t>ặ</w:t>
            </w:r>
            <w:r w:rsidRPr="00F07D8D">
              <w:t>c ngư</w:t>
            </w:r>
            <w:r w:rsidRPr="00F07D8D">
              <w:t>ờ</w:t>
            </w:r>
            <w:r w:rsidRPr="00F07D8D">
              <w:t>i đ</w:t>
            </w:r>
            <w:r w:rsidRPr="00F07D8D">
              <w:t>ạ</w:t>
            </w:r>
            <w:r w:rsidRPr="00F07D8D">
              <w:t>i di</w:t>
            </w:r>
            <w:r w:rsidRPr="00F07D8D">
              <w:t>ệ</w:t>
            </w:r>
            <w:r w:rsidRPr="00F07D8D">
              <w:t>n nh</w:t>
            </w:r>
            <w:r w:rsidRPr="00F07D8D">
              <w:t>ậ</w:t>
            </w:r>
            <w:r w:rsidRPr="00F07D8D">
              <w:t>n ti</w:t>
            </w:r>
            <w:r w:rsidRPr="00F07D8D">
              <w:t>ề</w:t>
            </w:r>
            <w:r w:rsidRPr="00F07D8D">
              <w:t>n.</w:t>
            </w:r>
            <w:r w:rsidRPr="00F07D8D">
              <w:br/>
              <w:t>- Áp d</w:t>
            </w:r>
            <w:r w:rsidRPr="00F07D8D">
              <w:t>ụ</w:t>
            </w:r>
            <w:r w:rsidRPr="00F07D8D">
              <w:t>ng quy t</w:t>
            </w:r>
            <w:r w:rsidRPr="00F07D8D">
              <w:t>ắ</w:t>
            </w:r>
            <w:r w:rsidRPr="00F07D8D">
              <w:t>c b</w:t>
            </w:r>
            <w:r w:rsidRPr="00F07D8D">
              <w:t>ắ</w:t>
            </w:r>
            <w:r w:rsidRPr="00F07D8D">
              <w:t>t bu</w:t>
            </w:r>
            <w:r w:rsidRPr="00F07D8D">
              <w:t>ộ</w:t>
            </w:r>
            <w:r w:rsidRPr="00F07D8D">
              <w:t>c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w:t>
            </w:r>
            <w:r w:rsidRPr="00F07D8D">
              <w:t>ố</w:t>
            </w:r>
            <w:r w:rsidRPr="00F07D8D">
              <w:t xml:space="preserve"> gi</w:t>
            </w:r>
            <w:r w:rsidRPr="00F07D8D">
              <w:t>ấ</w:t>
            </w:r>
            <w:r w:rsidRPr="00F07D8D">
              <w:t>y t</w:t>
            </w:r>
            <w:r w:rsidRPr="00F07D8D">
              <w:t>ờ</w:t>
            </w:r>
            <w:r w:rsidRPr="00F07D8D">
              <w:t xml:space="preserve"> thân nhân n</w:t>
            </w:r>
            <w:r w:rsidRPr="00F07D8D">
              <w:t>gư</w:t>
            </w:r>
            <w:r w:rsidRPr="00F07D8D">
              <w:t>ờ</w:t>
            </w:r>
            <w:r w:rsidRPr="00F07D8D">
              <w:t>i nh</w:t>
            </w:r>
            <w:r w:rsidRPr="00F07D8D">
              <w:t>ậ</w:t>
            </w:r>
            <w:r w:rsidRPr="00F07D8D">
              <w:t>n</w:t>
            </w:r>
          </w:p>
        </w:tc>
        <w:tc>
          <w:tcPr>
            <w:tcW w:w="1584" w:type="dxa"/>
            <w:shd w:val="clear" w:color="auto" w:fill="auto"/>
          </w:tcPr>
          <w:p w:rsidR="005B3F2C" w:rsidRPr="00F07D8D" w:rsidRDefault="00F07D8D" w:rsidP="00F07D8D">
            <w:pPr>
              <w:spacing w:before="60" w:after="60" w:line="240" w:lineRule="auto"/>
            </w:pPr>
            <w:r w:rsidRPr="00F07D8D">
              <w:t>String(50)</w:t>
            </w:r>
          </w:p>
        </w:tc>
        <w:tc>
          <w:tcPr>
            <w:tcW w:w="979" w:type="dxa"/>
            <w:shd w:val="clear" w:color="auto" w:fill="auto"/>
          </w:tcPr>
          <w:p w:rsidR="005B3F2C" w:rsidRPr="00F07D8D" w:rsidRDefault="00F07D8D" w:rsidP="00F07D8D">
            <w:pPr>
              <w:spacing w:before="60" w:after="60" w:line="240" w:lineRule="auto"/>
            </w:pPr>
            <w:r w:rsidRPr="00F07D8D">
              <w:t>Có khi hi</w:t>
            </w:r>
            <w:r w:rsidRPr="00F07D8D">
              <w:t>ể</w:t>
            </w:r>
            <w:r w:rsidRPr="00F07D8D">
              <w:t>n th</w:t>
            </w:r>
            <w:r w:rsidRPr="00F07D8D">
              <w:t>ị</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Input text.</w:t>
            </w:r>
            <w:r w:rsidRPr="00F07D8D">
              <w:br/>
              <w:t>- Nh</w:t>
            </w:r>
            <w:r w:rsidRPr="00F07D8D">
              <w:t>ậ</w:t>
            </w:r>
            <w:r w:rsidRPr="00F07D8D">
              <w:t>p s</w:t>
            </w:r>
            <w:r w:rsidRPr="00F07D8D">
              <w:t>ố</w:t>
            </w:r>
            <w:r w:rsidRPr="00F07D8D">
              <w:t xml:space="preserve"> CCCD/H</w:t>
            </w:r>
            <w:r w:rsidRPr="00F07D8D">
              <w:t>ộ</w:t>
            </w:r>
            <w:r w:rsidRPr="00F07D8D">
              <w:t xml:space="preserve"> chi</w:t>
            </w:r>
            <w:r w:rsidRPr="00F07D8D">
              <w:t>ế</w:t>
            </w:r>
            <w:r w:rsidRPr="00F07D8D">
              <w:t>u/Gi</w:t>
            </w:r>
            <w:r w:rsidRPr="00F07D8D">
              <w:t>ấ</w:t>
            </w:r>
            <w:r w:rsidRPr="00F07D8D">
              <w:t>y t</w:t>
            </w:r>
            <w:r w:rsidRPr="00F07D8D">
              <w:t>ờ</w:t>
            </w:r>
            <w:r w:rsidRPr="00F07D8D">
              <w:t xml:space="preserve"> pháp lý c</w:t>
            </w:r>
            <w:r w:rsidRPr="00F07D8D">
              <w:t>ủ</w:t>
            </w:r>
            <w:r w:rsidRPr="00F07D8D">
              <w:t>a ngư</w:t>
            </w:r>
            <w:r w:rsidRPr="00F07D8D">
              <w:t>ờ</w:t>
            </w:r>
            <w:r w:rsidRPr="00F07D8D">
              <w:t>i nh</w:t>
            </w:r>
            <w:r w:rsidRPr="00F07D8D">
              <w:t>ậ</w:t>
            </w:r>
            <w:r w:rsidRPr="00F07D8D">
              <w:t>n ti</w:t>
            </w:r>
            <w:r w:rsidRPr="00F07D8D">
              <w:t>ề</w:t>
            </w:r>
            <w:r w:rsidRPr="00F07D8D">
              <w:t>n.</w:t>
            </w:r>
            <w:r w:rsidRPr="00F07D8D">
              <w:br/>
              <w:t>- Áp d</w:t>
            </w:r>
            <w:r w:rsidRPr="00F07D8D">
              <w:t>ụ</w:t>
            </w:r>
            <w:r w:rsidRPr="00F07D8D">
              <w:t>ng quy t</w:t>
            </w:r>
            <w:r w:rsidRPr="00F07D8D">
              <w:t>ắ</w:t>
            </w:r>
            <w:r w:rsidRPr="00F07D8D">
              <w:t>c b</w:t>
            </w:r>
            <w:r w:rsidRPr="00F07D8D">
              <w:t>ắ</w:t>
            </w:r>
            <w:r w:rsidRPr="00F07D8D">
              <w:t>t bu</w:t>
            </w:r>
            <w:r w:rsidRPr="00F07D8D">
              <w:t>ộ</w:t>
            </w:r>
            <w:r w:rsidRPr="00F07D8D">
              <w:t>c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Đ</w:t>
            </w:r>
            <w:r w:rsidRPr="00F07D8D">
              <w:t>ị</w:t>
            </w:r>
            <w:r w:rsidRPr="00F07D8D">
              <w:t>a ch</w:t>
            </w:r>
            <w:r w:rsidRPr="00F07D8D">
              <w:t>ỉ</w:t>
            </w:r>
            <w:r w:rsidRPr="00F07D8D">
              <w:t xml:space="preserve"> chi ti</w:t>
            </w:r>
            <w:r w:rsidRPr="00F07D8D">
              <w:t>ế</w:t>
            </w:r>
            <w:r w:rsidRPr="00F07D8D">
              <w:t>t ngư</w:t>
            </w:r>
            <w:r w:rsidRPr="00F07D8D">
              <w:t>ờ</w:t>
            </w:r>
            <w:r w:rsidRPr="00F07D8D">
              <w:t>i nh</w:t>
            </w:r>
            <w:r w:rsidRPr="00F07D8D">
              <w:t>ậ</w:t>
            </w:r>
            <w:r w:rsidRPr="00F07D8D">
              <w:t>n</w:t>
            </w:r>
          </w:p>
        </w:tc>
        <w:tc>
          <w:tcPr>
            <w:tcW w:w="1584" w:type="dxa"/>
            <w:shd w:val="clear" w:color="auto" w:fill="auto"/>
          </w:tcPr>
          <w:p w:rsidR="005B3F2C" w:rsidRPr="00F07D8D" w:rsidRDefault="00F07D8D" w:rsidP="00F07D8D">
            <w:pPr>
              <w:spacing w:before="60" w:after="60" w:line="240" w:lineRule="auto"/>
            </w:pPr>
            <w:r w:rsidRPr="00F07D8D">
              <w:t>Text(1000)</w:t>
            </w:r>
          </w:p>
        </w:tc>
        <w:tc>
          <w:tcPr>
            <w:tcW w:w="979" w:type="dxa"/>
            <w:shd w:val="clear" w:color="auto" w:fill="auto"/>
          </w:tcPr>
          <w:p w:rsidR="005B3F2C" w:rsidRPr="00F07D8D" w:rsidRDefault="00F07D8D" w:rsidP="00F07D8D">
            <w:pPr>
              <w:spacing w:before="60" w:after="60" w:line="240" w:lineRule="auto"/>
            </w:pPr>
            <w:r w:rsidRPr="00F07D8D">
              <w:t>Có khi hi</w:t>
            </w:r>
            <w:r w:rsidRPr="00F07D8D">
              <w:t>ể</w:t>
            </w:r>
            <w:r w:rsidRPr="00F07D8D">
              <w:t>n th</w:t>
            </w:r>
            <w:r w:rsidRPr="00F07D8D">
              <w:t>ị</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Textarea / Input text.</w:t>
            </w:r>
            <w:r w:rsidRPr="00F07D8D">
              <w:br/>
              <w:t>- Nh</w:t>
            </w:r>
            <w:r w:rsidRPr="00F07D8D">
              <w:t>ậ</w:t>
            </w:r>
            <w:r w:rsidRPr="00F07D8D">
              <w:t>p đ</w:t>
            </w:r>
            <w:r w:rsidRPr="00F07D8D">
              <w:t>ị</w:t>
            </w:r>
            <w:r w:rsidRPr="00F07D8D">
              <w:t>a ch</w:t>
            </w:r>
            <w:r w:rsidRPr="00F07D8D">
              <w:t>ỉ</w:t>
            </w:r>
            <w:r w:rsidRPr="00F07D8D">
              <w:t xml:space="preserve"> cư trú ho</w:t>
            </w:r>
            <w:r w:rsidRPr="00F07D8D">
              <w:t>ặ</w:t>
            </w:r>
            <w:r w:rsidRPr="00F07D8D">
              <w:t>c đ</w:t>
            </w:r>
            <w:r w:rsidRPr="00F07D8D">
              <w:t>ị</w:t>
            </w:r>
            <w:r w:rsidRPr="00F07D8D">
              <w:t>a ch</w:t>
            </w:r>
            <w:r w:rsidRPr="00F07D8D">
              <w:t>ỉ</w:t>
            </w:r>
            <w:r w:rsidRPr="00F07D8D">
              <w:t xml:space="preserve"> liên h</w:t>
            </w:r>
            <w:r w:rsidRPr="00F07D8D">
              <w:t>ệ</w:t>
            </w:r>
            <w:r w:rsidRPr="00F07D8D">
              <w:t xml:space="preserve"> c</w:t>
            </w:r>
            <w:r w:rsidRPr="00F07D8D">
              <w:t>ủ</w:t>
            </w:r>
            <w:r w:rsidRPr="00F07D8D">
              <w:t>a ngư</w:t>
            </w:r>
            <w:r w:rsidRPr="00F07D8D">
              <w:t>ờ</w:t>
            </w:r>
            <w:r w:rsidRPr="00F07D8D">
              <w:t>i nh</w:t>
            </w:r>
            <w:r w:rsidRPr="00F07D8D">
              <w:t>ậ</w:t>
            </w:r>
            <w:r w:rsidRPr="00F07D8D">
              <w:t>n ti</w:t>
            </w:r>
            <w:r w:rsidRPr="00F07D8D">
              <w:t>ề</w:t>
            </w:r>
            <w:r w:rsidRPr="00F07D8D">
              <w:t>n.</w:t>
            </w:r>
            <w:r w:rsidRPr="00F07D8D">
              <w:br/>
              <w:t>- Áp d</w:t>
            </w:r>
            <w:r w:rsidRPr="00F07D8D">
              <w:t>ụ</w:t>
            </w:r>
            <w:r w:rsidRPr="00F07D8D">
              <w:t>ng quy t</w:t>
            </w:r>
            <w:r w:rsidRPr="00F07D8D">
              <w:t>ắ</w:t>
            </w:r>
            <w:r w:rsidRPr="00F07D8D">
              <w:t>c b</w:t>
            </w:r>
            <w:r w:rsidRPr="00F07D8D">
              <w:t>ắ</w:t>
            </w:r>
            <w:r w:rsidRPr="00F07D8D">
              <w:t>t bu</w:t>
            </w:r>
            <w:r w:rsidRPr="00F07D8D">
              <w:t>ộ</w:t>
            </w:r>
            <w:r w:rsidRPr="00F07D8D">
              <w:t>c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Phương th</w:t>
            </w:r>
            <w:r w:rsidRPr="00F07D8D">
              <w:t>ứ</w:t>
            </w:r>
            <w:r w:rsidRPr="00F07D8D">
              <w:t>c nh</w:t>
            </w:r>
            <w:r w:rsidRPr="00F07D8D">
              <w:t>ậ</w:t>
            </w:r>
            <w:r w:rsidRPr="00F07D8D">
              <w:t>n ti</w:t>
            </w:r>
            <w:r w:rsidRPr="00F07D8D">
              <w:t>ề</w:t>
            </w:r>
            <w:r w:rsidRPr="00F07D8D">
              <w:t>n</w:t>
            </w:r>
          </w:p>
        </w:tc>
        <w:tc>
          <w:tcPr>
            <w:tcW w:w="1584" w:type="dxa"/>
            <w:shd w:val="clear" w:color="auto" w:fill="auto"/>
          </w:tcPr>
          <w:p w:rsidR="005B3F2C" w:rsidRPr="00F07D8D" w:rsidRDefault="00F07D8D" w:rsidP="00F07D8D">
            <w:pPr>
              <w:spacing w:before="60" w:after="60" w:line="240" w:lineRule="auto"/>
            </w:pPr>
            <w:r w:rsidRPr="00F07D8D">
              <w:t>Enum(String(50))</w:t>
            </w:r>
          </w:p>
        </w:tc>
        <w:tc>
          <w:tcPr>
            <w:tcW w:w="979" w:type="dxa"/>
            <w:shd w:val="clear" w:color="auto" w:fill="auto"/>
          </w:tcPr>
          <w:p w:rsidR="005B3F2C" w:rsidRPr="00F07D8D" w:rsidRDefault="00F07D8D" w:rsidP="00F07D8D">
            <w:pPr>
              <w:spacing w:before="60" w:after="60" w:line="240" w:lineRule="auto"/>
            </w:pPr>
            <w:r w:rsidRPr="00F07D8D">
              <w:t>Có khi hi</w:t>
            </w:r>
            <w:r w:rsidRPr="00F07D8D">
              <w:t>ể</w:t>
            </w:r>
            <w:r w:rsidRPr="00F07D8D">
              <w:t>n th</w:t>
            </w:r>
            <w:r w:rsidRPr="00F07D8D">
              <w:t>ị</w:t>
            </w:r>
          </w:p>
        </w:tc>
        <w:tc>
          <w:tcPr>
            <w:tcW w:w="979" w:type="dxa"/>
            <w:shd w:val="clear" w:color="auto" w:fill="auto"/>
          </w:tcPr>
          <w:p w:rsidR="005B3F2C" w:rsidRPr="00F07D8D" w:rsidRDefault="00F07D8D" w:rsidP="00F07D8D">
            <w:pPr>
              <w:spacing w:before="60" w:after="60" w:line="240" w:lineRule="auto"/>
            </w:pPr>
            <w:r w:rsidRPr="00F07D8D">
              <w:t>Nh</w:t>
            </w:r>
            <w:r w:rsidRPr="00F07D8D">
              <w:t>ậ</w:t>
            </w:r>
            <w:r w:rsidRPr="00F07D8D">
              <w:t>n ti</w:t>
            </w:r>
            <w:r w:rsidRPr="00F07D8D">
              <w:t>ề</w:t>
            </w:r>
            <w:r w:rsidRPr="00F07D8D">
              <w:t>n m</w:t>
            </w:r>
            <w:r w:rsidRPr="00F07D8D">
              <w:t>ặ</w:t>
            </w:r>
            <w:r w:rsidRPr="00F07D8D">
              <w:t>t</w:t>
            </w:r>
          </w:p>
        </w:tc>
        <w:tc>
          <w:tcPr>
            <w:tcW w:w="3773" w:type="dxa"/>
            <w:shd w:val="clear" w:color="auto" w:fill="auto"/>
          </w:tcPr>
          <w:p w:rsidR="005B3F2C" w:rsidRPr="00F07D8D" w:rsidRDefault="00F07D8D" w:rsidP="00F07D8D">
            <w:pPr>
              <w:spacing w:before="60" w:after="60" w:line="240" w:lineRule="auto"/>
              <w:jc w:val="left"/>
            </w:pPr>
            <w:r w:rsidRPr="00F07D8D">
              <w:t>Control UI: Radio button / Combobox.</w:t>
            </w:r>
            <w:r w:rsidRPr="00F07D8D">
              <w:br/>
              <w:t>- Tham ch</w:t>
            </w:r>
            <w:r w:rsidRPr="00F07D8D">
              <w:t>i</w:t>
            </w:r>
            <w:r w:rsidRPr="00F07D8D">
              <w:t>ế</w:t>
            </w:r>
            <w:r w:rsidRPr="00F07D8D">
              <w:t>u Danh m</w:t>
            </w:r>
            <w:r w:rsidRPr="00F07D8D">
              <w:t>ụ</w:t>
            </w:r>
            <w:r w:rsidRPr="00F07D8D">
              <w:t>c Phương th</w:t>
            </w:r>
            <w:r w:rsidRPr="00F07D8D">
              <w:t>ứ</w:t>
            </w:r>
            <w:r w:rsidRPr="00F07D8D">
              <w:t>c nh</w:t>
            </w:r>
            <w:r w:rsidRPr="00F07D8D">
              <w:t>ậ</w:t>
            </w:r>
            <w:r w:rsidRPr="00F07D8D">
              <w:t>n ti</w:t>
            </w:r>
            <w:r w:rsidRPr="00F07D8D">
              <w:t>ề</w:t>
            </w:r>
            <w:r w:rsidRPr="00F07D8D">
              <w:t>n b</w:t>
            </w:r>
            <w:r w:rsidRPr="00F07D8D">
              <w:t>ồ</w:t>
            </w:r>
            <w:r w:rsidRPr="00F07D8D">
              <w:t>i thư</w:t>
            </w:r>
            <w:r w:rsidRPr="00F07D8D">
              <w:t>ờ</w:t>
            </w:r>
            <w:r w:rsidRPr="00F07D8D">
              <w:t>ng/t</w:t>
            </w:r>
            <w:r w:rsidRPr="00F07D8D">
              <w:t>ạ</w:t>
            </w:r>
            <w:r w:rsidRPr="00F07D8D">
              <w:t xml:space="preserve">m </w:t>
            </w:r>
            <w:r w:rsidRPr="00F07D8D">
              <w:t>ứ</w:t>
            </w:r>
            <w:r w:rsidRPr="00F07D8D">
              <w:t>ng [DM_28].</w:t>
            </w:r>
            <w:r w:rsidRPr="00F07D8D">
              <w:br/>
              <w:t>- Giá tr</w:t>
            </w:r>
            <w:r w:rsidRPr="00F07D8D">
              <w:t>ị</w:t>
            </w:r>
            <w:r w:rsidRPr="00F07D8D">
              <w:t xml:space="preserve"> g</w:t>
            </w:r>
            <w:r w:rsidRPr="00F07D8D">
              <w:t>ồ</w:t>
            </w:r>
            <w:r w:rsidRPr="00F07D8D">
              <w:t>m: “Nh</w:t>
            </w:r>
            <w:r w:rsidRPr="00F07D8D">
              <w:t>ậ</w:t>
            </w:r>
            <w:r w:rsidRPr="00F07D8D">
              <w:t>n ti</w:t>
            </w:r>
            <w:r w:rsidRPr="00F07D8D">
              <w:t>ề</w:t>
            </w:r>
            <w:r w:rsidRPr="00F07D8D">
              <w:t>n m</w:t>
            </w:r>
            <w:r w:rsidRPr="00F07D8D">
              <w:t>ặ</w:t>
            </w:r>
            <w:r w:rsidRPr="00F07D8D">
              <w:t>t”, “Nh</w:t>
            </w:r>
            <w:r w:rsidRPr="00F07D8D">
              <w:t>ậ</w:t>
            </w:r>
            <w:r w:rsidRPr="00F07D8D">
              <w:t>n qua chuy</w:t>
            </w:r>
            <w:r w:rsidRPr="00F07D8D">
              <w:t>ể</w:t>
            </w:r>
            <w:r w:rsidRPr="00F07D8D">
              <w:t>n kho</w:t>
            </w:r>
            <w:r w:rsidRPr="00F07D8D">
              <w:t>ả</w:t>
            </w:r>
            <w:r w:rsidRPr="00F07D8D">
              <w:t>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w:t>
            </w:r>
            <w:r w:rsidRPr="00F07D8D">
              <w:t>ố</w:t>
            </w:r>
            <w:r w:rsidRPr="00F07D8D">
              <w:t xml:space="preserve"> biên lai nh</w:t>
            </w:r>
            <w:r w:rsidRPr="00F07D8D">
              <w:t>ậ</w:t>
            </w:r>
            <w:r w:rsidRPr="00F07D8D">
              <w:t>n ti</w:t>
            </w:r>
            <w:r w:rsidRPr="00F07D8D">
              <w:t>ề</w:t>
            </w:r>
            <w:r w:rsidRPr="00F07D8D">
              <w:t>n m</w:t>
            </w:r>
            <w:r w:rsidRPr="00F07D8D">
              <w:t>ặ</w:t>
            </w:r>
            <w:r w:rsidRPr="00F07D8D">
              <w:t>t</w:t>
            </w:r>
          </w:p>
        </w:tc>
        <w:tc>
          <w:tcPr>
            <w:tcW w:w="1584" w:type="dxa"/>
            <w:shd w:val="clear" w:color="auto" w:fill="auto"/>
          </w:tcPr>
          <w:p w:rsidR="005B3F2C" w:rsidRPr="00F07D8D" w:rsidRDefault="00F07D8D" w:rsidP="00F07D8D">
            <w:pPr>
              <w:spacing w:before="60" w:after="60" w:line="240" w:lineRule="auto"/>
            </w:pPr>
            <w:r w:rsidRPr="00F07D8D">
              <w:t>String(50)</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Input text.</w:t>
            </w:r>
            <w:r w:rsidRPr="00F07D8D">
              <w:br/>
              <w:t>- Ch</w:t>
            </w:r>
            <w:r w:rsidRPr="00F07D8D">
              <w:t>ỉ</w:t>
            </w:r>
            <w:r w:rsidRPr="00F07D8D">
              <w:t xml:space="preserve"> hi</w:t>
            </w:r>
            <w:r w:rsidRPr="00F07D8D">
              <w:t>ể</w:t>
            </w:r>
            <w:r w:rsidRPr="00F07D8D">
              <w:t>n th</w:t>
            </w:r>
            <w:r w:rsidRPr="00F07D8D">
              <w:t>ị</w:t>
            </w:r>
            <w:r w:rsidRPr="00F07D8D">
              <w:t xml:space="preserve"> khi phương th</w:t>
            </w:r>
            <w:r w:rsidRPr="00F07D8D">
              <w:t>ứ</w:t>
            </w:r>
            <w:r w:rsidRPr="00F07D8D">
              <w:t>c nh</w:t>
            </w:r>
            <w:r w:rsidRPr="00F07D8D">
              <w:t>ậ</w:t>
            </w:r>
            <w:r w:rsidRPr="00F07D8D">
              <w:t>n ti</w:t>
            </w:r>
            <w:r w:rsidRPr="00F07D8D">
              <w:t>ề</w:t>
            </w:r>
            <w:r w:rsidRPr="00F07D8D">
              <w:t>n là “Nh</w:t>
            </w:r>
            <w:r w:rsidRPr="00F07D8D">
              <w:t>ậ</w:t>
            </w:r>
            <w:r w:rsidRPr="00F07D8D">
              <w:t>n ti</w:t>
            </w:r>
            <w:r w:rsidRPr="00F07D8D">
              <w:t>ề</w:t>
            </w:r>
            <w:r w:rsidRPr="00F07D8D">
              <w:t>n m</w:t>
            </w:r>
            <w:r w:rsidRPr="00F07D8D">
              <w:t>ặ</w:t>
            </w:r>
            <w:r w:rsidRPr="00F07D8D">
              <w:t>t”.</w:t>
            </w:r>
            <w:r w:rsidRPr="00F07D8D">
              <w:br/>
              <w:t>-</w:t>
            </w:r>
            <w:r w:rsidRPr="00F07D8D">
              <w:t xml:space="preserve"> Nh</w:t>
            </w:r>
            <w:r w:rsidRPr="00F07D8D">
              <w:t>ậ</w:t>
            </w:r>
            <w:r w:rsidRPr="00F07D8D">
              <w:t>p s</w:t>
            </w:r>
            <w:r w:rsidRPr="00F07D8D">
              <w:t>ố</w:t>
            </w:r>
            <w:r w:rsidRPr="00F07D8D">
              <w:t xml:space="preserve"> biên lai/phi</w:t>
            </w:r>
            <w:r w:rsidRPr="00F07D8D">
              <w:t>ế</w:t>
            </w:r>
            <w:r w:rsidRPr="00F07D8D">
              <w:t>u chi giao nh</w:t>
            </w:r>
            <w:r w:rsidRPr="00F07D8D">
              <w:t>ậ</w:t>
            </w:r>
            <w:r w:rsidRPr="00F07D8D">
              <w:t>n ti</w:t>
            </w:r>
            <w:r w:rsidRPr="00F07D8D">
              <w:t>ề</w:t>
            </w:r>
            <w:r w:rsidRPr="00F07D8D">
              <w:t>n m</w:t>
            </w:r>
            <w:r w:rsidRPr="00F07D8D">
              <w:t>ặ</w:t>
            </w:r>
            <w:r w:rsidRPr="00F07D8D">
              <w:t>t tr</w:t>
            </w:r>
            <w:r w:rsidRPr="00F07D8D">
              <w:t>ự</w:t>
            </w:r>
            <w:r w:rsidRPr="00F07D8D">
              <w:t>c ti</w:t>
            </w:r>
            <w:r w:rsidRPr="00F07D8D">
              <w:t>ế</w:t>
            </w:r>
            <w:r w:rsidRPr="00F07D8D">
              <w:t>p.</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Ch</w:t>
            </w:r>
            <w:r w:rsidRPr="00F07D8D">
              <w:t>ủ</w:t>
            </w:r>
            <w:r w:rsidRPr="00F07D8D">
              <w:t xml:space="preserve"> tài kho</w:t>
            </w:r>
            <w:r w:rsidRPr="00F07D8D">
              <w:t>ả</w:t>
            </w:r>
            <w:r w:rsidRPr="00F07D8D">
              <w:t>n</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Có theo đi</w:t>
            </w:r>
            <w:r w:rsidRPr="00F07D8D">
              <w:t>ề</w:t>
            </w:r>
            <w:r w:rsidRPr="00F07D8D">
              <w:t>u ki</w:t>
            </w:r>
            <w:r w:rsidRPr="00F07D8D">
              <w:t>ệ</w:t>
            </w:r>
            <w:r w:rsidRPr="00F07D8D">
              <w:t>n</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Input text.</w:t>
            </w:r>
            <w:r w:rsidRPr="00F07D8D">
              <w:br/>
              <w:t>- Ch</w:t>
            </w:r>
            <w:r w:rsidRPr="00F07D8D">
              <w:t>ỉ</w:t>
            </w:r>
            <w:r w:rsidRPr="00F07D8D">
              <w:t xml:space="preserve"> hi</w:t>
            </w:r>
            <w:r w:rsidRPr="00F07D8D">
              <w:t>ể</w:t>
            </w:r>
            <w:r w:rsidRPr="00F07D8D">
              <w:t>n th</w:t>
            </w:r>
            <w:r w:rsidRPr="00F07D8D">
              <w:t>ị</w:t>
            </w:r>
            <w:r w:rsidRPr="00F07D8D">
              <w:t xml:space="preserve"> và b</w:t>
            </w:r>
            <w:r w:rsidRPr="00F07D8D">
              <w:t>ắ</w:t>
            </w:r>
            <w:r w:rsidRPr="00F07D8D">
              <w:t>t bu</w:t>
            </w:r>
            <w:r w:rsidRPr="00F07D8D">
              <w:t>ộ</w:t>
            </w:r>
            <w:r w:rsidRPr="00F07D8D">
              <w:t>c khi phương th</w:t>
            </w:r>
            <w:r w:rsidRPr="00F07D8D">
              <w:t>ứ</w:t>
            </w:r>
            <w:r w:rsidRPr="00F07D8D">
              <w:t>c nh</w:t>
            </w:r>
            <w:r w:rsidRPr="00F07D8D">
              <w:t>ậ</w:t>
            </w:r>
            <w:r w:rsidRPr="00F07D8D">
              <w:t>n ti</w:t>
            </w:r>
            <w:r w:rsidRPr="00F07D8D">
              <w:t>ề</w:t>
            </w:r>
            <w:r w:rsidRPr="00F07D8D">
              <w:t>n là “Nh</w:t>
            </w:r>
            <w:r w:rsidRPr="00F07D8D">
              <w:t>ậ</w:t>
            </w:r>
            <w:r w:rsidRPr="00F07D8D">
              <w:t>n qua chuy</w:t>
            </w:r>
            <w:r w:rsidRPr="00F07D8D">
              <w:t>ể</w:t>
            </w:r>
            <w:r w:rsidRPr="00F07D8D">
              <w:t>n kho</w:t>
            </w:r>
            <w:r w:rsidRPr="00F07D8D">
              <w:t>ả</w:t>
            </w:r>
            <w:r w:rsidRPr="00F07D8D">
              <w:t>n”.</w:t>
            </w:r>
            <w:r w:rsidRPr="00F07D8D">
              <w:br/>
              <w:t>- Áp d</w:t>
            </w:r>
            <w:r w:rsidRPr="00F07D8D">
              <w:t>ụ</w:t>
            </w:r>
            <w:r w:rsidRPr="00F07D8D">
              <w:t>ng quy t</w:t>
            </w:r>
            <w:r w:rsidRPr="00F07D8D">
              <w:t>ắ</w:t>
            </w:r>
            <w:r w:rsidRPr="00F07D8D">
              <w:t>c b</w:t>
            </w:r>
            <w:r w:rsidRPr="00F07D8D">
              <w:t>ắ</w:t>
            </w:r>
            <w:r w:rsidRPr="00F07D8D">
              <w:t>t bu</w:t>
            </w:r>
            <w:r w:rsidRPr="00F07D8D">
              <w:t>ộ</w:t>
            </w:r>
            <w:r w:rsidRPr="00F07D8D">
              <w:t>c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w:t>
            </w:r>
            <w:r w:rsidRPr="00F07D8D">
              <w:t>ố</w:t>
            </w:r>
            <w:r w:rsidRPr="00F07D8D">
              <w:t xml:space="preserve"> tài kho</w:t>
            </w:r>
            <w:r w:rsidRPr="00F07D8D">
              <w:t>ả</w:t>
            </w:r>
            <w:r w:rsidRPr="00F07D8D">
              <w:t>n</w:t>
            </w:r>
          </w:p>
        </w:tc>
        <w:tc>
          <w:tcPr>
            <w:tcW w:w="1584" w:type="dxa"/>
            <w:shd w:val="clear" w:color="auto" w:fill="auto"/>
          </w:tcPr>
          <w:p w:rsidR="005B3F2C" w:rsidRPr="00F07D8D" w:rsidRDefault="00F07D8D" w:rsidP="00F07D8D">
            <w:pPr>
              <w:spacing w:before="60" w:after="60" w:line="240" w:lineRule="auto"/>
            </w:pPr>
            <w:r w:rsidRPr="00F07D8D">
              <w:t>String(50)</w:t>
            </w:r>
          </w:p>
        </w:tc>
        <w:tc>
          <w:tcPr>
            <w:tcW w:w="979" w:type="dxa"/>
            <w:shd w:val="clear" w:color="auto" w:fill="auto"/>
          </w:tcPr>
          <w:p w:rsidR="005B3F2C" w:rsidRPr="00F07D8D" w:rsidRDefault="00F07D8D" w:rsidP="00F07D8D">
            <w:pPr>
              <w:spacing w:before="60" w:after="60" w:line="240" w:lineRule="auto"/>
            </w:pPr>
            <w:r w:rsidRPr="00F07D8D">
              <w:t>Có theo đi</w:t>
            </w:r>
            <w:r w:rsidRPr="00F07D8D">
              <w:t>ề</w:t>
            </w:r>
            <w:r w:rsidRPr="00F07D8D">
              <w:t>u ki</w:t>
            </w:r>
            <w:r w:rsidRPr="00F07D8D">
              <w:t>ệ</w:t>
            </w:r>
            <w:r w:rsidRPr="00F07D8D">
              <w:t>n</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Input text.</w:t>
            </w:r>
            <w:r w:rsidRPr="00F07D8D">
              <w:br/>
              <w:t>- Ch</w:t>
            </w:r>
            <w:r w:rsidRPr="00F07D8D">
              <w:t>ỉ</w:t>
            </w:r>
            <w:r w:rsidRPr="00F07D8D">
              <w:t xml:space="preserve"> hi</w:t>
            </w:r>
            <w:r w:rsidRPr="00F07D8D">
              <w:t>ể</w:t>
            </w:r>
            <w:r w:rsidRPr="00F07D8D">
              <w:t>n th</w:t>
            </w:r>
            <w:r w:rsidRPr="00F07D8D">
              <w:t>ị</w:t>
            </w:r>
            <w:r w:rsidRPr="00F07D8D">
              <w:t xml:space="preserve"> và b</w:t>
            </w:r>
            <w:r w:rsidRPr="00F07D8D">
              <w:t>ắ</w:t>
            </w:r>
            <w:r w:rsidRPr="00F07D8D">
              <w:t>t bu</w:t>
            </w:r>
            <w:r w:rsidRPr="00F07D8D">
              <w:t>ộ</w:t>
            </w:r>
            <w:r w:rsidRPr="00F07D8D">
              <w:t>c khi phương th</w:t>
            </w:r>
            <w:r w:rsidRPr="00F07D8D">
              <w:t>ứ</w:t>
            </w:r>
            <w:r w:rsidRPr="00F07D8D">
              <w:t>c nh</w:t>
            </w:r>
            <w:r w:rsidRPr="00F07D8D">
              <w:t>ậ</w:t>
            </w:r>
            <w:r w:rsidRPr="00F07D8D">
              <w:t>n ti</w:t>
            </w:r>
            <w:r w:rsidRPr="00F07D8D">
              <w:t>ề</w:t>
            </w:r>
            <w:r w:rsidRPr="00F07D8D">
              <w:t>n là “Nh</w:t>
            </w:r>
            <w:r w:rsidRPr="00F07D8D">
              <w:t>ậ</w:t>
            </w:r>
            <w:r w:rsidRPr="00F07D8D">
              <w:t>n qua chuy</w:t>
            </w:r>
            <w:r w:rsidRPr="00F07D8D">
              <w:t>ể</w:t>
            </w:r>
            <w:r w:rsidRPr="00F07D8D">
              <w:t>n kho</w:t>
            </w:r>
            <w:r w:rsidRPr="00F07D8D">
              <w:t>ả</w:t>
            </w:r>
            <w:r w:rsidRPr="00F07D8D">
              <w:t>n”.</w:t>
            </w:r>
            <w:r w:rsidRPr="00F07D8D">
              <w:br/>
              <w:t>- Áp d</w:t>
            </w:r>
            <w:r w:rsidRPr="00F07D8D">
              <w:t>ụ</w:t>
            </w:r>
            <w:r w:rsidRPr="00F07D8D">
              <w:t>ng quy t</w:t>
            </w:r>
            <w:r w:rsidRPr="00F07D8D">
              <w:t>ắ</w:t>
            </w:r>
            <w:r w:rsidRPr="00F07D8D">
              <w:t>c b</w:t>
            </w:r>
            <w:r w:rsidRPr="00F07D8D">
              <w:t>ắ</w:t>
            </w:r>
            <w:r w:rsidRPr="00F07D8D">
              <w:t>t bu</w:t>
            </w:r>
            <w:r w:rsidRPr="00F07D8D">
              <w:t>ộ</w:t>
            </w:r>
            <w:r w:rsidRPr="00F07D8D">
              <w:t>c [BR-</w:t>
            </w:r>
            <w:r w:rsidRPr="00F07D8D">
              <w:lastRenderedPageBreak/>
              <w:t>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Tên ngân hàng</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Có theo đi</w:t>
            </w:r>
            <w:r w:rsidRPr="00F07D8D">
              <w:t>ề</w:t>
            </w:r>
            <w:r w:rsidRPr="00F07D8D">
              <w:t>u ki</w:t>
            </w:r>
            <w:r w:rsidRPr="00F07D8D">
              <w:t>ệ</w:t>
            </w:r>
            <w:r w:rsidRPr="00F07D8D">
              <w:t>n</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Combobox có tìm ki</w:t>
            </w:r>
            <w:r w:rsidRPr="00F07D8D">
              <w:t>ế</w:t>
            </w:r>
            <w:r w:rsidRPr="00F07D8D">
              <w:t>m / Input text.</w:t>
            </w:r>
            <w:r w:rsidRPr="00F07D8D">
              <w:br/>
              <w:t>- Ch</w:t>
            </w:r>
            <w:r w:rsidRPr="00F07D8D">
              <w:t>ỉ</w:t>
            </w:r>
            <w:r w:rsidRPr="00F07D8D">
              <w:t xml:space="preserve"> hi</w:t>
            </w:r>
            <w:r w:rsidRPr="00F07D8D">
              <w:t>ể</w:t>
            </w:r>
            <w:r w:rsidRPr="00F07D8D">
              <w:t>n th</w:t>
            </w:r>
            <w:r w:rsidRPr="00F07D8D">
              <w:t>ị</w:t>
            </w:r>
            <w:r w:rsidRPr="00F07D8D">
              <w:t xml:space="preserve"> và b</w:t>
            </w:r>
            <w:r w:rsidRPr="00F07D8D">
              <w:t>ắ</w:t>
            </w:r>
            <w:r w:rsidRPr="00F07D8D">
              <w:t>t bu</w:t>
            </w:r>
            <w:r w:rsidRPr="00F07D8D">
              <w:t>ộ</w:t>
            </w:r>
            <w:r w:rsidRPr="00F07D8D">
              <w:t>c khi phương th</w:t>
            </w:r>
            <w:r w:rsidRPr="00F07D8D">
              <w:t>ứ</w:t>
            </w:r>
            <w:r w:rsidRPr="00F07D8D">
              <w:t>c nh</w:t>
            </w:r>
            <w:r w:rsidRPr="00F07D8D">
              <w:t>ậ</w:t>
            </w:r>
            <w:r w:rsidRPr="00F07D8D">
              <w:t>n ti</w:t>
            </w:r>
            <w:r w:rsidRPr="00F07D8D">
              <w:t>ề</w:t>
            </w:r>
            <w:r w:rsidRPr="00F07D8D">
              <w:t>n là “Nh</w:t>
            </w:r>
            <w:r w:rsidRPr="00F07D8D">
              <w:t>ậ</w:t>
            </w:r>
            <w:r w:rsidRPr="00F07D8D">
              <w:t>n qua chuy</w:t>
            </w:r>
            <w:r w:rsidRPr="00F07D8D">
              <w:t>ể</w:t>
            </w:r>
            <w:r w:rsidRPr="00F07D8D">
              <w:t>n kho</w:t>
            </w:r>
            <w:r w:rsidRPr="00F07D8D">
              <w:t>ả</w:t>
            </w:r>
            <w:r w:rsidRPr="00F07D8D">
              <w:t>n”.</w:t>
            </w:r>
            <w:r w:rsidRPr="00F07D8D">
              <w:br/>
              <w:t>- Áp d</w:t>
            </w:r>
            <w:r w:rsidRPr="00F07D8D">
              <w:t>ụ</w:t>
            </w:r>
            <w:r w:rsidRPr="00F07D8D">
              <w:t>ng quy t</w:t>
            </w:r>
            <w:r w:rsidRPr="00F07D8D">
              <w:t>ắ</w:t>
            </w:r>
            <w:r w:rsidRPr="00F07D8D">
              <w:t>c b</w:t>
            </w:r>
            <w:r w:rsidRPr="00F07D8D">
              <w:t>ắ</w:t>
            </w:r>
            <w:r w:rsidRPr="00F07D8D">
              <w:t>t bu</w:t>
            </w:r>
            <w:r w:rsidRPr="00F07D8D">
              <w:t>ộ</w:t>
            </w:r>
            <w:r w:rsidRPr="00F07D8D">
              <w:t>c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Chi nhánh ngân hàng</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Có theo đi</w:t>
            </w:r>
            <w:r w:rsidRPr="00F07D8D">
              <w:t>ề</w:t>
            </w:r>
            <w:r w:rsidRPr="00F07D8D">
              <w:t>u ki</w:t>
            </w:r>
            <w:r w:rsidRPr="00F07D8D">
              <w:t>ệ</w:t>
            </w:r>
            <w:r w:rsidRPr="00F07D8D">
              <w:t>n</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Input text.</w:t>
            </w:r>
            <w:r w:rsidRPr="00F07D8D">
              <w:br/>
              <w:t>- Ch</w:t>
            </w:r>
            <w:r w:rsidRPr="00F07D8D">
              <w:t>ỉ</w:t>
            </w:r>
            <w:r w:rsidRPr="00F07D8D">
              <w:t xml:space="preserve"> </w:t>
            </w:r>
            <w:r w:rsidRPr="00F07D8D">
              <w:t>hi</w:t>
            </w:r>
            <w:r w:rsidRPr="00F07D8D">
              <w:t>ể</w:t>
            </w:r>
            <w:r w:rsidRPr="00F07D8D">
              <w:t>n th</w:t>
            </w:r>
            <w:r w:rsidRPr="00F07D8D">
              <w:t>ị</w:t>
            </w:r>
            <w:r w:rsidRPr="00F07D8D">
              <w:t xml:space="preserve"> và b</w:t>
            </w:r>
            <w:r w:rsidRPr="00F07D8D">
              <w:t>ắ</w:t>
            </w:r>
            <w:r w:rsidRPr="00F07D8D">
              <w:t>t bu</w:t>
            </w:r>
            <w:r w:rsidRPr="00F07D8D">
              <w:t>ộ</w:t>
            </w:r>
            <w:r w:rsidRPr="00F07D8D">
              <w:t>c khi phương th</w:t>
            </w:r>
            <w:r w:rsidRPr="00F07D8D">
              <w:t>ứ</w:t>
            </w:r>
            <w:r w:rsidRPr="00F07D8D">
              <w:t>c nh</w:t>
            </w:r>
            <w:r w:rsidRPr="00F07D8D">
              <w:t>ậ</w:t>
            </w:r>
            <w:r w:rsidRPr="00F07D8D">
              <w:t>n ti</w:t>
            </w:r>
            <w:r w:rsidRPr="00F07D8D">
              <w:t>ề</w:t>
            </w:r>
            <w:r w:rsidRPr="00F07D8D">
              <w:t>n là “Nh</w:t>
            </w:r>
            <w:r w:rsidRPr="00F07D8D">
              <w:t>ậ</w:t>
            </w:r>
            <w:r w:rsidRPr="00F07D8D">
              <w:t>n qua chuy</w:t>
            </w:r>
            <w:r w:rsidRPr="00F07D8D">
              <w:t>ể</w:t>
            </w:r>
            <w:r w:rsidRPr="00F07D8D">
              <w:t>n kho</w:t>
            </w:r>
            <w:r w:rsidRPr="00F07D8D">
              <w:t>ả</w:t>
            </w:r>
            <w:r w:rsidRPr="00F07D8D">
              <w:t>n”.</w:t>
            </w:r>
            <w:r w:rsidRPr="00F07D8D">
              <w:br/>
              <w:t>- Áp d</w:t>
            </w:r>
            <w:r w:rsidRPr="00F07D8D">
              <w:t>ụ</w:t>
            </w:r>
            <w:r w:rsidRPr="00F07D8D">
              <w:t>ng quy t</w:t>
            </w:r>
            <w:r w:rsidRPr="00F07D8D">
              <w:t>ắ</w:t>
            </w:r>
            <w:r w:rsidRPr="00F07D8D">
              <w:t>c b</w:t>
            </w:r>
            <w:r w:rsidRPr="00F07D8D">
              <w:t>ắ</w:t>
            </w:r>
            <w:r w:rsidRPr="00F07D8D">
              <w:t>t bu</w:t>
            </w:r>
            <w:r w:rsidRPr="00F07D8D">
              <w:t>ộ</w:t>
            </w:r>
            <w:r w:rsidRPr="00F07D8D">
              <w:t>c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bCs/>
              </w:rPr>
              <w:t>Thông tin ph</w:t>
            </w:r>
            <w:r w:rsidRPr="00F07D8D">
              <w:rPr>
                <w:bCs/>
              </w:rPr>
              <w:t>ụ</w:t>
            </w:r>
            <w:r w:rsidRPr="00F07D8D">
              <w:rPr>
                <w:bCs/>
              </w:rPr>
              <w:t>c h</w:t>
            </w:r>
            <w:r w:rsidRPr="00F07D8D">
              <w:rPr>
                <w:bCs/>
              </w:rPr>
              <w:t>ồ</w:t>
            </w:r>
            <w:r w:rsidRPr="00F07D8D">
              <w:rPr>
                <w:bCs/>
              </w:rPr>
              <w:t>i danh d</w:t>
            </w:r>
            <w:r w:rsidRPr="00F07D8D">
              <w:rPr>
                <w:bCs/>
              </w:rPr>
              <w:t>ự</w:t>
            </w:r>
          </w:p>
        </w:tc>
        <w:tc>
          <w:tcPr>
            <w:tcW w:w="1584" w:type="dxa"/>
            <w:shd w:val="clear" w:color="auto" w:fill="auto"/>
          </w:tcPr>
          <w:p w:rsidR="005B3F2C" w:rsidRPr="00F07D8D" w:rsidRDefault="00F07D8D" w:rsidP="00F07D8D">
            <w:pPr>
              <w:spacing w:before="60" w:after="60" w:line="240" w:lineRule="auto"/>
            </w:pPr>
            <w:r w:rsidRPr="00F07D8D">
              <w:t>Section</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Ẩ</w:t>
            </w:r>
            <w:r w:rsidRPr="00F07D8D">
              <w:t>n/Hi</w:t>
            </w:r>
            <w:r w:rsidRPr="00F07D8D">
              <w:t>ệ</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rPr>
                <w:bCs/>
              </w:rPr>
              <w:t>Nhóm thông tin v</w:t>
            </w:r>
            <w:r w:rsidRPr="00F07D8D">
              <w:rPr>
                <w:bCs/>
              </w:rPr>
              <w:t>ề</w:t>
            </w:r>
            <w:r w:rsidRPr="00F07D8D">
              <w:rPr>
                <w:bCs/>
              </w:rPr>
              <w:t xml:space="preserve"> đ</w:t>
            </w:r>
            <w:r w:rsidRPr="00F07D8D">
              <w:rPr>
                <w:bCs/>
              </w:rPr>
              <w:t>ề</w:t>
            </w:r>
            <w:r w:rsidRPr="00F07D8D">
              <w:rPr>
                <w:bCs/>
              </w:rPr>
              <w:t xml:space="preserve"> ngh</w:t>
            </w:r>
            <w:r w:rsidRPr="00F07D8D">
              <w:rPr>
                <w:bCs/>
              </w:rPr>
              <w:t>ị</w:t>
            </w:r>
            <w:r w:rsidRPr="00F07D8D">
              <w:rPr>
                <w:bCs/>
              </w:rPr>
              <w:t xml:space="preserve"> ph</w:t>
            </w:r>
            <w:r w:rsidRPr="00F07D8D">
              <w:rPr>
                <w:bCs/>
              </w:rPr>
              <w:t>ụ</w:t>
            </w:r>
            <w:r w:rsidRPr="00F07D8D">
              <w:rPr>
                <w:bCs/>
              </w:rPr>
              <w:t>c h</w:t>
            </w:r>
            <w:r w:rsidRPr="00F07D8D">
              <w:rPr>
                <w:bCs/>
              </w:rPr>
              <w:t>ồ</w:t>
            </w:r>
            <w:r w:rsidRPr="00F07D8D">
              <w:rPr>
                <w:bCs/>
              </w:rPr>
              <w:t>i danh d</w:t>
            </w:r>
            <w:r w:rsidRPr="00F07D8D">
              <w:rPr>
                <w:bCs/>
              </w:rPr>
              <w:t>ự</w:t>
            </w:r>
            <w:r w:rsidRPr="00F07D8D">
              <w:rPr>
                <w:bCs/>
              </w:rPr>
              <w:t>.</w:t>
            </w:r>
            <w:r w:rsidRPr="00F07D8D">
              <w:br/>
              <w:t xml:space="preserve">- </w:t>
            </w:r>
            <w:r w:rsidRPr="00F07D8D">
              <w:rPr>
                <w:bCs/>
              </w:rPr>
              <w:t>Đi</w:t>
            </w:r>
            <w:r w:rsidRPr="00F07D8D">
              <w:rPr>
                <w:bCs/>
              </w:rPr>
              <w:t>ề</w:t>
            </w:r>
            <w:r w:rsidRPr="00F07D8D">
              <w:rPr>
                <w:bCs/>
              </w:rPr>
              <w:t>u ki</w:t>
            </w:r>
            <w:r w:rsidRPr="00F07D8D">
              <w:rPr>
                <w:bCs/>
              </w:rPr>
              <w:t>ệ</w:t>
            </w:r>
            <w:r w:rsidRPr="00F07D8D">
              <w:rPr>
                <w:bCs/>
              </w:rPr>
              <w:t>n hi</w:t>
            </w:r>
            <w:r w:rsidRPr="00F07D8D">
              <w:rPr>
                <w:bCs/>
              </w:rPr>
              <w:t>ể</w:t>
            </w:r>
            <w:r w:rsidRPr="00F07D8D">
              <w:rPr>
                <w:bCs/>
              </w:rPr>
              <w:t>n th</w:t>
            </w:r>
            <w:r w:rsidRPr="00F07D8D">
              <w:rPr>
                <w:bCs/>
              </w:rPr>
              <w:t>ị</w:t>
            </w:r>
            <w:r w:rsidRPr="00F07D8D">
              <w:t>: Ch</w:t>
            </w:r>
            <w:r w:rsidRPr="00F07D8D">
              <w:t>ỉ</w:t>
            </w:r>
            <w:r w:rsidRPr="00F07D8D">
              <w:t xml:space="preserve"> hi</w:t>
            </w:r>
            <w:r w:rsidRPr="00F07D8D">
              <w:t>ể</w:t>
            </w:r>
            <w:r w:rsidRPr="00F07D8D">
              <w:t>n th</w:t>
            </w:r>
            <w:r w:rsidRPr="00F07D8D">
              <w:t>ị</w:t>
            </w:r>
            <w:r w:rsidRPr="00F07D8D">
              <w:t xml:space="preserve"> khi Lo</w:t>
            </w:r>
            <w:r w:rsidRPr="00F07D8D">
              <w:t>ạ</w:t>
            </w:r>
            <w:r w:rsidRPr="00F07D8D">
              <w:t>i yêu c</w:t>
            </w:r>
            <w:r w:rsidRPr="00F07D8D">
              <w:t>ầ</w:t>
            </w:r>
            <w:r w:rsidRPr="00F07D8D">
              <w:t>u gi</w:t>
            </w:r>
            <w:r w:rsidRPr="00F07D8D">
              <w:t>ả</w:t>
            </w:r>
            <w:r w:rsidRPr="00F07D8D">
              <w:t>i quy</w:t>
            </w:r>
            <w:r w:rsidRPr="00F07D8D">
              <w:t>ế</w:t>
            </w:r>
            <w:r w:rsidRPr="00F07D8D">
              <w:t>t b</w:t>
            </w:r>
            <w:r w:rsidRPr="00F07D8D">
              <w:t>ồ</w:t>
            </w:r>
            <w:r w:rsidRPr="00F07D8D">
              <w:t>i thư</w:t>
            </w:r>
            <w:r w:rsidRPr="00F07D8D">
              <w:t>ờ</w:t>
            </w:r>
            <w:r w:rsidRPr="00F07D8D">
              <w:t xml:space="preserve">ng là </w:t>
            </w:r>
            <w:r w:rsidRPr="00F07D8D">
              <w:rPr>
                <w:i/>
                <w:iCs/>
              </w:rPr>
              <w:t>“Yêu c</w:t>
            </w:r>
            <w:r w:rsidRPr="00F07D8D">
              <w:rPr>
                <w:i/>
                <w:iCs/>
              </w:rPr>
              <w:t>ầ</w:t>
            </w:r>
            <w:r w:rsidRPr="00F07D8D">
              <w:rPr>
                <w:i/>
                <w:iCs/>
              </w:rPr>
              <w:t>u c</w:t>
            </w:r>
            <w:r w:rsidRPr="00F07D8D">
              <w:rPr>
                <w:i/>
                <w:iCs/>
              </w:rPr>
              <w:t>ả</w:t>
            </w:r>
            <w:r w:rsidRPr="00F07D8D">
              <w:rPr>
                <w:i/>
                <w:iCs/>
              </w:rPr>
              <w:t xml:space="preserve"> hai (B</w:t>
            </w:r>
            <w:r w:rsidRPr="00F07D8D">
              <w:rPr>
                <w:i/>
                <w:iCs/>
              </w:rPr>
              <w:t>ồ</w:t>
            </w:r>
            <w:r w:rsidRPr="00F07D8D">
              <w:rPr>
                <w:i/>
                <w:iCs/>
              </w:rPr>
              <w:t>i thư</w:t>
            </w:r>
            <w:r w:rsidRPr="00F07D8D">
              <w:rPr>
                <w:i/>
                <w:iCs/>
              </w:rPr>
              <w:t>ờ</w:t>
            </w:r>
            <w:r w:rsidRPr="00F07D8D">
              <w:rPr>
                <w:i/>
                <w:iCs/>
              </w:rPr>
              <w:t>ng ti</w:t>
            </w:r>
            <w:r w:rsidRPr="00F07D8D">
              <w:rPr>
                <w:i/>
                <w:iCs/>
              </w:rPr>
              <w:t>ề</w:t>
            </w:r>
            <w:r w:rsidRPr="00F07D8D">
              <w:rPr>
                <w:i/>
                <w:iCs/>
              </w:rPr>
              <w:t>n &amp; Ph</w:t>
            </w:r>
            <w:r w:rsidRPr="00F07D8D">
              <w:rPr>
                <w:i/>
                <w:iCs/>
              </w:rPr>
              <w:t>ụ</w:t>
            </w:r>
            <w:r w:rsidRPr="00F07D8D">
              <w:rPr>
                <w:i/>
                <w:iCs/>
              </w:rPr>
              <w:t>c h</w:t>
            </w:r>
            <w:r w:rsidRPr="00F07D8D">
              <w:rPr>
                <w:i/>
                <w:iCs/>
              </w:rPr>
              <w:t>ồ</w:t>
            </w:r>
            <w:r w:rsidRPr="00F07D8D">
              <w:rPr>
                <w:i/>
                <w:iCs/>
              </w:rPr>
              <w:t>i danh d</w:t>
            </w:r>
            <w:r w:rsidRPr="00F07D8D">
              <w:rPr>
                <w:i/>
                <w:iCs/>
              </w:rPr>
              <w:t>ự</w:t>
            </w:r>
            <w:r w:rsidRPr="00F07D8D">
              <w:rPr>
                <w:i/>
                <w:iCs/>
              </w:rPr>
              <w:t>)”</w:t>
            </w:r>
            <w:r w:rsidRPr="00F07D8D">
              <w:t xml:space="preserve"> ho</w:t>
            </w:r>
            <w:r w:rsidRPr="00F07D8D">
              <w:t>ặ</w:t>
            </w:r>
            <w:r w:rsidRPr="00F07D8D">
              <w:t xml:space="preserve">c </w:t>
            </w:r>
            <w:r w:rsidRPr="00F07D8D">
              <w:rPr>
                <w:i/>
                <w:iCs/>
              </w:rPr>
              <w:t>“Ch</w:t>
            </w:r>
            <w:r w:rsidRPr="00F07D8D">
              <w:rPr>
                <w:i/>
                <w:iCs/>
              </w:rPr>
              <w:t>ỉ</w:t>
            </w:r>
            <w:r w:rsidRPr="00F07D8D">
              <w:rPr>
                <w:i/>
                <w:iCs/>
              </w:rPr>
              <w:t xml:space="preserve"> yêu c</w:t>
            </w:r>
            <w:r w:rsidRPr="00F07D8D">
              <w:rPr>
                <w:i/>
                <w:iCs/>
              </w:rPr>
              <w:t>ầ</w:t>
            </w:r>
            <w:r w:rsidRPr="00F07D8D">
              <w:rPr>
                <w:i/>
                <w:iCs/>
              </w:rPr>
              <w:t>u ph</w:t>
            </w:r>
            <w:r w:rsidRPr="00F07D8D">
              <w:rPr>
                <w:i/>
                <w:iCs/>
              </w:rPr>
              <w:t>ụ</w:t>
            </w:r>
            <w:r w:rsidRPr="00F07D8D">
              <w:rPr>
                <w:i/>
                <w:iCs/>
              </w:rPr>
              <w:t>c h</w:t>
            </w:r>
            <w:r w:rsidRPr="00F07D8D">
              <w:rPr>
                <w:i/>
                <w:iCs/>
              </w:rPr>
              <w:t>ồ</w:t>
            </w:r>
            <w:r w:rsidRPr="00F07D8D">
              <w:rPr>
                <w:i/>
                <w:iCs/>
              </w:rPr>
              <w:t>i danh d</w:t>
            </w:r>
            <w:r w:rsidRPr="00F07D8D">
              <w:rPr>
                <w:i/>
                <w:iCs/>
              </w:rPr>
              <w:t>ự</w:t>
            </w:r>
            <w:r w:rsidRPr="00F07D8D">
              <w:rPr>
                <w:i/>
                <w:iCs/>
              </w:rPr>
              <w:t>”</w:t>
            </w:r>
            <w:r w:rsidRPr="00F07D8D">
              <w:t xml:space="preserve">; </w:t>
            </w:r>
            <w:r w:rsidRPr="00F07D8D">
              <w:t>ẩ</w:t>
            </w:r>
            <w:r w:rsidRPr="00F07D8D">
              <w:t>n hoàn toàn khi ch</w:t>
            </w:r>
            <w:r w:rsidRPr="00F07D8D">
              <w:t>ọ</w:t>
            </w:r>
            <w:r w:rsidRPr="00F07D8D">
              <w:t xml:space="preserve">n </w:t>
            </w:r>
            <w:r w:rsidRPr="00F07D8D">
              <w:rPr>
                <w:i/>
                <w:iCs/>
              </w:rPr>
              <w:t>“Ch</w:t>
            </w:r>
            <w:r w:rsidRPr="00F07D8D">
              <w:rPr>
                <w:i/>
                <w:iCs/>
              </w:rPr>
              <w:t>ỉ</w:t>
            </w:r>
            <w:r w:rsidRPr="00F07D8D">
              <w:rPr>
                <w:i/>
                <w:iCs/>
              </w:rPr>
              <w:t xml:space="preserve"> yêu c</w:t>
            </w:r>
            <w:r w:rsidRPr="00F07D8D">
              <w:rPr>
                <w:i/>
                <w:iCs/>
              </w:rPr>
              <w:t>ầ</w:t>
            </w:r>
            <w:r w:rsidRPr="00F07D8D">
              <w:rPr>
                <w:i/>
                <w:iCs/>
              </w:rPr>
              <w:t>u b</w:t>
            </w:r>
            <w:r w:rsidRPr="00F07D8D">
              <w:rPr>
                <w:i/>
                <w:iCs/>
              </w:rPr>
              <w:t>ồ</w:t>
            </w:r>
            <w:r w:rsidRPr="00F07D8D">
              <w:rPr>
                <w:i/>
                <w:iCs/>
              </w:rPr>
              <w:t>i thư</w:t>
            </w:r>
            <w:r w:rsidRPr="00F07D8D">
              <w:rPr>
                <w:i/>
                <w:iCs/>
              </w:rPr>
              <w:t>ờ</w:t>
            </w:r>
            <w:r w:rsidRPr="00F07D8D">
              <w:rPr>
                <w:i/>
                <w:iCs/>
              </w:rPr>
              <w:t>ng thi</w:t>
            </w:r>
            <w:r w:rsidRPr="00F07D8D">
              <w:rPr>
                <w:i/>
                <w:iCs/>
              </w:rPr>
              <w:t>ệ</w:t>
            </w:r>
            <w:r w:rsidRPr="00F07D8D">
              <w:rPr>
                <w:i/>
                <w:iCs/>
              </w:rPr>
              <w:t>t h</w:t>
            </w:r>
            <w:r w:rsidRPr="00F07D8D">
              <w:rPr>
                <w:i/>
                <w:iCs/>
              </w:rPr>
              <w:t>ạ</w:t>
            </w:r>
            <w:r w:rsidRPr="00F07D8D">
              <w:rPr>
                <w:i/>
                <w:iCs/>
              </w:rPr>
              <w:t>i b</w:t>
            </w:r>
            <w:r w:rsidRPr="00F07D8D">
              <w:rPr>
                <w:i/>
                <w:iCs/>
              </w:rPr>
              <w:t>ằ</w:t>
            </w:r>
            <w:r w:rsidRPr="00F07D8D">
              <w:rPr>
                <w:i/>
                <w:iCs/>
              </w:rPr>
              <w:t>ng ti</w:t>
            </w:r>
            <w:r w:rsidRPr="00F07D8D">
              <w:rPr>
                <w:i/>
                <w:iCs/>
              </w:rPr>
              <w:t>ề</w:t>
            </w:r>
            <w:r w:rsidRPr="00F07D8D">
              <w:rPr>
                <w:i/>
                <w:iCs/>
              </w:rPr>
              <w:t>n”</w:t>
            </w:r>
            <w:r w:rsidRPr="00F07D8D">
              <w:t>.</w:t>
            </w:r>
            <w:r w:rsidRPr="00F07D8D">
              <w:br/>
              <w:t xml:space="preserve">- </w:t>
            </w:r>
            <w:r w:rsidRPr="00F07D8D">
              <w:rPr>
                <w:bCs/>
              </w:rPr>
              <w:t>Ph</w:t>
            </w:r>
            <w:r w:rsidRPr="00F07D8D">
              <w:rPr>
                <w:bCs/>
              </w:rPr>
              <w:t>ạ</w:t>
            </w:r>
            <w:r w:rsidRPr="00F07D8D">
              <w:rPr>
                <w:bCs/>
              </w:rPr>
              <w:t>m vi nhóm</w:t>
            </w:r>
            <w:r w:rsidRPr="00F07D8D">
              <w:t>: Bao g</w:t>
            </w:r>
            <w:r w:rsidRPr="00F07D8D">
              <w:t>ồ</w:t>
            </w:r>
            <w:r w:rsidRPr="00F07D8D">
              <w:t>m các trư</w:t>
            </w:r>
            <w:r w:rsidRPr="00F07D8D">
              <w:t>ờ</w:t>
            </w:r>
            <w:r w:rsidRPr="00F07D8D">
              <w:t>ng t</w:t>
            </w:r>
            <w:r w:rsidRPr="00F07D8D">
              <w:t>ừ</w:t>
            </w:r>
            <w:r w:rsidRPr="00F07D8D">
              <w:t xml:space="preserve"> “Đ</w:t>
            </w:r>
            <w:r w:rsidRPr="00F07D8D">
              <w:t>ề</w:t>
            </w:r>
            <w:r w:rsidRPr="00F07D8D">
              <w:t xml:space="preserve"> ngh</w:t>
            </w:r>
            <w:r w:rsidRPr="00F07D8D">
              <w:t>ị</w:t>
            </w:r>
            <w:r w:rsidRPr="00F07D8D">
              <w:t xml:space="preserve"> ph</w:t>
            </w:r>
            <w:r w:rsidRPr="00F07D8D">
              <w:t>ụ</w:t>
            </w:r>
            <w:r w:rsidRPr="00F07D8D">
              <w:t>c h</w:t>
            </w:r>
            <w:r w:rsidRPr="00F07D8D">
              <w:t>ồ</w:t>
            </w:r>
            <w:r w:rsidRPr="00F07D8D">
              <w:t>i danh d</w:t>
            </w:r>
            <w:r w:rsidRPr="00F07D8D">
              <w:t>ự</w:t>
            </w:r>
            <w:r w:rsidRPr="00F07D8D">
              <w:t>” đ</w:t>
            </w:r>
            <w:r w:rsidRPr="00F07D8D">
              <w:t>ế</w:t>
            </w:r>
            <w:r w:rsidRPr="00F07D8D">
              <w:t>n “</w:t>
            </w:r>
            <w:r w:rsidRPr="00F07D8D">
              <w:t>Yêu c</w:t>
            </w:r>
            <w:r w:rsidRPr="00F07D8D">
              <w:t>ầ</w:t>
            </w:r>
            <w:r w:rsidRPr="00F07D8D">
              <w:t>u khôi ph</w:t>
            </w:r>
            <w:r w:rsidRPr="00F07D8D">
              <w:t>ụ</w:t>
            </w:r>
            <w:r w:rsidRPr="00F07D8D">
              <w:t>c quy</w:t>
            </w:r>
            <w:r w:rsidRPr="00F07D8D">
              <w:t>ề</w:t>
            </w:r>
            <w:r w:rsidRPr="00F07D8D">
              <w:t>n, l</w:t>
            </w:r>
            <w:r w:rsidRPr="00F07D8D">
              <w:t>ợ</w:t>
            </w:r>
            <w:r w:rsidRPr="00F07D8D">
              <w:t>i ích h</w:t>
            </w:r>
            <w:r w:rsidRPr="00F07D8D">
              <w:t>ợ</w:t>
            </w:r>
            <w:r w:rsidRPr="00F07D8D">
              <w:t>p pháp khác”.</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Đ</w:t>
            </w:r>
            <w:r w:rsidRPr="00F07D8D">
              <w:t>ề</w:t>
            </w:r>
            <w:r w:rsidRPr="00F07D8D">
              <w:t xml:space="preserve"> ngh</w:t>
            </w:r>
            <w:r w:rsidRPr="00F07D8D">
              <w:t>ị</w:t>
            </w:r>
            <w:r w:rsidRPr="00F07D8D">
              <w:t xml:space="preserve"> ph</w:t>
            </w:r>
            <w:r w:rsidRPr="00F07D8D">
              <w:t>ụ</w:t>
            </w:r>
            <w:r w:rsidRPr="00F07D8D">
              <w:t>c h</w:t>
            </w:r>
            <w:r w:rsidRPr="00F07D8D">
              <w:t>ồ</w:t>
            </w:r>
            <w:r w:rsidRPr="00F07D8D">
              <w:t>i danh d</w:t>
            </w:r>
            <w:r w:rsidRPr="00F07D8D">
              <w:t>ự</w:t>
            </w:r>
          </w:p>
        </w:tc>
        <w:tc>
          <w:tcPr>
            <w:tcW w:w="1584" w:type="dxa"/>
            <w:shd w:val="clear" w:color="auto" w:fill="auto"/>
          </w:tcPr>
          <w:p w:rsidR="005B3F2C" w:rsidRPr="00F07D8D" w:rsidRDefault="00F07D8D" w:rsidP="00F07D8D">
            <w:pPr>
              <w:spacing w:before="60" w:after="60" w:line="240" w:lineRule="auto"/>
            </w:pPr>
            <w:r w:rsidRPr="00F07D8D">
              <w:t>Boolean</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Theo lo</w:t>
            </w:r>
            <w:r w:rsidRPr="00F07D8D">
              <w:t>ạ</w:t>
            </w:r>
            <w:r w:rsidRPr="00F07D8D">
              <w:t>i yêu c</w:t>
            </w:r>
            <w:r w:rsidRPr="00F07D8D">
              <w:t>ầ</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Control UI: Checkbox.</w:t>
            </w:r>
            <w:r w:rsidRPr="00F07D8D">
              <w:br/>
              <w:t>- N</w:t>
            </w:r>
            <w:r w:rsidRPr="00F07D8D">
              <w:t>ế</w:t>
            </w:r>
            <w:r w:rsidRPr="00F07D8D">
              <w:t>u Lo</w:t>
            </w:r>
            <w:r w:rsidRPr="00F07D8D">
              <w:t>ạ</w:t>
            </w:r>
            <w:r w:rsidRPr="00F07D8D">
              <w:t>i yêu c</w:t>
            </w:r>
            <w:r w:rsidRPr="00F07D8D">
              <w:t>ầ</w:t>
            </w:r>
            <w:r w:rsidRPr="00F07D8D">
              <w:t>u là Ch</w:t>
            </w:r>
            <w:r w:rsidRPr="00F07D8D">
              <w:t>ỉ</w:t>
            </w:r>
            <w:r w:rsidRPr="00F07D8D">
              <w:t xml:space="preserve"> yêu c</w:t>
            </w:r>
            <w:r w:rsidRPr="00F07D8D">
              <w:t>ầ</w:t>
            </w:r>
            <w:r w:rsidRPr="00F07D8D">
              <w:t>u ph</w:t>
            </w:r>
            <w:r w:rsidRPr="00F07D8D">
              <w:t>ụ</w:t>
            </w:r>
            <w:r w:rsidRPr="00F07D8D">
              <w:t>c h</w:t>
            </w:r>
            <w:r w:rsidRPr="00F07D8D">
              <w:t>ồ</w:t>
            </w:r>
            <w:r w:rsidRPr="00F07D8D">
              <w:t>i danh d</w:t>
            </w:r>
            <w:r w:rsidRPr="00F07D8D">
              <w:t>ự</w:t>
            </w:r>
            <w:r w:rsidRPr="00F07D8D">
              <w:t>: B</w:t>
            </w:r>
            <w:r w:rsidRPr="00F07D8D">
              <w:t>ắ</w:t>
            </w:r>
            <w:r w:rsidRPr="00F07D8D">
              <w:t>t bu</w:t>
            </w:r>
            <w:r w:rsidRPr="00F07D8D">
              <w:t>ộ</w:t>
            </w:r>
            <w:r w:rsidRPr="00F07D8D">
              <w:t>c tick và khóa m</w:t>
            </w:r>
            <w:r w:rsidRPr="00F07D8D">
              <w:t>ờ</w:t>
            </w:r>
            <w:r w:rsidRPr="00F07D8D">
              <w:t xml:space="preserve"> (Disabled).</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Tr</w:t>
            </w:r>
            <w:r w:rsidRPr="00F07D8D">
              <w:t>ự</w:t>
            </w:r>
            <w:r w:rsidRPr="00F07D8D">
              <w:t>c ti</w:t>
            </w:r>
            <w:r w:rsidRPr="00F07D8D">
              <w:t>ế</w:t>
            </w:r>
            <w:r w:rsidRPr="00F07D8D">
              <w:t>p xin l</w:t>
            </w:r>
            <w:r w:rsidRPr="00F07D8D">
              <w:t>ỗ</w:t>
            </w:r>
            <w:r w:rsidRPr="00F07D8D">
              <w:t>i và c</w:t>
            </w:r>
            <w:r w:rsidRPr="00F07D8D">
              <w:t>ả</w:t>
            </w:r>
            <w:r w:rsidRPr="00F07D8D">
              <w:t>i chính công khai</w:t>
            </w:r>
          </w:p>
        </w:tc>
        <w:tc>
          <w:tcPr>
            <w:tcW w:w="1584" w:type="dxa"/>
            <w:shd w:val="clear" w:color="auto" w:fill="auto"/>
          </w:tcPr>
          <w:p w:rsidR="005B3F2C" w:rsidRPr="00F07D8D" w:rsidRDefault="00F07D8D" w:rsidP="00F07D8D">
            <w:pPr>
              <w:spacing w:before="60" w:after="60" w:line="240" w:lineRule="auto"/>
            </w:pPr>
            <w:r w:rsidRPr="00F07D8D">
              <w:t>Boolean</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Checked</w:t>
            </w:r>
          </w:p>
        </w:tc>
        <w:tc>
          <w:tcPr>
            <w:tcW w:w="3773" w:type="dxa"/>
            <w:shd w:val="clear" w:color="auto" w:fill="auto"/>
          </w:tcPr>
          <w:p w:rsidR="005B3F2C" w:rsidRPr="00F07D8D" w:rsidRDefault="00F07D8D" w:rsidP="00F07D8D">
            <w:pPr>
              <w:spacing w:before="60" w:after="60" w:line="240" w:lineRule="auto"/>
              <w:jc w:val="left"/>
            </w:pPr>
            <w:r w:rsidRPr="00F07D8D">
              <w:t>Hình th</w:t>
            </w:r>
            <w:r w:rsidRPr="00F07D8D">
              <w:t>ứ</w:t>
            </w:r>
            <w:r w:rsidRPr="00F07D8D">
              <w:t>c ph</w:t>
            </w:r>
            <w:r w:rsidRPr="00F07D8D">
              <w:t>ụ</w:t>
            </w:r>
            <w:r w:rsidRPr="00F07D8D">
              <w:t>c h</w:t>
            </w:r>
            <w:r w:rsidRPr="00F07D8D">
              <w:t>ồ</w:t>
            </w:r>
            <w:r w:rsidRPr="00F07D8D">
              <w:t>i danh d</w:t>
            </w:r>
            <w:r w:rsidRPr="00F07D8D">
              <w:t>ự</w:t>
            </w:r>
            <w:r w:rsidRPr="00F07D8D">
              <w: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Đăng báo xin l</w:t>
            </w:r>
            <w:r w:rsidRPr="00F07D8D">
              <w:t>ỗ</w:t>
            </w:r>
            <w:r w:rsidRPr="00F07D8D">
              <w:t>i và c</w:t>
            </w:r>
            <w:r w:rsidRPr="00F07D8D">
              <w:t>ả</w:t>
            </w:r>
            <w:r w:rsidRPr="00F07D8D">
              <w:t>i chính công khai</w:t>
            </w:r>
          </w:p>
        </w:tc>
        <w:tc>
          <w:tcPr>
            <w:tcW w:w="1584" w:type="dxa"/>
            <w:shd w:val="clear" w:color="auto" w:fill="auto"/>
          </w:tcPr>
          <w:p w:rsidR="005B3F2C" w:rsidRPr="00F07D8D" w:rsidRDefault="00F07D8D" w:rsidP="00F07D8D">
            <w:pPr>
              <w:spacing w:before="60" w:after="60" w:line="240" w:lineRule="auto"/>
            </w:pPr>
            <w:r w:rsidRPr="00F07D8D">
              <w:t>Boolean</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Chưa ch</w:t>
            </w:r>
            <w:r w:rsidRPr="00F07D8D">
              <w:t>ọ</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Hình th</w:t>
            </w:r>
            <w:r w:rsidRPr="00F07D8D">
              <w:t>ứ</w:t>
            </w:r>
            <w:r w:rsidRPr="00F07D8D">
              <w:t>c ph</w:t>
            </w:r>
            <w:r w:rsidRPr="00F07D8D">
              <w:t>ụ</w:t>
            </w:r>
            <w:r w:rsidRPr="00F07D8D">
              <w:t>c h</w:t>
            </w:r>
            <w:r w:rsidRPr="00F07D8D">
              <w:t>ồ</w:t>
            </w:r>
            <w:r w:rsidRPr="00F07D8D">
              <w:t>i danh d</w:t>
            </w:r>
            <w:r w:rsidRPr="00F07D8D">
              <w:t>ự</w:t>
            </w:r>
            <w:r w:rsidRPr="00F07D8D">
              <w: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Yêu c</w:t>
            </w:r>
            <w:r w:rsidRPr="00F07D8D">
              <w:t>ầ</w:t>
            </w:r>
            <w:r w:rsidRPr="00F07D8D">
              <w:t>u khôi ph</w:t>
            </w:r>
            <w:r w:rsidRPr="00F07D8D">
              <w:t>ụ</w:t>
            </w:r>
            <w:r w:rsidRPr="00F07D8D">
              <w:t>c quy</w:t>
            </w:r>
            <w:r w:rsidRPr="00F07D8D">
              <w:t>ề</w:t>
            </w:r>
            <w:r w:rsidRPr="00F07D8D">
              <w:t>n, l</w:t>
            </w:r>
            <w:r w:rsidRPr="00F07D8D">
              <w:t>ợ</w:t>
            </w:r>
            <w:r w:rsidRPr="00F07D8D">
              <w:t>i ích h</w:t>
            </w:r>
            <w:r w:rsidRPr="00F07D8D">
              <w:t>ợ</w:t>
            </w:r>
            <w:r w:rsidRPr="00F07D8D">
              <w:t>p pháp khác</w:t>
            </w:r>
          </w:p>
        </w:tc>
        <w:tc>
          <w:tcPr>
            <w:tcW w:w="1584" w:type="dxa"/>
            <w:shd w:val="clear" w:color="auto" w:fill="auto"/>
          </w:tcPr>
          <w:p w:rsidR="005B3F2C" w:rsidRPr="00F07D8D" w:rsidRDefault="00F07D8D" w:rsidP="00F07D8D">
            <w:pPr>
              <w:spacing w:before="60" w:after="60" w:line="240" w:lineRule="auto"/>
            </w:pPr>
            <w:r w:rsidRPr="00F07D8D">
              <w:t>Boolean</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Chưa ch</w:t>
            </w:r>
            <w:r w:rsidRPr="00F07D8D">
              <w:t>ọ</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N</w:t>
            </w:r>
            <w:r w:rsidRPr="00F07D8D">
              <w:t>ế</w:t>
            </w:r>
            <w:r w:rsidRPr="00F07D8D">
              <w:t>u tick, nh</w:t>
            </w:r>
            <w:r w:rsidRPr="00F07D8D">
              <w:t>ậ</w:t>
            </w:r>
            <w:r w:rsidRPr="00F07D8D">
              <w:t>p mô t</w:t>
            </w:r>
            <w:r w:rsidRPr="00F07D8D">
              <w:t>ả</w:t>
            </w:r>
            <w:r w:rsidRPr="00F07D8D">
              <w:t xml:space="preserve"> n</w:t>
            </w:r>
            <w:r w:rsidRPr="00F07D8D">
              <w:t>ộ</w:t>
            </w:r>
            <w:r w:rsidRPr="00F07D8D">
              <w:t>i dung khôi ph</w:t>
            </w:r>
            <w:r w:rsidRPr="00F07D8D">
              <w:t>ụ</w:t>
            </w:r>
            <w:r w:rsidRPr="00F07D8D">
              <w:t>c khác.</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B</w:t>
            </w:r>
            <w:r w:rsidRPr="00F07D8D">
              <w:t>ả</w:t>
            </w:r>
            <w:r w:rsidRPr="00F07D8D">
              <w:t>ng tài li</w:t>
            </w:r>
            <w:r w:rsidRPr="00F07D8D">
              <w:t>ệ</w:t>
            </w:r>
            <w:r w:rsidRPr="00F07D8D">
              <w:t>u đính kèm h</w:t>
            </w:r>
            <w:r w:rsidRPr="00F07D8D">
              <w:t>ồ</w:t>
            </w:r>
            <w:r w:rsidRPr="00F07D8D">
              <w:t xml:space="preserve"> sơ</w:t>
            </w:r>
          </w:p>
        </w:tc>
        <w:tc>
          <w:tcPr>
            <w:tcW w:w="1584" w:type="dxa"/>
            <w:shd w:val="clear" w:color="auto" w:fill="auto"/>
          </w:tcPr>
          <w:p w:rsidR="005B3F2C" w:rsidRPr="00F07D8D" w:rsidRDefault="00F07D8D" w:rsidP="00F07D8D">
            <w:pPr>
              <w:spacing w:before="60" w:after="60" w:line="240" w:lineRule="auto"/>
            </w:pPr>
            <w:r w:rsidRPr="00F07D8D">
              <w:t>List(Object)</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Danh m</w:t>
            </w:r>
            <w:r w:rsidRPr="00F07D8D">
              <w:t>ụ</w:t>
            </w:r>
            <w:r w:rsidRPr="00F07D8D">
              <w:t xml:space="preserve">c </w:t>
            </w:r>
            <w:r w:rsidRPr="00F07D8D">
              <w:lastRenderedPageBreak/>
              <w:t>tài li</w:t>
            </w:r>
            <w:r w:rsidRPr="00F07D8D">
              <w:t>ệ</w:t>
            </w:r>
            <w:r w:rsidRPr="00F07D8D">
              <w:t>u theo tư cách ngư</w:t>
            </w:r>
            <w:r w:rsidRPr="00F07D8D">
              <w:t>ờ</w:t>
            </w:r>
            <w:r w:rsidRPr="00F07D8D">
              <w:t>i yêu c</w:t>
            </w:r>
            <w:r w:rsidRPr="00F07D8D">
              <w:t>ầ</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lastRenderedPageBreak/>
              <w:t>Control UI: Data grid.</w:t>
            </w:r>
            <w:r w:rsidRPr="00F07D8D">
              <w:br/>
              <w:t>- Danh sách tài li</w:t>
            </w:r>
            <w:r w:rsidRPr="00F07D8D">
              <w:t>ệ</w:t>
            </w:r>
            <w:r w:rsidRPr="00F07D8D">
              <w:t>u thay đ</w:t>
            </w:r>
            <w:r w:rsidRPr="00F07D8D">
              <w:t>ổ</w:t>
            </w:r>
            <w:r w:rsidRPr="00F07D8D">
              <w:t xml:space="preserve">i theo </w:t>
            </w:r>
            <w:r w:rsidRPr="00F07D8D">
              <w:lastRenderedPageBreak/>
              <w:t>Tư cách ngư</w:t>
            </w:r>
            <w:r w:rsidRPr="00F07D8D">
              <w:t>ờ</w:t>
            </w:r>
            <w:r w:rsidRPr="00F07D8D">
              <w:t>i yêu c</w:t>
            </w:r>
            <w:r w:rsidRPr="00F07D8D">
              <w:t>ầ</w:t>
            </w:r>
            <w:r w:rsidRPr="00F07D8D">
              <w:t>u b</w:t>
            </w:r>
            <w:r w:rsidRPr="00F07D8D">
              <w:t>ồ</w:t>
            </w:r>
            <w:r w:rsidRPr="00F07D8D">
              <w:t>i thư</w:t>
            </w:r>
            <w:r w:rsidRPr="00F07D8D">
              <w:t>ờ</w:t>
            </w:r>
            <w:r w:rsidRPr="00F07D8D">
              <w:t>ng.</w:t>
            </w:r>
            <w:r w:rsidRPr="00F07D8D">
              <w:br/>
              <w:t>- Các tài li</w:t>
            </w:r>
            <w:r w:rsidRPr="00F07D8D">
              <w:t>ệ</w:t>
            </w:r>
            <w:r w:rsidRPr="00F07D8D">
              <w:t>u đã đính k</w:t>
            </w:r>
            <w:r w:rsidRPr="00F07D8D">
              <w:t xml:space="preserve">èm </w:t>
            </w:r>
            <w:r w:rsidRPr="00F07D8D">
              <w:t>ở</w:t>
            </w:r>
            <w:r w:rsidRPr="00F07D8D">
              <w:t xml:space="preserve"> bư</w:t>
            </w:r>
            <w:r w:rsidRPr="00F07D8D">
              <w:t>ớ</w:t>
            </w:r>
            <w:r w:rsidRPr="00F07D8D">
              <w:t>c ti</w:t>
            </w:r>
            <w:r w:rsidRPr="00F07D8D">
              <w:t>ế</w:t>
            </w:r>
            <w:r w:rsidRPr="00F07D8D">
              <w:t>p nh</w:t>
            </w:r>
            <w:r w:rsidRPr="00F07D8D">
              <w:t>ậ</w:t>
            </w:r>
            <w:r w:rsidRPr="00F07D8D">
              <w:t>n YCBT đư</w:t>
            </w:r>
            <w:r w:rsidRPr="00F07D8D">
              <w:t>ợ</w:t>
            </w:r>
            <w:r w:rsidRPr="00F07D8D">
              <w:t>c hi</w:t>
            </w:r>
            <w:r w:rsidRPr="00F07D8D">
              <w:t>ể</w:t>
            </w:r>
            <w:r w:rsidRPr="00F07D8D">
              <w:t>n th</w:t>
            </w:r>
            <w:r w:rsidRPr="00F07D8D">
              <w:t>ị</w:t>
            </w:r>
            <w:r w:rsidRPr="00F07D8D">
              <w:t xml:space="preserve"> s</w:t>
            </w:r>
            <w:r w:rsidRPr="00F07D8D">
              <w:t>ẵ</w:t>
            </w:r>
            <w:r w:rsidRPr="00F07D8D">
              <w:t>n đ</w:t>
            </w:r>
            <w:r w:rsidRPr="00F07D8D">
              <w:t>ể</w:t>
            </w:r>
            <w:r w:rsidRPr="00F07D8D">
              <w:t xml:space="preserve"> ngư</w:t>
            </w:r>
            <w:r w:rsidRPr="00F07D8D">
              <w:t>ờ</w:t>
            </w:r>
            <w:r w:rsidRPr="00F07D8D">
              <w:t>i dùng xem, xóa ho</w:t>
            </w:r>
            <w:r w:rsidRPr="00F07D8D">
              <w:t>ặ</w:t>
            </w:r>
            <w:r w:rsidRPr="00F07D8D">
              <w:t>c b</w:t>
            </w:r>
            <w:r w:rsidRPr="00F07D8D">
              <w:t>ổ</w:t>
            </w:r>
            <w:r w:rsidRPr="00F07D8D">
              <w:t xml:space="preserve"> sung thêm.</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STT</w:t>
            </w:r>
          </w:p>
        </w:tc>
        <w:tc>
          <w:tcPr>
            <w:tcW w:w="1584" w:type="dxa"/>
            <w:shd w:val="clear" w:color="auto" w:fill="auto"/>
          </w:tcPr>
          <w:p w:rsidR="005B3F2C" w:rsidRPr="00F07D8D" w:rsidRDefault="00F07D8D" w:rsidP="00F07D8D">
            <w:pPr>
              <w:spacing w:before="60" w:after="60" w:line="240" w:lineRule="auto"/>
            </w:pPr>
            <w:r w:rsidRPr="00F07D8D">
              <w:t>Integer(10)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w:t>
            </w:r>
            <w:r w:rsidRPr="00F07D8D">
              <w:t>ự</w:t>
            </w:r>
            <w:r w:rsidRPr="00F07D8D">
              <w:t xml:space="preserve"> tăng</w:t>
            </w:r>
          </w:p>
        </w:tc>
        <w:tc>
          <w:tcPr>
            <w:tcW w:w="3773" w:type="dxa"/>
            <w:shd w:val="clear" w:color="auto" w:fill="auto"/>
          </w:tcPr>
          <w:p w:rsidR="005B3F2C" w:rsidRPr="00F07D8D" w:rsidRDefault="00F07D8D" w:rsidP="00F07D8D">
            <w:pPr>
              <w:spacing w:before="60" w:after="60" w:line="240" w:lineRule="auto"/>
              <w:jc w:val="left"/>
            </w:pPr>
            <w:r w:rsidRPr="00F07D8D">
              <w:t>Căn gi</w:t>
            </w:r>
            <w:r w:rsidRPr="00F07D8D">
              <w:t>ữ</w:t>
            </w:r>
            <w:r w:rsidRPr="00F07D8D">
              <w:t>a.</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Tên tài li</w:t>
            </w:r>
            <w:r w:rsidRPr="00F07D8D">
              <w:t>ệ</w:t>
            </w:r>
            <w:r w:rsidRPr="00F07D8D">
              <w:t>u</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danh m</w:t>
            </w:r>
            <w:r w:rsidRPr="00F07D8D">
              <w:t>ụ</w:t>
            </w:r>
            <w:r w:rsidRPr="00F07D8D">
              <w:t>c</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tên tài li</w:t>
            </w:r>
            <w:r w:rsidRPr="00F07D8D">
              <w:t>ệ</w:t>
            </w:r>
            <w:r w:rsidRPr="00F07D8D">
              <w:t>u c</w:t>
            </w:r>
            <w:r w:rsidRPr="00F07D8D">
              <w:t>ầ</w:t>
            </w:r>
            <w:r w:rsidRPr="00F07D8D">
              <w:t>n đính kèm.</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File đính kèm</w:t>
            </w:r>
          </w:p>
        </w:tc>
        <w:tc>
          <w:tcPr>
            <w:tcW w:w="1584" w:type="dxa"/>
            <w:shd w:val="clear" w:color="auto" w:fill="auto"/>
          </w:tcPr>
          <w:p w:rsidR="005B3F2C" w:rsidRPr="00F07D8D" w:rsidRDefault="00F07D8D" w:rsidP="00F07D8D">
            <w:pPr>
              <w:spacing w:before="60" w:after="60" w:line="240" w:lineRule="auto"/>
            </w:pPr>
            <w:r w:rsidRPr="00F07D8D">
              <w:t>File</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tên file đã ch</w:t>
            </w:r>
            <w:r w:rsidRPr="00F07D8D">
              <w:t>ọ</w:t>
            </w:r>
            <w:r w:rsidRPr="00F07D8D">
              <w:t>n ho</w:t>
            </w:r>
            <w:r w:rsidRPr="00F07D8D">
              <w:t>ặ</w:t>
            </w:r>
            <w:r w:rsidRPr="00F07D8D">
              <w:t>c tr</w:t>
            </w:r>
            <w:r w:rsidRPr="00F07D8D">
              <w:t>ạ</w:t>
            </w:r>
            <w:r w:rsidRPr="00F07D8D">
              <w:t>ng thái chưa có file.</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Thao tác</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G</w:t>
            </w:r>
            <w:r w:rsidRPr="00F07D8D">
              <w:t>ồ</w:t>
            </w:r>
            <w:r w:rsidRPr="00F07D8D">
              <w:t>m T</w:t>
            </w:r>
            <w:r w:rsidRPr="00F07D8D">
              <w:t>ả</w:t>
            </w:r>
            <w:r w:rsidRPr="00F07D8D">
              <w:t>i lên, Xem file, Xóa.</w:t>
            </w:r>
          </w:p>
        </w:tc>
      </w:tr>
    </w:tbl>
    <w:p w:rsidR="005B3F2C" w:rsidRPr="00F07D8D" w:rsidRDefault="00F07D8D" w:rsidP="00F07D8D">
      <w:pPr>
        <w:pStyle w:val="Heading6"/>
        <w:numPr>
          <w:ilvl w:val="0"/>
          <w:numId w:val="0"/>
        </w:numPr>
        <w:jc w:val="both"/>
      </w:pPr>
      <w:bookmarkStart w:id="12" w:name="chức-năng-trên-màn-hình-1"/>
      <w:bookmarkEnd w:id="11"/>
      <w:r w:rsidRPr="00F07D8D">
        <w:t>4.3.3.1.4.3. Ch</w:t>
      </w:r>
      <w:r w:rsidRPr="00F07D8D">
        <w:t>ứ</w:t>
      </w:r>
      <w:r w:rsidRPr="00F07D8D">
        <w:t>c năng trên màn hình</w:t>
      </w: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821"/>
        <w:gridCol w:w="2549"/>
        <w:gridCol w:w="1411"/>
        <w:gridCol w:w="4838"/>
      </w:tblGrid>
      <w:tr w:rsidR="005B3F2C" w:rsidRPr="00F07D8D" w:rsidTr="00F07D8D">
        <w:trPr>
          <w:tblHeader/>
        </w:trPr>
        <w:tc>
          <w:tcPr>
            <w:tcW w:w="821" w:type="dxa"/>
            <w:shd w:val="clear" w:color="auto" w:fill="auto"/>
          </w:tcPr>
          <w:p w:rsidR="005B3F2C" w:rsidRPr="00F07D8D" w:rsidRDefault="00F07D8D" w:rsidP="00F07D8D">
            <w:pPr>
              <w:spacing w:before="60" w:after="60" w:line="240" w:lineRule="auto"/>
              <w:jc w:val="center"/>
              <w:rPr>
                <w:b/>
              </w:rPr>
            </w:pPr>
            <w:r w:rsidRPr="00F07D8D">
              <w:rPr>
                <w:b/>
              </w:rPr>
              <w:t>STT</w:t>
            </w:r>
          </w:p>
        </w:tc>
        <w:tc>
          <w:tcPr>
            <w:tcW w:w="2549" w:type="dxa"/>
            <w:shd w:val="clear" w:color="auto" w:fill="auto"/>
          </w:tcPr>
          <w:p w:rsidR="005B3F2C" w:rsidRPr="00F07D8D" w:rsidRDefault="00F07D8D" w:rsidP="00F07D8D">
            <w:pPr>
              <w:spacing w:before="60" w:after="60" w:line="240" w:lineRule="auto"/>
              <w:jc w:val="center"/>
              <w:rPr>
                <w:b/>
              </w:rPr>
            </w:pPr>
            <w:r w:rsidRPr="00F07D8D">
              <w:rPr>
                <w:b/>
              </w:rPr>
              <w:t>Tên ch</w:t>
            </w:r>
            <w:r w:rsidRPr="00F07D8D">
              <w:rPr>
                <w:b/>
              </w:rPr>
              <w:t>ứ</w:t>
            </w:r>
            <w:r w:rsidRPr="00F07D8D">
              <w:rPr>
                <w:b/>
              </w:rPr>
              <w:t>c năng</w:t>
            </w:r>
          </w:p>
        </w:tc>
        <w:tc>
          <w:tcPr>
            <w:tcW w:w="1411" w:type="dxa"/>
            <w:shd w:val="clear" w:color="auto" w:fill="auto"/>
          </w:tcPr>
          <w:p w:rsidR="005B3F2C" w:rsidRPr="00F07D8D" w:rsidRDefault="00F07D8D" w:rsidP="00F07D8D">
            <w:pPr>
              <w:spacing w:before="60" w:after="60" w:line="240" w:lineRule="auto"/>
              <w:jc w:val="center"/>
              <w:rPr>
                <w:b/>
              </w:rPr>
            </w:pPr>
            <w:r w:rsidRPr="00F07D8D">
              <w:rPr>
                <w:b/>
              </w:rPr>
              <w:t>Đ</w:t>
            </w:r>
            <w:r w:rsidRPr="00F07D8D">
              <w:rPr>
                <w:b/>
              </w:rPr>
              <w:t>ị</w:t>
            </w:r>
            <w:r w:rsidRPr="00F07D8D">
              <w:rPr>
                <w:b/>
              </w:rPr>
              <w:t>nh d</w:t>
            </w:r>
            <w:r w:rsidRPr="00F07D8D">
              <w:rPr>
                <w:b/>
              </w:rPr>
              <w:t>ạ</w:t>
            </w:r>
            <w:r w:rsidRPr="00F07D8D">
              <w:rPr>
                <w:b/>
              </w:rPr>
              <w:t>ng</w:t>
            </w:r>
          </w:p>
        </w:tc>
        <w:tc>
          <w:tcPr>
            <w:tcW w:w="4838" w:type="dxa"/>
            <w:shd w:val="clear" w:color="auto" w:fill="auto"/>
          </w:tcPr>
          <w:p w:rsidR="005B3F2C" w:rsidRPr="00F07D8D" w:rsidRDefault="00F07D8D" w:rsidP="00F07D8D">
            <w:pPr>
              <w:spacing w:before="60" w:after="60" w:line="240" w:lineRule="auto"/>
              <w:jc w:val="center"/>
              <w:rPr>
                <w:b/>
              </w:rPr>
            </w:pPr>
            <w:r w:rsidRPr="00F07D8D">
              <w:rPr>
                <w:b/>
              </w:rPr>
              <w:t>Mô t</w:t>
            </w:r>
            <w:r w:rsidRPr="00F07D8D">
              <w:rPr>
                <w:b/>
              </w:rPr>
              <w:t>ả</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1</w:t>
            </w:r>
          </w:p>
        </w:tc>
        <w:tc>
          <w:tcPr>
            <w:tcW w:w="2549" w:type="dxa"/>
            <w:shd w:val="clear" w:color="auto" w:fill="auto"/>
          </w:tcPr>
          <w:p w:rsidR="005B3F2C" w:rsidRPr="00F07D8D" w:rsidRDefault="00F07D8D" w:rsidP="00F07D8D">
            <w:pPr>
              <w:spacing w:before="60" w:after="60" w:line="240" w:lineRule="auto"/>
            </w:pPr>
            <w:r w:rsidRPr="00F07D8D">
              <w:t>Tìm ki</w:t>
            </w:r>
            <w:r w:rsidRPr="00F07D8D">
              <w:t>ế</w:t>
            </w:r>
            <w:r w:rsidRPr="00F07D8D">
              <w:t>m (t</w:t>
            </w:r>
            <w:r w:rsidRPr="00F07D8D">
              <w:t>ạ</w:t>
            </w:r>
            <w:r w:rsidRPr="00F07D8D">
              <w:t>i Kh</w:t>
            </w:r>
            <w:r w:rsidRPr="00F07D8D">
              <w:t>ố</w:t>
            </w:r>
            <w:r w:rsidRPr="00F07D8D">
              <w:t>i Tìm nhanh t</w:t>
            </w:r>
            <w:r w:rsidRPr="00F07D8D">
              <w:t>ừ</w:t>
            </w:r>
            <w:r w:rsidRPr="00F07D8D">
              <w:t xml:space="preserve"> v</w:t>
            </w:r>
            <w:r w:rsidRPr="00F07D8D">
              <w:t>ụ</w:t>
            </w:r>
            <w:r w:rsidRPr="00F07D8D">
              <w:t xml:space="preserve"> vi</w:t>
            </w:r>
            <w:r w:rsidRPr="00F07D8D">
              <w:t>ệ</w:t>
            </w:r>
            <w:r w:rsidRPr="00F07D8D">
              <w:t>c xác đ</w:t>
            </w:r>
            <w:r w:rsidRPr="00F07D8D">
              <w:t>ị</w:t>
            </w:r>
            <w:r w:rsidRPr="00F07D8D">
              <w:t>nh cơ quan)</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jc w:val="left"/>
            </w:pPr>
            <w:r w:rsidRPr="00F07D8D">
              <w:t>- N</w:t>
            </w:r>
            <w:r w:rsidRPr="00F07D8D">
              <w:t>ế</w:t>
            </w:r>
            <w:r w:rsidRPr="00F07D8D">
              <w:t>u chưa nh</w:t>
            </w:r>
            <w:r w:rsidRPr="00F07D8D">
              <w:t>ậ</w:t>
            </w:r>
            <w:r w:rsidRPr="00F07D8D">
              <w:t>p d</w:t>
            </w:r>
            <w:r w:rsidRPr="00F07D8D">
              <w:t>ữ</w:t>
            </w:r>
            <w:r w:rsidRPr="00F07D8D">
              <w:t xml:space="preserve"> li</w:t>
            </w:r>
            <w:r w:rsidRPr="00F07D8D">
              <w:t>ệ</w:t>
            </w:r>
            <w:r w:rsidRPr="00F07D8D">
              <w:t>u t</w:t>
            </w:r>
            <w:r w:rsidRPr="00F07D8D">
              <w:t>ạ</w:t>
            </w:r>
            <w:r w:rsidRPr="00F07D8D">
              <w:t>i ô tìm ki</w:t>
            </w:r>
            <w:r w:rsidRPr="00F07D8D">
              <w:t>ế</w:t>
            </w:r>
            <w:r w:rsidRPr="00F07D8D">
              <w:t>m: Vi ph</w:t>
            </w:r>
            <w:r w:rsidRPr="00F07D8D">
              <w:t>ạ</w:t>
            </w:r>
            <w:r w:rsidRPr="00F07D8D">
              <w:t>m quy t</w:t>
            </w:r>
            <w:r w:rsidRPr="00F07D8D">
              <w:t>ắ</w:t>
            </w:r>
            <w:r w:rsidRPr="00F07D8D">
              <w:t>c [BR-VAL-001], h</w:t>
            </w:r>
            <w:r w:rsidRPr="00F07D8D">
              <w:t>ệ</w:t>
            </w:r>
            <w:r w:rsidRPr="00F07D8D">
              <w:t xml:space="preserve"> th</w:t>
            </w:r>
            <w:r w:rsidRPr="00F07D8D">
              <w:t>ố</w:t>
            </w:r>
            <w:r w:rsidRPr="00F07D8D">
              <w:t>ng hi</w:t>
            </w:r>
            <w:r w:rsidRPr="00F07D8D">
              <w:t>ể</w:t>
            </w:r>
            <w:r w:rsidRPr="00F07D8D">
              <w:t>n th</w:t>
            </w:r>
            <w:r w:rsidRPr="00F07D8D">
              <w:t>ị</w:t>
            </w:r>
            <w:r w:rsidRPr="00F07D8D">
              <w:t xml:space="preserve"> thông báo c</w:t>
            </w:r>
            <w:r w:rsidRPr="00F07D8D">
              <w:t>ả</w:t>
            </w:r>
            <w:r w:rsidRPr="00F07D8D">
              <w:t>nh báo l</w:t>
            </w:r>
            <w:r w:rsidRPr="00F07D8D">
              <w:t>ỗ</w:t>
            </w:r>
            <w:r w:rsidRPr="00F07D8D">
              <w:t>i [MSG-ERR-VAL-001] (</w:t>
            </w:r>
            <w:r w:rsidRPr="00F07D8D">
              <w:rPr>
                <w:i/>
                <w:iCs/>
              </w:rPr>
              <w:t>“Vui lòng nh</w:t>
            </w:r>
            <w:r w:rsidRPr="00F07D8D">
              <w:rPr>
                <w:i/>
                <w:iCs/>
              </w:rPr>
              <w:t>ậ</w:t>
            </w:r>
            <w:r w:rsidRPr="00F07D8D">
              <w:rPr>
                <w:i/>
                <w:iCs/>
              </w:rPr>
              <w:t>p Mã v</w:t>
            </w:r>
            <w:r w:rsidRPr="00F07D8D">
              <w:rPr>
                <w:i/>
                <w:iCs/>
              </w:rPr>
              <w:t>ụ</w:t>
            </w:r>
            <w:r w:rsidRPr="00F07D8D">
              <w:rPr>
                <w:i/>
                <w:iCs/>
              </w:rPr>
              <w:t xml:space="preserve"> vi</w:t>
            </w:r>
            <w:r w:rsidRPr="00F07D8D">
              <w:rPr>
                <w:i/>
                <w:iCs/>
              </w:rPr>
              <w:t>ệ</w:t>
            </w:r>
            <w:r w:rsidRPr="00F07D8D">
              <w:rPr>
                <w:i/>
                <w:iCs/>
              </w:rPr>
              <w:t>c đ</w:t>
            </w:r>
            <w:r w:rsidRPr="00F07D8D">
              <w:rPr>
                <w:i/>
                <w:iCs/>
              </w:rPr>
              <w:t>ể</w:t>
            </w:r>
            <w:r w:rsidRPr="00F07D8D">
              <w:rPr>
                <w:i/>
                <w:iCs/>
              </w:rPr>
              <w:t xml:space="preserve"> tìm ki</w:t>
            </w:r>
            <w:r w:rsidRPr="00F07D8D">
              <w:rPr>
                <w:i/>
                <w:iCs/>
              </w:rPr>
              <w:t>ế</w:t>
            </w:r>
            <w:r w:rsidRPr="00F07D8D">
              <w:rPr>
                <w:i/>
                <w:iCs/>
              </w:rPr>
              <w:t>m”</w:t>
            </w:r>
            <w:r w:rsidRPr="00F07D8D">
              <w:t>) và không m</w:t>
            </w:r>
            <w:r w:rsidRPr="00F07D8D">
              <w:t>ở</w:t>
            </w:r>
            <w:r w:rsidRPr="00F07D8D">
              <w:t xml:space="preserve"> popup.</w:t>
            </w:r>
            <w:r w:rsidRPr="00F07D8D">
              <w:br/>
              <w:t>- N</w:t>
            </w:r>
            <w:r w:rsidRPr="00F07D8D">
              <w:t>ế</w:t>
            </w:r>
            <w:r w:rsidRPr="00F07D8D">
              <w:t>u đã nh</w:t>
            </w:r>
            <w:r w:rsidRPr="00F07D8D">
              <w:t>ậ</w:t>
            </w:r>
            <w:r w:rsidRPr="00F07D8D">
              <w:t>p d</w:t>
            </w:r>
            <w:r w:rsidRPr="00F07D8D">
              <w:t>ữ</w:t>
            </w:r>
            <w:r w:rsidRPr="00F07D8D">
              <w:t xml:space="preserve"> li</w:t>
            </w:r>
            <w:r w:rsidRPr="00F07D8D">
              <w:t>ệ</w:t>
            </w:r>
            <w:r w:rsidRPr="00F07D8D">
              <w:t>u: H</w:t>
            </w:r>
            <w:r w:rsidRPr="00F07D8D">
              <w:t>ệ</w:t>
            </w:r>
            <w:r w:rsidRPr="00F07D8D">
              <w:t xml:space="preserve"> th</w:t>
            </w:r>
            <w:r w:rsidRPr="00F07D8D">
              <w:t>ố</w:t>
            </w:r>
            <w:r w:rsidRPr="00F07D8D">
              <w:t>ng m</w:t>
            </w:r>
            <w:r w:rsidRPr="00F07D8D">
              <w:t>ở</w:t>
            </w:r>
            <w:r w:rsidRPr="00F07D8D">
              <w:t xml:space="preserve"> </w:t>
            </w:r>
            <w:hyperlink w:anchor="X3c4a5cff782278023d84d52ecc627d5b7044311">
              <w:r w:rsidRPr="00F07D8D">
                <w:rPr>
                  <w:rStyle w:val="Hyperlink"/>
                </w:rPr>
                <w:t>Popup Tìm ki</w:t>
              </w:r>
              <w:r w:rsidRPr="00F07D8D">
                <w:rPr>
                  <w:rStyle w:val="Hyperlink"/>
                </w:rPr>
                <w:t>ế</w:t>
              </w:r>
              <w:r w:rsidRPr="00F07D8D">
                <w:rPr>
                  <w:rStyle w:val="Hyperlink"/>
                </w:rPr>
                <w:t>m V</w:t>
              </w:r>
              <w:r w:rsidRPr="00F07D8D">
                <w:rPr>
                  <w:rStyle w:val="Hyperlink"/>
                </w:rPr>
                <w:t>ụ</w:t>
              </w:r>
              <w:r w:rsidRPr="00F07D8D">
                <w:rPr>
                  <w:rStyle w:val="Hyperlink"/>
                </w:rPr>
                <w:t xml:space="preserve"> vi</w:t>
              </w:r>
              <w:r w:rsidRPr="00F07D8D">
                <w:rPr>
                  <w:rStyle w:val="Hyperlink"/>
                </w:rPr>
                <w:t>ệ</w:t>
              </w:r>
              <w:r w:rsidRPr="00F07D8D">
                <w:rPr>
                  <w:rStyle w:val="Hyperlink"/>
                </w:rPr>
                <w:t>c xác đ</w:t>
              </w:r>
              <w:r w:rsidRPr="00F07D8D">
                <w:rPr>
                  <w:rStyle w:val="Hyperlink"/>
                </w:rPr>
                <w:t>ị</w:t>
              </w:r>
              <w:r w:rsidRPr="00F07D8D">
                <w:rPr>
                  <w:rStyle w:val="Hyperlink"/>
                </w:rPr>
                <w:t>nh cơ quan gi</w:t>
              </w:r>
              <w:r w:rsidRPr="00F07D8D">
                <w:rPr>
                  <w:rStyle w:val="Hyperlink"/>
                </w:rPr>
                <w:t>ả</w:t>
              </w:r>
              <w:r w:rsidRPr="00F07D8D">
                <w:rPr>
                  <w:rStyle w:val="Hyperlink"/>
                </w:rPr>
                <w:t>i quy</w:t>
              </w:r>
              <w:r w:rsidRPr="00F07D8D">
                <w:rPr>
                  <w:rStyle w:val="Hyperlink"/>
                </w:rPr>
                <w:t>ế</w:t>
              </w:r>
              <w:r w:rsidRPr="00F07D8D">
                <w:rPr>
                  <w:rStyle w:val="Hyperlink"/>
                </w:rPr>
                <w:t>t b</w:t>
              </w:r>
              <w:r w:rsidRPr="00F07D8D">
                <w:rPr>
                  <w:rStyle w:val="Hyperlink"/>
                </w:rPr>
                <w:t>ồ</w:t>
              </w:r>
              <w:r w:rsidRPr="00F07D8D">
                <w:rPr>
                  <w:rStyle w:val="Hyperlink"/>
                </w:rPr>
                <w:t>i thư</w:t>
              </w:r>
              <w:r w:rsidRPr="00F07D8D">
                <w:rPr>
                  <w:rStyle w:val="Hyperlink"/>
                </w:rPr>
                <w:t>ờ</w:t>
              </w:r>
              <w:r w:rsidRPr="00F07D8D">
                <w:rPr>
                  <w:rStyle w:val="Hyperlink"/>
                </w:rPr>
                <w:t>ng</w:t>
              </w:r>
            </w:hyperlink>
            <w:r w:rsidRPr="00F07D8D">
              <w:t>, t</w:t>
            </w:r>
            <w:r w:rsidRPr="00F07D8D">
              <w:t>ự</w:t>
            </w:r>
            <w:r w:rsidRPr="00F07D8D">
              <w:t xml:space="preserve"> đ</w:t>
            </w:r>
            <w:r w:rsidRPr="00F07D8D">
              <w:t>ộ</w:t>
            </w:r>
            <w:r w:rsidRPr="00F07D8D">
              <w:t>ng đi</w:t>
            </w:r>
            <w:r w:rsidRPr="00F07D8D">
              <w:t>ề</w:t>
            </w:r>
            <w:r w:rsidRPr="00F07D8D">
              <w:t>n giá tr</w:t>
            </w:r>
            <w:r w:rsidRPr="00F07D8D">
              <w:t>ị</w:t>
            </w:r>
            <w:r w:rsidRPr="00F07D8D">
              <w:t xml:space="preserve"> đang nh</w:t>
            </w:r>
            <w:r w:rsidRPr="00F07D8D">
              <w:t>ậ</w:t>
            </w:r>
            <w:r w:rsidRPr="00F07D8D">
              <w:t>p vào trư</w:t>
            </w:r>
            <w:r w:rsidRPr="00F07D8D">
              <w:t>ờ</w:t>
            </w:r>
            <w:r w:rsidRPr="00F07D8D">
              <w:t>ng Mã v</w:t>
            </w:r>
            <w:r w:rsidRPr="00F07D8D">
              <w:t>ụ</w:t>
            </w:r>
            <w:r w:rsidRPr="00F07D8D">
              <w:t xml:space="preserve"> vi</w:t>
            </w:r>
            <w:r w:rsidRPr="00F07D8D">
              <w:t>ệ</w:t>
            </w:r>
            <w:r w:rsidRPr="00F07D8D">
              <w:t>c trên Popup và kích ho</w:t>
            </w:r>
            <w:r w:rsidRPr="00F07D8D">
              <w:t>ạ</w:t>
            </w:r>
            <w:r w:rsidRPr="00F07D8D">
              <w:t>t tìm ki</w:t>
            </w:r>
            <w:r w:rsidRPr="00F07D8D">
              <w:t>ế</w:t>
            </w:r>
            <w:r w:rsidRPr="00F07D8D">
              <w:t>m.</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2</w:t>
            </w:r>
          </w:p>
        </w:tc>
        <w:tc>
          <w:tcPr>
            <w:tcW w:w="2549" w:type="dxa"/>
            <w:shd w:val="clear" w:color="auto" w:fill="auto"/>
          </w:tcPr>
          <w:p w:rsidR="005B3F2C" w:rsidRPr="00F07D8D" w:rsidRDefault="00F07D8D" w:rsidP="00F07D8D">
            <w:pPr>
              <w:spacing w:before="60" w:after="60" w:line="240" w:lineRule="auto"/>
            </w:pPr>
            <w:r w:rsidRPr="00F07D8D">
              <w:t>Tìm ki</w:t>
            </w:r>
            <w:r w:rsidRPr="00F07D8D">
              <w:t>ế</w:t>
            </w:r>
            <w:r w:rsidRPr="00F07D8D">
              <w:t>m nâng cao (t</w:t>
            </w:r>
            <w:r w:rsidRPr="00F07D8D">
              <w:t>ạ</w:t>
            </w:r>
            <w:r w:rsidRPr="00F07D8D">
              <w:t>i Kh</w:t>
            </w:r>
            <w:r w:rsidRPr="00F07D8D">
              <w:t>ố</w:t>
            </w:r>
            <w:r w:rsidRPr="00F07D8D">
              <w:t>i Tìm nhanh t</w:t>
            </w:r>
            <w:r w:rsidRPr="00F07D8D">
              <w:t>ừ</w:t>
            </w:r>
            <w:r w:rsidRPr="00F07D8D">
              <w:t xml:space="preserve"> v</w:t>
            </w:r>
            <w:r w:rsidRPr="00F07D8D">
              <w:t>ụ</w:t>
            </w:r>
            <w:r w:rsidRPr="00F07D8D">
              <w:t xml:space="preserve"> vi</w:t>
            </w:r>
            <w:r w:rsidRPr="00F07D8D">
              <w:t>ệ</w:t>
            </w:r>
            <w:r w:rsidRPr="00F07D8D">
              <w:t>c xác đ</w:t>
            </w:r>
            <w:r w:rsidRPr="00F07D8D">
              <w:t>ị</w:t>
            </w:r>
            <w:r w:rsidRPr="00F07D8D">
              <w:t>nh cơ quan</w:t>
            </w:r>
            <w:r w:rsidRPr="00F07D8D">
              <w:t>)</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jc w:val="left"/>
            </w:pPr>
            <w:r w:rsidRPr="00F07D8D">
              <w:t>- H</w:t>
            </w:r>
            <w:r w:rsidRPr="00F07D8D">
              <w:t>ệ</w:t>
            </w:r>
            <w:r w:rsidRPr="00F07D8D">
              <w:t xml:space="preserve"> th</w:t>
            </w:r>
            <w:r w:rsidRPr="00F07D8D">
              <w:t>ố</w:t>
            </w:r>
            <w:r w:rsidRPr="00F07D8D">
              <w:t>ng m</w:t>
            </w:r>
            <w:r w:rsidRPr="00F07D8D">
              <w:t>ở</w:t>
            </w:r>
            <w:r w:rsidRPr="00F07D8D">
              <w:t xml:space="preserve"> </w:t>
            </w:r>
            <w:hyperlink w:anchor="X3c4a5cff782278023d84d52ecc627d5b7044311">
              <w:r w:rsidRPr="00F07D8D">
                <w:rPr>
                  <w:rStyle w:val="Hyperlink"/>
                </w:rPr>
                <w:t>Popup Tìm ki</w:t>
              </w:r>
              <w:r w:rsidRPr="00F07D8D">
                <w:rPr>
                  <w:rStyle w:val="Hyperlink"/>
                </w:rPr>
                <w:t>ế</w:t>
              </w:r>
              <w:r w:rsidRPr="00F07D8D">
                <w:rPr>
                  <w:rStyle w:val="Hyperlink"/>
                </w:rPr>
                <w:t>m V</w:t>
              </w:r>
              <w:r w:rsidRPr="00F07D8D">
                <w:rPr>
                  <w:rStyle w:val="Hyperlink"/>
                </w:rPr>
                <w:t>ụ</w:t>
              </w:r>
              <w:r w:rsidRPr="00F07D8D">
                <w:rPr>
                  <w:rStyle w:val="Hyperlink"/>
                </w:rPr>
                <w:t xml:space="preserve"> vi</w:t>
              </w:r>
              <w:r w:rsidRPr="00F07D8D">
                <w:rPr>
                  <w:rStyle w:val="Hyperlink"/>
                </w:rPr>
                <w:t>ệ</w:t>
              </w:r>
              <w:r w:rsidRPr="00F07D8D">
                <w:rPr>
                  <w:rStyle w:val="Hyperlink"/>
                </w:rPr>
                <w:t>c xác đ</w:t>
              </w:r>
              <w:r w:rsidRPr="00F07D8D">
                <w:rPr>
                  <w:rStyle w:val="Hyperlink"/>
                </w:rPr>
                <w:t>ị</w:t>
              </w:r>
              <w:r w:rsidRPr="00F07D8D">
                <w:rPr>
                  <w:rStyle w:val="Hyperlink"/>
                </w:rPr>
                <w:t>nh cơ quan gi</w:t>
              </w:r>
              <w:r w:rsidRPr="00F07D8D">
                <w:rPr>
                  <w:rStyle w:val="Hyperlink"/>
                </w:rPr>
                <w:t>ả</w:t>
              </w:r>
              <w:r w:rsidRPr="00F07D8D">
                <w:rPr>
                  <w:rStyle w:val="Hyperlink"/>
                </w:rPr>
                <w:t>i quy</w:t>
              </w:r>
              <w:r w:rsidRPr="00F07D8D">
                <w:rPr>
                  <w:rStyle w:val="Hyperlink"/>
                </w:rPr>
                <w:t>ế</w:t>
              </w:r>
              <w:r w:rsidRPr="00F07D8D">
                <w:rPr>
                  <w:rStyle w:val="Hyperlink"/>
                </w:rPr>
                <w:t>t b</w:t>
              </w:r>
              <w:r w:rsidRPr="00F07D8D">
                <w:rPr>
                  <w:rStyle w:val="Hyperlink"/>
                </w:rPr>
                <w:t>ồ</w:t>
              </w:r>
              <w:r w:rsidRPr="00F07D8D">
                <w:rPr>
                  <w:rStyle w:val="Hyperlink"/>
                </w:rPr>
                <w:t>i thư</w:t>
              </w:r>
              <w:r w:rsidRPr="00F07D8D">
                <w:rPr>
                  <w:rStyle w:val="Hyperlink"/>
                </w:rPr>
                <w:t>ờ</w:t>
              </w:r>
              <w:r w:rsidRPr="00F07D8D">
                <w:rPr>
                  <w:rStyle w:val="Hyperlink"/>
                </w:rPr>
                <w:t>ng</w:t>
              </w:r>
            </w:hyperlink>
            <w:r w:rsidRPr="00F07D8D">
              <w:t xml:space="preserve"> </w:t>
            </w:r>
            <w:r w:rsidRPr="00F07D8D">
              <w:t>ở</w:t>
            </w:r>
            <w:r w:rsidRPr="00F07D8D">
              <w:t xml:space="preserve"> ch</w:t>
            </w:r>
            <w:r w:rsidRPr="00F07D8D">
              <w:t>ế</w:t>
            </w:r>
            <w:r w:rsidRPr="00F07D8D">
              <w:t xml:space="preserve"> đ</w:t>
            </w:r>
            <w:r w:rsidRPr="00F07D8D">
              <w:t>ộ</w:t>
            </w:r>
            <w:r w:rsidRPr="00F07D8D">
              <w:t xml:space="preserve"> m</w:t>
            </w:r>
            <w:r w:rsidRPr="00F07D8D">
              <w:t>ở</w:t>
            </w:r>
            <w:r w:rsidRPr="00F07D8D">
              <w:t xml:space="preserve"> r</w:t>
            </w:r>
            <w:r w:rsidRPr="00F07D8D">
              <w:t>ộ</w:t>
            </w:r>
            <w:r w:rsidRPr="00F07D8D">
              <w:t>ng đ</w:t>
            </w:r>
            <w:r w:rsidRPr="00F07D8D">
              <w:t>ầ</w:t>
            </w:r>
            <w:r w:rsidRPr="00F07D8D">
              <w:t>y đ</w:t>
            </w:r>
            <w:r w:rsidRPr="00F07D8D">
              <w:t>ủ</w:t>
            </w:r>
            <w:r w:rsidRPr="00F07D8D">
              <w:t xml:space="preserve"> các tiêu chí l</w:t>
            </w:r>
            <w:r w:rsidRPr="00F07D8D">
              <w:t>ọ</w:t>
            </w:r>
            <w:r w:rsidRPr="00F07D8D">
              <w:t>c.</w:t>
            </w:r>
            <w:r w:rsidRPr="00F07D8D">
              <w:br/>
              <w:t>- T</w:t>
            </w:r>
            <w:r w:rsidRPr="00F07D8D">
              <w:t>ự</w:t>
            </w:r>
            <w:r w:rsidRPr="00F07D8D">
              <w:t xml:space="preserve"> đ</w:t>
            </w:r>
            <w:r w:rsidRPr="00F07D8D">
              <w:t>ộ</w:t>
            </w:r>
            <w:r w:rsidRPr="00F07D8D">
              <w:t>ng k</w:t>
            </w:r>
            <w:r w:rsidRPr="00F07D8D">
              <w:t>ế</w:t>
            </w:r>
            <w:r w:rsidRPr="00F07D8D">
              <w:t xml:space="preserve"> th</w:t>
            </w:r>
            <w:r w:rsidRPr="00F07D8D">
              <w:t>ừ</w:t>
            </w:r>
            <w:r w:rsidRPr="00F07D8D">
              <w:t>a giá tr</w:t>
            </w:r>
            <w:r w:rsidRPr="00F07D8D">
              <w:t>ị</w:t>
            </w:r>
            <w:r w:rsidRPr="00F07D8D">
              <w:t xml:space="preserve"> mã v</w:t>
            </w:r>
            <w:r w:rsidRPr="00F07D8D">
              <w:t>ụ</w:t>
            </w:r>
            <w:r w:rsidRPr="00F07D8D">
              <w:t xml:space="preserve"> vi</w:t>
            </w:r>
            <w:r w:rsidRPr="00F07D8D">
              <w:t>ệ</w:t>
            </w:r>
            <w:r w:rsidRPr="00F07D8D">
              <w:t>c đang nh</w:t>
            </w:r>
            <w:r w:rsidRPr="00F07D8D">
              <w:t>ậ</w:t>
            </w:r>
            <w:r w:rsidRPr="00F07D8D">
              <w:t xml:space="preserve">p </w:t>
            </w:r>
            <w:r w:rsidRPr="00F07D8D">
              <w:t>ở</w:t>
            </w:r>
            <w:r w:rsidRPr="00F07D8D">
              <w:t xml:space="preserve"> form chính (n</w:t>
            </w:r>
            <w:r w:rsidRPr="00F07D8D">
              <w:t>ế</w:t>
            </w:r>
            <w:r w:rsidRPr="00F07D8D">
              <w:t>u c</w:t>
            </w:r>
            <w:r w:rsidRPr="00F07D8D">
              <w:t>ó).</w:t>
            </w:r>
            <w:r w:rsidRPr="00F07D8D">
              <w:br/>
              <w:t>- Cho phép Cán b</w:t>
            </w:r>
            <w:r w:rsidRPr="00F07D8D">
              <w:t>ộ</w:t>
            </w:r>
            <w:r w:rsidRPr="00F07D8D">
              <w:t xml:space="preserve"> nh</w:t>
            </w:r>
            <w:r w:rsidRPr="00F07D8D">
              <w:t>ậ</w:t>
            </w:r>
            <w:r w:rsidRPr="00F07D8D">
              <w:t>p thêm các tiêu chí l</w:t>
            </w:r>
            <w:r w:rsidRPr="00F07D8D">
              <w:t>ọ</w:t>
            </w:r>
            <w:r w:rsidRPr="00F07D8D">
              <w:t>c và b</w:t>
            </w:r>
            <w:r w:rsidRPr="00F07D8D">
              <w:t>ấ</w:t>
            </w:r>
            <w:r w:rsidRPr="00F07D8D">
              <w:t>m nút Tìm ki</w:t>
            </w:r>
            <w:r w:rsidRPr="00F07D8D">
              <w:t>ế</w:t>
            </w:r>
            <w:r w:rsidRPr="00F07D8D">
              <w:t>m trên Popup.</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3</w:t>
            </w:r>
          </w:p>
        </w:tc>
        <w:tc>
          <w:tcPr>
            <w:tcW w:w="2549" w:type="dxa"/>
            <w:shd w:val="clear" w:color="auto" w:fill="auto"/>
          </w:tcPr>
          <w:p w:rsidR="005B3F2C" w:rsidRPr="00F07D8D" w:rsidRDefault="00F07D8D" w:rsidP="00F07D8D">
            <w:pPr>
              <w:spacing w:before="60" w:after="60" w:line="240" w:lineRule="auto"/>
            </w:pPr>
            <w:r w:rsidRPr="00F07D8D">
              <w:t>Liên k</w:t>
            </w:r>
            <w:r w:rsidRPr="00F07D8D">
              <w:t>ế</w:t>
            </w:r>
            <w:r w:rsidRPr="00F07D8D">
              <w:t>t h</w:t>
            </w:r>
            <w:r w:rsidRPr="00F07D8D">
              <w:t>ồ</w:t>
            </w:r>
            <w:r w:rsidRPr="00F07D8D">
              <w:t xml:space="preserve"> sơ xác đ</w:t>
            </w:r>
            <w:r w:rsidRPr="00F07D8D">
              <w:t>ị</w:t>
            </w:r>
            <w:r w:rsidRPr="00F07D8D">
              <w:t>nh cơ quan</w:t>
            </w:r>
          </w:p>
        </w:tc>
        <w:tc>
          <w:tcPr>
            <w:tcW w:w="1411" w:type="dxa"/>
            <w:shd w:val="clear" w:color="auto" w:fill="auto"/>
          </w:tcPr>
          <w:p w:rsidR="005B3F2C" w:rsidRPr="00F07D8D" w:rsidRDefault="00F07D8D" w:rsidP="00F07D8D">
            <w:pPr>
              <w:spacing w:before="60" w:after="60" w:line="240" w:lineRule="auto"/>
            </w:pPr>
            <w:r w:rsidRPr="00F07D8D">
              <w:t>Link</w:t>
            </w:r>
          </w:p>
        </w:tc>
        <w:tc>
          <w:tcPr>
            <w:tcW w:w="4838" w:type="dxa"/>
            <w:shd w:val="clear" w:color="auto" w:fill="auto"/>
          </w:tcPr>
          <w:p w:rsidR="005B3F2C" w:rsidRPr="00F07D8D" w:rsidRDefault="00F07D8D" w:rsidP="00F07D8D">
            <w:pPr>
              <w:spacing w:before="60" w:after="60" w:line="240" w:lineRule="auto"/>
              <w:jc w:val="left"/>
            </w:pPr>
            <w:r w:rsidRPr="00F07D8D">
              <w:t>- Khi click vào liên k</w:t>
            </w:r>
            <w:r w:rsidRPr="00F07D8D">
              <w:t>ế</w:t>
            </w:r>
            <w:r w:rsidRPr="00F07D8D">
              <w:t>t: H</w:t>
            </w:r>
            <w:r w:rsidRPr="00F07D8D">
              <w:t>ệ</w:t>
            </w:r>
            <w:r w:rsidRPr="00F07D8D">
              <w:t xml:space="preserve"> th</w:t>
            </w:r>
            <w:r w:rsidRPr="00F07D8D">
              <w:t>ố</w:t>
            </w:r>
            <w:r w:rsidRPr="00F07D8D">
              <w:t>ng m</w:t>
            </w:r>
            <w:r w:rsidRPr="00F07D8D">
              <w:t>ở</w:t>
            </w:r>
            <w:r w:rsidRPr="00F07D8D">
              <w:t xml:space="preserve"> màn hình </w:t>
            </w:r>
            <w:hyperlink r:id="rId8" w:anchor="43316-mh04---màn-hình-chi-tiết-yêu-cầu-xác-định-cơ-quan-giải-quyết-bồi-thường">
              <w:r w:rsidRPr="00F07D8D">
                <w:rPr>
                  <w:rStyle w:val="Hyperlink"/>
                </w:rPr>
                <w:t>Chi ti</w:t>
              </w:r>
              <w:r w:rsidRPr="00F07D8D">
                <w:rPr>
                  <w:rStyle w:val="Hyperlink"/>
                </w:rPr>
                <w:t>ế</w:t>
              </w:r>
              <w:r w:rsidRPr="00F07D8D">
                <w:rPr>
                  <w:rStyle w:val="Hyperlink"/>
                </w:rPr>
                <w:t>t yêu c</w:t>
              </w:r>
              <w:r w:rsidRPr="00F07D8D">
                <w:rPr>
                  <w:rStyle w:val="Hyperlink"/>
                </w:rPr>
                <w:t>ầ</w:t>
              </w:r>
              <w:r w:rsidRPr="00F07D8D">
                <w:rPr>
                  <w:rStyle w:val="Hyperlink"/>
                </w:rPr>
                <w:t>u xác đ</w:t>
              </w:r>
              <w:r w:rsidRPr="00F07D8D">
                <w:rPr>
                  <w:rStyle w:val="Hyperlink"/>
                </w:rPr>
                <w:t>ị</w:t>
              </w:r>
              <w:r w:rsidRPr="00F07D8D">
                <w:rPr>
                  <w:rStyle w:val="Hyperlink"/>
                </w:rPr>
                <w:t>nh cơ quan gi</w:t>
              </w:r>
              <w:r w:rsidRPr="00F07D8D">
                <w:rPr>
                  <w:rStyle w:val="Hyperlink"/>
                </w:rPr>
                <w:t>ả</w:t>
              </w:r>
              <w:r w:rsidRPr="00F07D8D">
                <w:rPr>
                  <w:rStyle w:val="Hyperlink"/>
                </w:rPr>
                <w:t>i quy</w:t>
              </w:r>
              <w:r w:rsidRPr="00F07D8D">
                <w:rPr>
                  <w:rStyle w:val="Hyperlink"/>
                </w:rPr>
                <w:t>ế</w:t>
              </w:r>
              <w:r w:rsidRPr="00F07D8D">
                <w:rPr>
                  <w:rStyle w:val="Hyperlink"/>
                </w:rPr>
                <w:t>t b</w:t>
              </w:r>
              <w:r w:rsidRPr="00F07D8D">
                <w:rPr>
                  <w:rStyle w:val="Hyperlink"/>
                </w:rPr>
                <w:t>ồ</w:t>
              </w:r>
              <w:r w:rsidRPr="00F07D8D">
                <w:rPr>
                  <w:rStyle w:val="Hyperlink"/>
                </w:rPr>
                <w:t>i thư</w:t>
              </w:r>
              <w:r w:rsidRPr="00F07D8D">
                <w:rPr>
                  <w:rStyle w:val="Hyperlink"/>
                </w:rPr>
                <w:t>ờ</w:t>
              </w:r>
              <w:r w:rsidRPr="00F07D8D">
                <w:rPr>
                  <w:rStyle w:val="Hyperlink"/>
                </w:rPr>
                <w:t>ng</w:t>
              </w:r>
            </w:hyperlink>
            <w:r w:rsidRPr="00F07D8D">
              <w:t xml:space="preserve"> </w:t>
            </w:r>
            <w:r w:rsidRPr="00F07D8D">
              <w:t>ở</w:t>
            </w:r>
            <w:r w:rsidRPr="00F07D8D">
              <w:t xml:space="preserve"> ch</w:t>
            </w:r>
            <w:r w:rsidRPr="00F07D8D">
              <w:t>ế</w:t>
            </w:r>
            <w:r w:rsidRPr="00F07D8D">
              <w:t xml:space="preserve"> đ</w:t>
            </w:r>
            <w:r w:rsidRPr="00F07D8D">
              <w:t>ộ</w:t>
            </w:r>
            <w:r w:rsidRPr="00F07D8D">
              <w:t xml:space="preserve"> ch</w:t>
            </w:r>
            <w:r w:rsidRPr="00F07D8D">
              <w:t>ỉ</w:t>
            </w:r>
            <w:r w:rsidRPr="00F07D8D">
              <w:t xml:space="preserve"> xem trong cùng tab làm vi</w:t>
            </w:r>
            <w:r w:rsidRPr="00F07D8D">
              <w:t>ệ</w:t>
            </w:r>
            <w:r w:rsidRPr="00F07D8D">
              <w:t>c.</w:t>
            </w:r>
            <w:r w:rsidRPr="00F07D8D">
              <w:br/>
              <w:t xml:space="preserve">- Thanh </w:t>
            </w:r>
            <w:r w:rsidRPr="00F07D8D">
              <w:t>Menu Sidebar t</w:t>
            </w:r>
            <w:r w:rsidRPr="00F07D8D">
              <w:t>ự</w:t>
            </w:r>
            <w:r w:rsidRPr="00F07D8D">
              <w:t xml:space="preserve"> đ</w:t>
            </w:r>
            <w:r w:rsidRPr="00F07D8D">
              <w:t>ộ</w:t>
            </w:r>
            <w:r w:rsidRPr="00F07D8D">
              <w:t>ng chuy</w:t>
            </w:r>
            <w:r w:rsidRPr="00F07D8D">
              <w:t>ể</w:t>
            </w:r>
            <w:r w:rsidRPr="00F07D8D">
              <w:t>n Focus sang “Xác đ</w:t>
            </w:r>
            <w:r w:rsidRPr="00F07D8D">
              <w:t>ị</w:t>
            </w:r>
            <w:r w:rsidRPr="00F07D8D">
              <w:t>nh cơ quan gi</w:t>
            </w:r>
            <w:r w:rsidRPr="00F07D8D">
              <w:t>ả</w:t>
            </w:r>
            <w:r w:rsidRPr="00F07D8D">
              <w:t>i quy</w:t>
            </w:r>
            <w:r w:rsidRPr="00F07D8D">
              <w:t>ế</w:t>
            </w:r>
            <w:r w:rsidRPr="00F07D8D">
              <w:t xml:space="preserve">t </w:t>
            </w:r>
            <w:r w:rsidRPr="00F07D8D">
              <w:lastRenderedPageBreak/>
              <w:t>b</w:t>
            </w:r>
            <w:r w:rsidRPr="00F07D8D">
              <w:t>ồ</w:t>
            </w:r>
            <w:r w:rsidRPr="00F07D8D">
              <w:t>i thư</w:t>
            </w:r>
            <w:r w:rsidRPr="00F07D8D">
              <w:t>ờ</w:t>
            </w:r>
            <w:r w:rsidRPr="00F07D8D">
              <w:t>ng”.</w:t>
            </w:r>
            <w:r w:rsidRPr="00F07D8D">
              <w:br/>
              <w:t>- Khi ngư</w:t>
            </w:r>
            <w:r w:rsidRPr="00F07D8D">
              <w:t>ờ</w:t>
            </w:r>
            <w:r w:rsidRPr="00F07D8D">
              <w:t>i dùng b</w:t>
            </w:r>
            <w:r w:rsidRPr="00F07D8D">
              <w:t>ấ</w:t>
            </w:r>
            <w:r w:rsidRPr="00F07D8D">
              <w:t>m “Đóng” t</w:t>
            </w:r>
            <w:r w:rsidRPr="00F07D8D">
              <w:t>ạ</w:t>
            </w:r>
            <w:r w:rsidRPr="00F07D8D">
              <w:t>i màn chi ti</w:t>
            </w:r>
            <w:r w:rsidRPr="00F07D8D">
              <w:t>ế</w:t>
            </w:r>
            <w:r w:rsidRPr="00F07D8D">
              <w:t>t: H</w:t>
            </w:r>
            <w:r w:rsidRPr="00F07D8D">
              <w:t>ệ</w:t>
            </w:r>
            <w:r w:rsidRPr="00F07D8D">
              <w:t xml:space="preserve"> th</w:t>
            </w:r>
            <w:r w:rsidRPr="00F07D8D">
              <w:t>ố</w:t>
            </w:r>
            <w:r w:rsidRPr="00F07D8D">
              <w:t>ng đi</w:t>
            </w:r>
            <w:r w:rsidRPr="00F07D8D">
              <w:t>ề</w:t>
            </w:r>
            <w:r w:rsidRPr="00F07D8D">
              <w:t>u hư</w:t>
            </w:r>
            <w:r w:rsidRPr="00F07D8D">
              <w:t>ớ</w:t>
            </w:r>
            <w:r w:rsidRPr="00F07D8D">
              <w:t>ng quay v</w:t>
            </w:r>
            <w:r w:rsidRPr="00F07D8D">
              <w:t>ề</w:t>
            </w:r>
            <w:r w:rsidRPr="00F07D8D">
              <w:t xml:space="preserve"> đúng màn hình MH02 đang m</w:t>
            </w:r>
            <w:r w:rsidRPr="00F07D8D">
              <w:t>ở</w:t>
            </w:r>
            <w:r w:rsidRPr="00F07D8D">
              <w:t>, Active l</w:t>
            </w:r>
            <w:r w:rsidRPr="00F07D8D">
              <w:t>ạ</w:t>
            </w:r>
            <w:r w:rsidRPr="00F07D8D">
              <w:t>i menu “Gi</w:t>
            </w:r>
            <w:r w:rsidRPr="00F07D8D">
              <w:t>ả</w:t>
            </w:r>
            <w:r w:rsidRPr="00F07D8D">
              <w:t>i quy</w:t>
            </w:r>
            <w:r w:rsidRPr="00F07D8D">
              <w:t>ế</w:t>
            </w:r>
            <w:r w:rsidRPr="00F07D8D">
              <w:t>t yêu c</w:t>
            </w:r>
            <w:r w:rsidRPr="00F07D8D">
              <w:t>ầ</w:t>
            </w:r>
            <w:r w:rsidRPr="00F07D8D">
              <w:t>u b</w:t>
            </w:r>
            <w:r w:rsidRPr="00F07D8D">
              <w:t>ồ</w:t>
            </w:r>
            <w:r w:rsidRPr="00F07D8D">
              <w:t>i thư</w:t>
            </w:r>
            <w:r w:rsidRPr="00F07D8D">
              <w:t>ờ</w:t>
            </w:r>
            <w:r w:rsidRPr="00F07D8D">
              <w:t>ng” và gi</w:t>
            </w:r>
            <w:r w:rsidRPr="00F07D8D">
              <w:t>ữ</w:t>
            </w:r>
            <w:r w:rsidRPr="00F07D8D">
              <w:t xml:space="preserve"> nguyên toàn b</w:t>
            </w:r>
            <w:r w:rsidRPr="00F07D8D">
              <w:t>ộ</w:t>
            </w:r>
            <w:r w:rsidRPr="00F07D8D">
              <w:t xml:space="preserve"> d</w:t>
            </w:r>
            <w:r w:rsidRPr="00F07D8D">
              <w:t>ữ</w:t>
            </w:r>
            <w:r w:rsidRPr="00F07D8D">
              <w:t xml:space="preserve"> </w:t>
            </w:r>
            <w:r w:rsidRPr="00F07D8D">
              <w:t>li</w:t>
            </w:r>
            <w:r w:rsidRPr="00F07D8D">
              <w:t>ệ</w:t>
            </w:r>
            <w:r w:rsidRPr="00F07D8D">
              <w:t>u đang nh</w:t>
            </w:r>
            <w:r w:rsidRPr="00F07D8D">
              <w:t>ậ</w:t>
            </w:r>
            <w:r w:rsidRPr="00F07D8D">
              <w:t>p trên form.</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lastRenderedPageBreak/>
              <w:t>4</w:t>
            </w:r>
          </w:p>
        </w:tc>
        <w:tc>
          <w:tcPr>
            <w:tcW w:w="2549" w:type="dxa"/>
            <w:shd w:val="clear" w:color="auto" w:fill="auto"/>
          </w:tcPr>
          <w:p w:rsidR="005B3F2C" w:rsidRPr="00F07D8D" w:rsidRDefault="00F07D8D" w:rsidP="00F07D8D">
            <w:pPr>
              <w:spacing w:before="60" w:after="60" w:line="240" w:lineRule="auto"/>
            </w:pPr>
            <w:r w:rsidRPr="00F07D8D">
              <w:t>Tìm ki</w:t>
            </w:r>
            <w:r w:rsidRPr="00F07D8D">
              <w:t>ế</w:t>
            </w:r>
            <w:r w:rsidRPr="00F07D8D">
              <w:t>m (t</w:t>
            </w:r>
            <w:r w:rsidRPr="00F07D8D">
              <w:t>ạ</w:t>
            </w:r>
            <w:r w:rsidRPr="00F07D8D">
              <w:t>i trư</w:t>
            </w:r>
            <w:r w:rsidRPr="00F07D8D">
              <w:t>ờ</w:t>
            </w:r>
            <w:r w:rsidRPr="00F07D8D">
              <w:t>ng V</w:t>
            </w:r>
            <w:r w:rsidRPr="00F07D8D">
              <w:t>ụ</w:t>
            </w:r>
            <w:r w:rsidRPr="00F07D8D">
              <w:t xml:space="preserve"> vi</w:t>
            </w:r>
            <w:r w:rsidRPr="00F07D8D">
              <w:t>ệ</w:t>
            </w:r>
            <w:r w:rsidRPr="00F07D8D">
              <w:t>c yêu c</w:t>
            </w:r>
            <w:r w:rsidRPr="00F07D8D">
              <w:t>ầ</w:t>
            </w:r>
            <w:r w:rsidRPr="00F07D8D">
              <w:t>u b</w:t>
            </w:r>
            <w:r w:rsidRPr="00F07D8D">
              <w:t>ồ</w:t>
            </w:r>
            <w:r w:rsidRPr="00F07D8D">
              <w:t>i thư</w:t>
            </w:r>
            <w:r w:rsidRPr="00F07D8D">
              <w:t>ờ</w:t>
            </w:r>
            <w:r w:rsidRPr="00F07D8D">
              <w:t>ng g</w:t>
            </w:r>
            <w:r w:rsidRPr="00F07D8D">
              <w:t>ố</w:t>
            </w:r>
            <w:r w:rsidRPr="00F07D8D">
              <w:t>c liên quan)</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jc w:val="left"/>
            </w:pPr>
            <w:r w:rsidRPr="00F07D8D">
              <w:t>- N</w:t>
            </w:r>
            <w:r w:rsidRPr="00F07D8D">
              <w:t>ế</w:t>
            </w:r>
            <w:r w:rsidRPr="00F07D8D">
              <w:t>u chưa nh</w:t>
            </w:r>
            <w:r w:rsidRPr="00F07D8D">
              <w:t>ậ</w:t>
            </w:r>
            <w:r w:rsidRPr="00F07D8D">
              <w:t>p d</w:t>
            </w:r>
            <w:r w:rsidRPr="00F07D8D">
              <w:t>ữ</w:t>
            </w:r>
            <w:r w:rsidRPr="00F07D8D">
              <w:t xml:space="preserve"> li</w:t>
            </w:r>
            <w:r w:rsidRPr="00F07D8D">
              <w:t>ệ</w:t>
            </w:r>
            <w:r w:rsidRPr="00F07D8D">
              <w:t>u t</w:t>
            </w:r>
            <w:r w:rsidRPr="00F07D8D">
              <w:t>ạ</w:t>
            </w:r>
            <w:r w:rsidRPr="00F07D8D">
              <w:t>i ô tìm ki</w:t>
            </w:r>
            <w:r w:rsidRPr="00F07D8D">
              <w:t>ế</w:t>
            </w:r>
            <w:r w:rsidRPr="00F07D8D">
              <w:t>m: Vi ph</w:t>
            </w:r>
            <w:r w:rsidRPr="00F07D8D">
              <w:t>ạ</w:t>
            </w:r>
            <w:r w:rsidRPr="00F07D8D">
              <w:t>m quy t</w:t>
            </w:r>
            <w:r w:rsidRPr="00F07D8D">
              <w:t>ắ</w:t>
            </w:r>
            <w:r w:rsidRPr="00F07D8D">
              <w:t>c [BR-VAL-001], h</w:t>
            </w:r>
            <w:r w:rsidRPr="00F07D8D">
              <w:t>ệ</w:t>
            </w:r>
            <w:r w:rsidRPr="00F07D8D">
              <w:t xml:space="preserve"> th</w:t>
            </w:r>
            <w:r w:rsidRPr="00F07D8D">
              <w:t>ố</w:t>
            </w:r>
            <w:r w:rsidRPr="00F07D8D">
              <w:t>ng hi</w:t>
            </w:r>
            <w:r w:rsidRPr="00F07D8D">
              <w:t>ể</w:t>
            </w:r>
            <w:r w:rsidRPr="00F07D8D">
              <w:t>n th</w:t>
            </w:r>
            <w:r w:rsidRPr="00F07D8D">
              <w:t>ị</w:t>
            </w:r>
            <w:r w:rsidRPr="00F07D8D">
              <w:t xml:space="preserve"> thông báo c</w:t>
            </w:r>
            <w:r w:rsidRPr="00F07D8D">
              <w:t>ả</w:t>
            </w:r>
            <w:r w:rsidRPr="00F07D8D">
              <w:t>nh báo l</w:t>
            </w:r>
            <w:r w:rsidRPr="00F07D8D">
              <w:t>ỗ</w:t>
            </w:r>
            <w:r w:rsidRPr="00F07D8D">
              <w:t>i [MSG-ERR-VAL-001] (</w:t>
            </w:r>
            <w:r w:rsidRPr="00F07D8D">
              <w:rPr>
                <w:i/>
                <w:iCs/>
              </w:rPr>
              <w:t>“</w:t>
            </w:r>
            <w:r w:rsidRPr="00F07D8D">
              <w:rPr>
                <w:i/>
                <w:iCs/>
              </w:rPr>
              <w:t>Vui lòng nh</w:t>
            </w:r>
            <w:r w:rsidRPr="00F07D8D">
              <w:rPr>
                <w:i/>
                <w:iCs/>
              </w:rPr>
              <w:t>ậ</w:t>
            </w:r>
            <w:r w:rsidRPr="00F07D8D">
              <w:rPr>
                <w:i/>
                <w:iCs/>
              </w:rPr>
              <w:t>p Mã v</w:t>
            </w:r>
            <w:r w:rsidRPr="00F07D8D">
              <w:rPr>
                <w:i/>
                <w:iCs/>
              </w:rPr>
              <w:t>ụ</w:t>
            </w:r>
            <w:r w:rsidRPr="00F07D8D">
              <w:rPr>
                <w:i/>
                <w:iCs/>
              </w:rPr>
              <w:t xml:space="preserve"> vi</w:t>
            </w:r>
            <w:r w:rsidRPr="00F07D8D">
              <w:rPr>
                <w:i/>
                <w:iCs/>
              </w:rPr>
              <w:t>ệ</w:t>
            </w:r>
            <w:r w:rsidRPr="00F07D8D">
              <w:rPr>
                <w:i/>
                <w:iCs/>
              </w:rPr>
              <w:t>c g</w:t>
            </w:r>
            <w:r w:rsidRPr="00F07D8D">
              <w:rPr>
                <w:i/>
                <w:iCs/>
              </w:rPr>
              <w:t>ố</w:t>
            </w:r>
            <w:r w:rsidRPr="00F07D8D">
              <w:rPr>
                <w:i/>
                <w:iCs/>
              </w:rPr>
              <w:t>c đ</w:t>
            </w:r>
            <w:r w:rsidRPr="00F07D8D">
              <w:rPr>
                <w:i/>
                <w:iCs/>
              </w:rPr>
              <w:t>ể</w:t>
            </w:r>
            <w:r w:rsidRPr="00F07D8D">
              <w:rPr>
                <w:i/>
                <w:iCs/>
              </w:rPr>
              <w:t xml:space="preserve"> tìm ki</w:t>
            </w:r>
            <w:r w:rsidRPr="00F07D8D">
              <w:rPr>
                <w:i/>
                <w:iCs/>
              </w:rPr>
              <w:t>ế</w:t>
            </w:r>
            <w:r w:rsidRPr="00F07D8D">
              <w:rPr>
                <w:i/>
                <w:iCs/>
              </w:rPr>
              <w:t>m”</w:t>
            </w:r>
            <w:r w:rsidRPr="00F07D8D">
              <w:t>) và không m</w:t>
            </w:r>
            <w:r w:rsidRPr="00F07D8D">
              <w:t>ở</w:t>
            </w:r>
            <w:r w:rsidRPr="00F07D8D">
              <w:t xml:space="preserve"> popup.</w:t>
            </w:r>
            <w:r w:rsidRPr="00F07D8D">
              <w:br/>
              <w:t>- N</w:t>
            </w:r>
            <w:r w:rsidRPr="00F07D8D">
              <w:t>ế</w:t>
            </w:r>
            <w:r w:rsidRPr="00F07D8D">
              <w:t>u đã nh</w:t>
            </w:r>
            <w:r w:rsidRPr="00F07D8D">
              <w:t>ậ</w:t>
            </w:r>
            <w:r w:rsidRPr="00F07D8D">
              <w:t>p d</w:t>
            </w:r>
            <w:r w:rsidRPr="00F07D8D">
              <w:t>ữ</w:t>
            </w:r>
            <w:r w:rsidRPr="00F07D8D">
              <w:t xml:space="preserve"> li</w:t>
            </w:r>
            <w:r w:rsidRPr="00F07D8D">
              <w:t>ệ</w:t>
            </w:r>
            <w:r w:rsidRPr="00F07D8D">
              <w:t>u: H</w:t>
            </w:r>
            <w:r w:rsidRPr="00F07D8D">
              <w:t>ệ</w:t>
            </w:r>
            <w:r w:rsidRPr="00F07D8D">
              <w:t xml:space="preserve"> th</w:t>
            </w:r>
            <w:r w:rsidRPr="00F07D8D">
              <w:t>ố</w:t>
            </w:r>
            <w:r w:rsidRPr="00F07D8D">
              <w:t>ng m</w:t>
            </w:r>
            <w:r w:rsidRPr="00F07D8D">
              <w:t>ở</w:t>
            </w:r>
            <w:r w:rsidRPr="00F07D8D">
              <w:t xml:space="preserve"> </w:t>
            </w:r>
            <w:hyperlink w:anchor="Xf937244cf74a1683d5598ab1ee15da9e97530bc">
              <w:r w:rsidRPr="00F07D8D">
                <w:rPr>
                  <w:rStyle w:val="Hyperlink"/>
                </w:rPr>
                <w:t>Popup chu</w:t>
              </w:r>
              <w:r w:rsidRPr="00F07D8D">
                <w:rPr>
                  <w:rStyle w:val="Hyperlink"/>
                </w:rPr>
                <w:t>ẩ</w:t>
              </w:r>
              <w:r w:rsidRPr="00F07D8D">
                <w:rPr>
                  <w:rStyle w:val="Hyperlink"/>
                </w:rPr>
                <w:t>n Tìm ki</w:t>
              </w:r>
              <w:r w:rsidRPr="00F07D8D">
                <w:rPr>
                  <w:rStyle w:val="Hyperlink"/>
                </w:rPr>
                <w:t>ế</w:t>
              </w:r>
              <w:r w:rsidRPr="00F07D8D">
                <w:rPr>
                  <w:rStyle w:val="Hyperlink"/>
                </w:rPr>
                <w:t>m v</w:t>
              </w:r>
              <w:r w:rsidRPr="00F07D8D">
                <w:rPr>
                  <w:rStyle w:val="Hyperlink"/>
                </w:rPr>
                <w:t>ụ</w:t>
              </w:r>
              <w:r w:rsidRPr="00F07D8D">
                <w:rPr>
                  <w:rStyle w:val="Hyperlink"/>
                </w:rPr>
                <w:t xml:space="preserve"> vi</w:t>
              </w:r>
              <w:r w:rsidRPr="00F07D8D">
                <w:rPr>
                  <w:rStyle w:val="Hyperlink"/>
                </w:rPr>
                <w:t>ệ</w:t>
              </w:r>
              <w:r w:rsidRPr="00F07D8D">
                <w:rPr>
                  <w:rStyle w:val="Hyperlink"/>
                </w:rPr>
                <w:t>c/h</w:t>
              </w:r>
              <w:r w:rsidRPr="00F07D8D">
                <w:rPr>
                  <w:rStyle w:val="Hyperlink"/>
                </w:rPr>
                <w:t>ồ</w:t>
              </w:r>
              <w:r w:rsidRPr="00F07D8D">
                <w:rPr>
                  <w:rStyle w:val="Hyperlink"/>
                </w:rPr>
                <w:t xml:space="preserve"> sơ g</w:t>
              </w:r>
              <w:r w:rsidRPr="00F07D8D">
                <w:rPr>
                  <w:rStyle w:val="Hyperlink"/>
                </w:rPr>
                <w:t>ố</w:t>
              </w:r>
              <w:r w:rsidRPr="00F07D8D">
                <w:rPr>
                  <w:rStyle w:val="Hyperlink"/>
                </w:rPr>
                <w:t>c liên quan</w:t>
              </w:r>
            </w:hyperlink>
            <w:r w:rsidRPr="00F07D8D">
              <w:t>, t</w:t>
            </w:r>
            <w:r w:rsidRPr="00F07D8D">
              <w:t>ự</w:t>
            </w:r>
            <w:r w:rsidRPr="00F07D8D">
              <w:t xml:space="preserve"> đ</w:t>
            </w:r>
            <w:r w:rsidRPr="00F07D8D">
              <w:t>ộ</w:t>
            </w:r>
            <w:r w:rsidRPr="00F07D8D">
              <w:t>ng đi</w:t>
            </w:r>
            <w:r w:rsidRPr="00F07D8D">
              <w:t>ề</w:t>
            </w:r>
            <w:r w:rsidRPr="00F07D8D">
              <w:t>n giá tr</w:t>
            </w:r>
            <w:r w:rsidRPr="00F07D8D">
              <w:t>ị</w:t>
            </w:r>
            <w:r w:rsidRPr="00F07D8D">
              <w:t xml:space="preserve"> đang nh</w:t>
            </w:r>
            <w:r w:rsidRPr="00F07D8D">
              <w:t>ậ</w:t>
            </w:r>
            <w:r w:rsidRPr="00F07D8D">
              <w:t>p vào trư</w:t>
            </w:r>
            <w:r w:rsidRPr="00F07D8D">
              <w:t>ờ</w:t>
            </w:r>
            <w:r w:rsidRPr="00F07D8D">
              <w:t>ng Mã v</w:t>
            </w:r>
            <w:r w:rsidRPr="00F07D8D">
              <w:t>ụ</w:t>
            </w:r>
            <w:r w:rsidRPr="00F07D8D">
              <w:t xml:space="preserve"> vi</w:t>
            </w:r>
            <w:r w:rsidRPr="00F07D8D">
              <w:t>ệ</w:t>
            </w:r>
            <w:r w:rsidRPr="00F07D8D">
              <w:t>c/S</w:t>
            </w:r>
            <w:r w:rsidRPr="00F07D8D">
              <w:t>ố</w:t>
            </w:r>
            <w:r w:rsidRPr="00F07D8D">
              <w:t xml:space="preserve"> quy</w:t>
            </w:r>
            <w:r w:rsidRPr="00F07D8D">
              <w:t>ế</w:t>
            </w:r>
            <w:r w:rsidRPr="00F07D8D">
              <w:t>t đ</w:t>
            </w:r>
            <w:r w:rsidRPr="00F07D8D">
              <w:t>ị</w:t>
            </w:r>
            <w:r w:rsidRPr="00F07D8D">
              <w:t>nh trên Popup và kích ho</w:t>
            </w:r>
            <w:r w:rsidRPr="00F07D8D">
              <w:t>ạ</w:t>
            </w:r>
            <w:r w:rsidRPr="00F07D8D">
              <w:t>t tìm ki</w:t>
            </w:r>
            <w:r w:rsidRPr="00F07D8D">
              <w:t>ế</w:t>
            </w:r>
            <w:r w:rsidRPr="00F07D8D">
              <w:t>m.</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5</w:t>
            </w:r>
          </w:p>
        </w:tc>
        <w:tc>
          <w:tcPr>
            <w:tcW w:w="2549" w:type="dxa"/>
            <w:shd w:val="clear" w:color="auto" w:fill="auto"/>
          </w:tcPr>
          <w:p w:rsidR="005B3F2C" w:rsidRPr="00F07D8D" w:rsidRDefault="00F07D8D" w:rsidP="00F07D8D">
            <w:pPr>
              <w:spacing w:before="60" w:after="60" w:line="240" w:lineRule="auto"/>
            </w:pPr>
            <w:r w:rsidRPr="00F07D8D">
              <w:t>Tìm ki</w:t>
            </w:r>
            <w:r w:rsidRPr="00F07D8D">
              <w:t>ế</w:t>
            </w:r>
            <w:r w:rsidRPr="00F07D8D">
              <w:t>m nâng cao (t</w:t>
            </w:r>
            <w:r w:rsidRPr="00F07D8D">
              <w:t>ạ</w:t>
            </w:r>
            <w:r w:rsidRPr="00F07D8D">
              <w:t>i trư</w:t>
            </w:r>
            <w:r w:rsidRPr="00F07D8D">
              <w:t>ờ</w:t>
            </w:r>
            <w:r w:rsidRPr="00F07D8D">
              <w:t>ng V</w:t>
            </w:r>
            <w:r w:rsidRPr="00F07D8D">
              <w:t>ụ</w:t>
            </w:r>
            <w:r w:rsidRPr="00F07D8D">
              <w:t xml:space="preserve"> vi</w:t>
            </w:r>
            <w:r w:rsidRPr="00F07D8D">
              <w:t>ệ</w:t>
            </w:r>
            <w:r w:rsidRPr="00F07D8D">
              <w:t>c yêu c</w:t>
            </w:r>
            <w:r w:rsidRPr="00F07D8D">
              <w:t>ầ</w:t>
            </w:r>
            <w:r w:rsidRPr="00F07D8D">
              <w:t>u b</w:t>
            </w:r>
            <w:r w:rsidRPr="00F07D8D">
              <w:t>ồ</w:t>
            </w:r>
            <w:r w:rsidRPr="00F07D8D">
              <w:t>i thư</w:t>
            </w:r>
            <w:r w:rsidRPr="00F07D8D">
              <w:t>ờ</w:t>
            </w:r>
            <w:r w:rsidRPr="00F07D8D">
              <w:t>ng g</w:t>
            </w:r>
            <w:r w:rsidRPr="00F07D8D">
              <w:t>ố</w:t>
            </w:r>
            <w:r w:rsidRPr="00F07D8D">
              <w:t>c liên quan)</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jc w:val="left"/>
            </w:pPr>
            <w:r w:rsidRPr="00F07D8D">
              <w:t>- H</w:t>
            </w:r>
            <w:r w:rsidRPr="00F07D8D">
              <w:t>ệ</w:t>
            </w:r>
            <w:r w:rsidRPr="00F07D8D">
              <w:t xml:space="preserve"> th</w:t>
            </w:r>
            <w:r w:rsidRPr="00F07D8D">
              <w:t>ố</w:t>
            </w:r>
            <w:r w:rsidRPr="00F07D8D">
              <w:t>ng m</w:t>
            </w:r>
            <w:r w:rsidRPr="00F07D8D">
              <w:t>ở</w:t>
            </w:r>
            <w:r w:rsidRPr="00F07D8D">
              <w:t xml:space="preserve"> </w:t>
            </w:r>
            <w:hyperlink w:anchor="Xf937244cf74a1683d5598ab1ee15da9e97530bc">
              <w:r w:rsidRPr="00F07D8D">
                <w:rPr>
                  <w:rStyle w:val="Hyperlink"/>
                </w:rPr>
                <w:t>Popup chu</w:t>
              </w:r>
              <w:r w:rsidRPr="00F07D8D">
                <w:rPr>
                  <w:rStyle w:val="Hyperlink"/>
                </w:rPr>
                <w:t>ẩ</w:t>
              </w:r>
              <w:r w:rsidRPr="00F07D8D">
                <w:rPr>
                  <w:rStyle w:val="Hyperlink"/>
                </w:rPr>
                <w:t>n Tìm ki</w:t>
              </w:r>
              <w:r w:rsidRPr="00F07D8D">
                <w:rPr>
                  <w:rStyle w:val="Hyperlink"/>
                </w:rPr>
                <w:t>ế</w:t>
              </w:r>
              <w:r w:rsidRPr="00F07D8D">
                <w:rPr>
                  <w:rStyle w:val="Hyperlink"/>
                </w:rPr>
                <w:t>m v</w:t>
              </w:r>
              <w:r w:rsidRPr="00F07D8D">
                <w:rPr>
                  <w:rStyle w:val="Hyperlink"/>
                </w:rPr>
                <w:t>ụ</w:t>
              </w:r>
              <w:r w:rsidRPr="00F07D8D">
                <w:rPr>
                  <w:rStyle w:val="Hyperlink"/>
                </w:rPr>
                <w:t xml:space="preserve"> vi</w:t>
              </w:r>
              <w:r w:rsidRPr="00F07D8D">
                <w:rPr>
                  <w:rStyle w:val="Hyperlink"/>
                </w:rPr>
                <w:t>ệ</w:t>
              </w:r>
              <w:r w:rsidRPr="00F07D8D">
                <w:rPr>
                  <w:rStyle w:val="Hyperlink"/>
                </w:rPr>
                <w:t>c/h</w:t>
              </w:r>
              <w:r w:rsidRPr="00F07D8D">
                <w:rPr>
                  <w:rStyle w:val="Hyperlink"/>
                </w:rPr>
                <w:t>ồ</w:t>
              </w:r>
              <w:r w:rsidRPr="00F07D8D">
                <w:rPr>
                  <w:rStyle w:val="Hyperlink"/>
                </w:rPr>
                <w:t xml:space="preserve"> sơ g</w:t>
              </w:r>
              <w:r w:rsidRPr="00F07D8D">
                <w:rPr>
                  <w:rStyle w:val="Hyperlink"/>
                </w:rPr>
                <w:t>ố</w:t>
              </w:r>
              <w:r w:rsidRPr="00F07D8D">
                <w:rPr>
                  <w:rStyle w:val="Hyperlink"/>
                </w:rPr>
                <w:t>c liê</w:t>
              </w:r>
              <w:r w:rsidRPr="00F07D8D">
                <w:rPr>
                  <w:rStyle w:val="Hyperlink"/>
                </w:rPr>
                <w:t>n quan</w:t>
              </w:r>
            </w:hyperlink>
            <w:r w:rsidRPr="00F07D8D">
              <w:t xml:space="preserve"> </w:t>
            </w:r>
            <w:r w:rsidRPr="00F07D8D">
              <w:t>ở</w:t>
            </w:r>
            <w:r w:rsidRPr="00F07D8D">
              <w:t xml:space="preserve"> ch</w:t>
            </w:r>
            <w:r w:rsidRPr="00F07D8D">
              <w:t>ế</w:t>
            </w:r>
            <w:r w:rsidRPr="00F07D8D">
              <w:t xml:space="preserve"> đ</w:t>
            </w:r>
            <w:r w:rsidRPr="00F07D8D">
              <w:t>ộ</w:t>
            </w:r>
            <w:r w:rsidRPr="00F07D8D">
              <w:t xml:space="preserve"> m</w:t>
            </w:r>
            <w:r w:rsidRPr="00F07D8D">
              <w:t>ở</w:t>
            </w:r>
            <w:r w:rsidRPr="00F07D8D">
              <w:t xml:space="preserve"> r</w:t>
            </w:r>
            <w:r w:rsidRPr="00F07D8D">
              <w:t>ộ</w:t>
            </w:r>
            <w:r w:rsidRPr="00F07D8D">
              <w:t>ng đ</w:t>
            </w:r>
            <w:r w:rsidRPr="00F07D8D">
              <w:t>ầ</w:t>
            </w:r>
            <w:r w:rsidRPr="00F07D8D">
              <w:t>y đ</w:t>
            </w:r>
            <w:r w:rsidRPr="00F07D8D">
              <w:t>ủ</w:t>
            </w:r>
            <w:r w:rsidRPr="00F07D8D">
              <w:t xml:space="preserve"> các tiêu chí l</w:t>
            </w:r>
            <w:r w:rsidRPr="00F07D8D">
              <w:t>ọ</w:t>
            </w:r>
            <w:r w:rsidRPr="00F07D8D">
              <w:t>c.</w:t>
            </w:r>
            <w:r w:rsidRPr="00F07D8D">
              <w:br/>
              <w:t>- T</w:t>
            </w:r>
            <w:r w:rsidRPr="00F07D8D">
              <w:t>ự</w:t>
            </w:r>
            <w:r w:rsidRPr="00F07D8D">
              <w:t xml:space="preserve"> đ</w:t>
            </w:r>
            <w:r w:rsidRPr="00F07D8D">
              <w:t>ộ</w:t>
            </w:r>
            <w:r w:rsidRPr="00F07D8D">
              <w:t>ng k</w:t>
            </w:r>
            <w:r w:rsidRPr="00F07D8D">
              <w:t>ế</w:t>
            </w:r>
            <w:r w:rsidRPr="00F07D8D">
              <w:t xml:space="preserve"> th</w:t>
            </w:r>
            <w:r w:rsidRPr="00F07D8D">
              <w:t>ừ</w:t>
            </w:r>
            <w:r w:rsidRPr="00F07D8D">
              <w:t>a giá tr</w:t>
            </w:r>
            <w:r w:rsidRPr="00F07D8D">
              <w:t>ị</w:t>
            </w:r>
            <w:r w:rsidRPr="00F07D8D">
              <w:t xml:space="preserve"> đang nh</w:t>
            </w:r>
            <w:r w:rsidRPr="00F07D8D">
              <w:t>ậ</w:t>
            </w:r>
            <w:r w:rsidRPr="00F07D8D">
              <w:t xml:space="preserve">p </w:t>
            </w:r>
            <w:r w:rsidRPr="00F07D8D">
              <w:t>ở</w:t>
            </w:r>
            <w:r w:rsidRPr="00F07D8D">
              <w:t xml:space="preserve"> form chính (n</w:t>
            </w:r>
            <w:r w:rsidRPr="00F07D8D">
              <w:t>ế</w:t>
            </w:r>
            <w:r w:rsidRPr="00F07D8D">
              <w:t>u có).</w:t>
            </w:r>
            <w:r w:rsidRPr="00F07D8D">
              <w:br/>
              <w:t>- Cho phép Cán b</w:t>
            </w:r>
            <w:r w:rsidRPr="00F07D8D">
              <w:t>ộ</w:t>
            </w:r>
            <w:r w:rsidRPr="00F07D8D">
              <w:t xml:space="preserve"> nh</w:t>
            </w:r>
            <w:r w:rsidRPr="00F07D8D">
              <w:t>ậ</w:t>
            </w:r>
            <w:r w:rsidRPr="00F07D8D">
              <w:t>p thêm các tiêu chí l</w:t>
            </w:r>
            <w:r w:rsidRPr="00F07D8D">
              <w:t>ọ</w:t>
            </w:r>
            <w:r w:rsidRPr="00F07D8D">
              <w:t>c và b</w:t>
            </w:r>
            <w:r w:rsidRPr="00F07D8D">
              <w:t>ấ</w:t>
            </w:r>
            <w:r w:rsidRPr="00F07D8D">
              <w:t>m nút Tìm ki</w:t>
            </w:r>
            <w:r w:rsidRPr="00F07D8D">
              <w:t>ế</w:t>
            </w:r>
            <w:r w:rsidRPr="00F07D8D">
              <w:t>m trên Popup.</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6</w:t>
            </w:r>
          </w:p>
        </w:tc>
        <w:tc>
          <w:tcPr>
            <w:tcW w:w="2549" w:type="dxa"/>
            <w:shd w:val="clear" w:color="auto" w:fill="auto"/>
          </w:tcPr>
          <w:p w:rsidR="005B3F2C" w:rsidRPr="00F07D8D" w:rsidRDefault="00F07D8D" w:rsidP="00F07D8D">
            <w:pPr>
              <w:spacing w:before="60" w:after="60" w:line="240" w:lineRule="auto"/>
            </w:pPr>
            <w:r w:rsidRPr="00F07D8D">
              <w:t>Liên k</w:t>
            </w:r>
            <w:r w:rsidRPr="00F07D8D">
              <w:t>ế</w:t>
            </w:r>
            <w:r w:rsidRPr="00F07D8D">
              <w:t>t h</w:t>
            </w:r>
            <w:r w:rsidRPr="00F07D8D">
              <w:t>ồ</w:t>
            </w:r>
            <w:r w:rsidRPr="00F07D8D">
              <w:t xml:space="preserve"> sơ g</w:t>
            </w:r>
            <w:r w:rsidRPr="00F07D8D">
              <w:t>ố</w:t>
            </w:r>
            <w:r w:rsidRPr="00F07D8D">
              <w:t>c</w:t>
            </w:r>
          </w:p>
        </w:tc>
        <w:tc>
          <w:tcPr>
            <w:tcW w:w="1411" w:type="dxa"/>
            <w:shd w:val="clear" w:color="auto" w:fill="auto"/>
          </w:tcPr>
          <w:p w:rsidR="005B3F2C" w:rsidRPr="00F07D8D" w:rsidRDefault="00F07D8D" w:rsidP="00F07D8D">
            <w:pPr>
              <w:spacing w:before="60" w:after="60" w:line="240" w:lineRule="auto"/>
            </w:pPr>
            <w:r w:rsidRPr="00F07D8D">
              <w:t>Link</w:t>
            </w:r>
          </w:p>
        </w:tc>
        <w:tc>
          <w:tcPr>
            <w:tcW w:w="4838" w:type="dxa"/>
            <w:shd w:val="clear" w:color="auto" w:fill="auto"/>
          </w:tcPr>
          <w:p w:rsidR="005B3F2C" w:rsidRPr="00F07D8D" w:rsidRDefault="00F07D8D" w:rsidP="00F07D8D">
            <w:pPr>
              <w:spacing w:before="60" w:after="60" w:line="240" w:lineRule="auto"/>
              <w:jc w:val="left"/>
            </w:pPr>
            <w:r w:rsidRPr="00F07D8D">
              <w:t>- Khi click vào liên k</w:t>
            </w:r>
            <w:r w:rsidRPr="00F07D8D">
              <w:t>ế</w:t>
            </w:r>
            <w:r w:rsidRPr="00F07D8D">
              <w:t>t t</w:t>
            </w:r>
            <w:r w:rsidRPr="00F07D8D">
              <w:t>ạ</w:t>
            </w:r>
            <w:r w:rsidRPr="00F07D8D">
              <w:t>i trư</w:t>
            </w:r>
            <w:r w:rsidRPr="00F07D8D">
              <w:t>ờ</w:t>
            </w:r>
            <w:r w:rsidRPr="00F07D8D">
              <w:t>ng V</w:t>
            </w:r>
            <w:r w:rsidRPr="00F07D8D">
              <w:t>ụ</w:t>
            </w:r>
            <w:r w:rsidRPr="00F07D8D">
              <w:t xml:space="preserve"> vi</w:t>
            </w:r>
            <w:r w:rsidRPr="00F07D8D">
              <w:t>ệ</w:t>
            </w:r>
            <w:r w:rsidRPr="00F07D8D">
              <w:t xml:space="preserve">c </w:t>
            </w:r>
            <w:r w:rsidRPr="00F07D8D">
              <w:t>yêu c</w:t>
            </w:r>
            <w:r w:rsidRPr="00F07D8D">
              <w:t>ầ</w:t>
            </w:r>
            <w:r w:rsidRPr="00F07D8D">
              <w:t>u b</w:t>
            </w:r>
            <w:r w:rsidRPr="00F07D8D">
              <w:t>ồ</w:t>
            </w:r>
            <w:r w:rsidRPr="00F07D8D">
              <w:t>i thư</w:t>
            </w:r>
            <w:r w:rsidRPr="00F07D8D">
              <w:t>ờ</w:t>
            </w:r>
            <w:r w:rsidRPr="00F07D8D">
              <w:t>ng g</w:t>
            </w:r>
            <w:r w:rsidRPr="00F07D8D">
              <w:t>ố</w:t>
            </w:r>
            <w:r w:rsidRPr="00F07D8D">
              <w:t>c liên quan: H</w:t>
            </w:r>
            <w:r w:rsidRPr="00F07D8D">
              <w:t>ệ</w:t>
            </w:r>
            <w:r w:rsidRPr="00F07D8D">
              <w:t xml:space="preserve"> th</w:t>
            </w:r>
            <w:r w:rsidRPr="00F07D8D">
              <w:t>ố</w:t>
            </w:r>
            <w:r w:rsidRPr="00F07D8D">
              <w:t>ng m</w:t>
            </w:r>
            <w:r w:rsidRPr="00F07D8D">
              <w:t>ở</w:t>
            </w:r>
            <w:r w:rsidRPr="00F07D8D">
              <w:t xml:space="preserve"> màn hình </w:t>
            </w:r>
            <w:hyperlink w:anchor="X301e8512c48e9fc73adbd63d511420982c23c32">
              <w:r w:rsidRPr="00F07D8D">
                <w:rPr>
                  <w:rStyle w:val="Hyperlink"/>
                </w:rPr>
                <w:t>MH04 - Màn hình Xem chi ti</w:t>
              </w:r>
              <w:r w:rsidRPr="00F07D8D">
                <w:rPr>
                  <w:rStyle w:val="Hyperlink"/>
                </w:rPr>
                <w:t>ế</w:t>
              </w:r>
              <w:r w:rsidRPr="00F07D8D">
                <w:rPr>
                  <w:rStyle w:val="Hyperlink"/>
                </w:rPr>
                <w:t>t h</w:t>
              </w:r>
              <w:r w:rsidRPr="00F07D8D">
                <w:rPr>
                  <w:rStyle w:val="Hyperlink"/>
                </w:rPr>
                <w:t>ồ</w:t>
              </w:r>
              <w:r w:rsidRPr="00F07D8D">
                <w:rPr>
                  <w:rStyle w:val="Hyperlink"/>
                </w:rPr>
                <w:t xml:space="preserve"> sơ yêu c</w:t>
              </w:r>
              <w:r w:rsidRPr="00F07D8D">
                <w:rPr>
                  <w:rStyle w:val="Hyperlink"/>
                </w:rPr>
                <w:t>ầ</w:t>
              </w:r>
              <w:r w:rsidRPr="00F07D8D">
                <w:rPr>
                  <w:rStyle w:val="Hyperlink"/>
                </w:rPr>
                <w:t>u b</w:t>
              </w:r>
              <w:r w:rsidRPr="00F07D8D">
                <w:rPr>
                  <w:rStyle w:val="Hyperlink"/>
                </w:rPr>
                <w:t>ồ</w:t>
              </w:r>
              <w:r w:rsidRPr="00F07D8D">
                <w:rPr>
                  <w:rStyle w:val="Hyperlink"/>
                </w:rPr>
                <w:t>i thư</w:t>
              </w:r>
              <w:r w:rsidRPr="00F07D8D">
                <w:rPr>
                  <w:rStyle w:val="Hyperlink"/>
                </w:rPr>
                <w:t>ờ</w:t>
              </w:r>
              <w:r w:rsidRPr="00F07D8D">
                <w:rPr>
                  <w:rStyle w:val="Hyperlink"/>
                </w:rPr>
                <w:t>ng</w:t>
              </w:r>
            </w:hyperlink>
            <w:r w:rsidRPr="00F07D8D">
              <w:t xml:space="preserve"> c</w:t>
            </w:r>
            <w:r w:rsidRPr="00F07D8D">
              <w:t>ủ</w:t>
            </w:r>
            <w:r w:rsidRPr="00F07D8D">
              <w:t>a v</w:t>
            </w:r>
            <w:r w:rsidRPr="00F07D8D">
              <w:t>ụ</w:t>
            </w:r>
            <w:r w:rsidRPr="00F07D8D">
              <w:t xml:space="preserve"> vi</w:t>
            </w:r>
            <w:r w:rsidRPr="00F07D8D">
              <w:t>ệ</w:t>
            </w:r>
            <w:r w:rsidRPr="00F07D8D">
              <w:t>c g</w:t>
            </w:r>
            <w:r w:rsidRPr="00F07D8D">
              <w:t>ố</w:t>
            </w:r>
            <w:r w:rsidRPr="00F07D8D">
              <w:t xml:space="preserve">c </w:t>
            </w:r>
            <w:r w:rsidRPr="00F07D8D">
              <w:t>ở</w:t>
            </w:r>
            <w:r w:rsidRPr="00F07D8D">
              <w:t xml:space="preserve"> ch</w:t>
            </w:r>
            <w:r w:rsidRPr="00F07D8D">
              <w:t>ế</w:t>
            </w:r>
            <w:r w:rsidRPr="00F07D8D">
              <w:t xml:space="preserve"> đ</w:t>
            </w:r>
            <w:r w:rsidRPr="00F07D8D">
              <w:t>ộ</w:t>
            </w:r>
            <w:r w:rsidRPr="00F07D8D">
              <w:t xml:space="preserve"> ch</w:t>
            </w:r>
            <w:r w:rsidRPr="00F07D8D">
              <w:t>ỉ</w:t>
            </w:r>
            <w:r w:rsidRPr="00F07D8D">
              <w:t xml:space="preserve"> xem trong cùng tab làm vi</w:t>
            </w:r>
            <w:r w:rsidRPr="00F07D8D">
              <w:t>ệ</w:t>
            </w:r>
            <w:r w:rsidRPr="00F07D8D">
              <w:t>c.</w:t>
            </w:r>
            <w:r w:rsidRPr="00F07D8D">
              <w:br/>
              <w:t>- Khi ngư</w:t>
            </w:r>
            <w:r w:rsidRPr="00F07D8D">
              <w:t>ờ</w:t>
            </w:r>
            <w:r w:rsidRPr="00F07D8D">
              <w:t>i dùng b</w:t>
            </w:r>
            <w:r w:rsidRPr="00F07D8D">
              <w:t>ấ</w:t>
            </w:r>
            <w:r w:rsidRPr="00F07D8D">
              <w:t>m “Đóng</w:t>
            </w:r>
            <w:r w:rsidRPr="00F07D8D">
              <w:t>” t</w:t>
            </w:r>
            <w:r w:rsidRPr="00F07D8D">
              <w:t>ạ</w:t>
            </w:r>
            <w:r w:rsidRPr="00F07D8D">
              <w:t>i màn chi ti</w:t>
            </w:r>
            <w:r w:rsidRPr="00F07D8D">
              <w:t>ế</w:t>
            </w:r>
            <w:r w:rsidRPr="00F07D8D">
              <w:t>t: H</w:t>
            </w:r>
            <w:r w:rsidRPr="00F07D8D">
              <w:t>ệ</w:t>
            </w:r>
            <w:r w:rsidRPr="00F07D8D">
              <w:t xml:space="preserve"> th</w:t>
            </w:r>
            <w:r w:rsidRPr="00F07D8D">
              <w:t>ố</w:t>
            </w:r>
            <w:r w:rsidRPr="00F07D8D">
              <w:t>ng đi</w:t>
            </w:r>
            <w:r w:rsidRPr="00F07D8D">
              <w:t>ề</w:t>
            </w:r>
            <w:r w:rsidRPr="00F07D8D">
              <w:t>u hư</w:t>
            </w:r>
            <w:r w:rsidRPr="00F07D8D">
              <w:t>ớ</w:t>
            </w:r>
            <w:r w:rsidRPr="00F07D8D">
              <w:t>ng quay v</w:t>
            </w:r>
            <w:r w:rsidRPr="00F07D8D">
              <w:t>ề</w:t>
            </w:r>
            <w:r w:rsidRPr="00F07D8D">
              <w:t xml:space="preserve"> đúng màn hình MH02 đang m</w:t>
            </w:r>
            <w:r w:rsidRPr="00F07D8D">
              <w:t>ở</w:t>
            </w:r>
            <w:r w:rsidRPr="00F07D8D">
              <w:t>, gi</w:t>
            </w:r>
            <w:r w:rsidRPr="00F07D8D">
              <w:t>ữ</w:t>
            </w:r>
            <w:r w:rsidRPr="00F07D8D">
              <w:t xml:space="preserve"> nguyên toàn b</w:t>
            </w:r>
            <w:r w:rsidRPr="00F07D8D">
              <w:t>ộ</w:t>
            </w:r>
            <w:r w:rsidRPr="00F07D8D">
              <w:t xml:space="preserve"> d</w:t>
            </w:r>
            <w:r w:rsidRPr="00F07D8D">
              <w:t>ữ</w:t>
            </w:r>
            <w:r w:rsidRPr="00F07D8D">
              <w:t xml:space="preserve"> li</w:t>
            </w:r>
            <w:r w:rsidRPr="00F07D8D">
              <w:t>ệ</w:t>
            </w:r>
            <w:r w:rsidRPr="00F07D8D">
              <w:t>u đang nh</w:t>
            </w:r>
            <w:r w:rsidRPr="00F07D8D">
              <w:t>ậ</w:t>
            </w:r>
            <w:r w:rsidRPr="00F07D8D">
              <w:t>p trên form.</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7</w:t>
            </w:r>
          </w:p>
        </w:tc>
        <w:tc>
          <w:tcPr>
            <w:tcW w:w="2549" w:type="dxa"/>
            <w:shd w:val="clear" w:color="auto" w:fill="auto"/>
          </w:tcPr>
          <w:p w:rsidR="005B3F2C" w:rsidRPr="00F07D8D" w:rsidRDefault="00F07D8D" w:rsidP="00F07D8D">
            <w:pPr>
              <w:spacing w:before="60" w:after="60" w:line="240" w:lineRule="auto"/>
            </w:pPr>
            <w:r w:rsidRPr="00F07D8D">
              <w:t>H</w:t>
            </w:r>
            <w:r w:rsidRPr="00F07D8D">
              <w:t>ủ</w:t>
            </w:r>
            <w:r w:rsidRPr="00F07D8D">
              <w:t>y b</w:t>
            </w:r>
            <w:r w:rsidRPr="00F07D8D">
              <w:t>ỏ</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pPr>
            <w:r w:rsidRPr="00F07D8D">
              <w:t>H</w:t>
            </w:r>
            <w:r w:rsidRPr="00F07D8D">
              <w:t>ệ</w:t>
            </w:r>
            <w:r w:rsidRPr="00F07D8D">
              <w:t xml:space="preserve"> th</w:t>
            </w:r>
            <w:r w:rsidRPr="00F07D8D">
              <w:t>ố</w:t>
            </w:r>
            <w:r w:rsidRPr="00F07D8D">
              <w:t>ng đóng form nh</w:t>
            </w:r>
            <w:r w:rsidRPr="00F07D8D">
              <w:t>ậ</w:t>
            </w:r>
            <w:r w:rsidRPr="00F07D8D">
              <w:t>p li</w:t>
            </w:r>
            <w:r w:rsidRPr="00F07D8D">
              <w:t>ệ</w:t>
            </w:r>
            <w:r w:rsidRPr="00F07D8D">
              <w:t>u h</w:t>
            </w:r>
            <w:r w:rsidRPr="00F07D8D">
              <w:t>ồ</w:t>
            </w:r>
            <w:r w:rsidRPr="00F07D8D">
              <w:t xml:space="preserve"> sơ v</w:t>
            </w:r>
            <w:r w:rsidRPr="00F07D8D">
              <w:t>ụ</w:t>
            </w:r>
            <w:r w:rsidRPr="00F07D8D">
              <w:t xml:space="preserve"> vi</w:t>
            </w:r>
            <w:r w:rsidRPr="00F07D8D">
              <w:t>ệ</w:t>
            </w:r>
            <w:r w:rsidRPr="00F07D8D">
              <w:t>c và quay l</w:t>
            </w:r>
            <w:r w:rsidRPr="00F07D8D">
              <w:t>ạ</w:t>
            </w:r>
            <w:r w:rsidRPr="00F07D8D">
              <w:t>i danh sách.</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8</w:t>
            </w:r>
          </w:p>
        </w:tc>
        <w:tc>
          <w:tcPr>
            <w:tcW w:w="2549" w:type="dxa"/>
            <w:shd w:val="clear" w:color="auto" w:fill="auto"/>
          </w:tcPr>
          <w:p w:rsidR="005B3F2C" w:rsidRPr="00F07D8D" w:rsidRDefault="00F07D8D" w:rsidP="00F07D8D">
            <w:pPr>
              <w:spacing w:before="60" w:after="60" w:line="240" w:lineRule="auto"/>
            </w:pPr>
            <w:r w:rsidRPr="00F07D8D">
              <w:t>Lưu nháp</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pPr>
            <w:r w:rsidRPr="00F07D8D">
              <w:t>Khi ngư</w:t>
            </w:r>
            <w:r w:rsidRPr="00F07D8D">
              <w:t>ờ</w:t>
            </w:r>
            <w:r w:rsidRPr="00F07D8D">
              <w:t>i dùng click nút, h</w:t>
            </w:r>
            <w:r w:rsidRPr="00F07D8D">
              <w:t>ệ</w:t>
            </w:r>
            <w:r w:rsidRPr="00F07D8D">
              <w:t xml:space="preserve"> t</w:t>
            </w:r>
            <w:r w:rsidRPr="00F07D8D">
              <w:t>h</w:t>
            </w:r>
            <w:r w:rsidRPr="00F07D8D">
              <w:t>ố</w:t>
            </w:r>
            <w:r w:rsidRPr="00F07D8D">
              <w:t>ng ki</w:t>
            </w:r>
            <w:r w:rsidRPr="00F07D8D">
              <w:t>ể</w:t>
            </w:r>
            <w:r w:rsidRPr="00F07D8D">
              <w:t>m tra d</w:t>
            </w:r>
            <w:r w:rsidRPr="00F07D8D">
              <w:t>ữ</w:t>
            </w:r>
            <w:r w:rsidRPr="00F07D8D">
              <w:t xml:space="preserve"> li</w:t>
            </w:r>
            <w:r w:rsidRPr="00F07D8D">
              <w:t>ệ</w:t>
            </w:r>
            <w:r w:rsidRPr="00F07D8D">
              <w:t>u và x</w:t>
            </w:r>
            <w:r w:rsidRPr="00F07D8D">
              <w:t>ử</w:t>
            </w:r>
            <w:r w:rsidRPr="00F07D8D">
              <w:t xml:space="preserve"> lý theo các trư</w:t>
            </w:r>
            <w:r w:rsidRPr="00F07D8D">
              <w:t>ờ</w:t>
            </w:r>
            <w:r w:rsidRPr="00F07D8D">
              <w:t>ng h</w:t>
            </w:r>
            <w:r w:rsidRPr="00F07D8D">
              <w:t>ợ</w:t>
            </w:r>
            <w:r w:rsidRPr="00F07D8D">
              <w:t>p bên dư</w:t>
            </w:r>
            <w:r w:rsidRPr="00F07D8D">
              <w:t>ớ</w:t>
            </w:r>
            <w:r w:rsidRPr="00F07D8D">
              <w:t>i.</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TH1 - Nh</w:t>
            </w:r>
            <w:r w:rsidRPr="00F07D8D">
              <w:rPr>
                <w:bCs/>
              </w:rPr>
              <w:t>ậ</w:t>
            </w:r>
            <w:r w:rsidRPr="00F07D8D">
              <w:rPr>
                <w:bCs/>
              </w:rPr>
              <w:t>p li</w:t>
            </w:r>
            <w:r w:rsidRPr="00F07D8D">
              <w:rPr>
                <w:bCs/>
              </w:rPr>
              <w:t>ệ</w:t>
            </w:r>
            <w:r w:rsidRPr="00F07D8D">
              <w:rPr>
                <w:bCs/>
              </w:rPr>
              <w:t>u t</w:t>
            </w:r>
            <w:r w:rsidRPr="00F07D8D">
              <w:rPr>
                <w:bCs/>
              </w:rPr>
              <w:t>ừ</w:t>
            </w:r>
            <w:r w:rsidRPr="00F07D8D">
              <w:rPr>
                <w:bCs/>
              </w:rPr>
              <w:t xml:space="preserve"> v</w:t>
            </w:r>
            <w:r w:rsidRPr="00F07D8D">
              <w:rPr>
                <w:bCs/>
              </w:rPr>
              <w:t>ụ</w:t>
            </w:r>
            <w:r w:rsidRPr="00F07D8D">
              <w:rPr>
                <w:bCs/>
              </w:rPr>
              <w:t xml:space="preserve"> vi</w:t>
            </w:r>
            <w:r w:rsidRPr="00F07D8D">
              <w:rPr>
                <w:bCs/>
              </w:rPr>
              <w:t>ệ</w:t>
            </w:r>
            <w:r w:rsidRPr="00F07D8D">
              <w:rPr>
                <w:bCs/>
              </w:rPr>
              <w:t>c</w:t>
            </w:r>
            <w:r w:rsidRPr="00F07D8D">
              <w:t>: H</w:t>
            </w:r>
            <w:r w:rsidRPr="00F07D8D">
              <w:t>ệ</w:t>
            </w:r>
            <w:r w:rsidRPr="00F07D8D">
              <w:t xml:space="preserve"> th</w:t>
            </w:r>
            <w:r w:rsidRPr="00F07D8D">
              <w:t>ố</w:t>
            </w:r>
            <w:r w:rsidRPr="00F07D8D">
              <w:t>ng lưu d</w:t>
            </w:r>
            <w:r w:rsidRPr="00F07D8D">
              <w:t>ữ</w:t>
            </w:r>
            <w:r w:rsidRPr="00F07D8D">
              <w:t xml:space="preserve"> li</w:t>
            </w:r>
            <w:r w:rsidRPr="00F07D8D">
              <w:t>ệ</w:t>
            </w:r>
            <w:r w:rsidRPr="00F07D8D">
              <w:t>u đang nh</w:t>
            </w:r>
            <w:r w:rsidRPr="00F07D8D">
              <w:t>ậ</w:t>
            </w:r>
            <w:r w:rsidRPr="00F07D8D">
              <w:t>p, gi</w:t>
            </w:r>
            <w:r w:rsidRPr="00F07D8D">
              <w:t>ữ</w:t>
            </w:r>
            <w:r w:rsidRPr="00F07D8D">
              <w:t xml:space="preserve"> tr</w:t>
            </w:r>
            <w:r w:rsidRPr="00F07D8D">
              <w:t>ạ</w:t>
            </w:r>
            <w:r w:rsidRPr="00F07D8D">
              <w:t>ng thái “Ch</w:t>
            </w:r>
            <w:r w:rsidRPr="00F07D8D">
              <w:t>ờ</w:t>
            </w:r>
            <w:r w:rsidRPr="00F07D8D">
              <w:t xml:space="preserve"> ti</w:t>
            </w:r>
            <w:r w:rsidRPr="00F07D8D">
              <w:t>ế</w:t>
            </w:r>
            <w:r w:rsidRPr="00F07D8D">
              <w:t>p nh</w:t>
            </w:r>
            <w:r w:rsidRPr="00F07D8D">
              <w:t>ậ</w:t>
            </w:r>
            <w:r w:rsidRPr="00F07D8D">
              <w:t>n” và hi</w:t>
            </w:r>
            <w:r w:rsidRPr="00F07D8D">
              <w:t>ể</w:t>
            </w:r>
            <w:r w:rsidRPr="00F07D8D">
              <w:t>n th</w:t>
            </w:r>
            <w:r w:rsidRPr="00F07D8D">
              <w:t>ị</w:t>
            </w:r>
            <w:r w:rsidRPr="00F07D8D">
              <w:t xml:space="preserve"> thông báo [MSG-SUC-SYS-001].</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TH2 - C</w:t>
            </w:r>
            <w:r w:rsidRPr="00F07D8D">
              <w:rPr>
                <w:bCs/>
              </w:rPr>
              <w:t>ậ</w:t>
            </w:r>
            <w:r w:rsidRPr="00F07D8D">
              <w:rPr>
                <w:bCs/>
              </w:rPr>
              <w:t>p nh</w:t>
            </w:r>
            <w:r w:rsidRPr="00F07D8D">
              <w:rPr>
                <w:bCs/>
              </w:rPr>
              <w:t>ậ</w:t>
            </w:r>
            <w:r w:rsidRPr="00F07D8D">
              <w:rPr>
                <w:bCs/>
              </w:rPr>
              <w:t>t</w:t>
            </w:r>
            <w:r w:rsidRPr="00F07D8D">
              <w:t>: H</w:t>
            </w:r>
            <w:r w:rsidRPr="00F07D8D">
              <w:t>ệ</w:t>
            </w:r>
            <w:r w:rsidRPr="00F07D8D">
              <w:t xml:space="preserve"> th</w:t>
            </w:r>
            <w:r w:rsidRPr="00F07D8D">
              <w:t>ố</w:t>
            </w:r>
            <w:r w:rsidRPr="00F07D8D">
              <w:t>ng c</w:t>
            </w:r>
            <w:r w:rsidRPr="00F07D8D">
              <w:t>ậ</w:t>
            </w:r>
            <w:r w:rsidRPr="00F07D8D">
              <w:t>p nh</w:t>
            </w:r>
            <w:r w:rsidRPr="00F07D8D">
              <w:t>ậ</w:t>
            </w:r>
            <w:r w:rsidRPr="00F07D8D">
              <w:t>t d</w:t>
            </w:r>
            <w:r w:rsidRPr="00F07D8D">
              <w:t>ữ</w:t>
            </w:r>
            <w:r w:rsidRPr="00F07D8D">
              <w:t xml:space="preserve"> li</w:t>
            </w:r>
            <w:r w:rsidRPr="00F07D8D">
              <w:t>ệ</w:t>
            </w:r>
            <w:r w:rsidRPr="00F07D8D">
              <w:t>u h</w:t>
            </w:r>
            <w:r w:rsidRPr="00F07D8D">
              <w:t>ồ</w:t>
            </w:r>
            <w:r w:rsidRPr="00F07D8D">
              <w:t xml:space="preserve"> sơ hi</w:t>
            </w:r>
            <w:r w:rsidRPr="00F07D8D">
              <w:t>ệ</w:t>
            </w:r>
            <w:r w:rsidRPr="00F07D8D">
              <w:t>n t</w:t>
            </w:r>
            <w:r w:rsidRPr="00F07D8D">
              <w:t>ạ</w:t>
            </w:r>
            <w:r w:rsidRPr="00F07D8D">
              <w:t>i, gi</w:t>
            </w:r>
            <w:r w:rsidRPr="00F07D8D">
              <w:t>ữ</w:t>
            </w:r>
            <w:r w:rsidRPr="00F07D8D">
              <w:t xml:space="preserve"> tr</w:t>
            </w:r>
            <w:r w:rsidRPr="00F07D8D">
              <w:t>ạ</w:t>
            </w:r>
            <w:r w:rsidRPr="00F07D8D">
              <w:t>ng thái hi</w:t>
            </w:r>
            <w:r w:rsidRPr="00F07D8D">
              <w:t>ệ</w:t>
            </w:r>
            <w:r w:rsidRPr="00F07D8D">
              <w:t>n hành và hi</w:t>
            </w:r>
            <w:r w:rsidRPr="00F07D8D">
              <w:t>ể</w:t>
            </w:r>
            <w:r w:rsidRPr="00F07D8D">
              <w:t>n th</w:t>
            </w:r>
            <w:r w:rsidRPr="00F07D8D">
              <w:t>ị</w:t>
            </w:r>
            <w:r w:rsidRPr="00F07D8D">
              <w:t xml:space="preserve"> thông báo [MSG-SUC-SYS-002].</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9</w:t>
            </w:r>
          </w:p>
        </w:tc>
        <w:tc>
          <w:tcPr>
            <w:tcW w:w="2549" w:type="dxa"/>
            <w:shd w:val="clear" w:color="auto" w:fill="auto"/>
          </w:tcPr>
          <w:p w:rsidR="005B3F2C" w:rsidRPr="00F07D8D" w:rsidRDefault="00F07D8D" w:rsidP="00F07D8D">
            <w:pPr>
              <w:spacing w:before="60" w:after="60" w:line="240" w:lineRule="auto"/>
            </w:pPr>
            <w:r w:rsidRPr="00F07D8D">
              <w:t>Lưu thông tin</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jc w:val="left"/>
            </w:pPr>
            <w:r w:rsidRPr="00F07D8D">
              <w:t>- Đi</w:t>
            </w:r>
            <w:r w:rsidRPr="00F07D8D">
              <w:t>ề</w:t>
            </w:r>
            <w:r w:rsidRPr="00F07D8D">
              <w:t>u ki</w:t>
            </w:r>
            <w:r w:rsidRPr="00F07D8D">
              <w:t>ệ</w:t>
            </w:r>
            <w:r w:rsidRPr="00F07D8D">
              <w:t>n hi</w:t>
            </w:r>
            <w:r w:rsidRPr="00F07D8D">
              <w:t>ể</w:t>
            </w:r>
            <w:r w:rsidRPr="00F07D8D">
              <w:t>n th</w:t>
            </w:r>
            <w:r w:rsidRPr="00F07D8D">
              <w:t>ị</w:t>
            </w:r>
            <w:r w:rsidRPr="00F07D8D">
              <w:t>: Ch</w:t>
            </w:r>
            <w:r w:rsidRPr="00F07D8D">
              <w:t>ỉ</w:t>
            </w:r>
            <w:r w:rsidRPr="00F07D8D">
              <w:t xml:space="preserve"> hi</w:t>
            </w:r>
            <w:r w:rsidRPr="00F07D8D">
              <w:t>ể</w:t>
            </w:r>
            <w:r w:rsidRPr="00F07D8D">
              <w:t>n th</w:t>
            </w:r>
            <w:r w:rsidRPr="00F07D8D">
              <w:t>ị</w:t>
            </w:r>
            <w:r w:rsidRPr="00F07D8D">
              <w:t xml:space="preserve"> khi nh</w:t>
            </w:r>
            <w:r w:rsidRPr="00F07D8D">
              <w:t>ậ</w:t>
            </w:r>
            <w:r w:rsidRPr="00F07D8D">
              <w:t>p li</w:t>
            </w:r>
            <w:r w:rsidRPr="00F07D8D">
              <w:t>ệ</w:t>
            </w:r>
            <w:r w:rsidRPr="00F07D8D">
              <w:t>u h</w:t>
            </w:r>
            <w:r w:rsidRPr="00F07D8D">
              <w:t>ồ</w:t>
            </w:r>
            <w:r w:rsidRPr="00F07D8D">
              <w:t xml:space="preserve"> sơ m</w:t>
            </w:r>
            <w:r w:rsidRPr="00F07D8D">
              <w:t>ớ</w:t>
            </w:r>
            <w:r w:rsidRPr="00F07D8D">
              <w:t xml:space="preserve">i </w:t>
            </w:r>
            <w:r w:rsidRPr="00F07D8D">
              <w:t>ở</w:t>
            </w:r>
            <w:r w:rsidRPr="00F07D8D">
              <w:t xml:space="preserve"> tr</w:t>
            </w:r>
            <w:r w:rsidRPr="00F07D8D">
              <w:t>ạ</w:t>
            </w:r>
            <w:r w:rsidRPr="00F07D8D">
              <w:t>ng thái “Ch</w:t>
            </w:r>
            <w:r w:rsidRPr="00F07D8D">
              <w:t>ờ</w:t>
            </w:r>
            <w:r w:rsidRPr="00F07D8D">
              <w:t xml:space="preserve"> ti</w:t>
            </w:r>
            <w:r w:rsidRPr="00F07D8D">
              <w:t>ế</w:t>
            </w:r>
            <w:r w:rsidRPr="00F07D8D">
              <w:t>p nh</w:t>
            </w:r>
            <w:r w:rsidRPr="00F07D8D">
              <w:t>ậ</w:t>
            </w:r>
            <w:r w:rsidRPr="00F07D8D">
              <w:t>n” (tiêu đ</w:t>
            </w:r>
            <w:r w:rsidRPr="00F07D8D">
              <w:t>ề</w:t>
            </w:r>
            <w:r w:rsidRPr="00F07D8D">
              <w:t xml:space="preserve"> “NH</w:t>
            </w:r>
            <w:r w:rsidRPr="00F07D8D">
              <w:t>Ậ</w:t>
            </w:r>
            <w:r w:rsidRPr="00F07D8D">
              <w:t>P LI</w:t>
            </w:r>
            <w:r w:rsidRPr="00F07D8D">
              <w:t>Ệ</w:t>
            </w:r>
            <w:r w:rsidRPr="00F07D8D">
              <w:t>U H</w:t>
            </w:r>
            <w:r w:rsidRPr="00F07D8D">
              <w:t>Ồ</w:t>
            </w:r>
            <w:r w:rsidRPr="00F07D8D">
              <w:t xml:space="preserve"> SƠ V</w:t>
            </w:r>
            <w:r w:rsidRPr="00F07D8D">
              <w:t>Ụ</w:t>
            </w:r>
            <w:r w:rsidRPr="00F07D8D">
              <w:t xml:space="preserve"> VI</w:t>
            </w:r>
            <w:r w:rsidRPr="00F07D8D">
              <w:t>Ệ</w:t>
            </w:r>
            <w:r w:rsidRPr="00F07D8D">
              <w:t>C”</w:t>
            </w:r>
            <w:r w:rsidRPr="00F07D8D">
              <w:t>).</w:t>
            </w:r>
            <w:r w:rsidRPr="00F07D8D">
              <w:br/>
              <w:t>- Khi ngư</w:t>
            </w:r>
            <w:r w:rsidRPr="00F07D8D">
              <w:t>ờ</w:t>
            </w:r>
            <w:r w:rsidRPr="00F07D8D">
              <w:t>i dùng click nút, h</w:t>
            </w:r>
            <w:r w:rsidRPr="00F07D8D">
              <w:t>ệ</w:t>
            </w:r>
            <w:r w:rsidRPr="00F07D8D">
              <w:t xml:space="preserve"> th</w:t>
            </w:r>
            <w:r w:rsidRPr="00F07D8D">
              <w:t>ố</w:t>
            </w:r>
            <w:r w:rsidRPr="00F07D8D">
              <w:t>ng ki</w:t>
            </w:r>
            <w:r w:rsidRPr="00F07D8D">
              <w:t>ể</w:t>
            </w:r>
            <w:r w:rsidRPr="00F07D8D">
              <w:t>m tra d</w:t>
            </w:r>
            <w:r w:rsidRPr="00F07D8D">
              <w:t>ữ</w:t>
            </w:r>
            <w:r w:rsidRPr="00F07D8D">
              <w:t xml:space="preserve"> li</w:t>
            </w:r>
            <w:r w:rsidRPr="00F07D8D">
              <w:t>ệ</w:t>
            </w:r>
            <w:r w:rsidRPr="00F07D8D">
              <w:t>u và x</w:t>
            </w:r>
            <w:r w:rsidRPr="00F07D8D">
              <w:t>ử</w:t>
            </w:r>
            <w:r w:rsidRPr="00F07D8D">
              <w:t xml:space="preserve"> lý theo các trư</w:t>
            </w:r>
            <w:r w:rsidRPr="00F07D8D">
              <w:t>ờ</w:t>
            </w:r>
            <w:r w:rsidRPr="00F07D8D">
              <w:t>ng h</w:t>
            </w:r>
            <w:r w:rsidRPr="00F07D8D">
              <w:t>ợ</w:t>
            </w:r>
            <w:r w:rsidRPr="00F07D8D">
              <w:t>p bên dư</w:t>
            </w:r>
            <w:r w:rsidRPr="00F07D8D">
              <w:t>ớ</w:t>
            </w:r>
            <w:r w:rsidRPr="00F07D8D">
              <w:t>i:</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TH1 - B</w:t>
            </w:r>
            <w:r w:rsidRPr="00F07D8D">
              <w:rPr>
                <w:bCs/>
              </w:rPr>
              <w:t>ỏ</w:t>
            </w:r>
            <w:r w:rsidRPr="00F07D8D">
              <w:rPr>
                <w:bCs/>
              </w:rPr>
              <w:t xml:space="preserve"> tr</w:t>
            </w:r>
            <w:r w:rsidRPr="00F07D8D">
              <w:rPr>
                <w:bCs/>
              </w:rPr>
              <w:t>ố</w:t>
            </w:r>
            <w:r w:rsidRPr="00F07D8D">
              <w:rPr>
                <w:bCs/>
              </w:rPr>
              <w:t>ng trư</w:t>
            </w:r>
            <w:r w:rsidRPr="00F07D8D">
              <w:rPr>
                <w:bCs/>
              </w:rPr>
              <w:t>ờ</w:t>
            </w:r>
            <w:r w:rsidRPr="00F07D8D">
              <w:rPr>
                <w:bCs/>
              </w:rPr>
              <w:t>ng b</w:t>
            </w:r>
            <w:r w:rsidRPr="00F07D8D">
              <w:rPr>
                <w:bCs/>
              </w:rPr>
              <w:t>ắ</w:t>
            </w:r>
            <w:r w:rsidRPr="00F07D8D">
              <w:rPr>
                <w:bCs/>
              </w:rPr>
              <w:t>t bu</w:t>
            </w:r>
            <w:r w:rsidRPr="00F07D8D">
              <w:rPr>
                <w:bCs/>
              </w:rPr>
              <w:t>ộ</w:t>
            </w:r>
            <w:r w:rsidRPr="00F07D8D">
              <w:rPr>
                <w:bCs/>
              </w:rPr>
              <w:t>c</w:t>
            </w:r>
            <w:r w:rsidRPr="00F07D8D">
              <w:t>: Vi ph</w:t>
            </w:r>
            <w:r w:rsidRPr="00F07D8D">
              <w:t>ạ</w:t>
            </w:r>
            <w:r w:rsidRPr="00F07D8D">
              <w:t>m quy t</w:t>
            </w:r>
            <w:r w:rsidRPr="00F07D8D">
              <w:t>ắ</w:t>
            </w:r>
            <w:r w:rsidRPr="00F07D8D">
              <w:t>c [BR-VAL-001]. H</w:t>
            </w:r>
            <w:r w:rsidRPr="00F07D8D">
              <w:t>ệ</w:t>
            </w:r>
            <w:r w:rsidRPr="00F07D8D">
              <w:t xml:space="preserve"> th</w:t>
            </w:r>
            <w:r w:rsidRPr="00F07D8D">
              <w:t>ố</w:t>
            </w:r>
            <w:r w:rsidRPr="00F07D8D">
              <w:t>ng tô vi</w:t>
            </w:r>
            <w:r w:rsidRPr="00F07D8D">
              <w:t>ề</w:t>
            </w:r>
            <w:r w:rsidRPr="00F07D8D">
              <w:t>n đ</w:t>
            </w:r>
            <w:r w:rsidRPr="00F07D8D">
              <w:t>ỏ</w:t>
            </w:r>
            <w:r w:rsidRPr="00F07D8D">
              <w:t xml:space="preserve"> ô tr</w:t>
            </w:r>
            <w:r w:rsidRPr="00F07D8D">
              <w:t>ố</w:t>
            </w:r>
            <w:r w:rsidRPr="00F07D8D">
              <w:t>ng đ</w:t>
            </w:r>
            <w:r w:rsidRPr="00F07D8D">
              <w:t>ầ</w:t>
            </w:r>
            <w:r w:rsidRPr="00F07D8D">
              <w:t>u tiên và hi</w:t>
            </w:r>
            <w:r w:rsidRPr="00F07D8D">
              <w:t>ể</w:t>
            </w:r>
            <w:r w:rsidRPr="00F07D8D">
              <w:t>n th</w:t>
            </w:r>
            <w:r w:rsidRPr="00F07D8D">
              <w:t>ị</w:t>
            </w:r>
            <w:r w:rsidRPr="00F07D8D">
              <w:t xml:space="preserve"> c</w:t>
            </w:r>
            <w:r w:rsidRPr="00F07D8D">
              <w:t>ả</w:t>
            </w:r>
            <w:r w:rsidRPr="00F07D8D">
              <w:t>nh báo l</w:t>
            </w:r>
            <w:r w:rsidRPr="00F07D8D">
              <w:t>ỗ</w:t>
            </w:r>
            <w:r w:rsidRPr="00F07D8D">
              <w:t>i [MSG-ERR-VAL-001]. Không cho phé</w:t>
            </w:r>
            <w:r w:rsidRPr="00F07D8D">
              <w:t>p lưu thông tin.</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TH2 - S</w:t>
            </w:r>
            <w:r w:rsidRPr="00F07D8D">
              <w:rPr>
                <w:bCs/>
              </w:rPr>
              <w:t>ố</w:t>
            </w:r>
            <w:r w:rsidRPr="00F07D8D">
              <w:rPr>
                <w:bCs/>
              </w:rPr>
              <w:t xml:space="preserve"> đi</w:t>
            </w:r>
            <w:r w:rsidRPr="00F07D8D">
              <w:rPr>
                <w:bCs/>
              </w:rPr>
              <w:t>ệ</w:t>
            </w:r>
            <w:r w:rsidRPr="00F07D8D">
              <w:rPr>
                <w:bCs/>
              </w:rPr>
              <w:t>n tho</w:t>
            </w:r>
            <w:r w:rsidRPr="00F07D8D">
              <w:rPr>
                <w:bCs/>
              </w:rPr>
              <w:t>ạ</w:t>
            </w:r>
            <w:r w:rsidRPr="00F07D8D">
              <w:rPr>
                <w:bCs/>
              </w:rPr>
              <w:t>i liên h</w:t>
            </w:r>
            <w:r w:rsidRPr="00F07D8D">
              <w:rPr>
                <w:bCs/>
              </w:rPr>
              <w:t>ệ</w:t>
            </w:r>
            <w:r w:rsidRPr="00F07D8D">
              <w:rPr>
                <w:bCs/>
              </w:rPr>
              <w:t xml:space="preserve"> không đúng đ</w:t>
            </w:r>
            <w:r w:rsidRPr="00F07D8D">
              <w:rPr>
                <w:bCs/>
              </w:rPr>
              <w:t>ị</w:t>
            </w:r>
            <w:r w:rsidRPr="00F07D8D">
              <w:rPr>
                <w:bCs/>
              </w:rPr>
              <w:t>nh d</w:t>
            </w:r>
            <w:r w:rsidRPr="00F07D8D">
              <w:rPr>
                <w:bCs/>
              </w:rPr>
              <w:t>ạ</w:t>
            </w:r>
            <w:r w:rsidRPr="00F07D8D">
              <w:rPr>
                <w:bCs/>
              </w:rPr>
              <w:t>ng</w:t>
            </w:r>
            <w:r w:rsidRPr="00F07D8D">
              <w:t>: Vi ph</w:t>
            </w:r>
            <w:r w:rsidRPr="00F07D8D">
              <w:t>ạ</w:t>
            </w:r>
            <w:r w:rsidRPr="00F07D8D">
              <w:t>m [BR-VAL-003], hi</w:t>
            </w:r>
            <w:r w:rsidRPr="00F07D8D">
              <w:t>ể</w:t>
            </w:r>
            <w:r w:rsidRPr="00F07D8D">
              <w:t>n th</w:t>
            </w:r>
            <w:r w:rsidRPr="00F07D8D">
              <w:t>ị</w:t>
            </w:r>
            <w:r w:rsidRPr="00F07D8D">
              <w:t xml:space="preserve"> [MSG-ERR-VAL-003]. Không cho phép lưu thông tin.</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TH3 - Đ</w:t>
            </w:r>
            <w:r w:rsidRPr="00F07D8D">
              <w:rPr>
                <w:bCs/>
              </w:rPr>
              <w:t>ị</w:t>
            </w:r>
            <w:r w:rsidRPr="00F07D8D">
              <w:rPr>
                <w:bCs/>
              </w:rPr>
              <w:t>a ch</w:t>
            </w:r>
            <w:r w:rsidRPr="00F07D8D">
              <w:rPr>
                <w:bCs/>
              </w:rPr>
              <w:t>ỉ</w:t>
            </w:r>
            <w:r w:rsidRPr="00F07D8D">
              <w:rPr>
                <w:bCs/>
              </w:rPr>
              <w:t xml:space="preserve"> Email không đúng đ</w:t>
            </w:r>
            <w:r w:rsidRPr="00F07D8D">
              <w:rPr>
                <w:bCs/>
              </w:rPr>
              <w:t>ị</w:t>
            </w:r>
            <w:r w:rsidRPr="00F07D8D">
              <w:rPr>
                <w:bCs/>
              </w:rPr>
              <w:t>nh d</w:t>
            </w:r>
            <w:r w:rsidRPr="00F07D8D">
              <w:rPr>
                <w:bCs/>
              </w:rPr>
              <w:t>ạ</w:t>
            </w:r>
            <w:r w:rsidRPr="00F07D8D">
              <w:rPr>
                <w:bCs/>
              </w:rPr>
              <w:t>ng</w:t>
            </w:r>
            <w:r w:rsidRPr="00F07D8D">
              <w:t>: N</w:t>
            </w:r>
            <w:r w:rsidRPr="00F07D8D">
              <w:t>ế</w:t>
            </w:r>
            <w:r w:rsidRPr="00F07D8D">
              <w:t>u Đ</w:t>
            </w:r>
            <w:r w:rsidRPr="00F07D8D">
              <w:t>ị</w:t>
            </w:r>
            <w:r w:rsidRPr="00F07D8D">
              <w:t>a ch</w:t>
            </w:r>
            <w:r w:rsidRPr="00F07D8D">
              <w:t>ỉ</w:t>
            </w:r>
            <w:r w:rsidRPr="00F07D8D">
              <w:t xml:space="preserve"> Email </w:t>
            </w:r>
            <w:r w:rsidRPr="00F07D8D">
              <w:t>có d</w:t>
            </w:r>
            <w:r w:rsidRPr="00F07D8D">
              <w:t>ữ</w:t>
            </w:r>
            <w:r w:rsidRPr="00F07D8D">
              <w:t xml:space="preserve"> li</w:t>
            </w:r>
            <w:r w:rsidRPr="00F07D8D">
              <w:t>ệ</w:t>
            </w:r>
            <w:r w:rsidRPr="00F07D8D">
              <w:t>u nhưng không đúng đ</w:t>
            </w:r>
            <w:r w:rsidRPr="00F07D8D">
              <w:t>ị</w:t>
            </w:r>
            <w:r w:rsidRPr="00F07D8D">
              <w:t>nh d</w:t>
            </w:r>
            <w:r w:rsidRPr="00F07D8D">
              <w:t>ạ</w:t>
            </w:r>
            <w:r w:rsidRPr="00F07D8D">
              <w:t>ng, vi ph</w:t>
            </w:r>
            <w:r w:rsidRPr="00F07D8D">
              <w:t>ạ</w:t>
            </w:r>
            <w:r w:rsidRPr="00F07D8D">
              <w:t>m [BR-VAL-002], h</w:t>
            </w:r>
            <w:r w:rsidRPr="00F07D8D">
              <w:t>ệ</w:t>
            </w:r>
            <w:r w:rsidRPr="00F07D8D">
              <w:t xml:space="preserve"> th</w:t>
            </w:r>
            <w:r w:rsidRPr="00F07D8D">
              <w:t>ố</w:t>
            </w:r>
            <w:r w:rsidRPr="00F07D8D">
              <w:t>ng hi</w:t>
            </w:r>
            <w:r w:rsidRPr="00F07D8D">
              <w:t>ể</w:t>
            </w:r>
            <w:r w:rsidRPr="00F07D8D">
              <w:t>n th</w:t>
            </w:r>
            <w:r w:rsidRPr="00F07D8D">
              <w:t>ị</w:t>
            </w:r>
            <w:r w:rsidRPr="00F07D8D">
              <w:t xml:space="preserve"> [MSG-ERR-VAL-002]. Không cho phép lưu thông tin.</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TH4 - S</w:t>
            </w:r>
            <w:r w:rsidRPr="00F07D8D">
              <w:rPr>
                <w:bCs/>
              </w:rPr>
              <w:t>ố</w:t>
            </w:r>
            <w:r w:rsidRPr="00F07D8D">
              <w:rPr>
                <w:bCs/>
              </w:rPr>
              <w:t xml:space="preserve"> gi</w:t>
            </w:r>
            <w:r w:rsidRPr="00F07D8D">
              <w:rPr>
                <w:bCs/>
              </w:rPr>
              <w:t>ấ</w:t>
            </w:r>
            <w:r w:rsidRPr="00F07D8D">
              <w:rPr>
                <w:bCs/>
              </w:rPr>
              <w:t>y t</w:t>
            </w:r>
            <w:r w:rsidRPr="00F07D8D">
              <w:rPr>
                <w:bCs/>
              </w:rPr>
              <w:t>ờ</w:t>
            </w:r>
            <w:r w:rsidRPr="00F07D8D">
              <w:rPr>
                <w:bCs/>
              </w:rPr>
              <w:t xml:space="preserve"> thân nhân là CCCD nhưng không đúng 12 ch</w:t>
            </w:r>
            <w:r w:rsidRPr="00F07D8D">
              <w:rPr>
                <w:bCs/>
              </w:rPr>
              <w:t>ữ</w:t>
            </w:r>
            <w:r w:rsidRPr="00F07D8D">
              <w:rPr>
                <w:bCs/>
              </w:rPr>
              <w:t xml:space="preserve"> s</w:t>
            </w:r>
            <w:r w:rsidRPr="00F07D8D">
              <w:rPr>
                <w:bCs/>
              </w:rPr>
              <w:t>ố</w:t>
            </w:r>
            <w:r w:rsidRPr="00F07D8D">
              <w:t>: Vi ph</w:t>
            </w:r>
            <w:r w:rsidRPr="00F07D8D">
              <w:t>ạ</w:t>
            </w:r>
            <w:r w:rsidRPr="00F07D8D">
              <w:t>m [BR-VAL-004], hi</w:t>
            </w:r>
            <w:r w:rsidRPr="00F07D8D">
              <w:t>ể</w:t>
            </w:r>
            <w:r w:rsidRPr="00F07D8D">
              <w:t>n th</w:t>
            </w:r>
            <w:r w:rsidRPr="00F07D8D">
              <w:t>ị</w:t>
            </w:r>
            <w:r w:rsidRPr="00F07D8D">
              <w:t xml:space="preserve"> [MSG-ERR-VAL-004]. Không cho p</w:t>
            </w:r>
            <w:r w:rsidRPr="00F07D8D">
              <w:t>hép lưu thông tin.</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TH5 - Ngày văn b</w:t>
            </w:r>
            <w:r w:rsidRPr="00F07D8D">
              <w:rPr>
                <w:bCs/>
              </w:rPr>
              <w:t>ả</w:t>
            </w:r>
            <w:r w:rsidRPr="00F07D8D">
              <w:rPr>
                <w:bCs/>
              </w:rPr>
              <w:t>n yêu c</w:t>
            </w:r>
            <w:r w:rsidRPr="00F07D8D">
              <w:rPr>
                <w:bCs/>
              </w:rPr>
              <w:t>ầ</w:t>
            </w:r>
            <w:r w:rsidRPr="00F07D8D">
              <w:rPr>
                <w:bCs/>
              </w:rPr>
              <w:t>u b</w:t>
            </w:r>
            <w:r w:rsidRPr="00F07D8D">
              <w:rPr>
                <w:bCs/>
              </w:rPr>
              <w:t>ồ</w:t>
            </w:r>
            <w:r w:rsidRPr="00F07D8D">
              <w:rPr>
                <w:bCs/>
              </w:rPr>
              <w:t>i thư</w:t>
            </w:r>
            <w:r w:rsidRPr="00F07D8D">
              <w:rPr>
                <w:bCs/>
              </w:rPr>
              <w:t>ờ</w:t>
            </w:r>
            <w:r w:rsidRPr="00F07D8D">
              <w:rPr>
                <w:bCs/>
              </w:rPr>
              <w:t>ng, Ngày tháng năm sinh, Ngày c</w:t>
            </w:r>
            <w:r w:rsidRPr="00F07D8D">
              <w:rPr>
                <w:bCs/>
              </w:rPr>
              <w:t>ấ</w:t>
            </w:r>
            <w:r w:rsidRPr="00F07D8D">
              <w:rPr>
                <w:bCs/>
              </w:rPr>
              <w:t>p l</w:t>
            </w:r>
            <w:r w:rsidRPr="00F07D8D">
              <w:rPr>
                <w:bCs/>
              </w:rPr>
              <w:t>ớ</w:t>
            </w:r>
            <w:r w:rsidRPr="00F07D8D">
              <w:rPr>
                <w:bCs/>
              </w:rPr>
              <w:t>n hơn ngày hi</w:t>
            </w:r>
            <w:r w:rsidRPr="00F07D8D">
              <w:rPr>
                <w:bCs/>
              </w:rPr>
              <w:t>ệ</w:t>
            </w:r>
            <w:r w:rsidRPr="00F07D8D">
              <w:rPr>
                <w:bCs/>
              </w:rPr>
              <w:t>n t</w:t>
            </w:r>
            <w:r w:rsidRPr="00F07D8D">
              <w:rPr>
                <w:bCs/>
              </w:rPr>
              <w:t>ạ</w:t>
            </w:r>
            <w:r w:rsidRPr="00F07D8D">
              <w:rPr>
                <w:bCs/>
              </w:rPr>
              <w:t>i</w:t>
            </w:r>
            <w:r w:rsidRPr="00F07D8D">
              <w:t>: Vi ph</w:t>
            </w:r>
            <w:r w:rsidRPr="00F07D8D">
              <w:t>ạ</w:t>
            </w:r>
            <w:r w:rsidRPr="00F07D8D">
              <w:t>m [BR-VAL-008], hi</w:t>
            </w:r>
            <w:r w:rsidRPr="00F07D8D">
              <w:t>ể</w:t>
            </w:r>
            <w:r w:rsidRPr="00F07D8D">
              <w:t>n th</w:t>
            </w:r>
            <w:r w:rsidRPr="00F07D8D">
              <w:t>ị</w:t>
            </w:r>
            <w:r w:rsidRPr="00F07D8D">
              <w:t xml:space="preserve"> [MSG-ERR-VAL-008]. Không cho phép lưu thông tin.</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TH6 - Dòng thi</w:t>
            </w:r>
            <w:r w:rsidRPr="00F07D8D">
              <w:rPr>
                <w:bCs/>
              </w:rPr>
              <w:t>ệ</w:t>
            </w:r>
            <w:r w:rsidRPr="00F07D8D">
              <w:rPr>
                <w:bCs/>
              </w:rPr>
              <w:t>t h</w:t>
            </w:r>
            <w:r w:rsidRPr="00F07D8D">
              <w:rPr>
                <w:bCs/>
              </w:rPr>
              <w:t>ạ</w:t>
            </w:r>
            <w:r w:rsidRPr="00F07D8D">
              <w:rPr>
                <w:bCs/>
              </w:rPr>
              <w:t>i đư</w:t>
            </w:r>
            <w:r w:rsidRPr="00F07D8D">
              <w:rPr>
                <w:bCs/>
              </w:rPr>
              <w:t>ợ</w:t>
            </w:r>
            <w:r w:rsidRPr="00F07D8D">
              <w:rPr>
                <w:bCs/>
              </w:rPr>
              <w:t>c tick nhưng chưa nh</w:t>
            </w:r>
            <w:r w:rsidRPr="00F07D8D">
              <w:rPr>
                <w:bCs/>
              </w:rPr>
              <w:t>ậ</w:t>
            </w:r>
            <w:r w:rsidRPr="00F07D8D">
              <w:rPr>
                <w:bCs/>
              </w:rPr>
              <w:t>p cách tính ho</w:t>
            </w:r>
            <w:r w:rsidRPr="00F07D8D">
              <w:rPr>
                <w:bCs/>
              </w:rPr>
              <w:t>ặ</w:t>
            </w:r>
            <w:r w:rsidRPr="00F07D8D">
              <w:rPr>
                <w:bCs/>
              </w:rPr>
              <w:t>c s</w:t>
            </w:r>
            <w:r w:rsidRPr="00F07D8D">
              <w:rPr>
                <w:bCs/>
              </w:rPr>
              <w:t>ố</w:t>
            </w:r>
            <w:r w:rsidRPr="00F07D8D">
              <w:rPr>
                <w:bCs/>
              </w:rPr>
              <w:t xml:space="preserve"> ti</w:t>
            </w:r>
            <w:r w:rsidRPr="00F07D8D">
              <w:rPr>
                <w:bCs/>
              </w:rPr>
              <w:t>ề</w:t>
            </w:r>
            <w:r w:rsidRPr="00F07D8D">
              <w:rPr>
                <w:bCs/>
              </w:rPr>
              <w:t>n không l</w:t>
            </w:r>
            <w:r w:rsidRPr="00F07D8D">
              <w:rPr>
                <w:bCs/>
              </w:rPr>
              <w:t>ớ</w:t>
            </w:r>
            <w:r w:rsidRPr="00F07D8D">
              <w:rPr>
                <w:bCs/>
              </w:rPr>
              <w:t>n hơn 0</w:t>
            </w:r>
            <w:r w:rsidRPr="00F07D8D">
              <w:t>: Vi ph</w:t>
            </w:r>
            <w:r w:rsidRPr="00F07D8D">
              <w:t>ạ</w:t>
            </w:r>
            <w:r w:rsidRPr="00F07D8D">
              <w:t>m [BR-VAL-001]/[BR-VAL-010], hi</w:t>
            </w:r>
            <w:r w:rsidRPr="00F07D8D">
              <w:t>ể</w:t>
            </w:r>
            <w:r w:rsidRPr="00F07D8D">
              <w:t>n th</w:t>
            </w:r>
            <w:r w:rsidRPr="00F07D8D">
              <w:t>ị</w:t>
            </w:r>
            <w:r w:rsidRPr="00F07D8D">
              <w:t xml:space="preserve"> [MSG-ERR-VAL-001]/[MSG-ERR-VAL-012]. Không cho phép lưu thông tin.</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TH7 - H</w:t>
            </w:r>
            <w:r w:rsidRPr="00F07D8D">
              <w:rPr>
                <w:bCs/>
              </w:rPr>
              <w:t>ợ</w:t>
            </w:r>
            <w:r w:rsidRPr="00F07D8D">
              <w:rPr>
                <w:bCs/>
              </w:rPr>
              <w:t>p l</w:t>
            </w:r>
            <w:r w:rsidRPr="00F07D8D">
              <w:rPr>
                <w:bCs/>
              </w:rPr>
              <w:t>ệ</w:t>
            </w:r>
            <w:r w:rsidRPr="00F07D8D">
              <w:rPr>
                <w:bCs/>
              </w:rPr>
              <w:t xml:space="preserve"> (H</w:t>
            </w:r>
            <w:r w:rsidRPr="00F07D8D">
              <w:rPr>
                <w:bCs/>
              </w:rPr>
              <w:t>ồ</w:t>
            </w:r>
            <w:r w:rsidRPr="00F07D8D">
              <w:rPr>
                <w:bCs/>
              </w:rPr>
              <w:t xml:space="preserve"> sơ thông thư</w:t>
            </w:r>
            <w:r w:rsidRPr="00F07D8D">
              <w:rPr>
                <w:bCs/>
              </w:rPr>
              <w:t>ờ</w:t>
            </w:r>
            <w:r w:rsidRPr="00F07D8D">
              <w:rPr>
                <w:bCs/>
              </w:rPr>
              <w:t>ng chưa có b</w:t>
            </w:r>
            <w:r w:rsidRPr="00F07D8D">
              <w:rPr>
                <w:bCs/>
              </w:rPr>
              <w:t>ả</w:t>
            </w:r>
            <w:r w:rsidRPr="00F07D8D">
              <w:rPr>
                <w:bCs/>
              </w:rPr>
              <w:t>n án)</w:t>
            </w:r>
            <w:r w:rsidRPr="00F07D8D">
              <w:t>: H</w:t>
            </w:r>
            <w:r w:rsidRPr="00F07D8D">
              <w:t>ệ</w:t>
            </w:r>
            <w:r w:rsidRPr="00F07D8D">
              <w:t xml:space="preserve"> t</w:t>
            </w:r>
            <w:r w:rsidRPr="00F07D8D">
              <w:t>h</w:t>
            </w:r>
            <w:r w:rsidRPr="00F07D8D">
              <w:t>ố</w:t>
            </w:r>
            <w:r w:rsidRPr="00F07D8D">
              <w:t>ng sinh/c</w:t>
            </w:r>
            <w:r w:rsidRPr="00F07D8D">
              <w:t>ậ</w:t>
            </w:r>
            <w:r w:rsidRPr="00F07D8D">
              <w:t>p nh</w:t>
            </w:r>
            <w:r w:rsidRPr="00F07D8D">
              <w:t>ậ</w:t>
            </w:r>
            <w:r w:rsidRPr="00F07D8D">
              <w:t>t mã v</w:t>
            </w:r>
            <w:r w:rsidRPr="00F07D8D">
              <w:t>ụ</w:t>
            </w:r>
            <w:r w:rsidRPr="00F07D8D">
              <w:t xml:space="preserve"> vi</w:t>
            </w:r>
            <w:r w:rsidRPr="00F07D8D">
              <w:t>ệ</w:t>
            </w:r>
            <w:r w:rsidRPr="00F07D8D">
              <w:t>c theo quy t</w:t>
            </w:r>
            <w:r w:rsidRPr="00F07D8D">
              <w:t>ắ</w:t>
            </w:r>
            <w:r w:rsidRPr="00F07D8D">
              <w:t>c hi</w:t>
            </w:r>
            <w:r w:rsidRPr="00F07D8D">
              <w:t>ệ</w:t>
            </w:r>
            <w:r w:rsidRPr="00F07D8D">
              <w:t>n hành, lưu toàn b</w:t>
            </w:r>
            <w:r w:rsidRPr="00F07D8D">
              <w:t>ộ</w:t>
            </w:r>
            <w:r w:rsidRPr="00F07D8D">
              <w:t xml:space="preserve"> thông tin h</w:t>
            </w:r>
            <w:r w:rsidRPr="00F07D8D">
              <w:t>ồ</w:t>
            </w:r>
            <w:r w:rsidRPr="00F07D8D">
              <w:t xml:space="preserve"> sơ v</w:t>
            </w:r>
            <w:r w:rsidRPr="00F07D8D">
              <w:t>ụ</w:t>
            </w:r>
            <w:r w:rsidRPr="00F07D8D">
              <w:t xml:space="preserve"> vi</w:t>
            </w:r>
            <w:r w:rsidRPr="00F07D8D">
              <w:t>ệ</w:t>
            </w:r>
            <w:r w:rsidRPr="00F07D8D">
              <w:t>c, chuy</w:t>
            </w:r>
            <w:r w:rsidRPr="00F07D8D">
              <w:t>ể</w:t>
            </w:r>
            <w:r w:rsidRPr="00F07D8D">
              <w:t>n tr</w:t>
            </w:r>
            <w:r w:rsidRPr="00F07D8D">
              <w:t>ạ</w:t>
            </w:r>
            <w:r w:rsidRPr="00F07D8D">
              <w:t xml:space="preserve">ng thái sang </w:t>
            </w:r>
            <w:r w:rsidRPr="00F07D8D">
              <w:lastRenderedPageBreak/>
              <w:t>Ch</w:t>
            </w:r>
            <w:r w:rsidRPr="00F07D8D">
              <w:t>ờ</w:t>
            </w:r>
            <w:r w:rsidRPr="00F07D8D">
              <w:t xml:space="preserve"> ki</w:t>
            </w:r>
            <w:r w:rsidRPr="00F07D8D">
              <w:t>ể</w:t>
            </w:r>
            <w:r w:rsidRPr="00F07D8D">
              <w:t>m tra, c</w:t>
            </w:r>
            <w:r w:rsidRPr="00F07D8D">
              <w:t>ậ</w:t>
            </w:r>
            <w:r w:rsidRPr="00F07D8D">
              <w:t>p nh</w:t>
            </w:r>
            <w:r w:rsidRPr="00F07D8D">
              <w:t>ậ</w:t>
            </w:r>
            <w:r w:rsidRPr="00F07D8D">
              <w:t>t timeline và hi</w:t>
            </w:r>
            <w:r w:rsidRPr="00F07D8D">
              <w:t>ể</w:t>
            </w:r>
            <w:r w:rsidRPr="00F07D8D">
              <w:t>n th</w:t>
            </w:r>
            <w:r w:rsidRPr="00F07D8D">
              <w:t>ị</w:t>
            </w:r>
            <w:r w:rsidRPr="00F07D8D">
              <w:t xml:space="preserve"> thông báo [MSG-SUC-SYS-003].</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TH8 - H</w:t>
            </w:r>
            <w:r w:rsidRPr="00F07D8D">
              <w:rPr>
                <w:bCs/>
              </w:rPr>
              <w:t>ợ</w:t>
            </w:r>
            <w:r w:rsidRPr="00F07D8D">
              <w:rPr>
                <w:bCs/>
              </w:rPr>
              <w:t>p l</w:t>
            </w:r>
            <w:r w:rsidRPr="00F07D8D">
              <w:rPr>
                <w:bCs/>
              </w:rPr>
              <w:t>ệ</w:t>
            </w:r>
            <w:r w:rsidRPr="00F07D8D">
              <w:rPr>
                <w:bCs/>
              </w:rPr>
              <w:t xml:space="preserve"> (H</w:t>
            </w:r>
            <w:r w:rsidRPr="00F07D8D">
              <w:rPr>
                <w:bCs/>
              </w:rPr>
              <w:t>ồ</w:t>
            </w:r>
            <w:r w:rsidRPr="00F07D8D">
              <w:rPr>
                <w:bCs/>
              </w:rPr>
              <w:t xml:space="preserve"> sơ đã có B</w:t>
            </w:r>
            <w:r w:rsidRPr="00F07D8D">
              <w:rPr>
                <w:bCs/>
              </w:rPr>
              <w:t>ả</w:t>
            </w:r>
            <w:r w:rsidRPr="00F07D8D">
              <w:rPr>
                <w:bCs/>
              </w:rPr>
              <w:t>n án/Quy</w:t>
            </w:r>
            <w:r w:rsidRPr="00F07D8D">
              <w:rPr>
                <w:bCs/>
              </w:rPr>
              <w:t>ế</w:t>
            </w:r>
            <w:r w:rsidRPr="00F07D8D">
              <w:rPr>
                <w:bCs/>
              </w:rPr>
              <w:t>t đ</w:t>
            </w:r>
            <w:r w:rsidRPr="00F07D8D">
              <w:rPr>
                <w:bCs/>
              </w:rPr>
              <w:t>ị</w:t>
            </w:r>
            <w:r w:rsidRPr="00F07D8D">
              <w:rPr>
                <w:bCs/>
              </w:rPr>
              <w:t>nh c</w:t>
            </w:r>
            <w:r w:rsidRPr="00F07D8D">
              <w:rPr>
                <w:bCs/>
              </w:rPr>
              <w:t>ủ</w:t>
            </w:r>
            <w:r w:rsidRPr="00F07D8D">
              <w:rPr>
                <w:bCs/>
              </w:rPr>
              <w:t>a Tòa án theo Đi</w:t>
            </w:r>
            <w:r w:rsidRPr="00F07D8D">
              <w:rPr>
                <w:bCs/>
              </w:rPr>
              <w:t>ề</w:t>
            </w:r>
            <w:r w:rsidRPr="00F07D8D">
              <w:rPr>
                <w:bCs/>
              </w:rPr>
              <w:t>u 52, 55)</w:t>
            </w:r>
            <w:r w:rsidRPr="00F07D8D">
              <w:t>: H</w:t>
            </w:r>
            <w:r w:rsidRPr="00F07D8D">
              <w:t>ệ</w:t>
            </w:r>
            <w:r w:rsidRPr="00F07D8D">
              <w:t xml:space="preserve"> th</w:t>
            </w:r>
            <w:r w:rsidRPr="00F07D8D">
              <w:t>ố</w:t>
            </w:r>
            <w:r w:rsidRPr="00F07D8D">
              <w:t>ng lưu toàn b</w:t>
            </w:r>
            <w:r w:rsidRPr="00F07D8D">
              <w:t>ộ</w:t>
            </w:r>
            <w:r w:rsidRPr="00F07D8D">
              <w:t xml:space="preserve"> thông tin b</w:t>
            </w:r>
            <w:r w:rsidRPr="00F07D8D">
              <w:t>ả</w:t>
            </w:r>
            <w:r w:rsidRPr="00F07D8D">
              <w:t>n án và m</w:t>
            </w:r>
            <w:r w:rsidRPr="00F07D8D">
              <w:t>ứ</w:t>
            </w:r>
            <w:r w:rsidRPr="00F07D8D">
              <w:t>c b</w:t>
            </w:r>
            <w:r w:rsidRPr="00F07D8D">
              <w:t>ồ</w:t>
            </w:r>
            <w:r w:rsidRPr="00F07D8D">
              <w:t>i thư</w:t>
            </w:r>
            <w:r w:rsidRPr="00F07D8D">
              <w:t>ờ</w:t>
            </w:r>
            <w:r w:rsidRPr="00F07D8D">
              <w:t>ng đã nh</w:t>
            </w:r>
            <w:r w:rsidRPr="00F07D8D">
              <w:t>ậ</w:t>
            </w:r>
            <w:r w:rsidRPr="00F07D8D">
              <w:t>p; chuy</w:t>
            </w:r>
            <w:r w:rsidRPr="00F07D8D">
              <w:t>ể</w:t>
            </w:r>
            <w:r w:rsidRPr="00F07D8D">
              <w:t>n tr</w:t>
            </w:r>
            <w:r w:rsidRPr="00F07D8D">
              <w:t>ạ</w:t>
            </w:r>
            <w:r w:rsidRPr="00F07D8D">
              <w:t>ng thái sang Ch</w:t>
            </w:r>
            <w:r w:rsidRPr="00F07D8D">
              <w:t>ờ</w:t>
            </w:r>
            <w:r w:rsidRPr="00F07D8D">
              <w:t xml:space="preserve"> ki</w:t>
            </w:r>
            <w:r w:rsidRPr="00F07D8D">
              <w:t>ể</w:t>
            </w:r>
            <w:r w:rsidRPr="00F07D8D">
              <w:t>m tra đ</w:t>
            </w:r>
            <w:r w:rsidRPr="00F07D8D">
              <w:t>ể</w:t>
            </w:r>
            <w:r w:rsidRPr="00F07D8D">
              <w:t xml:space="preserve"> Cán b</w:t>
            </w:r>
            <w:r w:rsidRPr="00F07D8D">
              <w:t>ộ</w:t>
            </w:r>
            <w:r w:rsidRPr="00F07D8D">
              <w:t xml:space="preserve"> ki</w:t>
            </w:r>
            <w:r w:rsidRPr="00F07D8D">
              <w:t>ể</w:t>
            </w:r>
            <w:r w:rsidRPr="00F07D8D">
              <w:t>m tra/Lãnh đ</w:t>
            </w:r>
            <w:r w:rsidRPr="00F07D8D">
              <w:t>ạ</w:t>
            </w:r>
            <w:r w:rsidRPr="00F07D8D">
              <w:t>o rà soát tính h</w:t>
            </w:r>
            <w:r w:rsidRPr="00F07D8D">
              <w:t>ợ</w:t>
            </w:r>
            <w:r w:rsidRPr="00F07D8D">
              <w:t>p l</w:t>
            </w:r>
            <w:r w:rsidRPr="00F07D8D">
              <w:t>ệ</w:t>
            </w:r>
            <w:r w:rsidRPr="00F07D8D">
              <w:t xml:space="preserve"> c</w:t>
            </w:r>
            <w:r w:rsidRPr="00F07D8D">
              <w:t>ủ</w:t>
            </w:r>
            <w:r w:rsidRPr="00F07D8D">
              <w:t>a B</w:t>
            </w:r>
            <w:r w:rsidRPr="00F07D8D">
              <w:t>ả</w:t>
            </w:r>
            <w:r w:rsidRPr="00F07D8D">
              <w:t>n án trư</w:t>
            </w:r>
            <w:r w:rsidRPr="00F07D8D">
              <w:t>ớ</w:t>
            </w:r>
            <w:r w:rsidRPr="00F07D8D">
              <w:t>c khi chuy</w:t>
            </w:r>
            <w:r w:rsidRPr="00F07D8D">
              <w:t>ể</w:t>
            </w:r>
            <w:r w:rsidRPr="00F07D8D">
              <w:t>n th</w:t>
            </w:r>
            <w:r w:rsidRPr="00F07D8D">
              <w:t>ẳ</w:t>
            </w:r>
            <w:r w:rsidRPr="00F07D8D">
              <w:t>ng</w:t>
            </w:r>
            <w:r w:rsidRPr="00F07D8D">
              <w:t xml:space="preserve"> sang bư</w:t>
            </w:r>
            <w:r w:rsidRPr="00F07D8D">
              <w:t>ớ</w:t>
            </w:r>
            <w:r w:rsidRPr="00F07D8D">
              <w:t>c Ch</w:t>
            </w:r>
            <w:r w:rsidRPr="00F07D8D">
              <w:t>ờ</w:t>
            </w:r>
            <w:r w:rsidRPr="00F07D8D">
              <w:t xml:space="preserve"> th</w:t>
            </w:r>
            <w:r w:rsidRPr="00F07D8D">
              <w:t>ự</w:t>
            </w:r>
            <w:r w:rsidRPr="00F07D8D">
              <w:t>c thi (chi tr</w:t>
            </w:r>
            <w:r w:rsidRPr="00F07D8D">
              <w:t>ả</w:t>
            </w:r>
            <w:r w:rsidRPr="00F07D8D">
              <w:t xml:space="preserve"> b</w:t>
            </w:r>
            <w:r w:rsidRPr="00F07D8D">
              <w:t>ồ</w:t>
            </w:r>
            <w:r w:rsidRPr="00F07D8D">
              <w:t>i thư</w:t>
            </w:r>
            <w:r w:rsidRPr="00F07D8D">
              <w:t>ờ</w:t>
            </w:r>
            <w:r w:rsidRPr="00F07D8D">
              <w:t>ng) và Đ</w:t>
            </w:r>
            <w:r w:rsidRPr="00F07D8D">
              <w:t>ề</w:t>
            </w:r>
            <w:r w:rsidRPr="00F07D8D">
              <w:t xml:space="preserve"> ngh</w:t>
            </w:r>
            <w:r w:rsidRPr="00F07D8D">
              <w:t>ị</w:t>
            </w:r>
            <w:r w:rsidRPr="00F07D8D">
              <w:t xml:space="preserve"> c</w:t>
            </w:r>
            <w:r w:rsidRPr="00F07D8D">
              <w:t>ấ</w:t>
            </w:r>
            <w:r w:rsidRPr="00F07D8D">
              <w:t>p kinh phí, không c</w:t>
            </w:r>
            <w:r w:rsidRPr="00F07D8D">
              <w:t>ầ</w:t>
            </w:r>
            <w:r w:rsidRPr="00F07D8D">
              <w:t>n qua các bư</w:t>
            </w:r>
            <w:r w:rsidRPr="00F07D8D">
              <w:t>ớ</w:t>
            </w:r>
            <w:r w:rsidRPr="00F07D8D">
              <w:t>c Th</w:t>
            </w:r>
            <w:r w:rsidRPr="00F07D8D">
              <w:t>ụ</w:t>
            </w:r>
            <w:r w:rsidRPr="00F07D8D">
              <w:t xml:space="preserve"> lý, Xác minh thi</w:t>
            </w:r>
            <w:r w:rsidRPr="00F07D8D">
              <w:t>ệ</w:t>
            </w:r>
            <w:r w:rsidRPr="00F07D8D">
              <w:t>t h</w:t>
            </w:r>
            <w:r w:rsidRPr="00F07D8D">
              <w:t>ạ</w:t>
            </w:r>
            <w:r w:rsidRPr="00F07D8D">
              <w:t>i, Thương lư</w:t>
            </w:r>
            <w:r w:rsidRPr="00F07D8D">
              <w:t>ợ</w:t>
            </w:r>
            <w:r w:rsidRPr="00F07D8D">
              <w:t>ng hay Ban hành Quy</w:t>
            </w:r>
            <w:r w:rsidRPr="00F07D8D">
              <w:t>ế</w:t>
            </w:r>
            <w:r w:rsidRPr="00F07D8D">
              <w:t>t đ</w:t>
            </w:r>
            <w:r w:rsidRPr="00F07D8D">
              <w:t>ị</w:t>
            </w:r>
            <w:r w:rsidRPr="00F07D8D">
              <w:t>nh b</w:t>
            </w:r>
            <w:r w:rsidRPr="00F07D8D">
              <w:t>ồ</w:t>
            </w:r>
            <w:r w:rsidRPr="00F07D8D">
              <w:t>i thư</w:t>
            </w:r>
            <w:r w:rsidRPr="00F07D8D">
              <w:t>ờ</w:t>
            </w:r>
            <w:r w:rsidRPr="00F07D8D">
              <w:t>ng.</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10</w:t>
            </w:r>
          </w:p>
        </w:tc>
        <w:tc>
          <w:tcPr>
            <w:tcW w:w="2549" w:type="dxa"/>
            <w:shd w:val="clear" w:color="auto" w:fill="auto"/>
          </w:tcPr>
          <w:p w:rsidR="005B3F2C" w:rsidRPr="00F07D8D" w:rsidRDefault="00F07D8D" w:rsidP="00F07D8D">
            <w:pPr>
              <w:spacing w:before="60" w:after="60" w:line="240" w:lineRule="auto"/>
            </w:pPr>
            <w:r w:rsidRPr="00F07D8D">
              <w:t>G</w:t>
            </w:r>
            <w:r w:rsidRPr="00F07D8D">
              <w:t>ử</w:t>
            </w:r>
            <w:r w:rsidRPr="00F07D8D">
              <w:t>i l</w:t>
            </w:r>
            <w:r w:rsidRPr="00F07D8D">
              <w:t>ạ</w:t>
            </w:r>
            <w:r w:rsidRPr="00F07D8D">
              <w:t>i h</w:t>
            </w:r>
            <w:r w:rsidRPr="00F07D8D">
              <w:t>ồ</w:t>
            </w:r>
            <w:r w:rsidRPr="00F07D8D">
              <w:t xml:space="preserve"> sơ</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jc w:val="left"/>
            </w:pPr>
            <w:r w:rsidRPr="00F07D8D">
              <w:t>- Đi</w:t>
            </w:r>
            <w:r w:rsidRPr="00F07D8D">
              <w:t>ề</w:t>
            </w:r>
            <w:r w:rsidRPr="00F07D8D">
              <w:t>u ki</w:t>
            </w:r>
            <w:r w:rsidRPr="00F07D8D">
              <w:t>ệ</w:t>
            </w:r>
            <w:r w:rsidRPr="00F07D8D">
              <w:t>n hi</w:t>
            </w:r>
            <w:r w:rsidRPr="00F07D8D">
              <w:t>ể</w:t>
            </w:r>
            <w:r w:rsidRPr="00F07D8D">
              <w:t>n th</w:t>
            </w:r>
            <w:r w:rsidRPr="00F07D8D">
              <w:t>ị</w:t>
            </w:r>
            <w:r w:rsidRPr="00F07D8D">
              <w:t>: Ch</w:t>
            </w:r>
            <w:r w:rsidRPr="00F07D8D">
              <w:t>ỉ</w:t>
            </w:r>
            <w:r w:rsidRPr="00F07D8D">
              <w:t xml:space="preserve"> hi</w:t>
            </w:r>
            <w:r w:rsidRPr="00F07D8D">
              <w:t>ể</w:t>
            </w:r>
            <w:r w:rsidRPr="00F07D8D">
              <w:t>n th</w:t>
            </w:r>
            <w:r w:rsidRPr="00F07D8D">
              <w:t>ị</w:t>
            </w:r>
            <w:r w:rsidRPr="00F07D8D">
              <w:t xml:space="preserve"> khi m</w:t>
            </w:r>
            <w:r w:rsidRPr="00F07D8D">
              <w:t>ở</w:t>
            </w:r>
            <w:r w:rsidRPr="00F07D8D">
              <w:t xml:space="preserve"> màn hình MH02 đ</w:t>
            </w:r>
            <w:r w:rsidRPr="00F07D8D">
              <w:t>ố</w:t>
            </w:r>
            <w:r w:rsidRPr="00F07D8D">
              <w:t>i v</w:t>
            </w:r>
            <w:r w:rsidRPr="00F07D8D">
              <w:t>ớ</w:t>
            </w:r>
            <w:r w:rsidRPr="00F07D8D">
              <w:t>i h</w:t>
            </w:r>
            <w:r w:rsidRPr="00F07D8D">
              <w:t>ồ</w:t>
            </w:r>
            <w:r w:rsidRPr="00F07D8D">
              <w:t xml:space="preserve"> sơ đang </w:t>
            </w:r>
            <w:r w:rsidRPr="00F07D8D">
              <w:t>ở</w:t>
            </w:r>
            <w:r w:rsidRPr="00F07D8D">
              <w:t xml:space="preserve"> tr</w:t>
            </w:r>
            <w:r w:rsidRPr="00F07D8D">
              <w:t>ạ</w:t>
            </w:r>
            <w:r w:rsidRPr="00F07D8D">
              <w:t>ng thái “Yêu c</w:t>
            </w:r>
            <w:r w:rsidRPr="00F07D8D">
              <w:t>ầ</w:t>
            </w:r>
            <w:r w:rsidRPr="00F07D8D">
              <w:t>u b</w:t>
            </w:r>
            <w:r w:rsidRPr="00F07D8D">
              <w:t>ổ</w:t>
            </w:r>
            <w:r w:rsidRPr="00F07D8D">
              <w:t xml:space="preserve"> sung” (tiêu đ</w:t>
            </w:r>
            <w:r w:rsidRPr="00F07D8D">
              <w:t>ề</w:t>
            </w:r>
            <w:r w:rsidRPr="00F07D8D">
              <w:t xml:space="preserve"> “B</w:t>
            </w:r>
            <w:r w:rsidRPr="00F07D8D">
              <w:t>Ổ</w:t>
            </w:r>
            <w:r w:rsidRPr="00F07D8D">
              <w:t xml:space="preserve"> SUNG H</w:t>
            </w:r>
            <w:r w:rsidRPr="00F07D8D">
              <w:t>Ồ</w:t>
            </w:r>
            <w:r w:rsidRPr="00F07D8D">
              <w:t xml:space="preserve"> SƠ V</w:t>
            </w:r>
            <w:r w:rsidRPr="00F07D8D">
              <w:t>Ụ</w:t>
            </w:r>
            <w:r w:rsidRPr="00F07D8D">
              <w:t xml:space="preserve"> VI</w:t>
            </w:r>
            <w:r w:rsidRPr="00F07D8D">
              <w:t>Ệ</w:t>
            </w:r>
            <w:r w:rsidRPr="00F07D8D">
              <w:t>C”).</w:t>
            </w:r>
            <w:r w:rsidRPr="00F07D8D">
              <w:br/>
              <w:t>- Khi ngư</w:t>
            </w:r>
            <w:r w:rsidRPr="00F07D8D">
              <w:t>ờ</w:t>
            </w:r>
            <w:r w:rsidRPr="00F07D8D">
              <w:t>i dùng click nút, h</w:t>
            </w:r>
            <w:r w:rsidRPr="00F07D8D">
              <w:t>ệ</w:t>
            </w:r>
            <w:r w:rsidRPr="00F07D8D">
              <w:t xml:space="preserve"> th</w:t>
            </w:r>
            <w:r w:rsidRPr="00F07D8D">
              <w:t>ố</w:t>
            </w:r>
            <w:r w:rsidRPr="00F07D8D">
              <w:t>ng ki</w:t>
            </w:r>
            <w:r w:rsidRPr="00F07D8D">
              <w:t>ể</w:t>
            </w:r>
            <w:r w:rsidRPr="00F07D8D">
              <w:t>m tra d</w:t>
            </w:r>
            <w:r w:rsidRPr="00F07D8D">
              <w:t>ữ</w:t>
            </w:r>
            <w:r w:rsidRPr="00F07D8D">
              <w:t xml:space="preserve"> li</w:t>
            </w:r>
            <w:r w:rsidRPr="00F07D8D">
              <w:t>ệ</w:t>
            </w:r>
            <w:r w:rsidRPr="00F07D8D">
              <w:t>u và x</w:t>
            </w:r>
            <w:r w:rsidRPr="00F07D8D">
              <w:t>ử</w:t>
            </w:r>
            <w:r w:rsidRPr="00F07D8D">
              <w:t xml:space="preserve"> lý theo các trư</w:t>
            </w:r>
            <w:r w:rsidRPr="00F07D8D">
              <w:t>ờ</w:t>
            </w:r>
            <w:r w:rsidRPr="00F07D8D">
              <w:t>ng h</w:t>
            </w:r>
            <w:r w:rsidRPr="00F07D8D">
              <w:t>ợ</w:t>
            </w:r>
            <w:r w:rsidRPr="00F07D8D">
              <w:t>p bên dư</w:t>
            </w:r>
            <w:r w:rsidRPr="00F07D8D">
              <w:t>ớ</w:t>
            </w:r>
            <w:r w:rsidRPr="00F07D8D">
              <w:t>i:</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TH1 - B</w:t>
            </w:r>
            <w:r w:rsidRPr="00F07D8D">
              <w:rPr>
                <w:bCs/>
              </w:rPr>
              <w:t>ỏ</w:t>
            </w:r>
            <w:r w:rsidRPr="00F07D8D">
              <w:rPr>
                <w:bCs/>
              </w:rPr>
              <w:t xml:space="preserve"> tr</w:t>
            </w:r>
            <w:r w:rsidRPr="00F07D8D">
              <w:rPr>
                <w:bCs/>
              </w:rPr>
              <w:t>ố</w:t>
            </w:r>
            <w:r w:rsidRPr="00F07D8D">
              <w:rPr>
                <w:bCs/>
              </w:rPr>
              <w:t>ng trư</w:t>
            </w:r>
            <w:r w:rsidRPr="00F07D8D">
              <w:rPr>
                <w:bCs/>
              </w:rPr>
              <w:t>ờ</w:t>
            </w:r>
            <w:r w:rsidRPr="00F07D8D">
              <w:rPr>
                <w:bCs/>
              </w:rPr>
              <w:t>ng b</w:t>
            </w:r>
            <w:r w:rsidRPr="00F07D8D">
              <w:rPr>
                <w:bCs/>
              </w:rPr>
              <w:t>ắ</w:t>
            </w:r>
            <w:r w:rsidRPr="00F07D8D">
              <w:rPr>
                <w:bCs/>
              </w:rPr>
              <w:t>t bu</w:t>
            </w:r>
            <w:r w:rsidRPr="00F07D8D">
              <w:rPr>
                <w:bCs/>
              </w:rPr>
              <w:t>ộ</w:t>
            </w:r>
            <w:r w:rsidRPr="00F07D8D">
              <w:rPr>
                <w:bCs/>
              </w:rPr>
              <w:t>c ho</w:t>
            </w:r>
            <w:r w:rsidRPr="00F07D8D">
              <w:rPr>
                <w:bCs/>
              </w:rPr>
              <w:t>ặ</w:t>
            </w:r>
            <w:r w:rsidRPr="00F07D8D">
              <w:rPr>
                <w:bCs/>
              </w:rPr>
              <w:t>c thông tin b</w:t>
            </w:r>
            <w:r w:rsidRPr="00F07D8D">
              <w:rPr>
                <w:bCs/>
              </w:rPr>
              <w:t>ổ</w:t>
            </w:r>
            <w:r w:rsidRPr="00F07D8D">
              <w:rPr>
                <w:bCs/>
              </w:rPr>
              <w:t xml:space="preserve"> sung</w:t>
            </w:r>
            <w:r w:rsidRPr="00F07D8D">
              <w:t>: Vi ph</w:t>
            </w:r>
            <w:r w:rsidRPr="00F07D8D">
              <w:t>ạ</w:t>
            </w:r>
            <w:r w:rsidRPr="00F07D8D">
              <w:t>m quy t</w:t>
            </w:r>
            <w:r w:rsidRPr="00F07D8D">
              <w:t>ắ</w:t>
            </w:r>
            <w:r w:rsidRPr="00F07D8D">
              <w:t>c [BR-VAL-</w:t>
            </w:r>
            <w:r w:rsidRPr="00F07D8D">
              <w:t>001]. H</w:t>
            </w:r>
            <w:r w:rsidRPr="00F07D8D">
              <w:t>ệ</w:t>
            </w:r>
            <w:r w:rsidRPr="00F07D8D">
              <w:t xml:space="preserve"> th</w:t>
            </w:r>
            <w:r w:rsidRPr="00F07D8D">
              <w:t>ố</w:t>
            </w:r>
            <w:r w:rsidRPr="00F07D8D">
              <w:t>ng tô vi</w:t>
            </w:r>
            <w:r w:rsidRPr="00F07D8D">
              <w:t>ề</w:t>
            </w:r>
            <w:r w:rsidRPr="00F07D8D">
              <w:t>n đ</w:t>
            </w:r>
            <w:r w:rsidRPr="00F07D8D">
              <w:t>ỏ</w:t>
            </w:r>
            <w:r w:rsidRPr="00F07D8D">
              <w:t xml:space="preserve"> ô tr</w:t>
            </w:r>
            <w:r w:rsidRPr="00F07D8D">
              <w:t>ố</w:t>
            </w:r>
            <w:r w:rsidRPr="00F07D8D">
              <w:t>ng đ</w:t>
            </w:r>
            <w:r w:rsidRPr="00F07D8D">
              <w:t>ầ</w:t>
            </w:r>
            <w:r w:rsidRPr="00F07D8D">
              <w:t>u tiên và hi</w:t>
            </w:r>
            <w:r w:rsidRPr="00F07D8D">
              <w:t>ể</w:t>
            </w:r>
            <w:r w:rsidRPr="00F07D8D">
              <w:t>n th</w:t>
            </w:r>
            <w:r w:rsidRPr="00F07D8D">
              <w:t>ị</w:t>
            </w:r>
            <w:r w:rsidRPr="00F07D8D">
              <w:t xml:space="preserve"> c</w:t>
            </w:r>
            <w:r w:rsidRPr="00F07D8D">
              <w:t>ả</w:t>
            </w:r>
            <w:r w:rsidRPr="00F07D8D">
              <w:t>nh báo l</w:t>
            </w:r>
            <w:r w:rsidRPr="00F07D8D">
              <w:t>ỗ</w:t>
            </w:r>
            <w:r w:rsidRPr="00F07D8D">
              <w:t>i [MSG-ERR-VAL-001]. Không cho phép g</w:t>
            </w:r>
            <w:r w:rsidRPr="00F07D8D">
              <w:t>ử</w:t>
            </w:r>
            <w:r w:rsidRPr="00F07D8D">
              <w:t>i l</w:t>
            </w:r>
            <w:r w:rsidRPr="00F07D8D">
              <w:t>ạ</w:t>
            </w:r>
            <w:r w:rsidRPr="00F07D8D">
              <w:t>i h</w:t>
            </w:r>
            <w:r w:rsidRPr="00F07D8D">
              <w:t>ồ</w:t>
            </w:r>
            <w:r w:rsidRPr="00F07D8D">
              <w:t xml:space="preserve"> sơ.</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TH2 - L</w:t>
            </w:r>
            <w:r w:rsidRPr="00F07D8D">
              <w:rPr>
                <w:bCs/>
              </w:rPr>
              <w:t>ỗ</w:t>
            </w:r>
            <w:r w:rsidRPr="00F07D8D">
              <w:rPr>
                <w:bCs/>
              </w:rPr>
              <w:t>i đ</w:t>
            </w:r>
            <w:r w:rsidRPr="00F07D8D">
              <w:rPr>
                <w:bCs/>
              </w:rPr>
              <w:t>ị</w:t>
            </w:r>
            <w:r w:rsidRPr="00F07D8D">
              <w:rPr>
                <w:bCs/>
              </w:rPr>
              <w:t>nh d</w:t>
            </w:r>
            <w:r w:rsidRPr="00F07D8D">
              <w:rPr>
                <w:bCs/>
              </w:rPr>
              <w:t>ạ</w:t>
            </w:r>
            <w:r w:rsidRPr="00F07D8D">
              <w:rPr>
                <w:bCs/>
              </w:rPr>
              <w:t>ng d</w:t>
            </w:r>
            <w:r w:rsidRPr="00F07D8D">
              <w:rPr>
                <w:bCs/>
              </w:rPr>
              <w:t>ữ</w:t>
            </w:r>
            <w:r w:rsidRPr="00F07D8D">
              <w:rPr>
                <w:bCs/>
              </w:rPr>
              <w:t xml:space="preserve"> li</w:t>
            </w:r>
            <w:r w:rsidRPr="00F07D8D">
              <w:rPr>
                <w:bCs/>
              </w:rPr>
              <w:t>ệ</w:t>
            </w:r>
            <w:r w:rsidRPr="00F07D8D">
              <w:rPr>
                <w:bCs/>
              </w:rPr>
              <w:t>u (Email, SĐT, S</w:t>
            </w:r>
            <w:r w:rsidRPr="00F07D8D">
              <w:rPr>
                <w:bCs/>
              </w:rPr>
              <w:t>ố</w:t>
            </w:r>
            <w:r w:rsidRPr="00F07D8D">
              <w:rPr>
                <w:bCs/>
              </w:rPr>
              <w:t xml:space="preserve"> CCCD, Ngày tháng…)</w:t>
            </w:r>
            <w:r w:rsidRPr="00F07D8D">
              <w:t>: Vi ph</w:t>
            </w:r>
            <w:r w:rsidRPr="00F07D8D">
              <w:t>ạ</w:t>
            </w:r>
            <w:r w:rsidRPr="00F07D8D">
              <w:t>m các quy t</w:t>
            </w:r>
            <w:r w:rsidRPr="00F07D8D">
              <w:t>ắ</w:t>
            </w:r>
            <w:r w:rsidRPr="00F07D8D">
              <w:t>c [BR-VAL-002], [BR-VAL-003], [BR-VAL-004], [BR-VAL-0</w:t>
            </w:r>
            <w:r w:rsidRPr="00F07D8D">
              <w:t>08]. H</w:t>
            </w:r>
            <w:r w:rsidRPr="00F07D8D">
              <w:t>ệ</w:t>
            </w:r>
            <w:r w:rsidRPr="00F07D8D">
              <w:t xml:space="preserve"> th</w:t>
            </w:r>
            <w:r w:rsidRPr="00F07D8D">
              <w:t>ố</w:t>
            </w:r>
            <w:r w:rsidRPr="00F07D8D">
              <w:t>ng hi</w:t>
            </w:r>
            <w:r w:rsidRPr="00F07D8D">
              <w:t>ể</w:t>
            </w:r>
            <w:r w:rsidRPr="00F07D8D">
              <w:t>n th</w:t>
            </w:r>
            <w:r w:rsidRPr="00F07D8D">
              <w:t>ị</w:t>
            </w:r>
            <w:r w:rsidRPr="00F07D8D">
              <w:t xml:space="preserve"> thông báo l</w:t>
            </w:r>
            <w:r w:rsidRPr="00F07D8D">
              <w:t>ỗ</w:t>
            </w:r>
            <w:r w:rsidRPr="00F07D8D">
              <w:t xml:space="preserve">i tương </w:t>
            </w:r>
            <w:r w:rsidRPr="00F07D8D">
              <w:t>ứ</w:t>
            </w:r>
            <w:r w:rsidRPr="00F07D8D">
              <w:t>ng và d</w:t>
            </w:r>
            <w:r w:rsidRPr="00F07D8D">
              <w:t>ừ</w:t>
            </w:r>
            <w:r w:rsidRPr="00F07D8D">
              <w:t>ng x</w:t>
            </w:r>
            <w:r w:rsidRPr="00F07D8D">
              <w:t>ử</w:t>
            </w:r>
            <w:r w:rsidRPr="00F07D8D">
              <w:t xml:space="preserve"> lý.</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TH3 - H</w:t>
            </w:r>
            <w:r w:rsidRPr="00F07D8D">
              <w:rPr>
                <w:bCs/>
              </w:rPr>
              <w:t>ợ</w:t>
            </w:r>
            <w:r w:rsidRPr="00F07D8D">
              <w:rPr>
                <w:bCs/>
              </w:rPr>
              <w:t>p l</w:t>
            </w:r>
            <w:r w:rsidRPr="00F07D8D">
              <w:rPr>
                <w:bCs/>
              </w:rPr>
              <w:t>ệ</w:t>
            </w:r>
            <w:r w:rsidRPr="00F07D8D">
              <w:t>: H</w:t>
            </w:r>
            <w:r w:rsidRPr="00F07D8D">
              <w:t>ệ</w:t>
            </w:r>
            <w:r w:rsidRPr="00F07D8D">
              <w:t xml:space="preserve"> th</w:t>
            </w:r>
            <w:r w:rsidRPr="00F07D8D">
              <w:t>ố</w:t>
            </w:r>
            <w:r w:rsidRPr="00F07D8D">
              <w:t>ng lưu toàn b</w:t>
            </w:r>
            <w:r w:rsidRPr="00F07D8D">
              <w:t>ộ</w:t>
            </w:r>
            <w:r w:rsidRPr="00F07D8D">
              <w:t xml:space="preserve"> d</w:t>
            </w:r>
            <w:r w:rsidRPr="00F07D8D">
              <w:t>ữ</w:t>
            </w:r>
            <w:r w:rsidRPr="00F07D8D">
              <w:t xml:space="preserve"> li</w:t>
            </w:r>
            <w:r w:rsidRPr="00F07D8D">
              <w:t>ệ</w:t>
            </w:r>
            <w:r w:rsidRPr="00F07D8D">
              <w:t>u h</w:t>
            </w:r>
            <w:r w:rsidRPr="00F07D8D">
              <w:t>ồ</w:t>
            </w:r>
            <w:r w:rsidRPr="00F07D8D">
              <w:t xml:space="preserve"> sơ đã b</w:t>
            </w:r>
            <w:r w:rsidRPr="00F07D8D">
              <w:t>ổ</w:t>
            </w:r>
            <w:r w:rsidRPr="00F07D8D">
              <w:t xml:space="preserve"> sung, chuy</w:t>
            </w:r>
            <w:r w:rsidRPr="00F07D8D">
              <w:t>ể</w:t>
            </w:r>
            <w:r w:rsidRPr="00F07D8D">
              <w:t>n tr</w:t>
            </w:r>
            <w:r w:rsidRPr="00F07D8D">
              <w:t>ạ</w:t>
            </w:r>
            <w:r w:rsidRPr="00F07D8D">
              <w:t>ng thái h</w:t>
            </w:r>
            <w:r w:rsidRPr="00F07D8D">
              <w:t>ồ</w:t>
            </w:r>
            <w:r w:rsidRPr="00F07D8D">
              <w:t xml:space="preserve"> sơ t</w:t>
            </w:r>
            <w:r w:rsidRPr="00F07D8D">
              <w:t>ừ</w:t>
            </w:r>
            <w:r w:rsidRPr="00F07D8D">
              <w:t xml:space="preserve"> “Yêu c</w:t>
            </w:r>
            <w:r w:rsidRPr="00F07D8D">
              <w:t>ầ</w:t>
            </w:r>
            <w:r w:rsidRPr="00F07D8D">
              <w:t>u b</w:t>
            </w:r>
            <w:r w:rsidRPr="00F07D8D">
              <w:t>ổ</w:t>
            </w:r>
            <w:r w:rsidRPr="00F07D8D">
              <w:t xml:space="preserve"> sung” sang “Ch</w:t>
            </w:r>
            <w:r w:rsidRPr="00F07D8D">
              <w:t>ờ</w:t>
            </w:r>
            <w:r w:rsidRPr="00F07D8D">
              <w:t xml:space="preserve"> ki</w:t>
            </w:r>
            <w:r w:rsidRPr="00F07D8D">
              <w:t>ể</w:t>
            </w:r>
            <w:r w:rsidRPr="00F07D8D">
              <w:t>m tra”, c</w:t>
            </w:r>
            <w:r w:rsidRPr="00F07D8D">
              <w:t>ậ</w:t>
            </w:r>
            <w:r w:rsidRPr="00F07D8D">
              <w:t>p nh</w:t>
            </w:r>
            <w:r w:rsidRPr="00F07D8D">
              <w:t>ậ</w:t>
            </w:r>
            <w:r w:rsidRPr="00F07D8D">
              <w:t>t timeline x</w:t>
            </w:r>
            <w:r w:rsidRPr="00F07D8D">
              <w:t>ử</w:t>
            </w:r>
            <w:r w:rsidRPr="00F07D8D">
              <w:t xml:space="preserve"> lý và hi</w:t>
            </w:r>
            <w:r w:rsidRPr="00F07D8D">
              <w:t>ể</w:t>
            </w:r>
            <w:r w:rsidRPr="00F07D8D">
              <w:t>n th</w:t>
            </w:r>
            <w:r w:rsidRPr="00F07D8D">
              <w:t>ị</w:t>
            </w:r>
            <w:r w:rsidRPr="00F07D8D">
              <w:t xml:space="preserve"> thông báo thành công [MSG-S</w:t>
            </w:r>
            <w:r w:rsidRPr="00F07D8D">
              <w:t>UC-SYS-002].</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11</w:t>
            </w:r>
          </w:p>
        </w:tc>
        <w:tc>
          <w:tcPr>
            <w:tcW w:w="2549" w:type="dxa"/>
            <w:shd w:val="clear" w:color="auto" w:fill="auto"/>
          </w:tcPr>
          <w:p w:rsidR="005B3F2C" w:rsidRPr="00F07D8D" w:rsidRDefault="00F07D8D" w:rsidP="00F07D8D">
            <w:pPr>
              <w:spacing w:before="60" w:after="60" w:line="240" w:lineRule="auto"/>
            </w:pPr>
            <w:r w:rsidRPr="00F07D8D">
              <w:t>T</w:t>
            </w:r>
            <w:r w:rsidRPr="00F07D8D">
              <w:t>ả</w:t>
            </w:r>
            <w:r w:rsidRPr="00F07D8D">
              <w:t>i lên</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pPr>
            <w:r w:rsidRPr="00F07D8D">
              <w:t>H</w:t>
            </w:r>
            <w:r w:rsidRPr="00F07D8D">
              <w:t>ệ</w:t>
            </w:r>
            <w:r w:rsidRPr="00F07D8D">
              <w:t xml:space="preserve"> th</w:t>
            </w:r>
            <w:r w:rsidRPr="00F07D8D">
              <w:t>ố</w:t>
            </w:r>
            <w:r w:rsidRPr="00F07D8D">
              <w:t>ng m</w:t>
            </w:r>
            <w:r w:rsidRPr="00F07D8D">
              <w:t>ở</w:t>
            </w:r>
            <w:r w:rsidRPr="00F07D8D">
              <w:t xml:space="preserve"> trình ch</w:t>
            </w:r>
            <w:r w:rsidRPr="00F07D8D">
              <w:t>ọ</w:t>
            </w:r>
            <w:r w:rsidRPr="00F07D8D">
              <w:t>n file cho dòng tài li</w:t>
            </w:r>
            <w:r w:rsidRPr="00F07D8D">
              <w:t>ệ</w:t>
            </w:r>
            <w:r w:rsidRPr="00F07D8D">
              <w:t xml:space="preserve">u tương </w:t>
            </w:r>
            <w:r w:rsidRPr="00F07D8D">
              <w:t>ứ</w:t>
            </w:r>
            <w:r w:rsidRPr="00F07D8D">
              <w:t>ng.</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12</w:t>
            </w:r>
          </w:p>
        </w:tc>
        <w:tc>
          <w:tcPr>
            <w:tcW w:w="2549" w:type="dxa"/>
            <w:shd w:val="clear" w:color="auto" w:fill="auto"/>
          </w:tcPr>
          <w:p w:rsidR="005B3F2C" w:rsidRPr="00F07D8D" w:rsidRDefault="00F07D8D" w:rsidP="00F07D8D">
            <w:pPr>
              <w:spacing w:before="60" w:after="60" w:line="240" w:lineRule="auto"/>
            </w:pPr>
            <w:r w:rsidRPr="00F07D8D">
              <w:t>Xem file</w:t>
            </w:r>
          </w:p>
        </w:tc>
        <w:tc>
          <w:tcPr>
            <w:tcW w:w="1411" w:type="dxa"/>
            <w:shd w:val="clear" w:color="auto" w:fill="auto"/>
          </w:tcPr>
          <w:p w:rsidR="005B3F2C" w:rsidRPr="00F07D8D" w:rsidRDefault="00F07D8D" w:rsidP="00F07D8D">
            <w:pPr>
              <w:spacing w:before="60" w:after="60" w:line="240" w:lineRule="auto"/>
            </w:pPr>
            <w:r w:rsidRPr="00F07D8D">
              <w:t>Link</w:t>
            </w:r>
          </w:p>
        </w:tc>
        <w:tc>
          <w:tcPr>
            <w:tcW w:w="4838" w:type="dxa"/>
            <w:shd w:val="clear" w:color="auto" w:fill="auto"/>
          </w:tcPr>
          <w:p w:rsidR="005B3F2C" w:rsidRPr="00F07D8D" w:rsidRDefault="00F07D8D" w:rsidP="00F07D8D">
            <w:pPr>
              <w:spacing w:before="60" w:after="60" w:line="240" w:lineRule="auto"/>
            </w:pPr>
            <w:r w:rsidRPr="00F07D8D">
              <w:t>Cho phép xem file t</w:t>
            </w:r>
            <w:r w:rsidRPr="00F07D8D">
              <w:t>ạ</w:t>
            </w:r>
            <w:r w:rsidRPr="00F07D8D">
              <w:t>i m</w:t>
            </w:r>
            <w:r w:rsidRPr="00F07D8D">
              <w:t>ộ</w:t>
            </w:r>
            <w:r w:rsidRPr="00F07D8D">
              <w:t>t tab riêng.</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13</w:t>
            </w:r>
          </w:p>
        </w:tc>
        <w:tc>
          <w:tcPr>
            <w:tcW w:w="2549" w:type="dxa"/>
            <w:shd w:val="clear" w:color="auto" w:fill="auto"/>
          </w:tcPr>
          <w:p w:rsidR="005B3F2C" w:rsidRPr="00F07D8D" w:rsidRDefault="00F07D8D" w:rsidP="00F07D8D">
            <w:pPr>
              <w:spacing w:before="60" w:after="60" w:line="240" w:lineRule="auto"/>
            </w:pPr>
            <w:r w:rsidRPr="00F07D8D">
              <w:t>Xóa</w:t>
            </w:r>
          </w:p>
        </w:tc>
        <w:tc>
          <w:tcPr>
            <w:tcW w:w="1411" w:type="dxa"/>
            <w:shd w:val="clear" w:color="auto" w:fill="auto"/>
          </w:tcPr>
          <w:p w:rsidR="005B3F2C" w:rsidRPr="00F07D8D" w:rsidRDefault="00F07D8D" w:rsidP="00F07D8D">
            <w:pPr>
              <w:spacing w:before="60" w:after="60" w:line="240" w:lineRule="auto"/>
            </w:pPr>
            <w:r w:rsidRPr="00F07D8D">
              <w:t>Link/Icon</w:t>
            </w:r>
          </w:p>
        </w:tc>
        <w:tc>
          <w:tcPr>
            <w:tcW w:w="4838" w:type="dxa"/>
            <w:shd w:val="clear" w:color="auto" w:fill="auto"/>
          </w:tcPr>
          <w:p w:rsidR="005B3F2C" w:rsidRPr="00F07D8D" w:rsidRDefault="00F07D8D" w:rsidP="00F07D8D">
            <w:pPr>
              <w:spacing w:before="60" w:after="60" w:line="240" w:lineRule="auto"/>
            </w:pPr>
            <w:r w:rsidRPr="00F07D8D">
              <w:t>Khi ngư</w:t>
            </w:r>
            <w:r w:rsidRPr="00F07D8D">
              <w:t>ờ</w:t>
            </w:r>
            <w:r w:rsidRPr="00F07D8D">
              <w:t>i dùng click nút, h</w:t>
            </w:r>
            <w:r w:rsidRPr="00F07D8D">
              <w:t>ệ</w:t>
            </w:r>
            <w:r w:rsidRPr="00F07D8D">
              <w:t xml:space="preserve"> th</w:t>
            </w:r>
            <w:r w:rsidRPr="00F07D8D">
              <w:t>ố</w:t>
            </w:r>
            <w:r w:rsidRPr="00F07D8D">
              <w:t>ng ki</w:t>
            </w:r>
            <w:r w:rsidRPr="00F07D8D">
              <w:t>ể</w:t>
            </w:r>
            <w:r w:rsidRPr="00F07D8D">
              <w:t>m tra d</w:t>
            </w:r>
            <w:r w:rsidRPr="00F07D8D">
              <w:t>ữ</w:t>
            </w:r>
            <w:r w:rsidRPr="00F07D8D">
              <w:t xml:space="preserve"> li</w:t>
            </w:r>
            <w:r w:rsidRPr="00F07D8D">
              <w:t>ệ</w:t>
            </w:r>
            <w:r w:rsidRPr="00F07D8D">
              <w:t>u và x</w:t>
            </w:r>
            <w:r w:rsidRPr="00F07D8D">
              <w:t>ử</w:t>
            </w:r>
            <w:r w:rsidRPr="00F07D8D">
              <w:t xml:space="preserve"> lý theo các trư</w:t>
            </w:r>
            <w:r w:rsidRPr="00F07D8D">
              <w:t>ờ</w:t>
            </w:r>
            <w:r w:rsidRPr="00F07D8D">
              <w:t>ng h</w:t>
            </w:r>
            <w:r w:rsidRPr="00F07D8D">
              <w:t>ợ</w:t>
            </w:r>
            <w:r w:rsidRPr="00F07D8D">
              <w:t>p bên dư</w:t>
            </w:r>
            <w:r w:rsidRPr="00F07D8D">
              <w:t>ớ</w:t>
            </w:r>
            <w:r w:rsidRPr="00F07D8D">
              <w:t>i:</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TH1 - Ngư</w:t>
            </w:r>
            <w:r w:rsidRPr="00F07D8D">
              <w:rPr>
                <w:bCs/>
              </w:rPr>
              <w:t>ờ</w:t>
            </w:r>
            <w:r w:rsidRPr="00F07D8D">
              <w:rPr>
                <w:bCs/>
              </w:rPr>
              <w:t>i dùng xác nh</w:t>
            </w:r>
            <w:r w:rsidRPr="00F07D8D">
              <w:rPr>
                <w:bCs/>
              </w:rPr>
              <w:t>ậ</w:t>
            </w:r>
            <w:r w:rsidRPr="00F07D8D">
              <w:rPr>
                <w:bCs/>
              </w:rPr>
              <w:t>n xóa file</w:t>
            </w:r>
            <w:r w:rsidRPr="00F07D8D">
              <w:t>: H</w:t>
            </w:r>
            <w:r w:rsidRPr="00F07D8D">
              <w:t>ệ</w:t>
            </w:r>
            <w:r w:rsidRPr="00F07D8D">
              <w:t xml:space="preserve"> th</w:t>
            </w:r>
            <w:r w:rsidRPr="00F07D8D">
              <w:t>ố</w:t>
            </w:r>
            <w:r w:rsidRPr="00F07D8D">
              <w:t>ng m</w:t>
            </w:r>
            <w:r w:rsidRPr="00F07D8D">
              <w:t>ở</w:t>
            </w:r>
            <w:r w:rsidRPr="00F07D8D">
              <w:t xml:space="preserve"> </w:t>
            </w:r>
            <w:r w:rsidRPr="00F07D8D">
              <w:rPr>
                <w:bCs/>
              </w:rPr>
              <w:t>Popup Xác nh</w:t>
            </w:r>
            <w:r w:rsidRPr="00F07D8D">
              <w:rPr>
                <w:bCs/>
              </w:rPr>
              <w:t>ậ</w:t>
            </w:r>
            <w:r w:rsidRPr="00F07D8D">
              <w:rPr>
                <w:bCs/>
              </w:rPr>
              <w:t>n</w:t>
            </w:r>
            <w:r w:rsidRPr="00F07D8D">
              <w:t xml:space="preserve"> v</w:t>
            </w:r>
            <w:r w:rsidRPr="00F07D8D">
              <w:t>ớ</w:t>
            </w:r>
            <w:r w:rsidRPr="00F07D8D">
              <w:t>i n</w:t>
            </w:r>
            <w:r w:rsidRPr="00F07D8D">
              <w:t>ộ</w:t>
            </w:r>
            <w:r w:rsidRPr="00F07D8D">
              <w:t>i dung [MSG-CFM-SYS-001]. N</w:t>
            </w:r>
            <w:r w:rsidRPr="00F07D8D">
              <w:t>ế</w:t>
            </w:r>
            <w:r w:rsidRPr="00F07D8D">
              <w:t>u xác nh</w:t>
            </w:r>
            <w:r w:rsidRPr="00F07D8D">
              <w:t>ậ</w:t>
            </w:r>
            <w:r w:rsidRPr="00F07D8D">
              <w:t>n, h</w:t>
            </w:r>
            <w:r w:rsidRPr="00F07D8D">
              <w:t>ệ</w:t>
            </w:r>
            <w:r w:rsidRPr="00F07D8D">
              <w:t xml:space="preserve"> th</w:t>
            </w:r>
            <w:r w:rsidRPr="00F07D8D">
              <w:t>ố</w:t>
            </w:r>
            <w:r w:rsidRPr="00F07D8D">
              <w:t>ng g</w:t>
            </w:r>
            <w:r w:rsidRPr="00F07D8D">
              <w:t>ỡ</w:t>
            </w:r>
            <w:r w:rsidRPr="00F07D8D">
              <w:t xml:space="preserve"> file kh</w:t>
            </w:r>
            <w:r w:rsidRPr="00F07D8D">
              <w:t>ỏ</w:t>
            </w:r>
            <w:r w:rsidRPr="00F07D8D">
              <w:t>i dòng tài li</w:t>
            </w:r>
            <w:r w:rsidRPr="00F07D8D">
              <w:t>ệ</w:t>
            </w:r>
            <w:r w:rsidRPr="00F07D8D">
              <w:t>u.</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TH2 - Ngư</w:t>
            </w:r>
            <w:r w:rsidRPr="00F07D8D">
              <w:rPr>
                <w:bCs/>
              </w:rPr>
              <w:t>ờ</w:t>
            </w:r>
            <w:r w:rsidRPr="00F07D8D">
              <w:rPr>
                <w:bCs/>
              </w:rPr>
              <w:t>i dùng h</w:t>
            </w:r>
            <w:r w:rsidRPr="00F07D8D">
              <w:rPr>
                <w:bCs/>
              </w:rPr>
              <w:t>ủ</w:t>
            </w:r>
            <w:r w:rsidRPr="00F07D8D">
              <w:rPr>
                <w:bCs/>
              </w:rPr>
              <w:t>y thao tác</w:t>
            </w:r>
            <w:r w:rsidRPr="00F07D8D">
              <w:t>: H</w:t>
            </w:r>
            <w:r w:rsidRPr="00F07D8D">
              <w:t>ệ</w:t>
            </w:r>
            <w:r w:rsidRPr="00F07D8D">
              <w:t xml:space="preserve"> th</w:t>
            </w:r>
            <w:r w:rsidRPr="00F07D8D">
              <w:t>ố</w:t>
            </w:r>
            <w:r w:rsidRPr="00F07D8D">
              <w:t>ng đóng popup xác nh</w:t>
            </w:r>
            <w:r w:rsidRPr="00F07D8D">
              <w:t>ậ</w:t>
            </w:r>
            <w:r w:rsidRPr="00F07D8D">
              <w:t>n và gi</w:t>
            </w:r>
            <w:r w:rsidRPr="00F07D8D">
              <w:t>ữ</w:t>
            </w:r>
            <w:r w:rsidRPr="00F07D8D">
              <w:t xml:space="preserve"> nguyên file.</w:t>
            </w:r>
          </w:p>
        </w:tc>
      </w:tr>
    </w:tbl>
    <w:p w:rsidR="005B3F2C" w:rsidRPr="00F07D8D" w:rsidRDefault="00F07D8D" w:rsidP="00F07D8D">
      <w:r w:rsidRPr="00F07D8D">
        <w:pict>
          <v:rect id="_x0000_i1027" style="width:0;height:1.5pt" o:hralign="center" o:hrstd="t" o:hr="t"/>
        </w:pict>
      </w:r>
    </w:p>
    <w:p w:rsidR="005B3F2C" w:rsidRPr="00F07D8D" w:rsidRDefault="00F07D8D" w:rsidP="00F07D8D">
      <w:pPr>
        <w:pStyle w:val="Heading5"/>
        <w:numPr>
          <w:ilvl w:val="0"/>
          <w:numId w:val="0"/>
        </w:numPr>
        <w:jc w:val="both"/>
      </w:pPr>
      <w:bookmarkStart w:id="13" w:name="Xcba26590f4dc36d09ce2b646a0fbd8275b6548d"/>
      <w:bookmarkEnd w:id="12"/>
      <w:bookmarkEnd w:id="9"/>
      <w:r w:rsidRPr="00F07D8D">
        <w:t>4.3.3.1.5. MH03 - Màn hình C</w:t>
      </w:r>
      <w:r w:rsidRPr="00F07D8D">
        <w:t>ậ</w:t>
      </w:r>
      <w:r w:rsidRPr="00F07D8D">
        <w:t>p nh</w:t>
      </w:r>
      <w:r w:rsidRPr="00F07D8D">
        <w:t>ậ</w:t>
      </w:r>
      <w:r w:rsidRPr="00F07D8D">
        <w:t>t k</w:t>
      </w:r>
      <w:r w:rsidRPr="00F07D8D">
        <w:t>ế</w:t>
      </w:r>
      <w:r w:rsidRPr="00F07D8D">
        <w:t>t qu</w:t>
      </w:r>
      <w:r w:rsidRPr="00F07D8D">
        <w:t>ả</w:t>
      </w:r>
      <w:r w:rsidRPr="00F07D8D">
        <w:t xml:space="preserve"> x</w:t>
      </w:r>
      <w:r w:rsidRPr="00F07D8D">
        <w:t>ử</w:t>
      </w:r>
      <w:r w:rsidRPr="00F07D8D">
        <w:t xml:space="preserve"> lý h</w:t>
      </w:r>
      <w:r w:rsidRPr="00F07D8D">
        <w:t>ồ</w:t>
      </w:r>
      <w:r w:rsidRPr="00F07D8D">
        <w:t xml:space="preserve"> sơ yêu c</w:t>
      </w:r>
      <w:r w:rsidRPr="00F07D8D">
        <w:t>ầ</w:t>
      </w:r>
      <w:r w:rsidRPr="00F07D8D">
        <w:t>u b</w:t>
      </w:r>
      <w:r w:rsidRPr="00F07D8D">
        <w:t>ồ</w:t>
      </w:r>
      <w:r w:rsidRPr="00F07D8D">
        <w:t>i thư</w:t>
      </w:r>
      <w:r w:rsidRPr="00F07D8D">
        <w:t>ờ</w:t>
      </w:r>
      <w:r w:rsidRPr="00F07D8D">
        <w:t>ng</w:t>
      </w:r>
    </w:p>
    <w:p w:rsidR="005B3F2C" w:rsidRPr="00F07D8D" w:rsidRDefault="00F07D8D" w:rsidP="00F07D8D">
      <w:pPr>
        <w:pStyle w:val="Heading6"/>
        <w:numPr>
          <w:ilvl w:val="0"/>
          <w:numId w:val="0"/>
        </w:numPr>
        <w:jc w:val="both"/>
      </w:pPr>
      <w:bookmarkStart w:id="14" w:name="màn-hình-2"/>
      <w:r w:rsidRPr="00F07D8D">
        <w:t>4.3.3.1.5.1. Màn hình</w:t>
      </w:r>
    </w:p>
    <w:tbl>
      <w:tblPr>
        <w:tblStyle w:val="TableGrid"/>
        <w:tblW w:w="5000" w:type="pct"/>
        <w:tblLook w:val="04A0" w:firstRow="1" w:lastRow="0" w:firstColumn="1" w:lastColumn="0" w:noHBand="0" w:noVBand="1"/>
      </w:tblPr>
      <w:tblGrid>
        <w:gridCol w:w="9617"/>
      </w:tblGrid>
      <w:tr w:rsidR="005B3F2C" w:rsidRPr="00F07D8D" w:rsidTr="00F07D8D">
        <w:trPr>
          <w:tblHeader/>
        </w:trPr>
        <w:tc>
          <w:tcPr>
            <w:tcW w:w="0" w:type="auto"/>
            <w:shd w:val="clear" w:color="auto" w:fill="auto"/>
          </w:tcPr>
          <w:p w:rsidR="005B3F2C" w:rsidRPr="00F07D8D" w:rsidRDefault="00F07D8D" w:rsidP="00F07D8D">
            <w:pPr>
              <w:spacing w:before="60" w:after="60" w:line="240" w:lineRule="auto"/>
              <w:jc w:val="center"/>
              <w:rPr>
                <w:b/>
              </w:rPr>
            </w:pPr>
            <w:r w:rsidRPr="00F07D8D">
              <w:rPr>
                <w:b/>
              </w:rPr>
              <w:t>C</w:t>
            </w:r>
            <w:r w:rsidRPr="00F07D8D">
              <w:rPr>
                <w:b/>
              </w:rPr>
              <w:t>ậ</w:t>
            </w:r>
            <w:r w:rsidRPr="00F07D8D">
              <w:rPr>
                <w:b/>
              </w:rPr>
              <w:t>p nh</w:t>
            </w:r>
            <w:r w:rsidRPr="00F07D8D">
              <w:rPr>
                <w:b/>
              </w:rPr>
              <w:t>ậ</w:t>
            </w:r>
            <w:r w:rsidRPr="00F07D8D">
              <w:rPr>
                <w:b/>
              </w:rPr>
              <w:t>t k</w:t>
            </w:r>
            <w:r w:rsidRPr="00F07D8D">
              <w:rPr>
                <w:b/>
              </w:rPr>
              <w:t>ế</w:t>
            </w:r>
            <w:r w:rsidRPr="00F07D8D">
              <w:rPr>
                <w:b/>
              </w:rPr>
              <w:t>t qu</w:t>
            </w:r>
            <w:r w:rsidRPr="00F07D8D">
              <w:rPr>
                <w:b/>
              </w:rPr>
              <w:t>ả</w:t>
            </w:r>
            <w:r w:rsidRPr="00F07D8D">
              <w:rPr>
                <w:b/>
              </w:rPr>
              <w:t xml:space="preserve"> x</w:t>
            </w:r>
            <w:r w:rsidRPr="00F07D8D">
              <w:rPr>
                <w:b/>
              </w:rPr>
              <w:t>ử</w:t>
            </w:r>
            <w:r w:rsidRPr="00F07D8D">
              <w:rPr>
                <w:b/>
              </w:rPr>
              <w:t xml:space="preserve"> lý h</w:t>
            </w:r>
            <w:r w:rsidRPr="00F07D8D">
              <w:rPr>
                <w:b/>
              </w:rPr>
              <w:t>ồ</w:t>
            </w:r>
            <w:r w:rsidRPr="00F07D8D">
              <w:rPr>
                <w:b/>
              </w:rPr>
              <w:t xml:space="preserve"> sơ yêu c</w:t>
            </w:r>
            <w:r w:rsidRPr="00F07D8D">
              <w:rPr>
                <w:b/>
              </w:rPr>
              <w:t>ầ</w:t>
            </w:r>
            <w:r w:rsidRPr="00F07D8D">
              <w:rPr>
                <w:b/>
              </w:rPr>
              <w:t>u b</w:t>
            </w:r>
            <w:r w:rsidRPr="00F07D8D">
              <w:rPr>
                <w:b/>
              </w:rPr>
              <w:t>ồ</w:t>
            </w:r>
            <w:r w:rsidRPr="00F07D8D">
              <w:rPr>
                <w:b/>
              </w:rPr>
              <w:t>i thư</w:t>
            </w:r>
            <w:r w:rsidRPr="00F07D8D">
              <w:rPr>
                <w:b/>
              </w:rPr>
              <w:t>ờ</w:t>
            </w:r>
            <w:r w:rsidRPr="00F07D8D">
              <w:rPr>
                <w:b/>
              </w:rPr>
              <w:t>ng</w:t>
            </w:r>
          </w:p>
        </w:tc>
      </w:tr>
    </w:tbl>
    <w:p w:rsidR="005B3F2C" w:rsidRPr="00F07D8D" w:rsidRDefault="00F07D8D" w:rsidP="00F07D8D">
      <w:r w:rsidRPr="00F07D8D">
        <w:t>C</w:t>
      </w:r>
      <w:r w:rsidRPr="00F07D8D">
        <w:t>ậ</w:t>
      </w:r>
      <w:r w:rsidRPr="00F07D8D">
        <w:t>p nh</w:t>
      </w:r>
      <w:r w:rsidRPr="00F07D8D">
        <w:t>ậ</w:t>
      </w:r>
      <w:r w:rsidRPr="00F07D8D">
        <w:t>t k</w:t>
      </w:r>
      <w:r w:rsidRPr="00F07D8D">
        <w:t>ế</w:t>
      </w:r>
      <w:r w:rsidRPr="00F07D8D">
        <w:t>t qu</w:t>
      </w:r>
      <w:r w:rsidRPr="00F07D8D">
        <w:t>ả</w:t>
      </w:r>
      <w:r w:rsidRPr="00F07D8D">
        <w:t xml:space="preserve"> x</w:t>
      </w:r>
      <w:r w:rsidRPr="00F07D8D">
        <w:t>ử</w:t>
      </w:r>
      <w:r w:rsidRPr="00F07D8D">
        <w:t xml:space="preserve"> lý h</w:t>
      </w:r>
      <w:r w:rsidRPr="00F07D8D">
        <w:t>ồ</w:t>
      </w:r>
      <w:r w:rsidRPr="00F07D8D">
        <w:t xml:space="preserve"> sơ yêu c</w:t>
      </w:r>
      <w:r w:rsidRPr="00F07D8D">
        <w:t>ầ</w:t>
      </w:r>
      <w:r w:rsidRPr="00F07D8D">
        <w:t>u b</w:t>
      </w:r>
      <w:r w:rsidRPr="00F07D8D">
        <w:t>ồ</w:t>
      </w:r>
      <w:r w:rsidRPr="00F07D8D">
        <w:t>i thư</w:t>
      </w:r>
      <w:r w:rsidRPr="00F07D8D">
        <w:t>ờ</w:t>
      </w:r>
      <w:r w:rsidRPr="00F07D8D">
        <w:t>ng</w:t>
      </w:r>
    </w:p>
    <w:p w:rsidR="005B3F2C" w:rsidRPr="00F07D8D" w:rsidRDefault="00F07D8D" w:rsidP="00F07D8D">
      <w:pPr>
        <w:pStyle w:val="BodyText"/>
        <w:jc w:val="both"/>
        <w:rPr>
          <w:sz w:val="26"/>
        </w:rPr>
      </w:pPr>
      <w:r w:rsidRPr="00F07D8D">
        <w:rPr>
          <w:b/>
          <w:bCs/>
          <w:sz w:val="26"/>
        </w:rPr>
        <w:t>* Quy chế hoạt động của Màn hình MH03:</w:t>
      </w:r>
    </w:p>
    <w:p w:rsidR="005B3F2C" w:rsidRPr="00F07D8D" w:rsidRDefault="00F07D8D" w:rsidP="00F07D8D">
      <w:r w:rsidRPr="00F07D8D">
        <w:t>Màn hình MH03 m</w:t>
      </w:r>
      <w:r w:rsidRPr="00F07D8D">
        <w:t>ở</w:t>
      </w:r>
      <w:r w:rsidRPr="00F07D8D">
        <w:t xml:space="preserve"> </w:t>
      </w:r>
      <w:r w:rsidRPr="00F07D8D">
        <w:t>ở</w:t>
      </w:r>
      <w:r w:rsidRPr="00F07D8D">
        <w:t xml:space="preserve"> </w:t>
      </w:r>
      <w:r w:rsidRPr="00F07D8D">
        <w:rPr>
          <w:b/>
          <w:bCs/>
        </w:rPr>
        <w:t>ch</w:t>
      </w:r>
      <w:r w:rsidRPr="00F07D8D">
        <w:rPr>
          <w:b/>
          <w:bCs/>
        </w:rPr>
        <w:t>ế</w:t>
      </w:r>
      <w:r w:rsidRPr="00F07D8D">
        <w:rPr>
          <w:b/>
          <w:bCs/>
        </w:rPr>
        <w:t xml:space="preserve"> </w:t>
      </w:r>
      <w:r w:rsidRPr="00F07D8D">
        <w:rPr>
          <w:b/>
          <w:bCs/>
        </w:rPr>
        <w:t>đ</w:t>
      </w:r>
      <w:r w:rsidRPr="00F07D8D">
        <w:rPr>
          <w:b/>
          <w:bCs/>
        </w:rPr>
        <w:t>ộ</w:t>
      </w:r>
      <w:r w:rsidRPr="00F07D8D">
        <w:rPr>
          <w:b/>
          <w:bCs/>
        </w:rPr>
        <w:t xml:space="preserve"> C</w:t>
      </w:r>
      <w:r w:rsidRPr="00F07D8D">
        <w:rPr>
          <w:b/>
          <w:bCs/>
        </w:rPr>
        <w:t>ậ</w:t>
      </w:r>
      <w:r w:rsidRPr="00F07D8D">
        <w:rPr>
          <w:b/>
          <w:bCs/>
        </w:rPr>
        <w:t>p nh</w:t>
      </w:r>
      <w:r w:rsidRPr="00F07D8D">
        <w:rPr>
          <w:b/>
          <w:bCs/>
        </w:rPr>
        <w:t>ậ</w:t>
      </w:r>
      <w:r w:rsidRPr="00F07D8D">
        <w:rPr>
          <w:b/>
          <w:bCs/>
        </w:rPr>
        <w:t>t k</w:t>
      </w:r>
      <w:r w:rsidRPr="00F07D8D">
        <w:rPr>
          <w:b/>
          <w:bCs/>
        </w:rPr>
        <w:t>ế</w:t>
      </w:r>
      <w:r w:rsidRPr="00F07D8D">
        <w:rPr>
          <w:b/>
          <w:bCs/>
        </w:rPr>
        <w:t>t qu</w:t>
      </w:r>
      <w:r w:rsidRPr="00F07D8D">
        <w:rPr>
          <w:b/>
          <w:bCs/>
        </w:rPr>
        <w:t>ả</w:t>
      </w:r>
      <w:r w:rsidRPr="00F07D8D">
        <w:rPr>
          <w:b/>
          <w:bCs/>
        </w:rPr>
        <w:t xml:space="preserve"> x</w:t>
      </w:r>
      <w:r w:rsidRPr="00F07D8D">
        <w:rPr>
          <w:b/>
          <w:bCs/>
        </w:rPr>
        <w:t>ử</w:t>
      </w:r>
      <w:r w:rsidRPr="00F07D8D">
        <w:rPr>
          <w:b/>
          <w:bCs/>
        </w:rPr>
        <w:t xml:space="preserve"> lý</w:t>
      </w:r>
      <w:r w:rsidRPr="00F07D8D">
        <w:t>; áp d</w:t>
      </w:r>
      <w:r w:rsidRPr="00F07D8D">
        <w:t>ụ</w:t>
      </w:r>
      <w:r w:rsidRPr="00F07D8D">
        <w:t>ng khi ngư</w:t>
      </w:r>
      <w:r w:rsidRPr="00F07D8D">
        <w:t>ờ</w:t>
      </w:r>
      <w:r w:rsidRPr="00F07D8D">
        <w:t>i dùng có th</w:t>
      </w:r>
      <w:r w:rsidRPr="00F07D8D">
        <w:t>ẩ</w:t>
      </w:r>
      <w:r w:rsidRPr="00F07D8D">
        <w:t>m quy</w:t>
      </w:r>
      <w:r w:rsidRPr="00F07D8D">
        <w:t>ề</w:t>
      </w:r>
      <w:r w:rsidRPr="00F07D8D">
        <w:t>n b</w:t>
      </w:r>
      <w:r w:rsidRPr="00F07D8D">
        <w:t>ấ</w:t>
      </w:r>
      <w:r w:rsidRPr="00F07D8D">
        <w:t>m thao tác C</w:t>
      </w:r>
      <w:r w:rsidRPr="00F07D8D">
        <w:t>ậ</w:t>
      </w:r>
      <w:r w:rsidRPr="00F07D8D">
        <w:t>p nh</w:t>
      </w:r>
      <w:r w:rsidRPr="00F07D8D">
        <w:t>ậ</w:t>
      </w:r>
      <w:r w:rsidRPr="00F07D8D">
        <w:t>t h</w:t>
      </w:r>
      <w:r w:rsidRPr="00F07D8D">
        <w:t>ồ</w:t>
      </w:r>
      <w:r w:rsidRPr="00F07D8D">
        <w:t xml:space="preserve"> sơ trên danh sách tra c</w:t>
      </w:r>
      <w:r w:rsidRPr="00F07D8D">
        <w:t>ứ</w:t>
      </w:r>
      <w:r w:rsidRPr="00F07D8D">
        <w:t>u (MH01) ho</w:t>
      </w:r>
      <w:r w:rsidRPr="00F07D8D">
        <w:t>ặ</w:t>
      </w:r>
      <w:r w:rsidRPr="00F07D8D">
        <w:t>c b</w:t>
      </w:r>
      <w:r w:rsidRPr="00F07D8D">
        <w:t>ấ</w:t>
      </w:r>
      <w:r w:rsidRPr="00F07D8D">
        <w:t>m nút kích ho</w:t>
      </w:r>
      <w:r w:rsidRPr="00F07D8D">
        <w:t>ạ</w:t>
      </w:r>
      <w:r w:rsidRPr="00F07D8D">
        <w:t>t nghi</w:t>
      </w:r>
      <w:r w:rsidRPr="00F07D8D">
        <w:t>ệ</w:t>
      </w:r>
      <w:r w:rsidRPr="00F07D8D">
        <w:t>p v</w:t>
      </w:r>
      <w:r w:rsidRPr="00F07D8D">
        <w:t>ụ</w:t>
      </w:r>
      <w:r w:rsidRPr="00F07D8D">
        <w:t xml:space="preserve"> tương </w:t>
      </w:r>
      <w:r w:rsidRPr="00F07D8D">
        <w:t>ứ</w:t>
      </w:r>
      <w:r w:rsidRPr="00F07D8D">
        <w:t>ng (C</w:t>
      </w:r>
      <w:r w:rsidRPr="00F07D8D">
        <w:t>ậ</w:t>
      </w:r>
      <w:r w:rsidRPr="00F07D8D">
        <w:t>p nh</w:t>
      </w:r>
      <w:r w:rsidRPr="00F07D8D">
        <w:t>ậ</w:t>
      </w:r>
      <w:r w:rsidRPr="00F07D8D">
        <w:t>t k</w:t>
      </w:r>
      <w:r w:rsidRPr="00F07D8D">
        <w:t>ế</w:t>
      </w:r>
      <w:r w:rsidRPr="00F07D8D">
        <w:t>t qu</w:t>
      </w:r>
      <w:r w:rsidRPr="00F07D8D">
        <w:t>ả</w:t>
      </w:r>
      <w:r w:rsidRPr="00F07D8D">
        <w:t xml:space="preserve"> b</w:t>
      </w:r>
      <w:r w:rsidRPr="00F07D8D">
        <w:t>ổ</w:t>
      </w:r>
      <w:r w:rsidRPr="00F07D8D">
        <w:t xml:space="preserve"> sung, C</w:t>
      </w:r>
      <w:r w:rsidRPr="00F07D8D">
        <w:t>ậ</w:t>
      </w:r>
      <w:r w:rsidRPr="00F07D8D">
        <w:t>p nh</w:t>
      </w:r>
      <w:r w:rsidRPr="00F07D8D">
        <w:t>ậ</w:t>
      </w:r>
      <w:r w:rsidRPr="00F07D8D">
        <w:t>t xác minh, C</w:t>
      </w:r>
      <w:r w:rsidRPr="00F07D8D">
        <w:t>ậ</w:t>
      </w:r>
      <w:r w:rsidRPr="00F07D8D">
        <w:t>p nh</w:t>
      </w:r>
      <w:r w:rsidRPr="00F07D8D">
        <w:t>ậ</w:t>
      </w:r>
      <w:r w:rsidRPr="00F07D8D">
        <w:t>t k</w:t>
      </w:r>
      <w:r w:rsidRPr="00F07D8D">
        <w:t>ế</w:t>
      </w:r>
      <w:r w:rsidRPr="00F07D8D">
        <w:t>t qu</w:t>
      </w:r>
      <w:r w:rsidRPr="00F07D8D">
        <w:t>ả</w:t>
      </w:r>
      <w:r w:rsidRPr="00F07D8D">
        <w:t xml:space="preserve"> thương lư</w:t>
      </w:r>
      <w:r w:rsidRPr="00F07D8D">
        <w:t>ợ</w:t>
      </w:r>
      <w:r w:rsidRPr="00F07D8D">
        <w:t>ng, C</w:t>
      </w:r>
      <w:r w:rsidRPr="00F07D8D">
        <w:t>ậ</w:t>
      </w:r>
      <w:r w:rsidRPr="00F07D8D">
        <w:t>p nh</w:t>
      </w:r>
      <w:r w:rsidRPr="00F07D8D">
        <w:t>ậ</w:t>
      </w:r>
      <w:r w:rsidRPr="00F07D8D">
        <w:t>t k</w:t>
      </w:r>
      <w:r w:rsidRPr="00F07D8D">
        <w:t>ế</w:t>
      </w:r>
      <w:r w:rsidRPr="00F07D8D">
        <w:t>t q</w:t>
      </w:r>
      <w:r w:rsidRPr="00F07D8D">
        <w:t>u</w:t>
      </w:r>
      <w:r w:rsidRPr="00F07D8D">
        <w:t>ả</w:t>
      </w:r>
      <w:r w:rsidRPr="00F07D8D">
        <w:t xml:space="preserve"> th</w:t>
      </w:r>
      <w:r w:rsidRPr="00F07D8D">
        <w:t>ự</w:t>
      </w:r>
      <w:r w:rsidRPr="00F07D8D">
        <w:t>c thi, Hoãn gi</w:t>
      </w:r>
      <w:r w:rsidRPr="00F07D8D">
        <w:t>ả</w:t>
      </w:r>
      <w:r w:rsidRPr="00F07D8D">
        <w:t>i quy</w:t>
      </w:r>
      <w:r w:rsidRPr="00F07D8D">
        <w:t>ế</w:t>
      </w:r>
      <w:r w:rsidRPr="00F07D8D">
        <w:t>t, T</w:t>
      </w:r>
      <w:r w:rsidRPr="00F07D8D">
        <w:t>ạ</w:t>
      </w:r>
      <w:r w:rsidRPr="00F07D8D">
        <w:t>m đình ch</w:t>
      </w:r>
      <w:r w:rsidRPr="00F07D8D">
        <w:t>ỉ</w:t>
      </w:r>
      <w:r w:rsidRPr="00F07D8D">
        <w:t xml:space="preserve"> / Đình ch</w:t>
      </w:r>
      <w:r w:rsidRPr="00F07D8D">
        <w:t>ỉ</w:t>
      </w:r>
      <w:r w:rsidRPr="00F07D8D">
        <w:t>, Ti</w:t>
      </w:r>
      <w:r w:rsidRPr="00F07D8D">
        <w:t>ế</w:t>
      </w:r>
      <w:r w:rsidRPr="00F07D8D">
        <w:t>p t</w:t>
      </w:r>
      <w:r w:rsidRPr="00F07D8D">
        <w:t>ụ</w:t>
      </w:r>
      <w:r w:rsidRPr="00F07D8D">
        <w:t>c gi</w:t>
      </w:r>
      <w:r w:rsidRPr="00F07D8D">
        <w:t>ả</w:t>
      </w:r>
      <w:r w:rsidRPr="00F07D8D">
        <w:t>i quy</w:t>
      </w:r>
      <w:r w:rsidRPr="00F07D8D">
        <w:t>ế</w:t>
      </w:r>
      <w:r w:rsidRPr="00F07D8D">
        <w:t xml:space="preserve">t…) trên </w:t>
      </w:r>
      <w:hyperlink w:anchor="X301e8512c48e9fc73adbd63d511420982c23c32">
        <w:r w:rsidRPr="00F07D8D">
          <w:rPr>
            <w:rStyle w:val="Hyperlink"/>
          </w:rPr>
          <w:t>MH04 - Màn hình Xem chi ti</w:t>
        </w:r>
        <w:r w:rsidRPr="00F07D8D">
          <w:rPr>
            <w:rStyle w:val="Hyperlink"/>
          </w:rPr>
          <w:t>ế</w:t>
        </w:r>
        <w:r w:rsidRPr="00F07D8D">
          <w:rPr>
            <w:rStyle w:val="Hyperlink"/>
          </w:rPr>
          <w:t>t h</w:t>
        </w:r>
        <w:r w:rsidRPr="00F07D8D">
          <w:rPr>
            <w:rStyle w:val="Hyperlink"/>
          </w:rPr>
          <w:t>ồ</w:t>
        </w:r>
        <w:r w:rsidRPr="00F07D8D">
          <w:rPr>
            <w:rStyle w:val="Hyperlink"/>
          </w:rPr>
          <w:t xml:space="preserve"> sơ yêu c</w:t>
        </w:r>
        <w:r w:rsidRPr="00F07D8D">
          <w:rPr>
            <w:rStyle w:val="Hyperlink"/>
          </w:rPr>
          <w:t>ầ</w:t>
        </w:r>
        <w:r w:rsidRPr="00F07D8D">
          <w:rPr>
            <w:rStyle w:val="Hyperlink"/>
          </w:rPr>
          <w:t>u b</w:t>
        </w:r>
        <w:r w:rsidRPr="00F07D8D">
          <w:rPr>
            <w:rStyle w:val="Hyperlink"/>
          </w:rPr>
          <w:t>ồ</w:t>
        </w:r>
        <w:r w:rsidRPr="00F07D8D">
          <w:rPr>
            <w:rStyle w:val="Hyperlink"/>
          </w:rPr>
          <w:t>i thư</w:t>
        </w:r>
        <w:r w:rsidRPr="00F07D8D">
          <w:rPr>
            <w:rStyle w:val="Hyperlink"/>
          </w:rPr>
          <w:t>ờ</w:t>
        </w:r>
        <w:r w:rsidRPr="00F07D8D">
          <w:rPr>
            <w:rStyle w:val="Hyperlink"/>
          </w:rPr>
          <w:t>ng</w:t>
        </w:r>
      </w:hyperlink>
      <w:r w:rsidRPr="00F07D8D">
        <w:t>.</w:t>
      </w:r>
    </w:p>
    <w:p w:rsidR="005B3F2C" w:rsidRPr="00F07D8D" w:rsidRDefault="00F07D8D" w:rsidP="00F07D8D">
      <w:r w:rsidRPr="00F07D8D">
        <w:rPr>
          <w:b/>
          <w:bCs/>
        </w:rPr>
        <w:t>Tab 1: Thông tin H</w:t>
      </w:r>
      <w:r w:rsidRPr="00F07D8D">
        <w:rPr>
          <w:b/>
          <w:bCs/>
        </w:rPr>
        <w:t>ồ</w:t>
      </w:r>
      <w:r w:rsidRPr="00F07D8D">
        <w:rPr>
          <w:b/>
          <w:bCs/>
        </w:rPr>
        <w:t xml:space="preserve"> sơ yêu c</w:t>
      </w:r>
      <w:r w:rsidRPr="00F07D8D">
        <w:rPr>
          <w:b/>
          <w:bCs/>
        </w:rPr>
        <w:t>ầ</w:t>
      </w:r>
      <w:r w:rsidRPr="00F07D8D">
        <w:rPr>
          <w:b/>
          <w:bCs/>
        </w:rPr>
        <w:t>u</w:t>
      </w:r>
      <w:r w:rsidRPr="00F07D8D">
        <w:t>: Luôn hi</w:t>
      </w:r>
      <w:r w:rsidRPr="00F07D8D">
        <w:t>ể</w:t>
      </w:r>
      <w:r w:rsidRPr="00F07D8D">
        <w:t>n th</w:t>
      </w:r>
      <w:r w:rsidRPr="00F07D8D">
        <w:t>ị</w:t>
      </w:r>
      <w:r w:rsidRPr="00F07D8D">
        <w:t xml:space="preserve">, luôn </w:t>
      </w:r>
      <w:r w:rsidRPr="00F07D8D">
        <w:t>ở</w:t>
      </w:r>
      <w:r w:rsidRPr="00F07D8D">
        <w:t xml:space="preserve"> ch</w:t>
      </w:r>
      <w:r w:rsidRPr="00F07D8D">
        <w:t>ế</w:t>
      </w:r>
      <w:r w:rsidRPr="00F07D8D">
        <w:t xml:space="preserve"> đ</w:t>
      </w:r>
      <w:r w:rsidRPr="00F07D8D">
        <w:t>ộ</w:t>
      </w:r>
      <w:r w:rsidRPr="00F07D8D">
        <w:t xml:space="preserve"> </w:t>
      </w:r>
      <w:r w:rsidRPr="00F07D8D">
        <w:rPr>
          <w:b/>
          <w:bCs/>
        </w:rPr>
        <w:t>Ch</w:t>
      </w:r>
      <w:r w:rsidRPr="00F07D8D">
        <w:rPr>
          <w:b/>
          <w:bCs/>
        </w:rPr>
        <w:t>ỉ</w:t>
      </w:r>
      <w:r w:rsidRPr="00F07D8D">
        <w:rPr>
          <w:b/>
          <w:bCs/>
        </w:rPr>
        <w:t xml:space="preserve"> đ</w:t>
      </w:r>
      <w:r w:rsidRPr="00F07D8D">
        <w:rPr>
          <w:b/>
          <w:bCs/>
        </w:rPr>
        <w:t>ọ</w:t>
      </w:r>
      <w:r w:rsidRPr="00F07D8D">
        <w:rPr>
          <w:b/>
          <w:bCs/>
        </w:rPr>
        <w:t>c</w:t>
      </w:r>
      <w:r w:rsidRPr="00F07D8D">
        <w:t>, k</w:t>
      </w:r>
      <w:r w:rsidRPr="00F07D8D">
        <w:t>ế</w:t>
      </w:r>
      <w:r w:rsidRPr="00F07D8D">
        <w:t xml:space="preserve"> th</w:t>
      </w:r>
      <w:r w:rsidRPr="00F07D8D">
        <w:t>ừ</w:t>
      </w:r>
      <w:r w:rsidRPr="00F07D8D">
        <w:t>a toàn b</w:t>
      </w:r>
      <w:r w:rsidRPr="00F07D8D">
        <w:t>ộ</w:t>
      </w:r>
      <w:r w:rsidRPr="00F07D8D">
        <w:t xml:space="preserve"> d</w:t>
      </w:r>
      <w:r w:rsidRPr="00F07D8D">
        <w:t>ữ</w:t>
      </w:r>
      <w:r w:rsidRPr="00F07D8D">
        <w:t xml:space="preserve"> li</w:t>
      </w:r>
      <w:r w:rsidRPr="00F07D8D">
        <w:t>ệ</w:t>
      </w:r>
      <w:r w:rsidRPr="00F07D8D">
        <w:t>u đã nh</w:t>
      </w:r>
      <w:r w:rsidRPr="00F07D8D">
        <w:t>ậ</w:t>
      </w:r>
      <w:r w:rsidRPr="00F07D8D">
        <w:t xml:space="preserve">p </w:t>
      </w:r>
      <w:r w:rsidRPr="00F07D8D">
        <w:t>ở</w:t>
      </w:r>
      <w:r w:rsidRPr="00F07D8D">
        <w:t xml:space="preserve"> </w:t>
      </w:r>
      <w:hyperlink w:anchor="X3bc5e8b58df19977d80552058251976b88227a0">
        <w:r w:rsidRPr="00F07D8D">
          <w:rPr>
            <w:rStyle w:val="Hyperlink"/>
          </w:rPr>
          <w:t>MH02 - Màn hình Nh</w:t>
        </w:r>
        <w:r w:rsidRPr="00F07D8D">
          <w:rPr>
            <w:rStyle w:val="Hyperlink"/>
          </w:rPr>
          <w:t>ậ</w:t>
        </w:r>
        <w:r w:rsidRPr="00F07D8D">
          <w:rPr>
            <w:rStyle w:val="Hyperlink"/>
          </w:rPr>
          <w:t>p li</w:t>
        </w:r>
        <w:r w:rsidRPr="00F07D8D">
          <w:rPr>
            <w:rStyle w:val="Hyperlink"/>
          </w:rPr>
          <w:t>ệ</w:t>
        </w:r>
        <w:r w:rsidRPr="00F07D8D">
          <w:rPr>
            <w:rStyle w:val="Hyperlink"/>
          </w:rPr>
          <w:t>u h</w:t>
        </w:r>
        <w:r w:rsidRPr="00F07D8D">
          <w:rPr>
            <w:rStyle w:val="Hyperlink"/>
          </w:rPr>
          <w:t>ồ</w:t>
        </w:r>
        <w:r w:rsidRPr="00F07D8D">
          <w:rPr>
            <w:rStyle w:val="Hyperlink"/>
          </w:rPr>
          <w:t xml:space="preserve"> sơ v</w:t>
        </w:r>
        <w:r w:rsidRPr="00F07D8D">
          <w:rPr>
            <w:rStyle w:val="Hyperlink"/>
          </w:rPr>
          <w:t>ụ</w:t>
        </w:r>
        <w:r w:rsidRPr="00F07D8D">
          <w:rPr>
            <w:rStyle w:val="Hyperlink"/>
          </w:rPr>
          <w:t xml:space="preserve"> vi</w:t>
        </w:r>
        <w:r w:rsidRPr="00F07D8D">
          <w:rPr>
            <w:rStyle w:val="Hyperlink"/>
          </w:rPr>
          <w:t>ệ</w:t>
        </w:r>
        <w:r w:rsidRPr="00F07D8D">
          <w:rPr>
            <w:rStyle w:val="Hyperlink"/>
          </w:rPr>
          <w:t>c</w:t>
        </w:r>
      </w:hyperlink>
      <w:r w:rsidRPr="00F07D8D">
        <w:t xml:space="preserve"> (Thông tin chung, Thông tin ngư</w:t>
      </w:r>
      <w:r w:rsidRPr="00F07D8D">
        <w:t>ờ</w:t>
      </w:r>
      <w:r w:rsidRPr="00F07D8D">
        <w:t>i yêu c</w:t>
      </w:r>
      <w:r w:rsidRPr="00F07D8D">
        <w:t>ầ</w:t>
      </w:r>
      <w:r w:rsidRPr="00F07D8D">
        <w:t>u, Thông tin b</w:t>
      </w:r>
      <w:r w:rsidRPr="00F07D8D">
        <w:t>ồ</w:t>
      </w:r>
      <w:r w:rsidRPr="00F07D8D">
        <w:t>i thư</w:t>
      </w:r>
      <w:r w:rsidRPr="00F07D8D">
        <w:t>ờ</w:t>
      </w:r>
      <w:r w:rsidRPr="00F07D8D">
        <w:t>ng thi</w:t>
      </w:r>
      <w:r w:rsidRPr="00F07D8D">
        <w:t>ệ</w:t>
      </w:r>
      <w:r w:rsidRPr="00F07D8D">
        <w:t>t h</w:t>
      </w:r>
      <w:r w:rsidRPr="00F07D8D">
        <w:t>ạ</w:t>
      </w:r>
      <w:r w:rsidRPr="00F07D8D">
        <w:t>i b</w:t>
      </w:r>
      <w:r w:rsidRPr="00F07D8D">
        <w:t>ằ</w:t>
      </w:r>
      <w:r w:rsidRPr="00F07D8D">
        <w:t>ng ti</w:t>
      </w:r>
      <w:r w:rsidRPr="00F07D8D">
        <w:t>ề</w:t>
      </w:r>
      <w:r w:rsidRPr="00F07D8D">
        <w:t>n, Thông tin ph</w:t>
      </w:r>
      <w:r w:rsidRPr="00F07D8D">
        <w:t>ụ</w:t>
      </w:r>
      <w:r w:rsidRPr="00F07D8D">
        <w:t>c h</w:t>
      </w:r>
      <w:r w:rsidRPr="00F07D8D">
        <w:t>ồ</w:t>
      </w:r>
      <w:r w:rsidRPr="00F07D8D">
        <w:t>i d</w:t>
      </w:r>
      <w:r w:rsidRPr="00F07D8D">
        <w:t>anh d</w:t>
      </w:r>
      <w:r w:rsidRPr="00F07D8D">
        <w:t>ự</w:t>
      </w:r>
      <w:r w:rsidRPr="00F07D8D">
        <w:t>, B</w:t>
      </w:r>
      <w:r w:rsidRPr="00F07D8D">
        <w:t>ả</w:t>
      </w:r>
      <w:r w:rsidRPr="00F07D8D">
        <w:t>ng tài li</w:t>
      </w:r>
      <w:r w:rsidRPr="00F07D8D">
        <w:t>ệ</w:t>
      </w:r>
      <w:r w:rsidRPr="00F07D8D">
        <w:t>u đính kèm h</w:t>
      </w:r>
      <w:r w:rsidRPr="00F07D8D">
        <w:t>ồ</w:t>
      </w:r>
      <w:r w:rsidRPr="00F07D8D">
        <w:t xml:space="preserve"> sơ).</w:t>
      </w:r>
    </w:p>
    <w:p w:rsidR="005B3F2C" w:rsidRPr="00F07D8D" w:rsidRDefault="00F07D8D" w:rsidP="00F07D8D">
      <w:r w:rsidRPr="00F07D8D">
        <w:rPr>
          <w:b/>
          <w:bCs/>
        </w:rPr>
        <w:t>Tab 2: Chi ti</w:t>
      </w:r>
      <w:r w:rsidRPr="00F07D8D">
        <w:rPr>
          <w:b/>
          <w:bCs/>
        </w:rPr>
        <w:t>ế</w:t>
      </w:r>
      <w:r w:rsidRPr="00F07D8D">
        <w:rPr>
          <w:b/>
          <w:bCs/>
        </w:rPr>
        <w:t>t x</w:t>
      </w:r>
      <w:r w:rsidRPr="00F07D8D">
        <w:rPr>
          <w:b/>
          <w:bCs/>
        </w:rPr>
        <w:t>ử</w:t>
      </w:r>
      <w:r w:rsidRPr="00F07D8D">
        <w:rPr>
          <w:b/>
          <w:bCs/>
        </w:rPr>
        <w:t xml:space="preserve"> lý h</w:t>
      </w:r>
      <w:r w:rsidRPr="00F07D8D">
        <w:rPr>
          <w:b/>
          <w:bCs/>
        </w:rPr>
        <w:t>ồ</w:t>
      </w:r>
      <w:r w:rsidRPr="00F07D8D">
        <w:rPr>
          <w:b/>
          <w:bCs/>
        </w:rPr>
        <w:t xml:space="preserve"> sơ</w:t>
      </w:r>
      <w:r w:rsidRPr="00F07D8D">
        <w:t>:</w:t>
      </w:r>
    </w:p>
    <w:p w:rsidR="005B3F2C" w:rsidRPr="00F07D8D" w:rsidRDefault="00F07D8D" w:rsidP="00F07D8D">
      <w:r w:rsidRPr="00F07D8D">
        <w:rPr>
          <w:i/>
          <w:iCs/>
        </w:rPr>
        <w:t>Đi</w:t>
      </w:r>
      <w:r w:rsidRPr="00F07D8D">
        <w:rPr>
          <w:i/>
          <w:iCs/>
        </w:rPr>
        <w:t>ề</w:t>
      </w:r>
      <w:r w:rsidRPr="00F07D8D">
        <w:rPr>
          <w:i/>
          <w:iCs/>
        </w:rPr>
        <w:t>u ki</w:t>
      </w:r>
      <w:r w:rsidRPr="00F07D8D">
        <w:rPr>
          <w:i/>
          <w:iCs/>
        </w:rPr>
        <w:t>ệ</w:t>
      </w:r>
      <w:r w:rsidRPr="00F07D8D">
        <w:rPr>
          <w:i/>
          <w:iCs/>
        </w:rPr>
        <w:t>n hi</w:t>
      </w:r>
      <w:r w:rsidRPr="00F07D8D">
        <w:rPr>
          <w:i/>
          <w:iCs/>
        </w:rPr>
        <w:t>ể</w:t>
      </w:r>
      <w:r w:rsidRPr="00F07D8D">
        <w:rPr>
          <w:i/>
          <w:iCs/>
        </w:rPr>
        <w:t>n th</w:t>
      </w:r>
      <w:r w:rsidRPr="00F07D8D">
        <w:rPr>
          <w:i/>
          <w:iCs/>
        </w:rPr>
        <w:t>ị</w:t>
      </w:r>
      <w:r w:rsidRPr="00F07D8D">
        <w:t>: Ch</w:t>
      </w:r>
      <w:r w:rsidRPr="00F07D8D">
        <w:t>ỉ</w:t>
      </w:r>
      <w:r w:rsidRPr="00F07D8D">
        <w:t xml:space="preserve"> hi</w:t>
      </w:r>
      <w:r w:rsidRPr="00F07D8D">
        <w:t>ể</w:t>
      </w:r>
      <w:r w:rsidRPr="00F07D8D">
        <w:t>n th</w:t>
      </w:r>
      <w:r w:rsidRPr="00F07D8D">
        <w:t>ị</w:t>
      </w:r>
      <w:r w:rsidRPr="00F07D8D">
        <w:t xml:space="preserve"> khi H</w:t>
      </w:r>
      <w:r w:rsidRPr="00F07D8D">
        <w:t>ồ</w:t>
      </w:r>
      <w:r w:rsidRPr="00F07D8D">
        <w:t xml:space="preserve"> sơ </w:t>
      </w:r>
      <w:r w:rsidRPr="00F07D8D">
        <w:t>ở</w:t>
      </w:r>
      <w:r w:rsidRPr="00F07D8D">
        <w:t xml:space="preserve"> tr</w:t>
      </w:r>
      <w:r w:rsidRPr="00F07D8D">
        <w:t>ạ</w:t>
      </w:r>
      <w:r w:rsidRPr="00F07D8D">
        <w:t>ng thái t</w:t>
      </w:r>
      <w:r w:rsidRPr="00F07D8D">
        <w:t>ừ</w:t>
      </w:r>
      <w:r w:rsidRPr="00F07D8D">
        <w:t xml:space="preserve"> Đang xác minh thi</w:t>
      </w:r>
      <w:r w:rsidRPr="00F07D8D">
        <w:t>ệ</w:t>
      </w:r>
      <w:r w:rsidRPr="00F07D8D">
        <w:t>t h</w:t>
      </w:r>
      <w:r w:rsidRPr="00F07D8D">
        <w:t>ạ</w:t>
      </w:r>
      <w:r w:rsidRPr="00F07D8D">
        <w:t>i tr</w:t>
      </w:r>
      <w:r w:rsidRPr="00F07D8D">
        <w:t>ở</w:t>
      </w:r>
      <w:r w:rsidRPr="00F07D8D">
        <w:t xml:space="preserve"> đi VÀ Lo</w:t>
      </w:r>
      <w:r w:rsidRPr="00F07D8D">
        <w:t>ạ</w:t>
      </w:r>
      <w:r w:rsidRPr="00F07D8D">
        <w:t>i yêu c</w:t>
      </w:r>
      <w:r w:rsidRPr="00F07D8D">
        <w:t>ầ</w:t>
      </w:r>
      <w:r w:rsidRPr="00F07D8D">
        <w:t>u gi</w:t>
      </w:r>
      <w:r w:rsidRPr="00F07D8D">
        <w:t>ả</w:t>
      </w:r>
      <w:r w:rsidRPr="00F07D8D">
        <w:t>i quy</w:t>
      </w:r>
      <w:r w:rsidRPr="00F07D8D">
        <w:t>ế</w:t>
      </w:r>
      <w:r w:rsidRPr="00F07D8D">
        <w:t>t b</w:t>
      </w:r>
      <w:r w:rsidRPr="00F07D8D">
        <w:t>ồ</w:t>
      </w:r>
      <w:r w:rsidRPr="00F07D8D">
        <w:t>i thư</w:t>
      </w:r>
      <w:r w:rsidRPr="00F07D8D">
        <w:t>ờ</w:t>
      </w:r>
      <w:r w:rsidRPr="00F07D8D">
        <w:t xml:space="preserve">ng là </w:t>
      </w:r>
      <w:r w:rsidRPr="00F07D8D">
        <w:rPr>
          <w:b/>
          <w:bCs/>
        </w:rPr>
        <w:t>“Yêu c</w:t>
      </w:r>
      <w:r w:rsidRPr="00F07D8D">
        <w:rPr>
          <w:b/>
          <w:bCs/>
        </w:rPr>
        <w:t>ầ</w:t>
      </w:r>
      <w:r w:rsidRPr="00F07D8D">
        <w:rPr>
          <w:b/>
          <w:bCs/>
        </w:rPr>
        <w:t>u c</w:t>
      </w:r>
      <w:r w:rsidRPr="00F07D8D">
        <w:rPr>
          <w:b/>
          <w:bCs/>
        </w:rPr>
        <w:t>ả</w:t>
      </w:r>
      <w:r w:rsidRPr="00F07D8D">
        <w:rPr>
          <w:b/>
          <w:bCs/>
        </w:rPr>
        <w:t xml:space="preserve"> hai (B</w:t>
      </w:r>
      <w:r w:rsidRPr="00F07D8D">
        <w:rPr>
          <w:b/>
          <w:bCs/>
        </w:rPr>
        <w:t>ồ</w:t>
      </w:r>
      <w:r w:rsidRPr="00F07D8D">
        <w:rPr>
          <w:b/>
          <w:bCs/>
        </w:rPr>
        <w:t>i thư</w:t>
      </w:r>
      <w:r w:rsidRPr="00F07D8D">
        <w:rPr>
          <w:b/>
          <w:bCs/>
        </w:rPr>
        <w:t>ờ</w:t>
      </w:r>
      <w:r w:rsidRPr="00F07D8D">
        <w:rPr>
          <w:b/>
          <w:bCs/>
        </w:rPr>
        <w:t>ng ti</w:t>
      </w:r>
      <w:r w:rsidRPr="00F07D8D">
        <w:rPr>
          <w:b/>
          <w:bCs/>
        </w:rPr>
        <w:t>ề</w:t>
      </w:r>
      <w:r w:rsidRPr="00F07D8D">
        <w:rPr>
          <w:b/>
          <w:bCs/>
        </w:rPr>
        <w:t>n &amp; Ph</w:t>
      </w:r>
      <w:r w:rsidRPr="00F07D8D">
        <w:rPr>
          <w:b/>
          <w:bCs/>
        </w:rPr>
        <w:t>ụ</w:t>
      </w:r>
      <w:r w:rsidRPr="00F07D8D">
        <w:rPr>
          <w:b/>
          <w:bCs/>
        </w:rPr>
        <w:t>c h</w:t>
      </w:r>
      <w:r w:rsidRPr="00F07D8D">
        <w:rPr>
          <w:b/>
          <w:bCs/>
        </w:rPr>
        <w:t>ồ</w:t>
      </w:r>
      <w:r w:rsidRPr="00F07D8D">
        <w:rPr>
          <w:b/>
          <w:bCs/>
        </w:rPr>
        <w:t>i danh d</w:t>
      </w:r>
      <w:r w:rsidRPr="00F07D8D">
        <w:rPr>
          <w:b/>
          <w:bCs/>
        </w:rPr>
        <w:t>ự</w:t>
      </w:r>
      <w:r w:rsidRPr="00F07D8D">
        <w:rPr>
          <w:b/>
          <w:bCs/>
        </w:rPr>
        <w:t>)”</w:t>
      </w:r>
      <w:r w:rsidRPr="00F07D8D">
        <w:t xml:space="preserve"> </w:t>
      </w:r>
      <w:r w:rsidRPr="00F07D8D">
        <w:t>ho</w:t>
      </w:r>
      <w:r w:rsidRPr="00F07D8D">
        <w:t>ặ</w:t>
      </w:r>
      <w:r w:rsidRPr="00F07D8D">
        <w:t xml:space="preserve">c </w:t>
      </w:r>
      <w:r w:rsidRPr="00F07D8D">
        <w:rPr>
          <w:b/>
          <w:bCs/>
        </w:rPr>
        <w:t>“Ch</w:t>
      </w:r>
      <w:r w:rsidRPr="00F07D8D">
        <w:rPr>
          <w:b/>
          <w:bCs/>
        </w:rPr>
        <w:t>ỉ</w:t>
      </w:r>
      <w:r w:rsidRPr="00F07D8D">
        <w:rPr>
          <w:b/>
          <w:bCs/>
        </w:rPr>
        <w:t xml:space="preserve"> yêu c</w:t>
      </w:r>
      <w:r w:rsidRPr="00F07D8D">
        <w:rPr>
          <w:b/>
          <w:bCs/>
        </w:rPr>
        <w:t>ầ</w:t>
      </w:r>
      <w:r w:rsidRPr="00F07D8D">
        <w:rPr>
          <w:b/>
          <w:bCs/>
        </w:rPr>
        <w:t>u b</w:t>
      </w:r>
      <w:r w:rsidRPr="00F07D8D">
        <w:rPr>
          <w:b/>
          <w:bCs/>
        </w:rPr>
        <w:t>ồ</w:t>
      </w:r>
      <w:r w:rsidRPr="00F07D8D">
        <w:rPr>
          <w:b/>
          <w:bCs/>
        </w:rPr>
        <w:t>i thư</w:t>
      </w:r>
      <w:r w:rsidRPr="00F07D8D">
        <w:rPr>
          <w:b/>
          <w:bCs/>
        </w:rPr>
        <w:t>ờ</w:t>
      </w:r>
      <w:r w:rsidRPr="00F07D8D">
        <w:rPr>
          <w:b/>
          <w:bCs/>
        </w:rPr>
        <w:t>ng thi</w:t>
      </w:r>
      <w:r w:rsidRPr="00F07D8D">
        <w:rPr>
          <w:b/>
          <w:bCs/>
        </w:rPr>
        <w:t>ệ</w:t>
      </w:r>
      <w:r w:rsidRPr="00F07D8D">
        <w:rPr>
          <w:b/>
          <w:bCs/>
        </w:rPr>
        <w:t>t h</w:t>
      </w:r>
      <w:r w:rsidRPr="00F07D8D">
        <w:rPr>
          <w:b/>
          <w:bCs/>
        </w:rPr>
        <w:t>ạ</w:t>
      </w:r>
      <w:r w:rsidRPr="00F07D8D">
        <w:rPr>
          <w:b/>
          <w:bCs/>
        </w:rPr>
        <w:t>i b</w:t>
      </w:r>
      <w:r w:rsidRPr="00F07D8D">
        <w:rPr>
          <w:b/>
          <w:bCs/>
        </w:rPr>
        <w:t>ằ</w:t>
      </w:r>
      <w:r w:rsidRPr="00F07D8D">
        <w:rPr>
          <w:b/>
          <w:bCs/>
        </w:rPr>
        <w:t>ng ti</w:t>
      </w:r>
      <w:r w:rsidRPr="00F07D8D">
        <w:rPr>
          <w:b/>
          <w:bCs/>
        </w:rPr>
        <w:t>ề</w:t>
      </w:r>
      <w:r w:rsidRPr="00F07D8D">
        <w:rPr>
          <w:b/>
          <w:bCs/>
        </w:rPr>
        <w:t>n”</w:t>
      </w:r>
      <w:r w:rsidRPr="00F07D8D">
        <w:t>.</w:t>
      </w:r>
    </w:p>
    <w:p w:rsidR="005B3F2C" w:rsidRPr="00F07D8D" w:rsidRDefault="00F07D8D" w:rsidP="00F07D8D">
      <w:r w:rsidRPr="00F07D8D">
        <w:rPr>
          <w:i/>
          <w:iCs/>
        </w:rPr>
        <w:t>Quy t</w:t>
      </w:r>
      <w:r w:rsidRPr="00F07D8D">
        <w:rPr>
          <w:i/>
          <w:iCs/>
        </w:rPr>
        <w:t>ắ</w:t>
      </w:r>
      <w:r w:rsidRPr="00F07D8D">
        <w:rPr>
          <w:i/>
          <w:iCs/>
        </w:rPr>
        <w:t>c m</w:t>
      </w:r>
      <w:r w:rsidRPr="00F07D8D">
        <w:rPr>
          <w:i/>
          <w:iCs/>
        </w:rPr>
        <w:t>ở</w:t>
      </w:r>
      <w:r w:rsidRPr="00F07D8D">
        <w:rPr>
          <w:i/>
          <w:iCs/>
        </w:rPr>
        <w:t xml:space="preserve"> r</w:t>
      </w:r>
      <w:r w:rsidRPr="00F07D8D">
        <w:rPr>
          <w:i/>
          <w:iCs/>
        </w:rPr>
        <w:t>ộ</w:t>
      </w:r>
      <w:r w:rsidRPr="00F07D8D">
        <w:rPr>
          <w:i/>
          <w:iCs/>
        </w:rPr>
        <w:t>ng / thu g</w:t>
      </w:r>
      <w:r w:rsidRPr="00F07D8D">
        <w:rPr>
          <w:i/>
          <w:iCs/>
        </w:rPr>
        <w:t>ọ</w:t>
      </w:r>
      <w:r w:rsidRPr="00F07D8D">
        <w:rPr>
          <w:i/>
          <w:iCs/>
        </w:rPr>
        <w:t>n</w:t>
      </w:r>
      <w:r w:rsidRPr="00F07D8D">
        <w:t>: Ch</w:t>
      </w:r>
      <w:r w:rsidRPr="00F07D8D">
        <w:t>ỉ</w:t>
      </w:r>
      <w:r w:rsidRPr="00F07D8D">
        <w:t xml:space="preserve"> duy nh</w:t>
      </w:r>
      <w:r w:rsidRPr="00F07D8D">
        <w:t>ấ</w:t>
      </w:r>
      <w:r w:rsidRPr="00F07D8D">
        <w:t>t kh</w:t>
      </w:r>
      <w:r w:rsidRPr="00F07D8D">
        <w:t>ố</w:t>
      </w:r>
      <w:r w:rsidRPr="00F07D8D">
        <w:t>i nghi</w:t>
      </w:r>
      <w:r w:rsidRPr="00F07D8D">
        <w:t>ệ</w:t>
      </w:r>
      <w:r w:rsidRPr="00F07D8D">
        <w:t>p v</w:t>
      </w:r>
      <w:r w:rsidRPr="00F07D8D">
        <w:t>ụ</w:t>
      </w:r>
      <w:r w:rsidRPr="00F07D8D">
        <w:t xml:space="preserve"> tương </w:t>
      </w:r>
      <w:r w:rsidRPr="00F07D8D">
        <w:t>ứ</w:t>
      </w:r>
      <w:r w:rsidRPr="00F07D8D">
        <w:t>ng v</w:t>
      </w:r>
      <w:r w:rsidRPr="00F07D8D">
        <w:t>ớ</w:t>
      </w:r>
      <w:r w:rsidRPr="00F07D8D">
        <w:t xml:space="preserve">i </w:t>
      </w:r>
      <w:r w:rsidRPr="00F07D8D">
        <w:rPr>
          <w:b/>
          <w:bCs/>
        </w:rPr>
        <w:t>Tr</w:t>
      </w:r>
      <w:r w:rsidRPr="00F07D8D">
        <w:rPr>
          <w:b/>
          <w:bCs/>
        </w:rPr>
        <w:t>ạ</w:t>
      </w:r>
      <w:r w:rsidRPr="00F07D8D">
        <w:rPr>
          <w:b/>
          <w:bCs/>
        </w:rPr>
        <w:t>ng thái hi</w:t>
      </w:r>
      <w:r w:rsidRPr="00F07D8D">
        <w:rPr>
          <w:b/>
          <w:bCs/>
        </w:rPr>
        <w:t>ệ</w:t>
      </w:r>
      <w:r w:rsidRPr="00F07D8D">
        <w:rPr>
          <w:b/>
          <w:bCs/>
        </w:rPr>
        <w:t>n t</w:t>
      </w:r>
      <w:r w:rsidRPr="00F07D8D">
        <w:rPr>
          <w:b/>
          <w:bCs/>
        </w:rPr>
        <w:t>ạ</w:t>
      </w:r>
      <w:r w:rsidRPr="00F07D8D">
        <w:rPr>
          <w:b/>
          <w:bCs/>
        </w:rPr>
        <w:t>i</w:t>
      </w:r>
      <w:r w:rsidRPr="00F07D8D">
        <w:t xml:space="preserve"> c</w:t>
      </w:r>
      <w:r w:rsidRPr="00F07D8D">
        <w:t>ủ</w:t>
      </w:r>
      <w:r w:rsidRPr="00F07D8D">
        <w:t>a h</w:t>
      </w:r>
      <w:r w:rsidRPr="00F07D8D">
        <w:t>ồ</w:t>
      </w:r>
      <w:r w:rsidRPr="00F07D8D">
        <w:t xml:space="preserve"> sơ m</w:t>
      </w:r>
      <w:r w:rsidRPr="00F07D8D">
        <w:t>ớ</w:t>
      </w:r>
      <w:r w:rsidRPr="00F07D8D">
        <w:t>i m</w:t>
      </w:r>
      <w:r w:rsidRPr="00F07D8D">
        <w:t>ở</w:t>
      </w:r>
      <w:r w:rsidRPr="00F07D8D">
        <w:t xml:space="preserve"> r</w:t>
      </w:r>
      <w:r w:rsidRPr="00F07D8D">
        <w:t>ộ</w:t>
      </w:r>
      <w:r w:rsidRPr="00F07D8D">
        <w:t>ng và cho phép nh</w:t>
      </w:r>
      <w:r w:rsidRPr="00F07D8D">
        <w:t>ậ</w:t>
      </w:r>
      <w:r w:rsidRPr="00F07D8D">
        <w:t>p li</w:t>
      </w:r>
      <w:r w:rsidRPr="00F07D8D">
        <w:t>ệ</w:t>
      </w:r>
      <w:r w:rsidRPr="00F07D8D">
        <w:t>u/ch</w:t>
      </w:r>
      <w:r w:rsidRPr="00F07D8D">
        <w:t>ỉ</w:t>
      </w:r>
      <w:r w:rsidRPr="00F07D8D">
        <w:t>nh s</w:t>
      </w:r>
      <w:r w:rsidRPr="00F07D8D">
        <w:t>ử</w:t>
      </w:r>
      <w:r w:rsidRPr="00F07D8D">
        <w:t>a; các kh</w:t>
      </w:r>
      <w:r w:rsidRPr="00F07D8D">
        <w:t>ố</w:t>
      </w:r>
      <w:r w:rsidRPr="00F07D8D">
        <w:t>i thu</w:t>
      </w:r>
      <w:r w:rsidRPr="00F07D8D">
        <w:t>ộ</w:t>
      </w:r>
      <w:r w:rsidRPr="00F07D8D">
        <w:t>c giai đo</w:t>
      </w:r>
      <w:r w:rsidRPr="00F07D8D">
        <w:t>ạ</w:t>
      </w:r>
      <w:r w:rsidRPr="00F07D8D">
        <w:t>n trư</w:t>
      </w:r>
      <w:r w:rsidRPr="00F07D8D">
        <w:t>ớ</w:t>
      </w:r>
      <w:r w:rsidRPr="00F07D8D">
        <w:t>c hi</w:t>
      </w:r>
      <w:r w:rsidRPr="00F07D8D">
        <w:t>ể</w:t>
      </w:r>
      <w:r w:rsidRPr="00F07D8D">
        <w:t>n th</w:t>
      </w:r>
      <w:r w:rsidRPr="00F07D8D">
        <w:t>ị</w:t>
      </w:r>
      <w:r w:rsidRPr="00F07D8D">
        <w:t xml:space="preserve"> thu g</w:t>
      </w:r>
      <w:r w:rsidRPr="00F07D8D">
        <w:t>ọ</w:t>
      </w:r>
      <w:r w:rsidRPr="00F07D8D">
        <w:t>n (ch</w:t>
      </w:r>
      <w:r w:rsidRPr="00F07D8D">
        <w:t>ỉ</w:t>
      </w:r>
      <w:r w:rsidRPr="00F07D8D">
        <w:t xml:space="preserve"> đ</w:t>
      </w:r>
      <w:r w:rsidRPr="00F07D8D">
        <w:t>ọ</w:t>
      </w:r>
      <w:r w:rsidRPr="00F07D8D">
        <w:t xml:space="preserve">c, có </w:t>
      </w:r>
      <w:r w:rsidRPr="00F07D8D">
        <w:t>badge [✓ Đã hoàn thành]); các kh</w:t>
      </w:r>
      <w:r w:rsidRPr="00F07D8D">
        <w:t>ố</w:t>
      </w:r>
      <w:r w:rsidRPr="00F07D8D">
        <w:t>i thu</w:t>
      </w:r>
      <w:r w:rsidRPr="00F07D8D">
        <w:t>ộ</w:t>
      </w:r>
      <w:r w:rsidRPr="00F07D8D">
        <w:t>c giai đo</w:t>
      </w:r>
      <w:r w:rsidRPr="00F07D8D">
        <w:t>ạ</w:t>
      </w:r>
      <w:r w:rsidRPr="00F07D8D">
        <w:t>n sau b</w:t>
      </w:r>
      <w:r w:rsidRPr="00F07D8D">
        <w:t>ị</w:t>
      </w:r>
      <w:r w:rsidRPr="00F07D8D">
        <w:t xml:space="preserve"> khóa m</w:t>
      </w:r>
      <w:r w:rsidRPr="00F07D8D">
        <w:t>ờ</w:t>
      </w:r>
      <w:r w:rsidRPr="00F07D8D">
        <w:t xml:space="preserve"> ([</w:t>
      </w:r>
      <w:r w:rsidRPr="00F07D8D">
        <w:t>🔒</w:t>
      </w:r>
      <w:r w:rsidRPr="00F07D8D">
        <w:t xml:space="preserve"> Chưa th</w:t>
      </w:r>
      <w:r w:rsidRPr="00F07D8D">
        <w:t>ự</w:t>
      </w:r>
      <w:r w:rsidRPr="00F07D8D">
        <w:t>c hi</w:t>
      </w:r>
      <w:r w:rsidRPr="00F07D8D">
        <w:t>ệ</w:t>
      </w:r>
      <w:r w:rsidRPr="00F07D8D">
        <w:t>n]). Khi đi</w:t>
      </w:r>
      <w:r w:rsidRPr="00F07D8D">
        <w:t>ề</w:t>
      </w:r>
      <w:r w:rsidRPr="00F07D8D">
        <w:t>u hư</w:t>
      </w:r>
      <w:r w:rsidRPr="00F07D8D">
        <w:t>ớ</w:t>
      </w:r>
      <w:r w:rsidRPr="00F07D8D">
        <w:t>ng vào MH03 t</w:t>
      </w:r>
      <w:r w:rsidRPr="00F07D8D">
        <w:t>ừ</w:t>
      </w:r>
      <w:r w:rsidRPr="00F07D8D">
        <w:t xml:space="preserve"> m</w:t>
      </w:r>
      <w:r w:rsidRPr="00F07D8D">
        <w:t>ộ</w:t>
      </w:r>
      <w:r w:rsidRPr="00F07D8D">
        <w:t>t nút kích ho</w:t>
      </w:r>
      <w:r w:rsidRPr="00F07D8D">
        <w:t>ạ</w:t>
      </w:r>
      <w:r w:rsidRPr="00F07D8D">
        <w:t>t c</w:t>
      </w:r>
      <w:r w:rsidRPr="00F07D8D">
        <w:t>ụ</w:t>
      </w:r>
      <w:r w:rsidRPr="00F07D8D">
        <w:t xml:space="preserve"> th</w:t>
      </w:r>
      <w:r w:rsidRPr="00F07D8D">
        <w:t>ể</w:t>
      </w:r>
      <w:r w:rsidRPr="00F07D8D">
        <w:t xml:space="preserve"> trên MH04, h</w:t>
      </w:r>
      <w:r w:rsidRPr="00F07D8D">
        <w:t>ệ</w:t>
      </w:r>
      <w:r w:rsidRPr="00F07D8D">
        <w:t xml:space="preserve"> th</w:t>
      </w:r>
      <w:r w:rsidRPr="00F07D8D">
        <w:t>ố</w:t>
      </w:r>
      <w:r w:rsidRPr="00F07D8D">
        <w:t>ng t</w:t>
      </w:r>
      <w:r w:rsidRPr="00F07D8D">
        <w:t>ự</w:t>
      </w:r>
      <w:r w:rsidRPr="00F07D8D">
        <w:t xml:space="preserve"> đ</w:t>
      </w:r>
      <w:r w:rsidRPr="00F07D8D">
        <w:t>ộ</w:t>
      </w:r>
      <w:r w:rsidRPr="00F07D8D">
        <w:t>ng cu</w:t>
      </w:r>
      <w:r w:rsidRPr="00F07D8D">
        <w:t>ộ</w:t>
      </w:r>
      <w:r w:rsidRPr="00F07D8D">
        <w:t>n/focus và m</w:t>
      </w:r>
      <w:r w:rsidRPr="00F07D8D">
        <w:t>ở</w:t>
      </w:r>
      <w:r w:rsidRPr="00F07D8D">
        <w:t xml:space="preserve"> r</w:t>
      </w:r>
      <w:r w:rsidRPr="00F07D8D">
        <w:t>ộ</w:t>
      </w:r>
      <w:r w:rsidRPr="00F07D8D">
        <w:t>ng s</w:t>
      </w:r>
      <w:r w:rsidRPr="00F07D8D">
        <w:t>ẵ</w:t>
      </w:r>
      <w:r w:rsidRPr="00F07D8D">
        <w:t>n đúng kh</w:t>
      </w:r>
      <w:r w:rsidRPr="00F07D8D">
        <w:t>ố</w:t>
      </w:r>
      <w:r w:rsidRPr="00F07D8D">
        <w:t>i nghi</w:t>
      </w:r>
      <w:r w:rsidRPr="00F07D8D">
        <w:t>ệ</w:t>
      </w:r>
      <w:r w:rsidRPr="00F07D8D">
        <w:t>p v</w:t>
      </w:r>
      <w:r w:rsidRPr="00F07D8D">
        <w:t>ụ</w:t>
      </w:r>
      <w:r w:rsidRPr="00F07D8D">
        <w:t xml:space="preserve"> tương </w:t>
      </w:r>
      <w:r w:rsidRPr="00F07D8D">
        <w:t>ứ</w:t>
      </w:r>
      <w:r w:rsidRPr="00F07D8D">
        <w:t>ng.</w:t>
      </w:r>
    </w:p>
    <w:p w:rsidR="005B3F2C" w:rsidRPr="00F07D8D" w:rsidRDefault="00F07D8D" w:rsidP="00F07D8D">
      <w:r w:rsidRPr="00F07D8D">
        <w:rPr>
          <w:b/>
          <w:bCs/>
        </w:rPr>
        <w:t>Tab 3: Ph</w:t>
      </w:r>
      <w:r w:rsidRPr="00F07D8D">
        <w:rPr>
          <w:b/>
          <w:bCs/>
        </w:rPr>
        <w:t>ụ</w:t>
      </w:r>
      <w:r w:rsidRPr="00F07D8D">
        <w:rPr>
          <w:b/>
          <w:bCs/>
        </w:rPr>
        <w:t>c h</w:t>
      </w:r>
      <w:r w:rsidRPr="00F07D8D">
        <w:rPr>
          <w:b/>
          <w:bCs/>
        </w:rPr>
        <w:t>ồ</w:t>
      </w:r>
      <w:r w:rsidRPr="00F07D8D">
        <w:rPr>
          <w:b/>
          <w:bCs/>
        </w:rPr>
        <w:t>i danh d</w:t>
      </w:r>
      <w:r w:rsidRPr="00F07D8D">
        <w:rPr>
          <w:b/>
          <w:bCs/>
        </w:rPr>
        <w:t>ự</w:t>
      </w:r>
      <w:r w:rsidRPr="00F07D8D">
        <w:t>:</w:t>
      </w:r>
    </w:p>
    <w:p w:rsidR="005B3F2C" w:rsidRPr="00F07D8D" w:rsidRDefault="00F07D8D" w:rsidP="00F07D8D">
      <w:r w:rsidRPr="00F07D8D">
        <w:rPr>
          <w:i/>
          <w:iCs/>
        </w:rPr>
        <w:t>Đi</w:t>
      </w:r>
      <w:r w:rsidRPr="00F07D8D">
        <w:rPr>
          <w:i/>
          <w:iCs/>
        </w:rPr>
        <w:t>ề</w:t>
      </w:r>
      <w:r w:rsidRPr="00F07D8D">
        <w:rPr>
          <w:i/>
          <w:iCs/>
        </w:rPr>
        <w:t xml:space="preserve">u </w:t>
      </w:r>
      <w:r w:rsidRPr="00F07D8D">
        <w:rPr>
          <w:i/>
          <w:iCs/>
        </w:rPr>
        <w:t>ki</w:t>
      </w:r>
      <w:r w:rsidRPr="00F07D8D">
        <w:rPr>
          <w:i/>
          <w:iCs/>
        </w:rPr>
        <w:t>ệ</w:t>
      </w:r>
      <w:r w:rsidRPr="00F07D8D">
        <w:rPr>
          <w:i/>
          <w:iCs/>
        </w:rPr>
        <w:t>n hi</w:t>
      </w:r>
      <w:r w:rsidRPr="00F07D8D">
        <w:rPr>
          <w:i/>
          <w:iCs/>
        </w:rPr>
        <w:t>ể</w:t>
      </w:r>
      <w:r w:rsidRPr="00F07D8D">
        <w:rPr>
          <w:i/>
          <w:iCs/>
        </w:rPr>
        <w:t>n th</w:t>
      </w:r>
      <w:r w:rsidRPr="00F07D8D">
        <w:rPr>
          <w:i/>
          <w:iCs/>
        </w:rPr>
        <w:t>ị</w:t>
      </w:r>
      <w:r w:rsidRPr="00F07D8D">
        <w:t>: Ch</w:t>
      </w:r>
      <w:r w:rsidRPr="00F07D8D">
        <w:t>ỉ</w:t>
      </w:r>
      <w:r w:rsidRPr="00F07D8D">
        <w:t xml:space="preserve"> hi</w:t>
      </w:r>
      <w:r w:rsidRPr="00F07D8D">
        <w:t>ể</w:t>
      </w:r>
      <w:r w:rsidRPr="00F07D8D">
        <w:t>n th</w:t>
      </w:r>
      <w:r w:rsidRPr="00F07D8D">
        <w:t>ị</w:t>
      </w:r>
      <w:r w:rsidRPr="00F07D8D">
        <w:t xml:space="preserve"> khi h</w:t>
      </w:r>
      <w:r w:rsidRPr="00F07D8D">
        <w:t>ồ</w:t>
      </w:r>
      <w:r w:rsidRPr="00F07D8D">
        <w:t xml:space="preserve"> sơ có yêu c</w:t>
      </w:r>
      <w:r w:rsidRPr="00F07D8D">
        <w:t>ầ</w:t>
      </w:r>
      <w:r w:rsidRPr="00F07D8D">
        <w:t>u ph</w:t>
      </w:r>
      <w:r w:rsidRPr="00F07D8D">
        <w:t>ụ</w:t>
      </w:r>
      <w:r w:rsidRPr="00F07D8D">
        <w:t>c h</w:t>
      </w:r>
      <w:r w:rsidRPr="00F07D8D">
        <w:t>ồ</w:t>
      </w:r>
      <w:r w:rsidRPr="00F07D8D">
        <w:t>i danh d</w:t>
      </w:r>
      <w:r w:rsidRPr="00F07D8D">
        <w:t>ự</w:t>
      </w:r>
      <w:r w:rsidRPr="00F07D8D">
        <w:t xml:space="preserve"> (Lo</w:t>
      </w:r>
      <w:r w:rsidRPr="00F07D8D">
        <w:t>ạ</w:t>
      </w:r>
      <w:r w:rsidRPr="00F07D8D">
        <w:t>i yêu c</w:t>
      </w:r>
      <w:r w:rsidRPr="00F07D8D">
        <w:t>ầ</w:t>
      </w:r>
      <w:r w:rsidRPr="00F07D8D">
        <w:t>u gi</w:t>
      </w:r>
      <w:r w:rsidRPr="00F07D8D">
        <w:t>ả</w:t>
      </w:r>
      <w:r w:rsidRPr="00F07D8D">
        <w:t>i quy</w:t>
      </w:r>
      <w:r w:rsidRPr="00F07D8D">
        <w:t>ế</w:t>
      </w:r>
      <w:r w:rsidRPr="00F07D8D">
        <w:t>t b</w:t>
      </w:r>
      <w:r w:rsidRPr="00F07D8D">
        <w:t>ồ</w:t>
      </w:r>
      <w:r w:rsidRPr="00F07D8D">
        <w:t>i thư</w:t>
      </w:r>
      <w:r w:rsidRPr="00F07D8D">
        <w:t>ờ</w:t>
      </w:r>
      <w:r w:rsidRPr="00F07D8D">
        <w:t xml:space="preserve">ng là </w:t>
      </w:r>
      <w:r w:rsidRPr="00F07D8D">
        <w:rPr>
          <w:i/>
          <w:iCs/>
        </w:rPr>
        <w:t>“Yêu c</w:t>
      </w:r>
      <w:r w:rsidRPr="00F07D8D">
        <w:rPr>
          <w:i/>
          <w:iCs/>
        </w:rPr>
        <w:t>ầ</w:t>
      </w:r>
      <w:r w:rsidRPr="00F07D8D">
        <w:rPr>
          <w:i/>
          <w:iCs/>
        </w:rPr>
        <w:t>u c</w:t>
      </w:r>
      <w:r w:rsidRPr="00F07D8D">
        <w:rPr>
          <w:i/>
          <w:iCs/>
        </w:rPr>
        <w:t>ả</w:t>
      </w:r>
      <w:r w:rsidRPr="00F07D8D">
        <w:rPr>
          <w:i/>
          <w:iCs/>
        </w:rPr>
        <w:t xml:space="preserve"> hai”</w:t>
      </w:r>
      <w:r w:rsidRPr="00F07D8D">
        <w:t xml:space="preserve"> ho</w:t>
      </w:r>
      <w:r w:rsidRPr="00F07D8D">
        <w:t>ặ</w:t>
      </w:r>
      <w:r w:rsidRPr="00F07D8D">
        <w:t xml:space="preserve">c </w:t>
      </w:r>
      <w:r w:rsidRPr="00F07D8D">
        <w:rPr>
          <w:i/>
          <w:iCs/>
        </w:rPr>
        <w:t>“Ch</w:t>
      </w:r>
      <w:r w:rsidRPr="00F07D8D">
        <w:rPr>
          <w:i/>
          <w:iCs/>
        </w:rPr>
        <w:t>ỉ</w:t>
      </w:r>
      <w:r w:rsidRPr="00F07D8D">
        <w:rPr>
          <w:i/>
          <w:iCs/>
        </w:rPr>
        <w:t xml:space="preserve"> yêu c</w:t>
      </w:r>
      <w:r w:rsidRPr="00F07D8D">
        <w:rPr>
          <w:i/>
          <w:iCs/>
        </w:rPr>
        <w:t>ầ</w:t>
      </w:r>
      <w:r w:rsidRPr="00F07D8D">
        <w:rPr>
          <w:i/>
          <w:iCs/>
        </w:rPr>
        <w:t>u ph</w:t>
      </w:r>
      <w:r w:rsidRPr="00F07D8D">
        <w:rPr>
          <w:i/>
          <w:iCs/>
        </w:rPr>
        <w:t>ụ</w:t>
      </w:r>
      <w:r w:rsidRPr="00F07D8D">
        <w:rPr>
          <w:i/>
          <w:iCs/>
        </w:rPr>
        <w:t>c h</w:t>
      </w:r>
      <w:r w:rsidRPr="00F07D8D">
        <w:rPr>
          <w:i/>
          <w:iCs/>
        </w:rPr>
        <w:t>ồ</w:t>
      </w:r>
      <w:r w:rsidRPr="00F07D8D">
        <w:rPr>
          <w:i/>
          <w:iCs/>
        </w:rPr>
        <w:t>i danh d</w:t>
      </w:r>
      <w:r w:rsidRPr="00F07D8D">
        <w:rPr>
          <w:i/>
          <w:iCs/>
        </w:rPr>
        <w:t>ự</w:t>
      </w:r>
      <w:r w:rsidRPr="00F07D8D">
        <w:rPr>
          <w:i/>
          <w:iCs/>
        </w:rPr>
        <w:t>”</w:t>
      </w:r>
      <w:r w:rsidRPr="00F07D8D">
        <w:t>) VÀ tr</w:t>
      </w:r>
      <w:r w:rsidRPr="00F07D8D">
        <w:t>ạ</w:t>
      </w:r>
      <w:r w:rsidRPr="00F07D8D">
        <w:t xml:space="preserve">ng </w:t>
      </w:r>
      <w:r w:rsidRPr="00F07D8D">
        <w:lastRenderedPageBreak/>
        <w:t>thái h</w:t>
      </w:r>
      <w:r w:rsidRPr="00F07D8D">
        <w:t>ồ</w:t>
      </w:r>
      <w:r w:rsidRPr="00F07D8D">
        <w:t xml:space="preserve"> sơ thu</w:t>
      </w:r>
      <w:r w:rsidRPr="00F07D8D">
        <w:t>ộ</w:t>
      </w:r>
      <w:r w:rsidRPr="00F07D8D">
        <w:t>c nhóm t</w:t>
      </w:r>
      <w:r w:rsidRPr="00F07D8D">
        <w:t>ừ</w:t>
      </w:r>
      <w:r w:rsidRPr="00F07D8D">
        <w:t xml:space="preserve"> Đang xác minh thi</w:t>
      </w:r>
      <w:r w:rsidRPr="00F07D8D">
        <w:t>ệ</w:t>
      </w:r>
      <w:r w:rsidRPr="00F07D8D">
        <w:t>t h</w:t>
      </w:r>
      <w:r w:rsidRPr="00F07D8D">
        <w:t>ạ</w:t>
      </w:r>
      <w:r w:rsidRPr="00F07D8D">
        <w:t>i tr</w:t>
      </w:r>
      <w:r w:rsidRPr="00F07D8D">
        <w:t>ở</w:t>
      </w:r>
      <w:r w:rsidRPr="00F07D8D">
        <w:t xml:space="preserve"> đi. Cho phép nh</w:t>
      </w:r>
      <w:r w:rsidRPr="00F07D8D">
        <w:t>ậ</w:t>
      </w:r>
      <w:r w:rsidRPr="00F07D8D">
        <w:t>p/c</w:t>
      </w:r>
      <w:r w:rsidRPr="00F07D8D">
        <w:t>ậ</w:t>
      </w:r>
      <w:r w:rsidRPr="00F07D8D">
        <w:t>p nh</w:t>
      </w:r>
      <w:r w:rsidRPr="00F07D8D">
        <w:t>ậ</w:t>
      </w:r>
      <w:r w:rsidRPr="00F07D8D">
        <w:t>t theo Ste</w:t>
      </w:r>
      <w:r w:rsidRPr="00F07D8D">
        <w:t>pper 04 bư</w:t>
      </w:r>
      <w:r w:rsidRPr="00F07D8D">
        <w:t>ớ</w:t>
      </w:r>
      <w:r w:rsidRPr="00F07D8D">
        <w:t>c ph</w:t>
      </w:r>
      <w:r w:rsidRPr="00F07D8D">
        <w:t>ụ</w:t>
      </w:r>
      <w:r w:rsidRPr="00F07D8D">
        <w:t>c h</w:t>
      </w:r>
      <w:r w:rsidRPr="00F07D8D">
        <w:t>ồ</w:t>
      </w:r>
      <w:r w:rsidRPr="00F07D8D">
        <w:t>i danh d</w:t>
      </w:r>
      <w:r w:rsidRPr="00F07D8D">
        <w:t>ự</w:t>
      </w:r>
      <w:r w:rsidRPr="00F07D8D">
        <w:t>; c</w:t>
      </w:r>
      <w:r w:rsidRPr="00F07D8D">
        <w:t>ấ</w:t>
      </w:r>
      <w:r w:rsidRPr="00F07D8D">
        <w:t>u trúc và trư</w:t>
      </w:r>
      <w:r w:rsidRPr="00F07D8D">
        <w:t>ờ</w:t>
      </w:r>
      <w:r w:rsidRPr="00F07D8D">
        <w:t>ng thông tin chi ti</w:t>
      </w:r>
      <w:r w:rsidRPr="00F07D8D">
        <w:t>ế</w:t>
      </w:r>
      <w:r w:rsidRPr="00F07D8D">
        <w:t>t đư</w:t>
      </w:r>
      <w:r w:rsidRPr="00F07D8D">
        <w:t>ợ</w:t>
      </w:r>
      <w:r w:rsidRPr="00F07D8D">
        <w:t>c đ</w:t>
      </w:r>
      <w:r w:rsidRPr="00F07D8D">
        <w:t>ặ</w:t>
      </w:r>
      <w:r w:rsidRPr="00F07D8D">
        <w:t>c t</w:t>
      </w:r>
      <w:r w:rsidRPr="00F07D8D">
        <w:t>ả</w:t>
      </w:r>
      <w:r w:rsidRPr="00F07D8D">
        <w:t xml:space="preserve"> t</w:t>
      </w:r>
      <w:r w:rsidRPr="00F07D8D">
        <w:t>ạ</w:t>
      </w:r>
      <w:r w:rsidRPr="00F07D8D">
        <w:t xml:space="preserve">i </w:t>
      </w:r>
      <w:hyperlink w:anchor="X1620c6bc06235645805c243a6496237da35fa00">
        <w:r w:rsidRPr="00F07D8D">
          <w:rPr>
            <w:rStyle w:val="Hyperlink"/>
          </w:rPr>
          <w:t>MH05 - Tab Ph</w:t>
        </w:r>
        <w:r w:rsidRPr="00F07D8D">
          <w:rPr>
            <w:rStyle w:val="Hyperlink"/>
          </w:rPr>
          <w:t>ụ</w:t>
        </w:r>
        <w:r w:rsidRPr="00F07D8D">
          <w:rPr>
            <w:rStyle w:val="Hyperlink"/>
          </w:rPr>
          <w:t>c h</w:t>
        </w:r>
        <w:r w:rsidRPr="00F07D8D">
          <w:rPr>
            <w:rStyle w:val="Hyperlink"/>
          </w:rPr>
          <w:t>ồ</w:t>
        </w:r>
        <w:r w:rsidRPr="00F07D8D">
          <w:rPr>
            <w:rStyle w:val="Hyperlink"/>
          </w:rPr>
          <w:t>i danh d</w:t>
        </w:r>
        <w:r w:rsidRPr="00F07D8D">
          <w:rPr>
            <w:rStyle w:val="Hyperlink"/>
          </w:rPr>
          <w:t>ự</w:t>
        </w:r>
      </w:hyperlink>
      <w:r w:rsidRPr="00F07D8D">
        <w:t>.</w:t>
      </w:r>
    </w:p>
    <w:p w:rsidR="005B3F2C" w:rsidRPr="00F07D8D" w:rsidRDefault="00F07D8D" w:rsidP="00F07D8D">
      <w:pPr>
        <w:pStyle w:val="Heading6"/>
        <w:numPr>
          <w:ilvl w:val="0"/>
          <w:numId w:val="0"/>
        </w:numPr>
        <w:jc w:val="both"/>
      </w:pPr>
      <w:bookmarkStart w:id="15" w:name="mô-tả-thông-tin-trên-màn-hình-2"/>
      <w:bookmarkEnd w:id="14"/>
      <w:r w:rsidRPr="00F07D8D">
        <w:t>4.3.3.1.5.2. Mô t</w:t>
      </w:r>
      <w:r w:rsidRPr="00F07D8D">
        <w:t>ả</w:t>
      </w:r>
      <w:r w:rsidRPr="00F07D8D">
        <w:t xml:space="preserve"> thông tin trên màn hình</w:t>
      </w:r>
    </w:p>
    <w:tbl>
      <w:tblPr>
        <w:tblW w:w="503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362"/>
        <w:gridCol w:w="1584"/>
        <w:gridCol w:w="979"/>
        <w:gridCol w:w="979"/>
        <w:gridCol w:w="3773"/>
      </w:tblGrid>
      <w:tr w:rsidR="005B3F2C" w:rsidRPr="00F07D8D" w:rsidTr="00F07D8D">
        <w:trPr>
          <w:tblHeader/>
        </w:trPr>
        <w:tc>
          <w:tcPr>
            <w:tcW w:w="2362" w:type="dxa"/>
            <w:shd w:val="clear" w:color="auto" w:fill="auto"/>
          </w:tcPr>
          <w:p w:rsidR="005B3F2C" w:rsidRPr="00F07D8D" w:rsidRDefault="00F07D8D" w:rsidP="00F07D8D">
            <w:pPr>
              <w:spacing w:before="60" w:after="60" w:line="240" w:lineRule="auto"/>
              <w:jc w:val="center"/>
              <w:rPr>
                <w:b/>
              </w:rPr>
            </w:pPr>
            <w:r w:rsidRPr="00F07D8D">
              <w:rPr>
                <w:b/>
              </w:rPr>
              <w:t>Trư</w:t>
            </w:r>
            <w:r w:rsidRPr="00F07D8D">
              <w:rPr>
                <w:b/>
              </w:rPr>
              <w:t>ờ</w:t>
            </w:r>
            <w:r w:rsidRPr="00F07D8D">
              <w:rPr>
                <w:b/>
              </w:rPr>
              <w:t>ng thông tin</w:t>
            </w:r>
          </w:p>
        </w:tc>
        <w:tc>
          <w:tcPr>
            <w:tcW w:w="1584" w:type="dxa"/>
            <w:shd w:val="clear" w:color="auto" w:fill="auto"/>
          </w:tcPr>
          <w:p w:rsidR="005B3F2C" w:rsidRPr="00F07D8D" w:rsidRDefault="00F07D8D" w:rsidP="00F07D8D">
            <w:pPr>
              <w:spacing w:before="60" w:after="60" w:line="240" w:lineRule="auto"/>
              <w:jc w:val="center"/>
              <w:rPr>
                <w:b/>
              </w:rPr>
            </w:pPr>
            <w:r w:rsidRPr="00F07D8D">
              <w:rPr>
                <w:b/>
              </w:rPr>
              <w:t>Ki</w:t>
            </w:r>
            <w:r w:rsidRPr="00F07D8D">
              <w:rPr>
                <w:b/>
              </w:rPr>
              <w:t>ể</w:t>
            </w:r>
            <w:r w:rsidRPr="00F07D8D">
              <w:rPr>
                <w:b/>
              </w:rPr>
              <w:t>u d</w:t>
            </w:r>
            <w:r w:rsidRPr="00F07D8D">
              <w:rPr>
                <w:b/>
              </w:rPr>
              <w:t>ữ</w:t>
            </w:r>
            <w:r w:rsidRPr="00F07D8D">
              <w:rPr>
                <w:b/>
              </w:rPr>
              <w:t xml:space="preserve"> li</w:t>
            </w:r>
            <w:r w:rsidRPr="00F07D8D">
              <w:rPr>
                <w:b/>
              </w:rPr>
              <w:t>ệ</w:t>
            </w:r>
            <w:r w:rsidRPr="00F07D8D">
              <w:rPr>
                <w:b/>
              </w:rPr>
              <w:t>u</w:t>
            </w:r>
          </w:p>
        </w:tc>
        <w:tc>
          <w:tcPr>
            <w:tcW w:w="979" w:type="dxa"/>
            <w:shd w:val="clear" w:color="auto" w:fill="auto"/>
          </w:tcPr>
          <w:p w:rsidR="005B3F2C" w:rsidRPr="00F07D8D" w:rsidRDefault="00F07D8D" w:rsidP="00F07D8D">
            <w:pPr>
              <w:spacing w:before="60" w:after="60" w:line="240" w:lineRule="auto"/>
              <w:jc w:val="center"/>
              <w:rPr>
                <w:b/>
              </w:rPr>
            </w:pPr>
            <w:r w:rsidRPr="00F07D8D">
              <w:rPr>
                <w:b/>
              </w:rPr>
              <w:t>B</w:t>
            </w:r>
            <w:r w:rsidRPr="00F07D8D">
              <w:rPr>
                <w:b/>
              </w:rPr>
              <w:t>ắ</w:t>
            </w:r>
            <w:r w:rsidRPr="00F07D8D">
              <w:rPr>
                <w:b/>
              </w:rPr>
              <w:t>t bu</w:t>
            </w:r>
            <w:r w:rsidRPr="00F07D8D">
              <w:rPr>
                <w:b/>
              </w:rPr>
              <w:t>ộ</w:t>
            </w:r>
            <w:r w:rsidRPr="00F07D8D">
              <w:rPr>
                <w:b/>
              </w:rPr>
              <w:t>c</w:t>
            </w:r>
          </w:p>
        </w:tc>
        <w:tc>
          <w:tcPr>
            <w:tcW w:w="979" w:type="dxa"/>
            <w:shd w:val="clear" w:color="auto" w:fill="auto"/>
          </w:tcPr>
          <w:p w:rsidR="005B3F2C" w:rsidRPr="00F07D8D" w:rsidRDefault="00F07D8D" w:rsidP="00F07D8D">
            <w:pPr>
              <w:spacing w:before="60" w:after="60" w:line="240" w:lineRule="auto"/>
              <w:jc w:val="center"/>
              <w:rPr>
                <w:b/>
              </w:rPr>
            </w:pPr>
            <w:r w:rsidRPr="00F07D8D">
              <w:rPr>
                <w:b/>
              </w:rPr>
              <w:t>M</w:t>
            </w:r>
            <w:r w:rsidRPr="00F07D8D">
              <w:rPr>
                <w:b/>
              </w:rPr>
              <w:t>ặ</w:t>
            </w:r>
            <w:r w:rsidRPr="00F07D8D">
              <w:rPr>
                <w:b/>
              </w:rPr>
              <w:t>c đ</w:t>
            </w:r>
            <w:r w:rsidRPr="00F07D8D">
              <w:rPr>
                <w:b/>
              </w:rPr>
              <w:t>ị</w:t>
            </w:r>
            <w:r w:rsidRPr="00F07D8D">
              <w:rPr>
                <w:b/>
              </w:rPr>
              <w:t>nh</w:t>
            </w:r>
          </w:p>
        </w:tc>
        <w:tc>
          <w:tcPr>
            <w:tcW w:w="3773" w:type="dxa"/>
            <w:shd w:val="clear" w:color="auto" w:fill="auto"/>
          </w:tcPr>
          <w:p w:rsidR="005B3F2C" w:rsidRPr="00F07D8D" w:rsidRDefault="00F07D8D" w:rsidP="00F07D8D">
            <w:pPr>
              <w:spacing w:before="60" w:after="60" w:line="240" w:lineRule="auto"/>
              <w:jc w:val="center"/>
              <w:rPr>
                <w:b/>
              </w:rPr>
            </w:pPr>
            <w:r w:rsidRPr="00F07D8D">
              <w:rPr>
                <w:b/>
              </w:rPr>
              <w:t>Mô t</w:t>
            </w:r>
            <w:r w:rsidRPr="00F07D8D">
              <w:rPr>
                <w:b/>
              </w:rPr>
              <w:t>ả</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Tiêu đ</w:t>
            </w:r>
            <w:r w:rsidRPr="00F07D8D">
              <w:t>ề</w:t>
            </w:r>
            <w:r w:rsidRPr="00F07D8D">
              <w:t xml:space="preserve"> màn hình</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C</w:t>
            </w:r>
            <w:r w:rsidRPr="00F07D8D">
              <w:t>Ậ</w:t>
            </w:r>
            <w:r w:rsidRPr="00F07D8D">
              <w:t>P NH</w:t>
            </w:r>
            <w:r w:rsidRPr="00F07D8D">
              <w:t>Ậ</w:t>
            </w:r>
            <w:r w:rsidRPr="00F07D8D">
              <w:t>T H</w:t>
            </w:r>
            <w:r w:rsidRPr="00F07D8D">
              <w:t>Ồ</w:t>
            </w:r>
            <w:r w:rsidRPr="00F07D8D">
              <w:t xml:space="preserve"> SƠ</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Badge tr</w:t>
            </w:r>
            <w:r w:rsidRPr="00F07D8D">
              <w:t>ạ</w:t>
            </w:r>
            <w:r w:rsidRPr="00F07D8D">
              <w:t>ng thái</w:t>
            </w:r>
          </w:p>
        </w:tc>
        <w:tc>
          <w:tcPr>
            <w:tcW w:w="1584" w:type="dxa"/>
            <w:shd w:val="clear" w:color="auto" w:fill="auto"/>
          </w:tcPr>
          <w:p w:rsidR="005B3F2C" w:rsidRPr="00F07D8D" w:rsidRDefault="00F07D8D" w:rsidP="00F07D8D">
            <w:pPr>
              <w:spacing w:before="60" w:after="60" w:line="240" w:lineRule="auto"/>
            </w:pPr>
            <w:r w:rsidRPr="00F07D8D">
              <w:t>Enum(String(50))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h</w:t>
            </w:r>
            <w:r w:rsidRPr="00F07D8D">
              <w:t>ồ</w:t>
            </w:r>
            <w:r w:rsidRPr="00F07D8D">
              <w:t xml:space="preserve"> sơ</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tr</w:t>
            </w:r>
            <w:r w:rsidRPr="00F07D8D">
              <w:t>ạ</w:t>
            </w:r>
            <w:r w:rsidRPr="00F07D8D">
              <w:t>ng thái h</w:t>
            </w:r>
            <w:r w:rsidRPr="00F07D8D">
              <w:t>ồ</w:t>
            </w:r>
            <w:r w:rsidRPr="00F07D8D">
              <w:t xml:space="preserve"> sơ theo Danh m</w:t>
            </w:r>
            <w:r w:rsidRPr="00F07D8D">
              <w:t>ụ</w:t>
            </w:r>
            <w:r w:rsidRPr="00F07D8D">
              <w:t>c Tr</w:t>
            </w:r>
            <w:r w:rsidRPr="00F07D8D">
              <w:t>ạ</w:t>
            </w:r>
            <w:r w:rsidRPr="00F07D8D">
              <w:t>ng thái v</w:t>
            </w:r>
            <w:r w:rsidRPr="00F07D8D">
              <w:t>ụ</w:t>
            </w:r>
            <w:r w:rsidRPr="00F07D8D">
              <w:t xml:space="preserve"> vi</w:t>
            </w:r>
            <w:r w:rsidRPr="00F07D8D">
              <w:t>ệ</w:t>
            </w:r>
            <w:r w:rsidRPr="00F07D8D">
              <w:t>c yêu c</w:t>
            </w:r>
            <w:r w:rsidRPr="00F07D8D">
              <w:t>ầ</w:t>
            </w:r>
            <w:r w:rsidRPr="00F07D8D">
              <w:t>u b</w:t>
            </w:r>
            <w:r w:rsidRPr="00F07D8D">
              <w:t>ồ</w:t>
            </w:r>
            <w:r w:rsidRPr="00F07D8D">
              <w:t>i thư</w:t>
            </w:r>
            <w:r w:rsidRPr="00F07D8D">
              <w:t>ờ</w:t>
            </w:r>
            <w:r w:rsidRPr="00F07D8D">
              <w:t>ng [DM_24].</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Tab nghi</w:t>
            </w:r>
            <w:r w:rsidRPr="00F07D8D">
              <w:t>ệ</w:t>
            </w:r>
            <w:r w:rsidRPr="00F07D8D">
              <w:t>p v</w:t>
            </w:r>
            <w:r w:rsidRPr="00F07D8D">
              <w:t>ụ</w:t>
            </w:r>
          </w:p>
        </w:tc>
        <w:tc>
          <w:tcPr>
            <w:tcW w:w="1584" w:type="dxa"/>
            <w:shd w:val="clear" w:color="auto" w:fill="auto"/>
          </w:tcPr>
          <w:p w:rsidR="005B3F2C" w:rsidRPr="00F07D8D" w:rsidRDefault="00F07D8D" w:rsidP="00F07D8D">
            <w:pPr>
              <w:spacing w:before="60" w:after="60" w:line="240" w:lineRule="auto"/>
            </w:pPr>
            <w:r w:rsidRPr="00F07D8D">
              <w:t>Enum(String(50))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Thông tin H</w:t>
            </w:r>
            <w:r w:rsidRPr="00F07D8D">
              <w:t>ồ</w:t>
            </w:r>
            <w:r w:rsidRPr="00F07D8D">
              <w:t xml:space="preserve"> sơ yêu c</w:t>
            </w:r>
            <w:r w:rsidRPr="00F07D8D">
              <w:t>ầ</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Control UI: Tab navigation.</w:t>
            </w:r>
            <w:r w:rsidRPr="00F07D8D">
              <w:br/>
              <w:t>Bao g</w:t>
            </w:r>
            <w:r w:rsidRPr="00F07D8D">
              <w:t>ồ</w:t>
            </w:r>
            <w:r w:rsidRPr="00F07D8D">
              <w:t>m 03 tab nghi</w:t>
            </w:r>
            <w:r w:rsidRPr="00F07D8D">
              <w:t>ệ</w:t>
            </w:r>
            <w:r w:rsidRPr="00F07D8D">
              <w:t>p v</w:t>
            </w:r>
            <w:r w:rsidRPr="00F07D8D">
              <w:t>ụ</w:t>
            </w:r>
            <w:r w:rsidRPr="00F07D8D">
              <w:t>:</w:t>
            </w:r>
            <w:r w:rsidRPr="00F07D8D">
              <w:br/>
              <w:t xml:space="preserve">+ </w:t>
            </w:r>
            <w:r w:rsidRPr="00F07D8D">
              <w:rPr>
                <w:bCs/>
              </w:rPr>
              <w:t>Tab 1: “Thông tin H</w:t>
            </w:r>
            <w:r w:rsidRPr="00F07D8D">
              <w:rPr>
                <w:bCs/>
              </w:rPr>
              <w:t>ồ</w:t>
            </w:r>
            <w:r w:rsidRPr="00F07D8D">
              <w:rPr>
                <w:bCs/>
              </w:rPr>
              <w:t xml:space="preserve"> sơ yêu c</w:t>
            </w:r>
            <w:r w:rsidRPr="00F07D8D">
              <w:rPr>
                <w:bCs/>
              </w:rPr>
              <w:t>ầ</w:t>
            </w:r>
            <w:r w:rsidRPr="00F07D8D">
              <w:rPr>
                <w:bCs/>
              </w:rPr>
              <w:t>u”</w:t>
            </w:r>
            <w:r w:rsidRPr="00F07D8D">
              <w:t>: Luôn hi</w:t>
            </w:r>
            <w:r w:rsidRPr="00F07D8D">
              <w:t>ể</w:t>
            </w:r>
            <w:r w:rsidRPr="00F07D8D">
              <w:t>n th</w:t>
            </w:r>
            <w:r w:rsidRPr="00F07D8D">
              <w:t>ị</w:t>
            </w:r>
            <w:r w:rsidRPr="00F07D8D">
              <w:t xml:space="preserve"> (Active m</w:t>
            </w:r>
            <w:r w:rsidRPr="00F07D8D">
              <w:t>ặ</w:t>
            </w:r>
            <w:r w:rsidRPr="00F07D8D">
              <w:t>c đ</w:t>
            </w:r>
            <w:r w:rsidRPr="00F07D8D">
              <w:t>ị</w:t>
            </w:r>
            <w:r w:rsidRPr="00F07D8D">
              <w:t>nh). Hi</w:t>
            </w:r>
            <w:r w:rsidRPr="00F07D8D">
              <w:t>ể</w:t>
            </w:r>
            <w:r w:rsidRPr="00F07D8D">
              <w:t>n th</w:t>
            </w:r>
            <w:r w:rsidRPr="00F07D8D">
              <w:t>ị</w:t>
            </w:r>
            <w:r w:rsidRPr="00F07D8D">
              <w:t xml:space="preserve"> toàn b</w:t>
            </w:r>
            <w:r w:rsidRPr="00F07D8D">
              <w:t>ộ</w:t>
            </w:r>
            <w:r w:rsidRPr="00F07D8D">
              <w:t xml:space="preserve"> thông tin chi ti</w:t>
            </w:r>
            <w:r w:rsidRPr="00F07D8D">
              <w:t>ế</w:t>
            </w:r>
            <w:r w:rsidRPr="00F07D8D">
              <w:t>t c</w:t>
            </w:r>
            <w:r w:rsidRPr="00F07D8D">
              <w:t>ủ</w:t>
            </w:r>
            <w:r w:rsidRPr="00F07D8D">
              <w:t>a h</w:t>
            </w:r>
            <w:r w:rsidRPr="00F07D8D">
              <w:t>ồ</w:t>
            </w:r>
            <w:r w:rsidRPr="00F07D8D">
              <w:t xml:space="preserve"> sơ v</w:t>
            </w:r>
            <w:r w:rsidRPr="00F07D8D">
              <w:t>ụ</w:t>
            </w:r>
            <w:r w:rsidRPr="00F07D8D">
              <w:t xml:space="preserve"> vi</w:t>
            </w:r>
            <w:r w:rsidRPr="00F07D8D">
              <w:t>ệ</w:t>
            </w:r>
            <w:r w:rsidRPr="00F07D8D">
              <w:t>c yêu c</w:t>
            </w:r>
            <w:r w:rsidRPr="00F07D8D">
              <w:t>ầ</w:t>
            </w:r>
            <w:r w:rsidRPr="00F07D8D">
              <w:t>u b</w:t>
            </w:r>
            <w:r w:rsidRPr="00F07D8D">
              <w:t>ồ</w:t>
            </w:r>
            <w:r w:rsidRPr="00F07D8D">
              <w:t>i thư</w:t>
            </w:r>
            <w:r w:rsidRPr="00F07D8D">
              <w:t>ờ</w:t>
            </w:r>
            <w:r w:rsidRPr="00F07D8D">
              <w:t xml:space="preserve">ng </w:t>
            </w:r>
            <w:r w:rsidRPr="00F07D8D">
              <w:t>ở</w:t>
            </w:r>
            <w:r w:rsidRPr="00F07D8D">
              <w:t xml:space="preserve"> ch</w:t>
            </w:r>
            <w:r w:rsidRPr="00F07D8D">
              <w:t>ế</w:t>
            </w:r>
            <w:r w:rsidRPr="00F07D8D">
              <w:t xml:space="preserve"> đ</w:t>
            </w:r>
            <w:r w:rsidRPr="00F07D8D">
              <w:t>ộ</w:t>
            </w:r>
            <w:r w:rsidRPr="00F07D8D">
              <w:t xml:space="preserve"> ch</w:t>
            </w:r>
            <w:r w:rsidRPr="00F07D8D">
              <w:t>ỉ</w:t>
            </w:r>
            <w:r w:rsidRPr="00F07D8D">
              <w:t xml:space="preserve"> đ</w:t>
            </w:r>
            <w:r w:rsidRPr="00F07D8D">
              <w:t>ọ</w:t>
            </w:r>
            <w:r w:rsidRPr="00F07D8D">
              <w:t>c.</w:t>
            </w:r>
            <w:r w:rsidRPr="00F07D8D">
              <w:br/>
              <w:t xml:space="preserve">+ </w:t>
            </w:r>
            <w:r w:rsidRPr="00F07D8D">
              <w:rPr>
                <w:bCs/>
              </w:rPr>
              <w:t>Tab 2: “Chi ti</w:t>
            </w:r>
            <w:r w:rsidRPr="00F07D8D">
              <w:rPr>
                <w:bCs/>
              </w:rPr>
              <w:t>ế</w:t>
            </w:r>
            <w:r w:rsidRPr="00F07D8D">
              <w:rPr>
                <w:bCs/>
              </w:rPr>
              <w:t>t</w:t>
            </w:r>
            <w:r w:rsidRPr="00F07D8D">
              <w:rPr>
                <w:bCs/>
              </w:rPr>
              <w:t xml:space="preserve"> x</w:t>
            </w:r>
            <w:r w:rsidRPr="00F07D8D">
              <w:rPr>
                <w:bCs/>
              </w:rPr>
              <w:t>ử</w:t>
            </w:r>
            <w:r w:rsidRPr="00F07D8D">
              <w:rPr>
                <w:bCs/>
              </w:rPr>
              <w:t xml:space="preserve"> lý h</w:t>
            </w:r>
            <w:r w:rsidRPr="00F07D8D">
              <w:rPr>
                <w:bCs/>
              </w:rPr>
              <w:t>ồ</w:t>
            </w:r>
            <w:r w:rsidRPr="00F07D8D">
              <w:rPr>
                <w:bCs/>
              </w:rPr>
              <w:t xml:space="preserve"> sơ”</w:t>
            </w:r>
            <w:r w:rsidRPr="00F07D8D">
              <w:t>: Ch</w:t>
            </w:r>
            <w:r w:rsidRPr="00F07D8D">
              <w:t>ỉ</w:t>
            </w:r>
            <w:r w:rsidRPr="00F07D8D">
              <w:t xml:space="preserve"> hi</w:t>
            </w:r>
            <w:r w:rsidRPr="00F07D8D">
              <w:t>ể</w:t>
            </w:r>
            <w:r w:rsidRPr="00F07D8D">
              <w:t>n th</w:t>
            </w:r>
            <w:r w:rsidRPr="00F07D8D">
              <w:t>ị</w:t>
            </w:r>
            <w:r w:rsidRPr="00F07D8D">
              <w:t xml:space="preserve"> khi H</w:t>
            </w:r>
            <w:r w:rsidRPr="00F07D8D">
              <w:t>ồ</w:t>
            </w:r>
            <w:r w:rsidRPr="00F07D8D">
              <w:t xml:space="preserve"> sơ </w:t>
            </w:r>
            <w:r w:rsidRPr="00F07D8D">
              <w:t>ở</w:t>
            </w:r>
            <w:r w:rsidRPr="00F07D8D">
              <w:t xml:space="preserve"> tr</w:t>
            </w:r>
            <w:r w:rsidRPr="00F07D8D">
              <w:t>ạ</w:t>
            </w:r>
            <w:r w:rsidRPr="00F07D8D">
              <w:t>ng thái t</w:t>
            </w:r>
            <w:r w:rsidRPr="00F07D8D">
              <w:t>ừ</w:t>
            </w:r>
            <w:r w:rsidRPr="00F07D8D">
              <w:t xml:space="preserve"> Đang xác minh thi</w:t>
            </w:r>
            <w:r w:rsidRPr="00F07D8D">
              <w:t>ệ</w:t>
            </w:r>
            <w:r w:rsidRPr="00F07D8D">
              <w:t>t h</w:t>
            </w:r>
            <w:r w:rsidRPr="00F07D8D">
              <w:t>ạ</w:t>
            </w:r>
            <w:r w:rsidRPr="00F07D8D">
              <w:t>i tr</w:t>
            </w:r>
            <w:r w:rsidRPr="00F07D8D">
              <w:t>ở</w:t>
            </w:r>
            <w:r w:rsidRPr="00F07D8D">
              <w:t xml:space="preserve"> đi VÀ Lo</w:t>
            </w:r>
            <w:r w:rsidRPr="00F07D8D">
              <w:t>ạ</w:t>
            </w:r>
            <w:r w:rsidRPr="00F07D8D">
              <w:t>i yêu c</w:t>
            </w:r>
            <w:r w:rsidRPr="00F07D8D">
              <w:t>ầ</w:t>
            </w:r>
            <w:r w:rsidRPr="00F07D8D">
              <w:t>u gi</w:t>
            </w:r>
            <w:r w:rsidRPr="00F07D8D">
              <w:t>ả</w:t>
            </w:r>
            <w:r w:rsidRPr="00F07D8D">
              <w:t>i quy</w:t>
            </w:r>
            <w:r w:rsidRPr="00F07D8D">
              <w:t>ế</w:t>
            </w:r>
            <w:r w:rsidRPr="00F07D8D">
              <w:t>t b</w:t>
            </w:r>
            <w:r w:rsidRPr="00F07D8D">
              <w:t>ồ</w:t>
            </w:r>
            <w:r w:rsidRPr="00F07D8D">
              <w:t>i thư</w:t>
            </w:r>
            <w:r w:rsidRPr="00F07D8D">
              <w:t>ờ</w:t>
            </w:r>
            <w:r w:rsidRPr="00F07D8D">
              <w:t>ng là “Yêu c</w:t>
            </w:r>
            <w:r w:rsidRPr="00F07D8D">
              <w:t>ầ</w:t>
            </w:r>
            <w:r w:rsidRPr="00F07D8D">
              <w:t>u c</w:t>
            </w:r>
            <w:r w:rsidRPr="00F07D8D">
              <w:t>ả</w:t>
            </w:r>
            <w:r w:rsidRPr="00F07D8D">
              <w:t xml:space="preserve"> hai” ho</w:t>
            </w:r>
            <w:r w:rsidRPr="00F07D8D">
              <w:t>ặ</w:t>
            </w:r>
            <w:r w:rsidRPr="00F07D8D">
              <w:t>c “Ch</w:t>
            </w:r>
            <w:r w:rsidRPr="00F07D8D">
              <w:t>ỉ</w:t>
            </w:r>
            <w:r w:rsidRPr="00F07D8D">
              <w:t xml:space="preserve"> yêu c</w:t>
            </w:r>
            <w:r w:rsidRPr="00F07D8D">
              <w:t>ầ</w:t>
            </w:r>
            <w:r w:rsidRPr="00F07D8D">
              <w:t>u b</w:t>
            </w:r>
            <w:r w:rsidRPr="00F07D8D">
              <w:t>ồ</w:t>
            </w:r>
            <w:r w:rsidRPr="00F07D8D">
              <w:t>i thư</w:t>
            </w:r>
            <w:r w:rsidRPr="00F07D8D">
              <w:t>ờ</w:t>
            </w:r>
            <w:r w:rsidRPr="00F07D8D">
              <w:t>ng thi</w:t>
            </w:r>
            <w:r w:rsidRPr="00F07D8D">
              <w:t>ệ</w:t>
            </w:r>
            <w:r w:rsidRPr="00F07D8D">
              <w:t>t h</w:t>
            </w:r>
            <w:r w:rsidRPr="00F07D8D">
              <w:t>ạ</w:t>
            </w:r>
            <w:r w:rsidRPr="00F07D8D">
              <w:t>i b</w:t>
            </w:r>
            <w:r w:rsidRPr="00F07D8D">
              <w:t>ằ</w:t>
            </w:r>
            <w:r w:rsidRPr="00F07D8D">
              <w:t>ng ti</w:t>
            </w:r>
            <w:r w:rsidRPr="00F07D8D">
              <w:t>ề</w:t>
            </w:r>
            <w:r w:rsidRPr="00F07D8D">
              <w:t>n”.</w:t>
            </w:r>
            <w:r w:rsidRPr="00F07D8D">
              <w:br/>
              <w:t xml:space="preserve">+ </w:t>
            </w:r>
            <w:r w:rsidRPr="00F07D8D">
              <w:rPr>
                <w:bCs/>
              </w:rPr>
              <w:t>Tab 3: “Ph</w:t>
            </w:r>
            <w:r w:rsidRPr="00F07D8D">
              <w:rPr>
                <w:bCs/>
              </w:rPr>
              <w:t>ụ</w:t>
            </w:r>
            <w:r w:rsidRPr="00F07D8D">
              <w:rPr>
                <w:bCs/>
              </w:rPr>
              <w:t>c h</w:t>
            </w:r>
            <w:r w:rsidRPr="00F07D8D">
              <w:rPr>
                <w:bCs/>
              </w:rPr>
              <w:t>ồ</w:t>
            </w:r>
            <w:r w:rsidRPr="00F07D8D">
              <w:rPr>
                <w:bCs/>
              </w:rPr>
              <w:t>i danh d</w:t>
            </w:r>
            <w:r w:rsidRPr="00F07D8D">
              <w:rPr>
                <w:bCs/>
              </w:rPr>
              <w:t>ự</w:t>
            </w:r>
            <w:r w:rsidRPr="00F07D8D">
              <w:rPr>
                <w:bCs/>
              </w:rPr>
              <w:t>”</w:t>
            </w:r>
            <w:r w:rsidRPr="00F07D8D">
              <w:t>: Ch</w:t>
            </w:r>
            <w:r w:rsidRPr="00F07D8D">
              <w:t>ỉ</w:t>
            </w:r>
            <w:r w:rsidRPr="00F07D8D">
              <w:t xml:space="preserve"> hi</w:t>
            </w:r>
            <w:r w:rsidRPr="00F07D8D">
              <w:t>ể</w:t>
            </w:r>
            <w:r w:rsidRPr="00F07D8D">
              <w:t>n th</w:t>
            </w:r>
            <w:r w:rsidRPr="00F07D8D">
              <w:t>ị</w:t>
            </w:r>
            <w:r w:rsidRPr="00F07D8D">
              <w:t xml:space="preserve"> trên thanh đi</w:t>
            </w:r>
            <w:r w:rsidRPr="00F07D8D">
              <w:t>ề</w:t>
            </w:r>
            <w:r w:rsidRPr="00F07D8D">
              <w:t>u hư</w:t>
            </w:r>
            <w:r w:rsidRPr="00F07D8D">
              <w:t>ớ</w:t>
            </w:r>
            <w:r w:rsidRPr="00F07D8D">
              <w:t>n</w:t>
            </w:r>
            <w:r w:rsidRPr="00F07D8D">
              <w:t>g tab khi th</w:t>
            </w:r>
            <w:r w:rsidRPr="00F07D8D">
              <w:t>ỏ</w:t>
            </w:r>
            <w:r w:rsidRPr="00F07D8D">
              <w:t>a mãn đ</w:t>
            </w:r>
            <w:r w:rsidRPr="00F07D8D">
              <w:t>ồ</w:t>
            </w:r>
            <w:r w:rsidRPr="00F07D8D">
              <w:t>ng th</w:t>
            </w:r>
            <w:r w:rsidRPr="00F07D8D">
              <w:t>ờ</w:t>
            </w:r>
            <w:r w:rsidRPr="00F07D8D">
              <w:t>i 2 đi</w:t>
            </w:r>
            <w:r w:rsidRPr="00F07D8D">
              <w:t>ề</w:t>
            </w:r>
            <w:r w:rsidRPr="00F07D8D">
              <w:t>u ki</w:t>
            </w:r>
            <w:r w:rsidRPr="00F07D8D">
              <w:t>ệ</w:t>
            </w:r>
            <w:r w:rsidRPr="00F07D8D">
              <w:t>n: H</w:t>
            </w:r>
            <w:r w:rsidRPr="00F07D8D">
              <w:t>ồ</w:t>
            </w:r>
            <w:r w:rsidRPr="00F07D8D">
              <w:t xml:space="preserve"> sơ có yêu c</w:t>
            </w:r>
            <w:r w:rsidRPr="00F07D8D">
              <w:t>ầ</w:t>
            </w:r>
            <w:r w:rsidRPr="00F07D8D">
              <w:t>u ph</w:t>
            </w:r>
            <w:r w:rsidRPr="00F07D8D">
              <w:t>ụ</w:t>
            </w:r>
            <w:r w:rsidRPr="00F07D8D">
              <w:t>c h</w:t>
            </w:r>
            <w:r w:rsidRPr="00F07D8D">
              <w:t>ồ</w:t>
            </w:r>
            <w:r w:rsidRPr="00F07D8D">
              <w:t>i danh d</w:t>
            </w:r>
            <w:r w:rsidRPr="00F07D8D">
              <w:t>ự</w:t>
            </w:r>
            <w:r w:rsidRPr="00F07D8D">
              <w:t xml:space="preserve"> (Lo</w:t>
            </w:r>
            <w:r w:rsidRPr="00F07D8D">
              <w:t>ạ</w:t>
            </w:r>
            <w:r w:rsidRPr="00F07D8D">
              <w:t>i yêu c</w:t>
            </w:r>
            <w:r w:rsidRPr="00F07D8D">
              <w:t>ầ</w:t>
            </w:r>
            <w:r w:rsidRPr="00F07D8D">
              <w:t>u gi</w:t>
            </w:r>
            <w:r w:rsidRPr="00F07D8D">
              <w:t>ả</w:t>
            </w:r>
            <w:r w:rsidRPr="00F07D8D">
              <w:t>i quy</w:t>
            </w:r>
            <w:r w:rsidRPr="00F07D8D">
              <w:t>ế</w:t>
            </w:r>
            <w:r w:rsidRPr="00F07D8D">
              <w:t>t b</w:t>
            </w:r>
            <w:r w:rsidRPr="00F07D8D">
              <w:t>ồ</w:t>
            </w:r>
            <w:r w:rsidRPr="00F07D8D">
              <w:t>i thư</w:t>
            </w:r>
            <w:r w:rsidRPr="00F07D8D">
              <w:t>ờ</w:t>
            </w:r>
            <w:r w:rsidRPr="00F07D8D">
              <w:t xml:space="preserve">ng là </w:t>
            </w:r>
            <w:r w:rsidRPr="00F07D8D">
              <w:rPr>
                <w:i/>
                <w:iCs/>
              </w:rPr>
              <w:t>“Yêu c</w:t>
            </w:r>
            <w:r w:rsidRPr="00F07D8D">
              <w:rPr>
                <w:i/>
                <w:iCs/>
              </w:rPr>
              <w:t>ầ</w:t>
            </w:r>
            <w:r w:rsidRPr="00F07D8D">
              <w:rPr>
                <w:i/>
                <w:iCs/>
              </w:rPr>
              <w:t>u c</w:t>
            </w:r>
            <w:r w:rsidRPr="00F07D8D">
              <w:rPr>
                <w:i/>
                <w:iCs/>
              </w:rPr>
              <w:t>ả</w:t>
            </w:r>
            <w:r w:rsidRPr="00F07D8D">
              <w:rPr>
                <w:i/>
                <w:iCs/>
              </w:rPr>
              <w:t xml:space="preserve"> hai”</w:t>
            </w:r>
            <w:r w:rsidRPr="00F07D8D">
              <w:t xml:space="preserve"> ho</w:t>
            </w:r>
            <w:r w:rsidRPr="00F07D8D">
              <w:t>ặ</w:t>
            </w:r>
            <w:r w:rsidRPr="00F07D8D">
              <w:t xml:space="preserve">c </w:t>
            </w:r>
            <w:r w:rsidRPr="00F07D8D">
              <w:rPr>
                <w:i/>
                <w:iCs/>
              </w:rPr>
              <w:t>“Ch</w:t>
            </w:r>
            <w:r w:rsidRPr="00F07D8D">
              <w:rPr>
                <w:i/>
                <w:iCs/>
              </w:rPr>
              <w:t>ỉ</w:t>
            </w:r>
            <w:r w:rsidRPr="00F07D8D">
              <w:rPr>
                <w:i/>
                <w:iCs/>
              </w:rPr>
              <w:t xml:space="preserve"> yêu c</w:t>
            </w:r>
            <w:r w:rsidRPr="00F07D8D">
              <w:rPr>
                <w:i/>
                <w:iCs/>
              </w:rPr>
              <w:t>ầ</w:t>
            </w:r>
            <w:r w:rsidRPr="00F07D8D">
              <w:rPr>
                <w:i/>
                <w:iCs/>
              </w:rPr>
              <w:t>u ph</w:t>
            </w:r>
            <w:r w:rsidRPr="00F07D8D">
              <w:rPr>
                <w:i/>
                <w:iCs/>
              </w:rPr>
              <w:t>ụ</w:t>
            </w:r>
            <w:r w:rsidRPr="00F07D8D">
              <w:rPr>
                <w:i/>
                <w:iCs/>
              </w:rPr>
              <w:t>c h</w:t>
            </w:r>
            <w:r w:rsidRPr="00F07D8D">
              <w:rPr>
                <w:i/>
                <w:iCs/>
              </w:rPr>
              <w:t>ồ</w:t>
            </w:r>
            <w:r w:rsidRPr="00F07D8D">
              <w:rPr>
                <w:i/>
                <w:iCs/>
              </w:rPr>
              <w:t>i danh d</w:t>
            </w:r>
            <w:r w:rsidRPr="00F07D8D">
              <w:rPr>
                <w:i/>
                <w:iCs/>
              </w:rPr>
              <w:t>ự</w:t>
            </w:r>
            <w:r w:rsidRPr="00F07D8D">
              <w:rPr>
                <w:i/>
                <w:iCs/>
              </w:rPr>
              <w:t>”</w:t>
            </w:r>
            <w:r w:rsidRPr="00F07D8D">
              <w:t>) VÀ tr</w:t>
            </w:r>
            <w:r w:rsidRPr="00F07D8D">
              <w:t>ạ</w:t>
            </w:r>
            <w:r w:rsidRPr="00F07D8D">
              <w:t>ng thái h</w:t>
            </w:r>
            <w:r w:rsidRPr="00F07D8D">
              <w:t>ồ</w:t>
            </w:r>
            <w:r w:rsidRPr="00F07D8D">
              <w:t xml:space="preserve"> sơ thu</w:t>
            </w:r>
            <w:r w:rsidRPr="00F07D8D">
              <w:t>ộ</w:t>
            </w:r>
            <w:r w:rsidRPr="00F07D8D">
              <w:t>c nhóm t</w:t>
            </w:r>
            <w:r w:rsidRPr="00F07D8D">
              <w:t>ừ</w:t>
            </w:r>
            <w:r w:rsidRPr="00F07D8D">
              <w:t xml:space="preserve"> Đang xác minh thi</w:t>
            </w:r>
            <w:r w:rsidRPr="00F07D8D">
              <w:t>ệ</w:t>
            </w:r>
            <w:r w:rsidRPr="00F07D8D">
              <w:t>t h</w:t>
            </w:r>
            <w:r w:rsidRPr="00F07D8D">
              <w:t>ạ</w:t>
            </w:r>
            <w:r w:rsidRPr="00F07D8D">
              <w:t>i tr</w:t>
            </w:r>
            <w:r w:rsidRPr="00F07D8D">
              <w:t>ở</w:t>
            </w:r>
            <w:r w:rsidRPr="00F07D8D">
              <w:t xml:space="preserve"> đi.</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bCs/>
              </w:rPr>
              <w:t>Tab 1: Thông tin H</w:t>
            </w:r>
            <w:r w:rsidRPr="00F07D8D">
              <w:rPr>
                <w:bCs/>
              </w:rPr>
              <w:t>ồ</w:t>
            </w:r>
            <w:r w:rsidRPr="00F07D8D">
              <w:rPr>
                <w:bCs/>
              </w:rPr>
              <w:t xml:space="preserve"> </w:t>
            </w:r>
            <w:r w:rsidRPr="00F07D8D">
              <w:rPr>
                <w:bCs/>
              </w:rPr>
              <w:t>sơ yêu c</w:t>
            </w:r>
            <w:r w:rsidRPr="00F07D8D">
              <w:rPr>
                <w:bCs/>
              </w:rPr>
              <w:t>ầ</w:t>
            </w:r>
            <w:r w:rsidRPr="00F07D8D">
              <w:rPr>
                <w:bCs/>
              </w:rPr>
              <w:t>u</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Active</w:t>
            </w:r>
          </w:p>
        </w:tc>
        <w:tc>
          <w:tcPr>
            <w:tcW w:w="3773" w:type="dxa"/>
            <w:shd w:val="clear" w:color="auto" w:fill="auto"/>
          </w:tcPr>
          <w:p w:rsidR="005B3F2C" w:rsidRPr="00F07D8D" w:rsidRDefault="00F07D8D" w:rsidP="00F07D8D">
            <w:pPr>
              <w:spacing w:before="60" w:after="60" w:line="240" w:lineRule="auto"/>
              <w:jc w:val="left"/>
            </w:pPr>
            <w:r w:rsidRPr="00F07D8D">
              <w:t>Kh</w:t>
            </w:r>
            <w:r w:rsidRPr="00F07D8D">
              <w:t>ố</w:t>
            </w:r>
            <w:r w:rsidRPr="00F07D8D">
              <w:t>i thông tin chi ti</w:t>
            </w:r>
            <w:r w:rsidRPr="00F07D8D">
              <w:t>ế</w:t>
            </w:r>
            <w:r w:rsidRPr="00F07D8D">
              <w:t>t h</w:t>
            </w:r>
            <w:r w:rsidRPr="00F07D8D">
              <w:t>ồ</w:t>
            </w:r>
            <w:r w:rsidRPr="00F07D8D">
              <w:t xml:space="preserve"> sơ v</w:t>
            </w:r>
            <w:r w:rsidRPr="00F07D8D">
              <w:t>ụ</w:t>
            </w:r>
            <w:r w:rsidRPr="00F07D8D">
              <w:t xml:space="preserve"> vi</w:t>
            </w:r>
            <w:r w:rsidRPr="00F07D8D">
              <w:t>ệ</w:t>
            </w:r>
            <w:r w:rsidRPr="00F07D8D">
              <w:t>c yêu c</w:t>
            </w:r>
            <w:r w:rsidRPr="00F07D8D">
              <w:t>ầ</w:t>
            </w:r>
            <w:r w:rsidRPr="00F07D8D">
              <w:t>u b</w:t>
            </w:r>
            <w:r w:rsidRPr="00F07D8D">
              <w:t>ồ</w:t>
            </w:r>
            <w:r w:rsidRPr="00F07D8D">
              <w:t>i thư</w:t>
            </w:r>
            <w:r w:rsidRPr="00F07D8D">
              <w:t>ờ</w:t>
            </w:r>
            <w:r w:rsidRPr="00F07D8D">
              <w:t xml:space="preserve">ng </w:t>
            </w:r>
            <w:r w:rsidRPr="00F07D8D">
              <w:t>ở</w:t>
            </w:r>
            <w:r w:rsidRPr="00F07D8D">
              <w:t xml:space="preserve"> ch</w:t>
            </w:r>
            <w:r w:rsidRPr="00F07D8D">
              <w:t>ế</w:t>
            </w:r>
            <w:r w:rsidRPr="00F07D8D">
              <w:t xml:space="preserve"> đ</w:t>
            </w:r>
            <w:r w:rsidRPr="00F07D8D">
              <w:t>ộ</w:t>
            </w:r>
            <w:r w:rsidRPr="00F07D8D">
              <w:t xml:space="preserve"> ch</w:t>
            </w:r>
            <w:r w:rsidRPr="00F07D8D">
              <w:t>ỉ</w:t>
            </w:r>
            <w:r w:rsidRPr="00F07D8D">
              <w:t xml:space="preserve"> đ</w:t>
            </w:r>
            <w:r w:rsidRPr="00F07D8D">
              <w:t>ọ</w:t>
            </w:r>
            <w:r w:rsidRPr="00F07D8D">
              <w:t>c.</w:t>
            </w:r>
            <w:r w:rsidRPr="00F07D8D">
              <w:br/>
              <w:t>- Đi</w:t>
            </w:r>
            <w:r w:rsidRPr="00F07D8D">
              <w:t>ề</w:t>
            </w:r>
            <w:r w:rsidRPr="00F07D8D">
              <w:t>u ki</w:t>
            </w:r>
            <w:r w:rsidRPr="00F07D8D">
              <w:t>ệ</w:t>
            </w:r>
            <w:r w:rsidRPr="00F07D8D">
              <w:t>n hi</w:t>
            </w:r>
            <w:r w:rsidRPr="00F07D8D">
              <w:t>ể</w:t>
            </w:r>
            <w:r w:rsidRPr="00F07D8D">
              <w:t>n th</w:t>
            </w:r>
            <w:r w:rsidRPr="00F07D8D">
              <w:t>ị</w:t>
            </w:r>
            <w:r w:rsidRPr="00F07D8D">
              <w:t>: Luôn hi</w:t>
            </w:r>
            <w:r w:rsidRPr="00F07D8D">
              <w:t>ể</w:t>
            </w:r>
            <w:r w:rsidRPr="00F07D8D">
              <w:t>n th</w:t>
            </w:r>
            <w:r w:rsidRPr="00F07D8D">
              <w:t>ị</w:t>
            </w:r>
            <w:r w:rsidRPr="00F07D8D">
              <w:t>.</w:t>
            </w:r>
            <w:r w:rsidRPr="00F07D8D">
              <w:br/>
              <w:t>- Ph</w:t>
            </w:r>
            <w:r w:rsidRPr="00F07D8D">
              <w:t>ạ</w:t>
            </w:r>
            <w:r w:rsidRPr="00F07D8D">
              <w:t>m vi kh</w:t>
            </w:r>
            <w:r w:rsidRPr="00F07D8D">
              <w:t>ố</w:t>
            </w:r>
            <w:r w:rsidRPr="00F07D8D">
              <w:t>i: Bao g</w:t>
            </w:r>
            <w:r w:rsidRPr="00F07D8D">
              <w:t>ồ</w:t>
            </w:r>
            <w:r w:rsidRPr="00F07D8D">
              <w:t xml:space="preserve">m các </w:t>
            </w:r>
            <w:r w:rsidRPr="00F07D8D">
              <w:lastRenderedPageBreak/>
              <w:t>thông tin chi ti</w:t>
            </w:r>
            <w:r w:rsidRPr="00F07D8D">
              <w:t>ế</w:t>
            </w:r>
            <w:r w:rsidRPr="00F07D8D">
              <w:t>t t</w:t>
            </w:r>
            <w:r w:rsidRPr="00F07D8D">
              <w:t>ừ</w:t>
            </w:r>
            <w:r w:rsidRPr="00F07D8D">
              <w:t xml:space="preserve"> “Mã v</w:t>
            </w:r>
            <w:r w:rsidRPr="00F07D8D">
              <w:t>ụ</w:t>
            </w:r>
            <w:r w:rsidRPr="00F07D8D">
              <w:t xml:space="preserve"> vi</w:t>
            </w:r>
            <w:r w:rsidRPr="00F07D8D">
              <w:t>ệ</w:t>
            </w:r>
            <w:r w:rsidRPr="00F07D8D">
              <w:t>c” đ</w:t>
            </w:r>
            <w:r w:rsidRPr="00F07D8D">
              <w:t>ế</w:t>
            </w:r>
            <w:r w:rsidRPr="00F07D8D">
              <w:t>n “B</w:t>
            </w:r>
            <w:r w:rsidRPr="00F07D8D">
              <w:t>ả</w:t>
            </w:r>
            <w:r w:rsidRPr="00F07D8D">
              <w:t>ng tài li</w:t>
            </w:r>
            <w:r w:rsidRPr="00F07D8D">
              <w:t>ệ</w:t>
            </w:r>
            <w:r w:rsidRPr="00F07D8D">
              <w:t>u đính kèm h</w:t>
            </w:r>
            <w:r w:rsidRPr="00F07D8D">
              <w:t>ồ</w:t>
            </w:r>
            <w:r w:rsidRPr="00F07D8D">
              <w:t xml:space="preserve"> sơ” </w:t>
            </w:r>
            <w:r w:rsidRPr="00F07D8D">
              <w:t>đư</w:t>
            </w:r>
            <w:r w:rsidRPr="00F07D8D">
              <w:t>ợ</w:t>
            </w:r>
            <w:r w:rsidRPr="00F07D8D">
              <w:t>c mô t</w:t>
            </w:r>
            <w:r w:rsidRPr="00F07D8D">
              <w:t>ả</w:t>
            </w:r>
            <w:r w:rsidRPr="00F07D8D">
              <w:t xml:space="preserve"> chi ti</w:t>
            </w:r>
            <w:r w:rsidRPr="00F07D8D">
              <w:t>ế</w:t>
            </w:r>
            <w:r w:rsidRPr="00F07D8D">
              <w:t>t t</w:t>
            </w:r>
            <w:r w:rsidRPr="00F07D8D">
              <w:t>ừ</w:t>
            </w:r>
            <w:r w:rsidRPr="00F07D8D">
              <w:t>ng dòng bên dư</w:t>
            </w:r>
            <w:r w:rsidRPr="00F07D8D">
              <w:t>ớ</w:t>
            </w:r>
            <w:r w:rsidRPr="00F07D8D">
              <w:t>i (k</w:t>
            </w:r>
            <w:r w:rsidRPr="00F07D8D">
              <w:t>ế</w:t>
            </w:r>
            <w:r w:rsidRPr="00F07D8D">
              <w:t xml:space="preserve"> th</w:t>
            </w:r>
            <w:r w:rsidRPr="00F07D8D">
              <w:t>ừ</w:t>
            </w:r>
            <w:r w:rsidRPr="00F07D8D">
              <w:t>a toàn b</w:t>
            </w:r>
            <w:r w:rsidRPr="00F07D8D">
              <w:t>ộ</w:t>
            </w:r>
            <w:r w:rsidRPr="00F07D8D">
              <w:t xml:space="preserve"> d</w:t>
            </w:r>
            <w:r w:rsidRPr="00F07D8D">
              <w:t>ữ</w:t>
            </w:r>
            <w:r w:rsidRPr="00F07D8D">
              <w:t xml:space="preserve"> li</w:t>
            </w:r>
            <w:r w:rsidRPr="00F07D8D">
              <w:t>ệ</w:t>
            </w:r>
            <w:r w:rsidRPr="00F07D8D">
              <w:t>u t</w:t>
            </w:r>
            <w:r w:rsidRPr="00F07D8D">
              <w:t>ừ</w:t>
            </w:r>
            <w:r w:rsidRPr="00F07D8D">
              <w:t xml:space="preserve"> MH02 </w:t>
            </w:r>
            <w:r w:rsidRPr="00F07D8D">
              <w:t>ở</w:t>
            </w:r>
            <w:r w:rsidRPr="00F07D8D">
              <w:t xml:space="preserve"> ch</w:t>
            </w:r>
            <w:r w:rsidRPr="00F07D8D">
              <w:t>ế</w:t>
            </w:r>
            <w:r w:rsidRPr="00F07D8D">
              <w:t xml:space="preserve"> đ</w:t>
            </w:r>
            <w:r w:rsidRPr="00F07D8D">
              <w:t>ộ</w:t>
            </w:r>
            <w:r w:rsidRPr="00F07D8D">
              <w:t xml:space="preserve"> ch</w:t>
            </w:r>
            <w:r w:rsidRPr="00F07D8D">
              <w:t>ỉ</w:t>
            </w:r>
            <w:r w:rsidRPr="00F07D8D">
              <w:t xml:space="preserve"> đ</w:t>
            </w:r>
            <w:r w:rsidRPr="00F07D8D">
              <w:t>ọ</w:t>
            </w:r>
            <w:r w:rsidRPr="00F07D8D">
              <w:t>c).</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Mã v</w:t>
            </w:r>
            <w:r w:rsidRPr="00F07D8D">
              <w:t>ụ</w:t>
            </w:r>
            <w:r w:rsidRPr="00F07D8D">
              <w:t xml:space="preserve"> vi</w:t>
            </w:r>
            <w:r w:rsidRPr="00F07D8D">
              <w:t>ệ</w:t>
            </w:r>
            <w:r w:rsidRPr="00F07D8D">
              <w:t>c</w:t>
            </w:r>
          </w:p>
        </w:tc>
        <w:tc>
          <w:tcPr>
            <w:tcW w:w="1584" w:type="dxa"/>
            <w:shd w:val="clear" w:color="auto" w:fill="auto"/>
          </w:tcPr>
          <w:p w:rsidR="005B3F2C" w:rsidRPr="00F07D8D" w:rsidRDefault="00F07D8D" w:rsidP="00F07D8D">
            <w:pPr>
              <w:spacing w:before="60" w:after="60" w:line="240" w:lineRule="auto"/>
            </w:pPr>
            <w:r w:rsidRPr="00F07D8D">
              <w:t>String(50)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 ti</w:t>
            </w:r>
            <w:r w:rsidRPr="00F07D8D">
              <w:t>ế</w:t>
            </w:r>
            <w:r w:rsidRPr="00F07D8D">
              <w:t>p nh</w:t>
            </w:r>
            <w:r w:rsidRPr="00F07D8D">
              <w:t>ậ</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T</w:t>
            </w:r>
            <w:r w:rsidRPr="00F07D8D">
              <w:t>ự</w:t>
            </w:r>
            <w:r w:rsidRPr="00F07D8D">
              <w:t xml:space="preserve"> đ</w:t>
            </w:r>
            <w:r w:rsidRPr="00F07D8D">
              <w:t>ộ</w:t>
            </w:r>
            <w:r w:rsidRPr="00F07D8D">
              <w:t>ng đi</w:t>
            </w:r>
            <w:r w:rsidRPr="00F07D8D">
              <w:t>ề</w:t>
            </w:r>
            <w:r w:rsidRPr="00F07D8D">
              <w:t>n t</w:t>
            </w:r>
            <w:r w:rsidRPr="00F07D8D">
              <w:t>ừ</w:t>
            </w:r>
            <w:r w:rsidRPr="00F07D8D">
              <w:t xml:space="preserve"> v</w:t>
            </w:r>
            <w:r w:rsidRPr="00F07D8D">
              <w:t>ụ</w:t>
            </w:r>
            <w:r w:rsidRPr="00F07D8D">
              <w:t xml:space="preserve"> vi</w:t>
            </w:r>
            <w:r w:rsidRPr="00F07D8D">
              <w:t>ệ</w:t>
            </w:r>
            <w:r w:rsidRPr="00F07D8D">
              <w:t>c đã ti</w:t>
            </w:r>
            <w:r w:rsidRPr="00F07D8D">
              <w:t>ế</w:t>
            </w:r>
            <w:r w:rsidRPr="00F07D8D">
              <w:t>p nh</w:t>
            </w:r>
            <w:r w:rsidRPr="00F07D8D">
              <w:t>ậ</w:t>
            </w:r>
            <w:r w:rsidRPr="00F07D8D">
              <w:t>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Th</w:t>
            </w:r>
            <w:r w:rsidRPr="00F07D8D">
              <w:t>ờ</w:t>
            </w:r>
            <w:r w:rsidRPr="00F07D8D">
              <w:t>i đi</w:t>
            </w:r>
            <w:r w:rsidRPr="00F07D8D">
              <w:t>ể</w:t>
            </w:r>
            <w:r w:rsidRPr="00F07D8D">
              <w:t>m ti</w:t>
            </w:r>
            <w:r w:rsidRPr="00F07D8D">
              <w:t>ế</w:t>
            </w:r>
            <w:r w:rsidRPr="00F07D8D">
              <w:t>p nh</w:t>
            </w:r>
            <w:r w:rsidRPr="00F07D8D">
              <w:t>ậ</w:t>
            </w:r>
            <w:r w:rsidRPr="00F07D8D">
              <w:t>n</w:t>
            </w:r>
          </w:p>
        </w:tc>
        <w:tc>
          <w:tcPr>
            <w:tcW w:w="1584" w:type="dxa"/>
            <w:shd w:val="clear" w:color="auto" w:fill="auto"/>
          </w:tcPr>
          <w:p w:rsidR="005B3F2C" w:rsidRPr="00F07D8D" w:rsidRDefault="00F07D8D" w:rsidP="00F07D8D">
            <w:pPr>
              <w:spacing w:before="60" w:after="60" w:line="240" w:lineRule="auto"/>
            </w:pPr>
            <w:r w:rsidRPr="00F07D8D">
              <w:t>Datetime</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 ti</w:t>
            </w:r>
            <w:r w:rsidRPr="00F07D8D">
              <w:t>ế</w:t>
            </w:r>
            <w:r w:rsidRPr="00F07D8D">
              <w:t>p nh</w:t>
            </w:r>
            <w:r w:rsidRPr="00F07D8D">
              <w:t>ậ</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T</w:t>
            </w:r>
            <w:r w:rsidRPr="00F07D8D">
              <w:t>ự</w:t>
            </w:r>
            <w:r w:rsidRPr="00F07D8D">
              <w:t xml:space="preserve"> đ</w:t>
            </w:r>
            <w:r w:rsidRPr="00F07D8D">
              <w:t>ộ</w:t>
            </w:r>
            <w:r w:rsidRPr="00F07D8D">
              <w:t>ng đi</w:t>
            </w:r>
            <w:r w:rsidRPr="00F07D8D">
              <w:t>ề</w:t>
            </w:r>
            <w:r w:rsidRPr="00F07D8D">
              <w:t>n t</w:t>
            </w:r>
            <w:r w:rsidRPr="00F07D8D">
              <w:t>ừ</w:t>
            </w:r>
            <w:r w:rsidRPr="00F07D8D">
              <w:t xml:space="preserve"> v</w:t>
            </w:r>
            <w:r w:rsidRPr="00F07D8D">
              <w:t>ụ</w:t>
            </w:r>
            <w:r w:rsidRPr="00F07D8D">
              <w:t xml:space="preserve"> vi</w:t>
            </w:r>
            <w:r w:rsidRPr="00F07D8D">
              <w:t>ệ</w:t>
            </w:r>
            <w:r w:rsidRPr="00F07D8D">
              <w:t>c đã ti</w:t>
            </w:r>
            <w:r w:rsidRPr="00F07D8D">
              <w:t>ế</w:t>
            </w:r>
            <w:r w:rsidRPr="00F07D8D">
              <w:t>p nh</w:t>
            </w:r>
            <w:r w:rsidRPr="00F07D8D">
              <w:t>ậ</w:t>
            </w:r>
            <w:r w:rsidRPr="00F07D8D">
              <w:t>n, đ</w:t>
            </w:r>
            <w:r w:rsidRPr="00F07D8D">
              <w:t>ị</w:t>
            </w:r>
            <w:r w:rsidRPr="00F07D8D">
              <w:t>nh d</w:t>
            </w:r>
            <w:r w:rsidRPr="00F07D8D">
              <w:t>ạ</w:t>
            </w:r>
            <w:r w:rsidRPr="00F07D8D">
              <w:t>ng dd/mm/yyyy HH:mm.</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Tên v</w:t>
            </w:r>
            <w:r w:rsidRPr="00F07D8D">
              <w:t>ụ</w:t>
            </w:r>
            <w:r w:rsidRPr="00F07D8D">
              <w:t xml:space="preserve"> vi</w:t>
            </w:r>
            <w:r w:rsidRPr="00F07D8D">
              <w:t>ệ</w:t>
            </w:r>
            <w:r w:rsidRPr="00F07D8D">
              <w:t>c</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 ti</w:t>
            </w:r>
            <w:r w:rsidRPr="00F07D8D">
              <w:t>ế</w:t>
            </w:r>
            <w:r w:rsidRPr="00F07D8D">
              <w:t>p nh</w:t>
            </w:r>
            <w:r w:rsidRPr="00F07D8D">
              <w:t>ậ</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Tên v</w:t>
            </w:r>
            <w:r w:rsidRPr="00F07D8D">
              <w:t>ụ</w:t>
            </w:r>
            <w:r w:rsidRPr="00F07D8D">
              <w:t xml:space="preserve"> vi</w:t>
            </w:r>
            <w:r w:rsidRPr="00F07D8D">
              <w:t>ệ</w:t>
            </w:r>
            <w:r w:rsidRPr="00F07D8D">
              <w:t>c yêu c</w:t>
            </w:r>
            <w:r w:rsidRPr="00F07D8D">
              <w:t>ầ</w:t>
            </w:r>
            <w:r w:rsidRPr="00F07D8D">
              <w:t>u b</w:t>
            </w:r>
            <w:r w:rsidRPr="00F07D8D">
              <w:t>ồ</w:t>
            </w:r>
            <w:r w:rsidRPr="00F07D8D">
              <w:t>i thư</w:t>
            </w:r>
            <w:r w:rsidRPr="00F07D8D">
              <w:t>ờ</w:t>
            </w:r>
            <w:r w:rsidRPr="00F07D8D">
              <w:t>ng đã nh</w:t>
            </w:r>
            <w:r w:rsidRPr="00F07D8D">
              <w:t>ậ</w:t>
            </w:r>
            <w:r w:rsidRPr="00F07D8D">
              <w:t>p.</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w:t>
            </w:r>
            <w:r w:rsidRPr="00F07D8D">
              <w:t>ỉ</w:t>
            </w:r>
            <w:r w:rsidRPr="00F07D8D">
              <w:t>nh/Thành ph</w:t>
            </w:r>
            <w:r w:rsidRPr="00F07D8D">
              <w:t>ố</w:t>
            </w:r>
          </w:p>
        </w:tc>
        <w:tc>
          <w:tcPr>
            <w:tcW w:w="1584" w:type="dxa"/>
            <w:shd w:val="clear" w:color="auto" w:fill="auto"/>
          </w:tcPr>
          <w:p w:rsidR="005B3F2C" w:rsidRPr="00F07D8D" w:rsidRDefault="00F07D8D" w:rsidP="00F07D8D">
            <w:pPr>
              <w:spacing w:before="60" w:after="60" w:line="240" w:lineRule="auto"/>
            </w:pPr>
            <w:r w:rsidRPr="00F07D8D">
              <w:t>Enum(String(100)) / 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 ti</w:t>
            </w:r>
            <w:r w:rsidRPr="00F07D8D">
              <w:t>ế</w:t>
            </w:r>
            <w:r w:rsidRPr="00F07D8D">
              <w:t>p nh</w:t>
            </w:r>
            <w:r w:rsidRPr="00F07D8D">
              <w:t>ậ</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T</w:t>
            </w:r>
            <w:r w:rsidRPr="00F07D8D">
              <w:t>ỉ</w:t>
            </w:r>
            <w:r w:rsidRPr="00F07D8D">
              <w:t>nh/Thành ph</w:t>
            </w:r>
            <w:r w:rsidRPr="00F07D8D">
              <w:t>ố</w:t>
            </w:r>
            <w:r w:rsidRPr="00F07D8D">
              <w:t xml:space="preserve"> nơi x</w:t>
            </w:r>
            <w:r w:rsidRPr="00F07D8D">
              <w:t>ả</w:t>
            </w:r>
            <w:r w:rsidRPr="00F07D8D">
              <w:t>y ra thi</w:t>
            </w:r>
            <w:r w:rsidRPr="00F07D8D">
              <w:t>ệ</w:t>
            </w:r>
            <w:r w:rsidRPr="00F07D8D">
              <w:t>t h</w:t>
            </w:r>
            <w:r w:rsidRPr="00F07D8D">
              <w:t>ạ</w:t>
            </w:r>
            <w:r w:rsidRPr="00F07D8D">
              <w:t>i.</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Phư</w:t>
            </w:r>
            <w:r w:rsidRPr="00F07D8D">
              <w:t>ờ</w:t>
            </w:r>
            <w:r w:rsidRPr="00F07D8D">
              <w:t>ng/Xã</w:t>
            </w:r>
          </w:p>
        </w:tc>
        <w:tc>
          <w:tcPr>
            <w:tcW w:w="1584" w:type="dxa"/>
            <w:shd w:val="clear" w:color="auto" w:fill="auto"/>
          </w:tcPr>
          <w:p w:rsidR="005B3F2C" w:rsidRPr="00F07D8D" w:rsidRDefault="00F07D8D" w:rsidP="00F07D8D">
            <w:pPr>
              <w:spacing w:before="60" w:after="60" w:line="240" w:lineRule="auto"/>
            </w:pPr>
            <w:r w:rsidRPr="00F07D8D">
              <w:t>Enum(String(100)) / 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 ti</w:t>
            </w:r>
            <w:r w:rsidRPr="00F07D8D">
              <w:t>ế</w:t>
            </w:r>
            <w:r w:rsidRPr="00F07D8D">
              <w:t>p nh</w:t>
            </w:r>
            <w:r w:rsidRPr="00F07D8D">
              <w:t>ậ</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Phư</w:t>
            </w:r>
            <w:r w:rsidRPr="00F07D8D">
              <w:t>ờ</w:t>
            </w:r>
            <w:r w:rsidRPr="00F07D8D">
              <w:t>ng/Xã nơi x</w:t>
            </w:r>
            <w:r w:rsidRPr="00F07D8D">
              <w:t>ả</w:t>
            </w:r>
            <w:r w:rsidRPr="00F07D8D">
              <w:t>y ra thi</w:t>
            </w:r>
            <w:r w:rsidRPr="00F07D8D">
              <w:t>ệ</w:t>
            </w:r>
            <w:r w:rsidRPr="00F07D8D">
              <w:t>t h</w:t>
            </w:r>
            <w:r w:rsidRPr="00F07D8D">
              <w:t>ạ</w:t>
            </w:r>
            <w:r w:rsidRPr="00F07D8D">
              <w:t>i.</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Đ</w:t>
            </w:r>
            <w:r w:rsidRPr="00F07D8D">
              <w:t>ị</w:t>
            </w:r>
            <w:r w:rsidRPr="00F07D8D">
              <w:t>a ch</w:t>
            </w:r>
            <w:r w:rsidRPr="00F07D8D">
              <w:t>ỉ</w:t>
            </w:r>
            <w:r w:rsidRPr="00F07D8D">
              <w:t xml:space="preserve"> chi ti</w:t>
            </w:r>
            <w:r w:rsidRPr="00F07D8D">
              <w:t>ế</w:t>
            </w:r>
            <w:r w:rsidRPr="00F07D8D">
              <w:t>t</w:t>
            </w:r>
          </w:p>
        </w:tc>
        <w:tc>
          <w:tcPr>
            <w:tcW w:w="1584" w:type="dxa"/>
            <w:shd w:val="clear" w:color="auto" w:fill="auto"/>
          </w:tcPr>
          <w:p w:rsidR="005B3F2C" w:rsidRPr="00F07D8D" w:rsidRDefault="00F07D8D" w:rsidP="00F07D8D">
            <w:pPr>
              <w:spacing w:before="60" w:after="60" w:line="240" w:lineRule="auto"/>
            </w:pPr>
            <w:r w:rsidRPr="00F07D8D">
              <w:t>Text(1000) / String(500)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 ti</w:t>
            </w:r>
            <w:r w:rsidRPr="00F07D8D">
              <w:t>ế</w:t>
            </w:r>
            <w:r w:rsidRPr="00F07D8D">
              <w:t>p nh</w:t>
            </w:r>
            <w:r w:rsidRPr="00F07D8D">
              <w:t>ậ</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Đ</w:t>
            </w:r>
            <w:r w:rsidRPr="00F07D8D">
              <w:t>ị</w:t>
            </w:r>
            <w:r w:rsidRPr="00F07D8D">
              <w:t>a ch</w:t>
            </w:r>
            <w:r w:rsidRPr="00F07D8D">
              <w:t>ỉ</w:t>
            </w:r>
            <w:r w:rsidRPr="00F07D8D">
              <w:t xml:space="preserve"> chi ti</w:t>
            </w:r>
            <w:r w:rsidRPr="00F07D8D">
              <w:t>ế</w:t>
            </w:r>
            <w:r w:rsidRPr="00F07D8D">
              <w:t>t nơi x</w:t>
            </w:r>
            <w:r w:rsidRPr="00F07D8D">
              <w:t>ả</w:t>
            </w:r>
            <w:r w:rsidRPr="00F07D8D">
              <w:t>y</w:t>
            </w:r>
            <w:r w:rsidRPr="00F07D8D">
              <w:t xml:space="preserve"> ra thi</w:t>
            </w:r>
            <w:r w:rsidRPr="00F07D8D">
              <w:t>ệ</w:t>
            </w:r>
            <w:r w:rsidRPr="00F07D8D">
              <w:t>t h</w:t>
            </w:r>
            <w:r w:rsidRPr="00F07D8D">
              <w:t>ạ</w:t>
            </w:r>
            <w:r w:rsidRPr="00F07D8D">
              <w:t>i.</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Liên k</w:t>
            </w:r>
            <w:r w:rsidRPr="00F07D8D">
              <w:t>ế</w:t>
            </w:r>
            <w:r w:rsidRPr="00F07D8D">
              <w:t>t h</w:t>
            </w:r>
            <w:r w:rsidRPr="00F07D8D">
              <w:t>ồ</w:t>
            </w:r>
            <w:r w:rsidRPr="00F07D8D">
              <w:t xml:space="preserve"> sơ xác đ</w:t>
            </w:r>
            <w:r w:rsidRPr="00F07D8D">
              <w:t>ị</w:t>
            </w:r>
            <w:r w:rsidRPr="00F07D8D">
              <w:t>nh cơ quan</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Control UI: Text link (Hyperlink).</w:t>
            </w:r>
            <w:r w:rsidRPr="00F07D8D">
              <w:br/>
              <w:t>- Ch</w:t>
            </w:r>
            <w:r w:rsidRPr="00F07D8D">
              <w:t>ỉ</w:t>
            </w:r>
            <w:r w:rsidRPr="00F07D8D">
              <w:t xml:space="preserve"> hi</w:t>
            </w:r>
            <w:r w:rsidRPr="00F07D8D">
              <w:t>ể</w:t>
            </w:r>
            <w:r w:rsidRPr="00F07D8D">
              <w:t>n th</w:t>
            </w:r>
            <w:r w:rsidRPr="00F07D8D">
              <w:t>ị</w:t>
            </w:r>
            <w:r w:rsidRPr="00F07D8D">
              <w:t xml:space="preserve"> n</w:t>
            </w:r>
            <w:r w:rsidRPr="00F07D8D">
              <w:t>ế</w:t>
            </w:r>
            <w:r w:rsidRPr="00F07D8D">
              <w:t>u h</w:t>
            </w:r>
            <w:r w:rsidRPr="00F07D8D">
              <w:t>ồ</w:t>
            </w:r>
            <w:r w:rsidRPr="00F07D8D">
              <w:t xml:space="preserve"> sơ có liên k</w:t>
            </w:r>
            <w:r w:rsidRPr="00F07D8D">
              <w:t>ế</w:t>
            </w:r>
            <w:r w:rsidRPr="00F07D8D">
              <w:t>t v</w:t>
            </w:r>
            <w:r w:rsidRPr="00F07D8D">
              <w:t>ớ</w:t>
            </w:r>
            <w:r w:rsidRPr="00F07D8D">
              <w:t>i v</w:t>
            </w:r>
            <w:r w:rsidRPr="00F07D8D">
              <w:t>ụ</w:t>
            </w:r>
            <w:r w:rsidRPr="00F07D8D">
              <w:t xml:space="preserve"> vi</w:t>
            </w:r>
            <w:r w:rsidRPr="00F07D8D">
              <w:t>ệ</w:t>
            </w:r>
            <w:r w:rsidRPr="00F07D8D">
              <w:t>c xác đ</w:t>
            </w:r>
            <w:r w:rsidRPr="00F07D8D">
              <w:t>ị</w:t>
            </w:r>
            <w:r w:rsidRPr="00F07D8D">
              <w:t>nh cơ quan.</w:t>
            </w:r>
            <w:r w:rsidRPr="00F07D8D">
              <w:br/>
              <w:t>- Khi click vào liên k</w:t>
            </w:r>
            <w:r w:rsidRPr="00F07D8D">
              <w:t>ế</w:t>
            </w:r>
            <w:r w:rsidRPr="00F07D8D">
              <w:t>t: H</w:t>
            </w:r>
            <w:r w:rsidRPr="00F07D8D">
              <w:t>ệ</w:t>
            </w:r>
            <w:r w:rsidRPr="00F07D8D">
              <w:t xml:space="preserve"> th</w:t>
            </w:r>
            <w:r w:rsidRPr="00F07D8D">
              <w:t>ố</w:t>
            </w:r>
            <w:r w:rsidRPr="00F07D8D">
              <w:t>ng m</w:t>
            </w:r>
            <w:r w:rsidRPr="00F07D8D">
              <w:t>ở</w:t>
            </w:r>
            <w:r w:rsidRPr="00F07D8D">
              <w:t xml:space="preserve"> màn hình </w:t>
            </w:r>
            <w:hyperlink r:id="rId9" w:anchor="43316-mh04---màn-hình-chi-tiết-yêu-cầu-xác-định-cơ-quan-giải-quyết-bồi-thường">
              <w:r w:rsidRPr="00F07D8D">
                <w:rPr>
                  <w:rStyle w:val="Hyperlink"/>
                </w:rPr>
                <w:t>Chi ti</w:t>
              </w:r>
              <w:r w:rsidRPr="00F07D8D">
                <w:rPr>
                  <w:rStyle w:val="Hyperlink"/>
                </w:rPr>
                <w:t>ế</w:t>
              </w:r>
              <w:r w:rsidRPr="00F07D8D">
                <w:rPr>
                  <w:rStyle w:val="Hyperlink"/>
                </w:rPr>
                <w:t>t yêu c</w:t>
              </w:r>
              <w:r w:rsidRPr="00F07D8D">
                <w:rPr>
                  <w:rStyle w:val="Hyperlink"/>
                </w:rPr>
                <w:t>ầ</w:t>
              </w:r>
              <w:r w:rsidRPr="00F07D8D">
                <w:rPr>
                  <w:rStyle w:val="Hyperlink"/>
                </w:rPr>
                <w:t>u xác đ</w:t>
              </w:r>
              <w:r w:rsidRPr="00F07D8D">
                <w:rPr>
                  <w:rStyle w:val="Hyperlink"/>
                </w:rPr>
                <w:t>ị</w:t>
              </w:r>
              <w:r w:rsidRPr="00F07D8D">
                <w:rPr>
                  <w:rStyle w:val="Hyperlink"/>
                </w:rPr>
                <w:t>nh cơ quan gi</w:t>
              </w:r>
              <w:r w:rsidRPr="00F07D8D">
                <w:rPr>
                  <w:rStyle w:val="Hyperlink"/>
                </w:rPr>
                <w:t>ả</w:t>
              </w:r>
              <w:r w:rsidRPr="00F07D8D">
                <w:rPr>
                  <w:rStyle w:val="Hyperlink"/>
                </w:rPr>
                <w:t>i quy</w:t>
              </w:r>
              <w:r w:rsidRPr="00F07D8D">
                <w:rPr>
                  <w:rStyle w:val="Hyperlink"/>
                </w:rPr>
                <w:t>ế</w:t>
              </w:r>
              <w:r w:rsidRPr="00F07D8D">
                <w:rPr>
                  <w:rStyle w:val="Hyperlink"/>
                </w:rPr>
                <w:t>t b</w:t>
              </w:r>
              <w:r w:rsidRPr="00F07D8D">
                <w:rPr>
                  <w:rStyle w:val="Hyperlink"/>
                </w:rPr>
                <w:t>ồ</w:t>
              </w:r>
              <w:r w:rsidRPr="00F07D8D">
                <w:rPr>
                  <w:rStyle w:val="Hyperlink"/>
                </w:rPr>
                <w:t>i thư</w:t>
              </w:r>
              <w:r w:rsidRPr="00F07D8D">
                <w:rPr>
                  <w:rStyle w:val="Hyperlink"/>
                </w:rPr>
                <w:t>ờ</w:t>
              </w:r>
              <w:r w:rsidRPr="00F07D8D">
                <w:rPr>
                  <w:rStyle w:val="Hyperlink"/>
                </w:rPr>
                <w:t>ng</w:t>
              </w:r>
            </w:hyperlink>
            <w:r w:rsidRPr="00F07D8D">
              <w:t xml:space="preserve"> </w:t>
            </w:r>
            <w:r w:rsidRPr="00F07D8D">
              <w:t>ở</w:t>
            </w:r>
            <w:r w:rsidRPr="00F07D8D">
              <w:t xml:space="preserve"> ch</w:t>
            </w:r>
            <w:r w:rsidRPr="00F07D8D">
              <w:t>ế</w:t>
            </w:r>
            <w:r w:rsidRPr="00F07D8D">
              <w:t xml:space="preserve"> đ</w:t>
            </w:r>
            <w:r w:rsidRPr="00F07D8D">
              <w:t>ộ</w:t>
            </w:r>
            <w:r w:rsidRPr="00F07D8D">
              <w:t xml:space="preserve"> ch</w:t>
            </w:r>
            <w:r w:rsidRPr="00F07D8D">
              <w:t>ỉ</w:t>
            </w:r>
            <w:r w:rsidRPr="00F07D8D">
              <w:t xml:space="preserve"> xem trong cùng tab làm vi</w:t>
            </w:r>
            <w:r w:rsidRPr="00F07D8D">
              <w:t>ệ</w:t>
            </w:r>
            <w:r w:rsidRPr="00F07D8D">
              <w:t>c; Menu Sidebar t</w:t>
            </w:r>
            <w:r w:rsidRPr="00F07D8D">
              <w:t>ự</w:t>
            </w:r>
            <w:r w:rsidRPr="00F07D8D">
              <w:t xml:space="preserve"> đ</w:t>
            </w:r>
            <w:r w:rsidRPr="00F07D8D">
              <w:t>ộ</w:t>
            </w:r>
            <w:r w:rsidRPr="00F07D8D">
              <w:t>ng Active vào “Xác đ</w:t>
            </w:r>
            <w:r w:rsidRPr="00F07D8D">
              <w:t>ị</w:t>
            </w:r>
            <w:r w:rsidRPr="00F07D8D">
              <w:t>nh cơ quan gi</w:t>
            </w:r>
            <w:r w:rsidRPr="00F07D8D">
              <w:t>ả</w:t>
            </w:r>
            <w:r w:rsidRPr="00F07D8D">
              <w:t>i quy</w:t>
            </w:r>
            <w:r w:rsidRPr="00F07D8D">
              <w:t>ế</w:t>
            </w:r>
            <w:r w:rsidRPr="00F07D8D">
              <w:t>t b</w:t>
            </w:r>
            <w:r w:rsidRPr="00F07D8D">
              <w:t>ồ</w:t>
            </w:r>
            <w:r w:rsidRPr="00F07D8D">
              <w:t>i thư</w:t>
            </w:r>
            <w:r w:rsidRPr="00F07D8D">
              <w:t>ờ</w:t>
            </w:r>
            <w:r w:rsidRPr="00F07D8D">
              <w:t>ng”. Khi đóng màn chi ti</w:t>
            </w:r>
            <w:r w:rsidRPr="00F07D8D">
              <w:t>ế</w:t>
            </w:r>
            <w:r w:rsidRPr="00F07D8D">
              <w:t>t, h</w:t>
            </w:r>
            <w:r w:rsidRPr="00F07D8D">
              <w:t>ệ</w:t>
            </w:r>
            <w:r w:rsidRPr="00F07D8D">
              <w:t xml:space="preserve"> th</w:t>
            </w:r>
            <w:r w:rsidRPr="00F07D8D">
              <w:t>ố</w:t>
            </w:r>
            <w:r w:rsidRPr="00F07D8D">
              <w:t xml:space="preserve">ng quay </w:t>
            </w:r>
            <w:r w:rsidRPr="00F07D8D">
              <w:lastRenderedPageBreak/>
              <w:t>tr</w:t>
            </w:r>
            <w:r w:rsidRPr="00F07D8D">
              <w:t>ở</w:t>
            </w:r>
            <w:r w:rsidRPr="00F07D8D">
              <w:t xml:space="preserve"> l</w:t>
            </w:r>
            <w:r w:rsidRPr="00F07D8D">
              <w:t>ạ</w:t>
            </w:r>
            <w:r w:rsidRPr="00F07D8D">
              <w:t>i đúng màn hình MH03 và Focus l</w:t>
            </w:r>
            <w:r w:rsidRPr="00F07D8D">
              <w:t>ạ</w:t>
            </w:r>
            <w:r w:rsidRPr="00F07D8D">
              <w:t>i menu “Gi</w:t>
            </w:r>
            <w:r w:rsidRPr="00F07D8D">
              <w:t>ả</w:t>
            </w:r>
            <w:r w:rsidRPr="00F07D8D">
              <w:t>i quy</w:t>
            </w:r>
            <w:r w:rsidRPr="00F07D8D">
              <w:t>ế</w:t>
            </w:r>
            <w:r w:rsidRPr="00F07D8D">
              <w:t>t yêu c</w:t>
            </w:r>
            <w:r w:rsidRPr="00F07D8D">
              <w:t>ầ</w:t>
            </w:r>
            <w:r w:rsidRPr="00F07D8D">
              <w:t>u b</w:t>
            </w:r>
            <w:r w:rsidRPr="00F07D8D">
              <w:t>ồ</w:t>
            </w:r>
            <w:r w:rsidRPr="00F07D8D">
              <w:t>i thư</w:t>
            </w:r>
            <w:r w:rsidRPr="00F07D8D">
              <w:t>ờ</w:t>
            </w:r>
            <w:r w:rsidRPr="00F07D8D">
              <w:t>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Thông tin yêu c</w:t>
            </w:r>
            <w:r w:rsidRPr="00F07D8D">
              <w:t>ầ</w:t>
            </w:r>
            <w:r w:rsidRPr="00F07D8D">
              <w:t>u b</w:t>
            </w:r>
            <w:r w:rsidRPr="00F07D8D">
              <w:t>ổ</w:t>
            </w:r>
            <w:r w:rsidRPr="00F07D8D">
              <w:t xml:space="preserve"> sung</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hi</w:t>
            </w:r>
            <w:r w:rsidRPr="00F07D8D">
              <w:t>ể</w:t>
            </w:r>
            <w:r w:rsidRPr="00F07D8D">
              <w:t>n th</w:t>
            </w:r>
            <w:r w:rsidRPr="00F07D8D">
              <w:t>ị</w:t>
            </w:r>
            <w:r w:rsidRPr="00F07D8D">
              <w:t xml:space="preserve"> khi h</w:t>
            </w:r>
            <w:r w:rsidRPr="00F07D8D">
              <w:t>ồ</w:t>
            </w:r>
            <w:r w:rsidRPr="00F07D8D">
              <w:t xml:space="preserve"> sơ t</w:t>
            </w:r>
            <w:r w:rsidRPr="00F07D8D">
              <w:t>ừ</w:t>
            </w:r>
            <w:r w:rsidRPr="00F07D8D">
              <w:t>ng có yêu c</w:t>
            </w:r>
            <w:r w:rsidRPr="00F07D8D">
              <w:t>ầ</w:t>
            </w:r>
            <w:r w:rsidRPr="00F07D8D">
              <w:t>u b</w:t>
            </w:r>
            <w:r w:rsidRPr="00F07D8D">
              <w:t>ổ</w:t>
            </w:r>
            <w:r w:rsidRPr="00F07D8D">
              <w:t xml:space="preserve"> sung. Hi</w:t>
            </w:r>
            <w:r w:rsidRPr="00F07D8D">
              <w:t>ể</w:t>
            </w:r>
            <w:r w:rsidRPr="00F07D8D">
              <w:t>n th</w:t>
            </w:r>
            <w:r w:rsidRPr="00F07D8D">
              <w:t>ị</w:t>
            </w:r>
            <w:r w:rsidRPr="00F07D8D">
              <w:t xml:space="preserve"> n</w:t>
            </w:r>
            <w:r w:rsidRPr="00F07D8D">
              <w:t>ộ</w:t>
            </w:r>
            <w:r w:rsidRPr="00F07D8D">
              <w:t>i dung yêu c</w:t>
            </w:r>
            <w:r w:rsidRPr="00F07D8D">
              <w:t>ầ</w:t>
            </w:r>
            <w:r w:rsidRPr="00F07D8D">
              <w:t>u b</w:t>
            </w:r>
            <w:r w:rsidRPr="00F07D8D">
              <w:t>ổ</w:t>
            </w:r>
            <w:r w:rsidRPr="00F07D8D">
              <w:t xml:space="preserve"> sung do Cán b</w:t>
            </w:r>
            <w:r w:rsidRPr="00F07D8D">
              <w:t>ộ</w:t>
            </w:r>
            <w:r w:rsidRPr="00F07D8D">
              <w:t xml:space="preserve"> ki</w:t>
            </w:r>
            <w:r w:rsidRPr="00F07D8D">
              <w:t>ể</w:t>
            </w:r>
            <w:r w:rsidRPr="00F07D8D">
              <w:t>m tra đã nh</w:t>
            </w:r>
            <w:r w:rsidRPr="00F07D8D">
              <w:t>ậ</w:t>
            </w:r>
            <w:r w:rsidRPr="00F07D8D">
              <w:t>p.</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Lo</w:t>
            </w:r>
            <w:r w:rsidRPr="00F07D8D">
              <w:t>ạ</w:t>
            </w:r>
            <w:r w:rsidRPr="00F07D8D">
              <w:t>i yêu c</w:t>
            </w:r>
            <w:r w:rsidRPr="00F07D8D">
              <w:t>ầ</w:t>
            </w:r>
            <w:r w:rsidRPr="00F07D8D">
              <w:t>u gi</w:t>
            </w:r>
            <w:r w:rsidRPr="00F07D8D">
              <w:t>ả</w:t>
            </w:r>
            <w:r w:rsidRPr="00F07D8D">
              <w:t>i quy</w:t>
            </w:r>
            <w:r w:rsidRPr="00F07D8D">
              <w:t>ế</w:t>
            </w:r>
            <w:r w:rsidRPr="00F07D8D">
              <w:t>t b</w:t>
            </w:r>
            <w:r w:rsidRPr="00F07D8D">
              <w:t>ồ</w:t>
            </w:r>
            <w:r w:rsidRPr="00F07D8D">
              <w:t>i thư</w:t>
            </w:r>
            <w:r w:rsidRPr="00F07D8D">
              <w:t>ờ</w:t>
            </w:r>
            <w:r w:rsidRPr="00F07D8D">
              <w:t>ng</w:t>
            </w:r>
          </w:p>
        </w:tc>
        <w:tc>
          <w:tcPr>
            <w:tcW w:w="1584" w:type="dxa"/>
            <w:shd w:val="clear" w:color="auto" w:fill="auto"/>
          </w:tcPr>
          <w:p w:rsidR="005B3F2C" w:rsidRPr="00F07D8D" w:rsidRDefault="00F07D8D" w:rsidP="00F07D8D">
            <w:pPr>
              <w:spacing w:before="60" w:after="60" w:line="240" w:lineRule="auto"/>
            </w:pPr>
            <w:r w:rsidRPr="00F07D8D">
              <w:t>Enum(String(100))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G</w:t>
            </w:r>
            <w:r w:rsidRPr="00F07D8D">
              <w:t>ồ</w:t>
            </w:r>
            <w:r w:rsidRPr="00F07D8D">
              <w:t>m Yêu c</w:t>
            </w:r>
            <w:r w:rsidRPr="00F07D8D">
              <w:t>ầ</w:t>
            </w:r>
            <w:r w:rsidRPr="00F07D8D">
              <w:t>u c</w:t>
            </w:r>
            <w:r w:rsidRPr="00F07D8D">
              <w:t>ả</w:t>
            </w:r>
            <w:r w:rsidRPr="00F07D8D">
              <w:t xml:space="preserve"> hai (B</w:t>
            </w:r>
            <w:r w:rsidRPr="00F07D8D">
              <w:t>ồ</w:t>
            </w:r>
            <w:r w:rsidRPr="00F07D8D">
              <w:t>i thư</w:t>
            </w:r>
            <w:r w:rsidRPr="00F07D8D">
              <w:t>ờ</w:t>
            </w:r>
            <w:r w:rsidRPr="00F07D8D">
              <w:t>ng ti</w:t>
            </w:r>
            <w:r w:rsidRPr="00F07D8D">
              <w:t>ề</w:t>
            </w:r>
            <w:r w:rsidRPr="00F07D8D">
              <w:t>n &amp; Ph</w:t>
            </w:r>
            <w:r w:rsidRPr="00F07D8D">
              <w:t>ụ</w:t>
            </w:r>
            <w:r w:rsidRPr="00F07D8D">
              <w:t>c h</w:t>
            </w:r>
            <w:r w:rsidRPr="00F07D8D">
              <w:t>ồ</w:t>
            </w:r>
            <w:r w:rsidRPr="00F07D8D">
              <w:t>i danh d</w:t>
            </w:r>
            <w:r w:rsidRPr="00F07D8D">
              <w:t>ự</w:t>
            </w:r>
            <w:r w:rsidRPr="00F07D8D">
              <w:t>), Ch</w:t>
            </w:r>
            <w:r w:rsidRPr="00F07D8D">
              <w:t>ỉ</w:t>
            </w:r>
            <w:r w:rsidRPr="00F07D8D">
              <w:t xml:space="preserve"> yêu c</w:t>
            </w:r>
            <w:r w:rsidRPr="00F07D8D">
              <w:t>ầ</w:t>
            </w:r>
            <w:r w:rsidRPr="00F07D8D">
              <w:t>u</w:t>
            </w:r>
            <w:r w:rsidRPr="00F07D8D">
              <w:t xml:space="preserve"> b</w:t>
            </w:r>
            <w:r w:rsidRPr="00F07D8D">
              <w:t>ồ</w:t>
            </w:r>
            <w:r w:rsidRPr="00F07D8D">
              <w:t>i thư</w:t>
            </w:r>
            <w:r w:rsidRPr="00F07D8D">
              <w:t>ờ</w:t>
            </w:r>
            <w:r w:rsidRPr="00F07D8D">
              <w:t>ng thi</w:t>
            </w:r>
            <w:r w:rsidRPr="00F07D8D">
              <w:t>ệ</w:t>
            </w:r>
            <w:r w:rsidRPr="00F07D8D">
              <w:t>t h</w:t>
            </w:r>
            <w:r w:rsidRPr="00F07D8D">
              <w:t>ạ</w:t>
            </w:r>
            <w:r w:rsidRPr="00F07D8D">
              <w:t>i b</w:t>
            </w:r>
            <w:r w:rsidRPr="00F07D8D">
              <w:t>ằ</w:t>
            </w:r>
            <w:r w:rsidRPr="00F07D8D">
              <w:t>ng ti</w:t>
            </w:r>
            <w:r w:rsidRPr="00F07D8D">
              <w:t>ề</w:t>
            </w:r>
            <w:r w:rsidRPr="00F07D8D">
              <w:t>n ho</w:t>
            </w:r>
            <w:r w:rsidRPr="00F07D8D">
              <w:t>ặ</w:t>
            </w:r>
            <w:r w:rsidRPr="00F07D8D">
              <w:t>c Ch</w:t>
            </w:r>
            <w:r w:rsidRPr="00F07D8D">
              <w:t>ỉ</w:t>
            </w:r>
            <w:r w:rsidRPr="00F07D8D">
              <w:t xml:space="preserve"> yêu c</w:t>
            </w:r>
            <w:r w:rsidRPr="00F07D8D">
              <w:t>ầ</w:t>
            </w:r>
            <w:r w:rsidRPr="00F07D8D">
              <w:t>u ph</w:t>
            </w:r>
            <w:r w:rsidRPr="00F07D8D">
              <w:t>ụ</w:t>
            </w:r>
            <w:r w:rsidRPr="00F07D8D">
              <w:t>c h</w:t>
            </w:r>
            <w:r w:rsidRPr="00F07D8D">
              <w:t>ồ</w:t>
            </w:r>
            <w:r w:rsidRPr="00F07D8D">
              <w:t>i danh d</w:t>
            </w:r>
            <w:r w:rsidRPr="00F07D8D">
              <w:t>ự</w:t>
            </w:r>
            <w:r w:rsidRPr="00F07D8D">
              <w: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Tình tr</w:t>
            </w:r>
            <w:r w:rsidRPr="00F07D8D">
              <w:t>ạ</w:t>
            </w:r>
            <w:r w:rsidRPr="00F07D8D">
              <w:t>ng pháp lý h</w:t>
            </w:r>
            <w:r w:rsidRPr="00F07D8D">
              <w:t>ồ</w:t>
            </w:r>
            <w:r w:rsidRPr="00F07D8D">
              <w:t xml:space="preserve"> sơ</w:t>
            </w:r>
          </w:p>
        </w:tc>
        <w:tc>
          <w:tcPr>
            <w:tcW w:w="1584" w:type="dxa"/>
            <w:shd w:val="clear" w:color="auto" w:fill="auto"/>
          </w:tcPr>
          <w:p w:rsidR="005B3F2C" w:rsidRPr="00F07D8D" w:rsidRDefault="00F07D8D" w:rsidP="00F07D8D">
            <w:pPr>
              <w:spacing w:before="60" w:after="60" w:line="240" w:lineRule="auto"/>
            </w:pPr>
            <w:r w:rsidRPr="00F07D8D">
              <w:t>Enum(String(50))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G</w:t>
            </w:r>
            <w:r w:rsidRPr="00F07D8D">
              <w:t>ồ</w:t>
            </w:r>
            <w:r w:rsidRPr="00F07D8D">
              <w:t>m Yêu c</w:t>
            </w:r>
            <w:r w:rsidRPr="00F07D8D">
              <w:t>ầ</w:t>
            </w:r>
            <w:r w:rsidRPr="00F07D8D">
              <w:t>u chưa có B</w:t>
            </w:r>
            <w:r w:rsidRPr="00F07D8D">
              <w:t>ả</w:t>
            </w:r>
            <w:r w:rsidRPr="00F07D8D">
              <w:t>n án/Quy</w:t>
            </w:r>
            <w:r w:rsidRPr="00F07D8D">
              <w:t>ế</w:t>
            </w:r>
            <w:r w:rsidRPr="00F07D8D">
              <w:t>t đ</w:t>
            </w:r>
            <w:r w:rsidRPr="00F07D8D">
              <w:t>ị</w:t>
            </w:r>
            <w:r w:rsidRPr="00F07D8D">
              <w:t>nh c</w:t>
            </w:r>
            <w:r w:rsidRPr="00F07D8D">
              <w:t>ủ</w:t>
            </w:r>
            <w:r w:rsidRPr="00F07D8D">
              <w:t>a Tòa án ho</w:t>
            </w:r>
            <w:r w:rsidRPr="00F07D8D">
              <w:t>ặ</w:t>
            </w:r>
            <w:r w:rsidRPr="00F07D8D">
              <w:t>c Đã có B</w:t>
            </w:r>
            <w:r w:rsidRPr="00F07D8D">
              <w:t>ả</w:t>
            </w:r>
            <w:r w:rsidRPr="00F07D8D">
              <w:t>n án/Quy</w:t>
            </w:r>
            <w:r w:rsidRPr="00F07D8D">
              <w:t>ế</w:t>
            </w:r>
            <w:r w:rsidRPr="00F07D8D">
              <w:t>t đ</w:t>
            </w:r>
            <w:r w:rsidRPr="00F07D8D">
              <w:t>ị</w:t>
            </w:r>
            <w:r w:rsidRPr="00F07D8D">
              <w:t>nh c</w:t>
            </w:r>
            <w:r w:rsidRPr="00F07D8D">
              <w:t>ủ</w:t>
            </w:r>
            <w:r w:rsidRPr="00F07D8D">
              <w:t>a Tòa án.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bCs/>
              </w:rPr>
              <w:t>Thông tin b</w:t>
            </w:r>
            <w:r w:rsidRPr="00F07D8D">
              <w:rPr>
                <w:bCs/>
              </w:rPr>
              <w:t>ả</w:t>
            </w:r>
            <w:r w:rsidRPr="00F07D8D">
              <w:rPr>
                <w:bCs/>
              </w:rPr>
              <w:t>n án g</w:t>
            </w:r>
            <w:r w:rsidRPr="00F07D8D">
              <w:rPr>
                <w:bCs/>
              </w:rPr>
              <w:t>ố</w:t>
            </w:r>
            <w:r w:rsidRPr="00F07D8D">
              <w:rPr>
                <w:bCs/>
              </w:rPr>
              <w:t>c</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Ẩ</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hi</w:t>
            </w:r>
            <w:r w:rsidRPr="00F07D8D">
              <w:t>ể</w:t>
            </w:r>
            <w:r w:rsidRPr="00F07D8D">
              <w:t>n th</w:t>
            </w:r>
            <w:r w:rsidRPr="00F07D8D">
              <w:t>ị</w:t>
            </w:r>
            <w:r w:rsidRPr="00F07D8D">
              <w:t xml:space="preserve"> khi h</w:t>
            </w:r>
            <w:r w:rsidRPr="00F07D8D">
              <w:t>ồ</w:t>
            </w:r>
            <w:r w:rsidRPr="00F07D8D">
              <w:t xml:space="preserve"> sơ thu</w:t>
            </w:r>
            <w:r w:rsidRPr="00F07D8D">
              <w:t>ộ</w:t>
            </w:r>
            <w:r w:rsidRPr="00F07D8D">
              <w:t>c trư</w:t>
            </w:r>
            <w:r w:rsidRPr="00F07D8D">
              <w:t>ờ</w:t>
            </w:r>
            <w:r w:rsidRPr="00F07D8D">
              <w:t>ng h</w:t>
            </w:r>
            <w:r w:rsidRPr="00F07D8D">
              <w:t>ợ</w:t>
            </w:r>
            <w:r w:rsidRPr="00F07D8D">
              <w:t>p Đã có B</w:t>
            </w:r>
            <w:r w:rsidRPr="00F07D8D">
              <w:t>ả</w:t>
            </w:r>
            <w:r w:rsidRPr="00F07D8D">
              <w:t>n án/Quy</w:t>
            </w:r>
            <w:r w:rsidRPr="00F07D8D">
              <w:t>ế</w:t>
            </w:r>
            <w:r w:rsidRPr="00F07D8D">
              <w:t>t đ</w:t>
            </w:r>
            <w:r w:rsidRPr="00F07D8D">
              <w:t>ị</w:t>
            </w:r>
            <w:r w:rsidRPr="00F07D8D">
              <w:t>nh c</w:t>
            </w:r>
            <w:r w:rsidRPr="00F07D8D">
              <w:t>ủ</w:t>
            </w:r>
            <w:r w:rsidRPr="00F07D8D">
              <w:t>a Tòa án.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Ngu</w:t>
            </w:r>
            <w:r w:rsidRPr="00F07D8D">
              <w:t>ồ</w:t>
            </w:r>
            <w:r w:rsidRPr="00F07D8D">
              <w:t>n phát sinh b</w:t>
            </w:r>
            <w:r w:rsidRPr="00F07D8D">
              <w:t>ả</w:t>
            </w:r>
            <w:r w:rsidRPr="00F07D8D">
              <w:t>n án</w:t>
            </w:r>
          </w:p>
        </w:tc>
        <w:tc>
          <w:tcPr>
            <w:tcW w:w="1584" w:type="dxa"/>
            <w:shd w:val="clear" w:color="auto" w:fill="auto"/>
          </w:tcPr>
          <w:p w:rsidR="005B3F2C" w:rsidRPr="00F07D8D" w:rsidRDefault="00F07D8D" w:rsidP="00F07D8D">
            <w:pPr>
              <w:spacing w:before="60" w:after="60" w:line="240" w:lineRule="auto"/>
            </w:pPr>
            <w:r w:rsidRPr="00F07D8D">
              <w:t>Enum(String(100))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G</w:t>
            </w:r>
            <w:r w:rsidRPr="00F07D8D">
              <w:t>ồ</w:t>
            </w:r>
            <w:r w:rsidRPr="00F07D8D">
              <w:t>m Kh</w:t>
            </w:r>
            <w:r w:rsidRPr="00F07D8D">
              <w:t>ở</w:t>
            </w:r>
            <w:r w:rsidRPr="00F07D8D">
              <w:t>i ki</w:t>
            </w:r>
            <w:r w:rsidRPr="00F07D8D">
              <w:t>ệ</w:t>
            </w:r>
            <w:r w:rsidRPr="00F07D8D">
              <w:t>n v</w:t>
            </w:r>
            <w:r w:rsidRPr="00F07D8D">
              <w:t>ụ</w:t>
            </w:r>
            <w:r w:rsidRPr="00F07D8D">
              <w:t xml:space="preserve"> án dân s</w:t>
            </w:r>
            <w:r w:rsidRPr="00F07D8D">
              <w:t>ự</w:t>
            </w:r>
            <w:r w:rsidRPr="00F07D8D">
              <w:t xml:space="preserve"> (Đi</w:t>
            </w:r>
            <w:r w:rsidRPr="00F07D8D">
              <w:t>ề</w:t>
            </w:r>
            <w:r w:rsidRPr="00F07D8D">
              <w:t>u 52) ho</w:t>
            </w:r>
            <w:r w:rsidRPr="00F07D8D">
              <w:t>ặ</w:t>
            </w:r>
            <w:r w:rsidRPr="00F07D8D">
              <w:t>c Gi</w:t>
            </w:r>
            <w:r w:rsidRPr="00F07D8D">
              <w:t>ả</w:t>
            </w:r>
            <w:r w:rsidRPr="00F07D8D">
              <w:t>i quy</w:t>
            </w:r>
            <w:r w:rsidRPr="00F07D8D">
              <w:t>ế</w:t>
            </w:r>
            <w:r w:rsidRPr="00F07D8D">
              <w:t>t trong quá trình t</w:t>
            </w:r>
            <w:r w:rsidRPr="00F07D8D">
              <w:t>ố</w:t>
            </w:r>
            <w:r w:rsidRPr="00F07D8D">
              <w:t xml:space="preserve"> t</w:t>
            </w:r>
            <w:r w:rsidRPr="00F07D8D">
              <w:t>ụ</w:t>
            </w:r>
            <w:r w:rsidRPr="00F07D8D">
              <w:t>ng hình s</w:t>
            </w:r>
            <w:r w:rsidRPr="00F07D8D">
              <w:t>ự</w:t>
            </w:r>
            <w:r w:rsidRPr="00F07D8D">
              <w:t>, t</w:t>
            </w:r>
            <w:r w:rsidRPr="00F07D8D">
              <w:t>ố</w:t>
            </w:r>
            <w:r w:rsidRPr="00F07D8D">
              <w:t xml:space="preserve"> t</w:t>
            </w:r>
            <w:r w:rsidRPr="00F07D8D">
              <w:t>ụ</w:t>
            </w:r>
            <w:r w:rsidRPr="00F07D8D">
              <w:t>ng hàn</w:t>
            </w:r>
            <w:r w:rsidRPr="00F07D8D">
              <w:t>h chính (Đi</w:t>
            </w:r>
            <w:r w:rsidRPr="00F07D8D">
              <w:t>ề</w:t>
            </w:r>
            <w:r w:rsidRPr="00F07D8D">
              <w:t>u 55).</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Trư</w:t>
            </w:r>
            <w:r w:rsidRPr="00F07D8D">
              <w:t>ờ</w:t>
            </w:r>
            <w:r w:rsidRPr="00F07D8D">
              <w:t>ng h</w:t>
            </w:r>
            <w:r w:rsidRPr="00F07D8D">
              <w:t>ợ</w:t>
            </w:r>
            <w:r w:rsidRPr="00F07D8D">
              <w:t>p kh</w:t>
            </w:r>
            <w:r w:rsidRPr="00F07D8D">
              <w:t>ở</w:t>
            </w:r>
            <w:r w:rsidRPr="00F07D8D">
              <w:t>i ki</w:t>
            </w:r>
            <w:r w:rsidRPr="00F07D8D">
              <w:t>ệ</w:t>
            </w:r>
            <w:r w:rsidRPr="00F07D8D">
              <w:t>n</w:t>
            </w:r>
          </w:p>
        </w:tc>
        <w:tc>
          <w:tcPr>
            <w:tcW w:w="1584" w:type="dxa"/>
            <w:shd w:val="clear" w:color="auto" w:fill="auto"/>
          </w:tcPr>
          <w:p w:rsidR="005B3F2C" w:rsidRPr="00F07D8D" w:rsidRDefault="00F07D8D" w:rsidP="00F07D8D">
            <w:pPr>
              <w:spacing w:before="60" w:after="60" w:line="240" w:lineRule="auto"/>
            </w:pPr>
            <w:r w:rsidRPr="00F07D8D">
              <w:t>Enum(String(255))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Hi</w:t>
            </w:r>
            <w:r w:rsidRPr="00F07D8D">
              <w:t>ể</w:t>
            </w:r>
            <w:r w:rsidRPr="00F07D8D">
              <w:t>n th</w:t>
            </w:r>
            <w:r w:rsidRPr="00F07D8D">
              <w:t>ị</w:t>
            </w:r>
            <w:r w:rsidRPr="00F07D8D">
              <w:t xml:space="preserve"> căn c</w:t>
            </w:r>
            <w:r w:rsidRPr="00F07D8D">
              <w:t>ứ</w:t>
            </w:r>
            <w:r w:rsidRPr="00F07D8D">
              <w:t xml:space="preserve"> kh</w:t>
            </w:r>
            <w:r w:rsidRPr="00F07D8D">
              <w:t>ở</w:t>
            </w:r>
            <w:r w:rsidRPr="00F07D8D">
              <w:t>i ki</w:t>
            </w:r>
            <w:r w:rsidRPr="00F07D8D">
              <w:t>ệ</w:t>
            </w:r>
            <w:r w:rsidRPr="00F07D8D">
              <w:t>n theo b</w:t>
            </w:r>
            <w:r w:rsidRPr="00F07D8D">
              <w:t>ả</w:t>
            </w:r>
            <w:r w:rsidRPr="00F07D8D">
              <w:t>n án.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V</w:t>
            </w:r>
            <w:r w:rsidRPr="00F07D8D">
              <w:t>ụ</w:t>
            </w:r>
            <w:r w:rsidRPr="00F07D8D">
              <w:t xml:space="preserve"> vi</w:t>
            </w:r>
            <w:r w:rsidRPr="00F07D8D">
              <w:t>ệ</w:t>
            </w:r>
            <w:r w:rsidRPr="00F07D8D">
              <w:t>c yêu c</w:t>
            </w:r>
            <w:r w:rsidRPr="00F07D8D">
              <w:t>ầ</w:t>
            </w:r>
            <w:r w:rsidRPr="00F07D8D">
              <w:t>u b</w:t>
            </w:r>
            <w:r w:rsidRPr="00F07D8D">
              <w:t>ồ</w:t>
            </w:r>
            <w:r w:rsidRPr="00F07D8D">
              <w:t>i thư</w:t>
            </w:r>
            <w:r w:rsidRPr="00F07D8D">
              <w:t>ờ</w:t>
            </w:r>
            <w:r w:rsidRPr="00F07D8D">
              <w:t>ng g</w:t>
            </w:r>
            <w:r w:rsidRPr="00F07D8D">
              <w:t>ố</w:t>
            </w:r>
            <w:r w:rsidRPr="00F07D8D">
              <w:t>c liên quan</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Mã v</w:t>
            </w:r>
            <w:r w:rsidRPr="00F07D8D">
              <w:t>ụ</w:t>
            </w:r>
            <w:r w:rsidRPr="00F07D8D">
              <w:t xml:space="preserve"> vi</w:t>
            </w:r>
            <w:r w:rsidRPr="00F07D8D">
              <w:t>ệ</w:t>
            </w:r>
            <w:r w:rsidRPr="00F07D8D">
              <w:t>c ho</w:t>
            </w:r>
            <w:r w:rsidRPr="00F07D8D">
              <w:t>ặ</w:t>
            </w:r>
            <w:r w:rsidRPr="00F07D8D">
              <w:t>c s</w:t>
            </w:r>
            <w:r w:rsidRPr="00F07D8D">
              <w:t>ố</w:t>
            </w:r>
            <w:r w:rsidRPr="00F07D8D">
              <w:t xml:space="preserve"> quy</w:t>
            </w:r>
            <w:r w:rsidRPr="00F07D8D">
              <w:t>ế</w:t>
            </w:r>
            <w:r w:rsidRPr="00F07D8D">
              <w:t>t đ</w:t>
            </w:r>
            <w:r w:rsidRPr="00F07D8D">
              <w:t>ị</w:t>
            </w:r>
            <w:r w:rsidRPr="00F07D8D">
              <w:t>nh b</w:t>
            </w:r>
            <w:r w:rsidRPr="00F07D8D">
              <w:t>ồ</w:t>
            </w:r>
            <w:r w:rsidRPr="00F07D8D">
              <w:t>i thư</w:t>
            </w:r>
            <w:r w:rsidRPr="00F07D8D">
              <w:t>ờ</w:t>
            </w:r>
            <w:r w:rsidRPr="00F07D8D">
              <w:t>ng g</w:t>
            </w:r>
            <w:r w:rsidRPr="00F07D8D">
              <w:t>ố</w:t>
            </w:r>
            <w:r w:rsidRPr="00F07D8D">
              <w:t>c liên quan.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Liên k</w:t>
            </w:r>
            <w:r w:rsidRPr="00F07D8D">
              <w:t>ế</w:t>
            </w:r>
            <w:r w:rsidRPr="00F07D8D">
              <w:t>t h</w:t>
            </w:r>
            <w:r w:rsidRPr="00F07D8D">
              <w:t>ồ</w:t>
            </w:r>
            <w:r w:rsidRPr="00F07D8D">
              <w:t xml:space="preserve"> sơ g</w:t>
            </w:r>
            <w:r w:rsidRPr="00F07D8D">
              <w:t>ố</w:t>
            </w:r>
            <w:r w:rsidRPr="00F07D8D">
              <w:t>c</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Control UI: Text link (Hyperlink).</w:t>
            </w:r>
            <w:r w:rsidRPr="00F07D8D">
              <w:br/>
              <w:t>- Ch</w:t>
            </w:r>
            <w:r w:rsidRPr="00F07D8D">
              <w:t>ỉ</w:t>
            </w:r>
            <w:r w:rsidRPr="00F07D8D">
              <w:t xml:space="preserve"> hi</w:t>
            </w:r>
            <w:r w:rsidRPr="00F07D8D">
              <w:t>ể</w:t>
            </w:r>
            <w:r w:rsidRPr="00F07D8D">
              <w:t>n th</w:t>
            </w:r>
            <w:r w:rsidRPr="00F07D8D">
              <w:t>ị</w:t>
            </w:r>
            <w:r w:rsidRPr="00F07D8D">
              <w:t xml:space="preserve"> khi có liên k</w:t>
            </w:r>
            <w:r w:rsidRPr="00F07D8D">
              <w:t>ế</w:t>
            </w:r>
            <w:r w:rsidRPr="00F07D8D">
              <w:t>t v</w:t>
            </w:r>
            <w:r w:rsidRPr="00F07D8D">
              <w:t>ụ</w:t>
            </w:r>
            <w:r w:rsidRPr="00F07D8D">
              <w:t xml:space="preserve"> vi</w:t>
            </w:r>
            <w:r w:rsidRPr="00F07D8D">
              <w:t>ệ</w:t>
            </w:r>
            <w:r w:rsidRPr="00F07D8D">
              <w:t>c g</w:t>
            </w:r>
            <w:r w:rsidRPr="00F07D8D">
              <w:t>ố</w:t>
            </w:r>
            <w:r w:rsidRPr="00F07D8D">
              <w:t>c.</w:t>
            </w:r>
            <w:r w:rsidRPr="00F07D8D">
              <w:br/>
              <w:t>- Click vào liên k</w:t>
            </w:r>
            <w:r w:rsidRPr="00F07D8D">
              <w:t>ế</w:t>
            </w:r>
            <w:r w:rsidRPr="00F07D8D">
              <w:t>t m</w:t>
            </w:r>
            <w:r w:rsidRPr="00F07D8D">
              <w:t>ở</w:t>
            </w:r>
            <w:r w:rsidRPr="00F07D8D">
              <w:t xml:space="preserve"> màn hình chi ti</w:t>
            </w:r>
            <w:r w:rsidRPr="00F07D8D">
              <w:t>ế</w:t>
            </w:r>
            <w:r w:rsidRPr="00F07D8D">
              <w:t>t h</w:t>
            </w:r>
            <w:r w:rsidRPr="00F07D8D">
              <w:t>ồ</w:t>
            </w:r>
            <w:r w:rsidRPr="00F07D8D">
              <w:t xml:space="preserve"> sơ g</w:t>
            </w:r>
            <w:r w:rsidRPr="00F07D8D">
              <w:t>ố</w:t>
            </w:r>
            <w:r w:rsidRPr="00F07D8D">
              <w:t xml:space="preserve">c </w:t>
            </w:r>
            <w:r w:rsidRPr="00F07D8D">
              <w:t>ở</w:t>
            </w:r>
            <w:r w:rsidRPr="00F07D8D">
              <w:t xml:space="preserve"> ch</w:t>
            </w:r>
            <w:r w:rsidRPr="00F07D8D">
              <w:t>ế</w:t>
            </w:r>
            <w:r w:rsidRPr="00F07D8D">
              <w:t xml:space="preserve"> đ</w:t>
            </w:r>
            <w:r w:rsidRPr="00F07D8D">
              <w:t>ộ</w:t>
            </w:r>
            <w:r w:rsidRPr="00F07D8D">
              <w:t xml:space="preserve"> ch</w:t>
            </w:r>
            <w:r w:rsidRPr="00F07D8D">
              <w:t>ỉ</w:t>
            </w:r>
            <w:r w:rsidRPr="00F07D8D">
              <w:t xml:space="preserve"> xem trong cùng tab làm vi</w:t>
            </w:r>
            <w:r w:rsidRPr="00F07D8D">
              <w:t>ệ</w:t>
            </w:r>
            <w:r w:rsidRPr="00F07D8D">
              <w:t>c.</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Không có h</w:t>
            </w:r>
            <w:r w:rsidRPr="00F07D8D">
              <w:t>ồ</w:t>
            </w:r>
            <w:r w:rsidRPr="00F07D8D">
              <w:t xml:space="preserve"> sơ g</w:t>
            </w:r>
            <w:r w:rsidRPr="00F07D8D">
              <w:t>ố</w:t>
            </w:r>
            <w:r w:rsidRPr="00F07D8D">
              <w:t>c trên h</w:t>
            </w:r>
            <w:r w:rsidRPr="00F07D8D">
              <w:t>ệ</w:t>
            </w:r>
            <w:r w:rsidRPr="00F07D8D">
              <w:t xml:space="preserve"> th</w:t>
            </w:r>
            <w:r w:rsidRPr="00F07D8D">
              <w:t>ố</w:t>
            </w:r>
            <w:r w:rsidRPr="00F07D8D">
              <w:t>ng</w:t>
            </w:r>
          </w:p>
        </w:tc>
        <w:tc>
          <w:tcPr>
            <w:tcW w:w="1584" w:type="dxa"/>
            <w:shd w:val="clear" w:color="auto" w:fill="auto"/>
          </w:tcPr>
          <w:p w:rsidR="005B3F2C" w:rsidRPr="00F07D8D" w:rsidRDefault="00F07D8D" w:rsidP="00F07D8D">
            <w:pPr>
              <w:spacing w:before="60" w:after="60" w:line="240" w:lineRule="auto"/>
            </w:pPr>
            <w:r w:rsidRPr="00F07D8D">
              <w:t>Bo</w:t>
            </w:r>
            <w:r w:rsidRPr="00F07D8D">
              <w:t>olean</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Theo thông tin c</w:t>
            </w:r>
            <w:r w:rsidRPr="00F07D8D">
              <w:t>ủ</w:t>
            </w:r>
            <w:r w:rsidRPr="00F07D8D">
              <w:t>a H</w:t>
            </w:r>
            <w:r w:rsidRPr="00F07D8D">
              <w:t>ồ</w:t>
            </w:r>
            <w:r w:rsidRPr="00F07D8D">
              <w:t xml:space="preserve"> sơ</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w:t>
            </w:r>
            <w:r w:rsidRPr="00F07D8D">
              <w:t>ố</w:t>
            </w:r>
            <w:r w:rsidRPr="00F07D8D">
              <w:t xml:space="preserve"> quy</w:t>
            </w:r>
            <w:r w:rsidRPr="00F07D8D">
              <w:t>ế</w:t>
            </w:r>
            <w:r w:rsidRPr="00F07D8D">
              <w:t>t đ</w:t>
            </w:r>
            <w:r w:rsidRPr="00F07D8D">
              <w:t>ị</w:t>
            </w:r>
            <w:r w:rsidRPr="00F07D8D">
              <w:t>nh/biên b</w:t>
            </w:r>
            <w:r w:rsidRPr="00F07D8D">
              <w:t>ả</w:t>
            </w:r>
            <w:r w:rsidRPr="00F07D8D">
              <w:t>n/đơn xin rút yêu c</w:t>
            </w:r>
            <w:r w:rsidRPr="00F07D8D">
              <w:t>ầ</w:t>
            </w:r>
            <w:r w:rsidRPr="00F07D8D">
              <w:t>u g</w:t>
            </w:r>
            <w:r w:rsidRPr="00F07D8D">
              <w:t>ố</w:t>
            </w:r>
            <w:r w:rsidRPr="00F07D8D">
              <w:t>c</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S</w:t>
            </w:r>
            <w:r w:rsidRPr="00F07D8D">
              <w:t>ố</w:t>
            </w:r>
            <w:r w:rsidRPr="00F07D8D">
              <w:t xml:space="preserve"> văn b</w:t>
            </w:r>
            <w:r w:rsidRPr="00F07D8D">
              <w:t>ả</w:t>
            </w:r>
            <w:r w:rsidRPr="00F07D8D">
              <w:t>n căn c</w:t>
            </w:r>
            <w:r w:rsidRPr="00F07D8D">
              <w:t>ứ</w:t>
            </w:r>
            <w:r w:rsidRPr="00F07D8D">
              <w:t xml:space="preserve"> g</w:t>
            </w:r>
            <w:r w:rsidRPr="00F07D8D">
              <w:t>ố</w:t>
            </w:r>
            <w:r w:rsidRPr="00F07D8D">
              <w:t>c đ</w:t>
            </w:r>
            <w:r w:rsidRPr="00F07D8D">
              <w:t>ố</w:t>
            </w:r>
            <w:r w:rsidRPr="00F07D8D">
              <w:t>i v</w:t>
            </w:r>
            <w:r w:rsidRPr="00F07D8D">
              <w:t>ớ</w:t>
            </w:r>
            <w:r w:rsidRPr="00F07D8D">
              <w:t>i h</w:t>
            </w:r>
            <w:r w:rsidRPr="00F07D8D">
              <w:t>ồ</w:t>
            </w:r>
            <w:r w:rsidRPr="00F07D8D">
              <w:t xml:space="preserve"> sơ ngoài h</w:t>
            </w:r>
            <w:r w:rsidRPr="00F07D8D">
              <w:t>ệ</w:t>
            </w:r>
            <w:r w:rsidRPr="00F07D8D">
              <w:t xml:space="preserve"> th</w:t>
            </w:r>
            <w:r w:rsidRPr="00F07D8D">
              <w:t>ố</w:t>
            </w:r>
            <w:r w:rsidRPr="00F07D8D">
              <w:t>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Ngày ban hành (h</w:t>
            </w:r>
            <w:r w:rsidRPr="00F07D8D">
              <w:t>ồ</w:t>
            </w:r>
            <w:r w:rsidRPr="00F07D8D">
              <w:t xml:space="preserve"> sơ g</w:t>
            </w:r>
            <w:r w:rsidRPr="00F07D8D">
              <w:t>ố</w:t>
            </w:r>
            <w:r w:rsidRPr="00F07D8D">
              <w:t>c)</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Đ</w:t>
            </w:r>
            <w:r w:rsidRPr="00F07D8D">
              <w:t>ị</w:t>
            </w:r>
            <w:r w:rsidRPr="00F07D8D">
              <w:t>nh d</w:t>
            </w:r>
            <w:r w:rsidRPr="00F07D8D">
              <w:t>ạ</w:t>
            </w:r>
            <w:r w:rsidRPr="00F07D8D">
              <w:t>ng dd/mm/yyyy.</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Cơ quan đã gi</w:t>
            </w:r>
            <w:r w:rsidRPr="00F07D8D">
              <w:t>ả</w:t>
            </w:r>
            <w:r w:rsidRPr="00F07D8D">
              <w:t>i quy</w:t>
            </w:r>
            <w:r w:rsidRPr="00F07D8D">
              <w:t>ế</w:t>
            </w:r>
            <w:r w:rsidRPr="00F07D8D">
              <w:t>t trư</w:t>
            </w:r>
            <w:r w:rsidRPr="00F07D8D">
              <w:t>ớ</w:t>
            </w:r>
            <w:r w:rsidRPr="00F07D8D">
              <w:t>c đó</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Tên cơ quan đã gi</w:t>
            </w:r>
            <w:r w:rsidRPr="00F07D8D">
              <w:t>ả</w:t>
            </w:r>
            <w:r w:rsidRPr="00F07D8D">
              <w:t>i quy</w:t>
            </w:r>
            <w:r w:rsidRPr="00F07D8D">
              <w:t>ế</w:t>
            </w:r>
            <w:r w:rsidRPr="00F07D8D">
              <w:t>t trư</w:t>
            </w:r>
            <w:r w:rsidRPr="00F07D8D">
              <w:t>ớ</w:t>
            </w:r>
            <w:r w:rsidRPr="00F07D8D">
              <w:t>c khi kh</w:t>
            </w:r>
            <w:r w:rsidRPr="00F07D8D">
              <w:t>ở</w:t>
            </w:r>
            <w:r w:rsidRPr="00F07D8D">
              <w:t>i ki</w:t>
            </w:r>
            <w:r w:rsidRPr="00F07D8D">
              <w:t>ệ</w:t>
            </w:r>
            <w:r w:rsidRPr="00F07D8D">
              <w:t>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w:t>
            </w:r>
            <w:r w:rsidRPr="00F07D8D">
              <w:t>ố</w:t>
            </w:r>
            <w:r w:rsidRPr="00F07D8D">
              <w:t xml:space="preserve"> B</w:t>
            </w:r>
            <w:r w:rsidRPr="00F07D8D">
              <w:t>ả</w:t>
            </w:r>
            <w:r w:rsidRPr="00F07D8D">
              <w:t>n án/Quy</w:t>
            </w:r>
            <w:r w:rsidRPr="00F07D8D">
              <w:t>ế</w:t>
            </w:r>
            <w:r w:rsidRPr="00F07D8D">
              <w:t>t đ</w:t>
            </w:r>
            <w:r w:rsidRPr="00F07D8D">
              <w:t>ị</w:t>
            </w:r>
            <w:r w:rsidRPr="00F07D8D">
              <w:t>nh</w:t>
            </w:r>
          </w:p>
        </w:tc>
        <w:tc>
          <w:tcPr>
            <w:tcW w:w="1584" w:type="dxa"/>
            <w:shd w:val="clear" w:color="auto" w:fill="auto"/>
          </w:tcPr>
          <w:p w:rsidR="005B3F2C" w:rsidRPr="00F07D8D" w:rsidRDefault="00F07D8D" w:rsidP="00F07D8D">
            <w:pPr>
              <w:spacing w:before="60" w:after="60" w:line="240" w:lineRule="auto"/>
            </w:pPr>
            <w:r w:rsidRPr="00F07D8D">
              <w:t>String(50)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S</w:t>
            </w:r>
            <w:r w:rsidRPr="00F07D8D">
              <w:t>ố</w:t>
            </w:r>
            <w:r w:rsidRPr="00F07D8D">
              <w:t xml:space="preserve"> b</w:t>
            </w:r>
            <w:r w:rsidRPr="00F07D8D">
              <w:t>ả</w:t>
            </w:r>
            <w:r w:rsidRPr="00F07D8D">
              <w:t>n án/quy</w:t>
            </w:r>
            <w:r w:rsidRPr="00F07D8D">
              <w:t>ế</w:t>
            </w:r>
            <w:r w:rsidRPr="00F07D8D">
              <w:t>t đ</w:t>
            </w:r>
            <w:r w:rsidRPr="00F07D8D">
              <w:t>ị</w:t>
            </w:r>
            <w:r w:rsidRPr="00F07D8D">
              <w:t>nh c</w:t>
            </w:r>
            <w:r w:rsidRPr="00F07D8D">
              <w:t>ủ</w:t>
            </w:r>
            <w:r w:rsidRPr="00F07D8D">
              <w:t>a Tòa án.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Ngày B</w:t>
            </w:r>
            <w:r w:rsidRPr="00F07D8D">
              <w:t>ả</w:t>
            </w:r>
            <w:r w:rsidRPr="00F07D8D">
              <w:t>n án/Quy</w:t>
            </w:r>
            <w:r w:rsidRPr="00F07D8D">
              <w:t>ế</w:t>
            </w:r>
            <w:r w:rsidRPr="00F07D8D">
              <w:t>t đ</w:t>
            </w:r>
            <w:r w:rsidRPr="00F07D8D">
              <w:t>ị</w:t>
            </w:r>
            <w:r w:rsidRPr="00F07D8D">
              <w:t>nh có hi</w:t>
            </w:r>
            <w:r w:rsidRPr="00F07D8D">
              <w:t>ệ</w:t>
            </w:r>
            <w:r w:rsidRPr="00F07D8D">
              <w:t>u l</w:t>
            </w:r>
            <w:r w:rsidRPr="00F07D8D">
              <w:t>ự</w:t>
            </w:r>
            <w:r w:rsidRPr="00F07D8D">
              <w:t>c</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Đ</w:t>
            </w:r>
            <w:r w:rsidRPr="00F07D8D">
              <w:t>ị</w:t>
            </w:r>
            <w:r w:rsidRPr="00F07D8D">
              <w:t>nh d</w:t>
            </w:r>
            <w:r w:rsidRPr="00F07D8D">
              <w:t>ạ</w:t>
            </w:r>
            <w:r w:rsidRPr="00F07D8D">
              <w:t>ng dd/mm/yyyy.</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Hình th</w:t>
            </w:r>
            <w:r w:rsidRPr="00F07D8D">
              <w:t>ứ</w:t>
            </w:r>
            <w:r w:rsidRPr="00F07D8D">
              <w:t>c ti</w:t>
            </w:r>
            <w:r w:rsidRPr="00F07D8D">
              <w:t>ế</w:t>
            </w:r>
            <w:r w:rsidRPr="00F07D8D">
              <w:t>p nh</w:t>
            </w:r>
            <w:r w:rsidRPr="00F07D8D">
              <w:t>ậ</w:t>
            </w:r>
            <w:r w:rsidRPr="00F07D8D">
              <w:t>n h</w:t>
            </w:r>
            <w:r w:rsidRPr="00F07D8D">
              <w:t>ồ</w:t>
            </w:r>
            <w:r w:rsidRPr="00F07D8D">
              <w:t xml:space="preserve"> sơ</w:t>
            </w:r>
          </w:p>
        </w:tc>
        <w:tc>
          <w:tcPr>
            <w:tcW w:w="1584" w:type="dxa"/>
            <w:shd w:val="clear" w:color="auto" w:fill="auto"/>
          </w:tcPr>
          <w:p w:rsidR="005B3F2C" w:rsidRPr="00F07D8D" w:rsidRDefault="00F07D8D" w:rsidP="00F07D8D">
            <w:pPr>
              <w:spacing w:before="60" w:after="60" w:line="240" w:lineRule="auto"/>
            </w:pPr>
            <w:r w:rsidRPr="00F07D8D">
              <w:t>Enum(String(50))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 ti</w:t>
            </w:r>
            <w:r w:rsidRPr="00F07D8D">
              <w:t>ế</w:t>
            </w:r>
            <w:r w:rsidRPr="00F07D8D">
              <w:t>p nh</w:t>
            </w:r>
            <w:r w:rsidRPr="00F07D8D">
              <w:t>ậ</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Tham chi</w:t>
            </w:r>
            <w:r w:rsidRPr="00F07D8D">
              <w:t>ế</w:t>
            </w:r>
            <w:r w:rsidRPr="00F07D8D">
              <w:t>u Danh m</w:t>
            </w:r>
            <w:r w:rsidRPr="00F07D8D">
              <w:t>ụ</w:t>
            </w:r>
            <w:r w:rsidRPr="00F07D8D">
              <w:t>c Hình th</w:t>
            </w:r>
            <w:r w:rsidRPr="00F07D8D">
              <w:t>ứ</w:t>
            </w:r>
            <w:r w:rsidRPr="00F07D8D">
              <w:t>c ti</w:t>
            </w:r>
            <w:r w:rsidRPr="00F07D8D">
              <w:t>ế</w:t>
            </w:r>
            <w:r w:rsidRPr="00F07D8D">
              <w:t>p nh</w:t>
            </w:r>
            <w:r w:rsidRPr="00F07D8D">
              <w:t>ậ</w:t>
            </w:r>
            <w:r w:rsidRPr="00F07D8D">
              <w:t>n h</w:t>
            </w:r>
            <w:r w:rsidRPr="00F07D8D">
              <w:t>ồ</w:t>
            </w:r>
            <w:r w:rsidRPr="00F07D8D">
              <w:t xml:space="preserve"> sơ b</w:t>
            </w:r>
            <w:r w:rsidRPr="00F07D8D">
              <w:t>ồ</w:t>
            </w:r>
            <w:r w:rsidRPr="00F07D8D">
              <w:t>i thư</w:t>
            </w:r>
            <w:r w:rsidRPr="00F07D8D">
              <w:t>ờ</w:t>
            </w:r>
            <w:r w:rsidRPr="00F07D8D">
              <w:t>ng [DM_25].</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Lĩnh v</w:t>
            </w:r>
            <w:r w:rsidRPr="00F07D8D">
              <w:t>ự</w:t>
            </w:r>
            <w:r w:rsidRPr="00F07D8D">
              <w:t>c phát sinh thi</w:t>
            </w:r>
            <w:r w:rsidRPr="00F07D8D">
              <w:t>ệ</w:t>
            </w:r>
            <w:r w:rsidRPr="00F07D8D">
              <w:t>t h</w:t>
            </w:r>
            <w:r w:rsidRPr="00F07D8D">
              <w:t>ạ</w:t>
            </w:r>
            <w:r w:rsidRPr="00F07D8D">
              <w:t>i</w:t>
            </w:r>
          </w:p>
        </w:tc>
        <w:tc>
          <w:tcPr>
            <w:tcW w:w="1584" w:type="dxa"/>
            <w:shd w:val="clear" w:color="auto" w:fill="auto"/>
          </w:tcPr>
          <w:p w:rsidR="005B3F2C" w:rsidRPr="00F07D8D" w:rsidRDefault="00F07D8D" w:rsidP="00F07D8D">
            <w:pPr>
              <w:spacing w:before="60" w:after="60" w:line="240" w:lineRule="auto"/>
            </w:pPr>
            <w:r w:rsidRPr="00F07D8D">
              <w:t>Enum(String(100))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 ti</w:t>
            </w:r>
            <w:r w:rsidRPr="00F07D8D">
              <w:t>ế</w:t>
            </w:r>
            <w:r w:rsidRPr="00F07D8D">
              <w:t>p nh</w:t>
            </w:r>
            <w:r w:rsidRPr="00F07D8D">
              <w:t>ậ</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Tham chi</w:t>
            </w:r>
            <w:r w:rsidRPr="00F07D8D">
              <w:t>ế</w:t>
            </w:r>
            <w:r w:rsidRPr="00F07D8D">
              <w:t>u Danh m</w:t>
            </w:r>
            <w:r w:rsidRPr="00F07D8D">
              <w:t>ụ</w:t>
            </w:r>
            <w:r w:rsidRPr="00F07D8D">
              <w:t>c Lĩnh v</w:t>
            </w:r>
            <w:r w:rsidRPr="00F07D8D">
              <w:t>ự</w:t>
            </w:r>
            <w:r w:rsidRPr="00F07D8D">
              <w:t>c phát sinh thi</w:t>
            </w:r>
            <w:r w:rsidRPr="00F07D8D">
              <w:t>ệ</w:t>
            </w:r>
            <w:r w:rsidRPr="00F07D8D">
              <w:t>t h</w:t>
            </w:r>
            <w:r w:rsidRPr="00F07D8D">
              <w:t>ạ</w:t>
            </w:r>
            <w:r w:rsidRPr="00F07D8D">
              <w:t>i [DM_22].</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Ngày văn b</w:t>
            </w:r>
            <w:r w:rsidRPr="00F07D8D">
              <w:t>ả</w:t>
            </w:r>
            <w:r w:rsidRPr="00F07D8D">
              <w:t>n yêu c</w:t>
            </w:r>
            <w:r w:rsidRPr="00F07D8D">
              <w:t>ầ</w:t>
            </w:r>
            <w:r w:rsidRPr="00F07D8D">
              <w:t>u b</w:t>
            </w:r>
            <w:r w:rsidRPr="00F07D8D">
              <w:t>ồ</w:t>
            </w:r>
            <w:r w:rsidRPr="00F07D8D">
              <w:t>i thư</w:t>
            </w:r>
            <w:r w:rsidRPr="00F07D8D">
              <w:t>ờ</w:t>
            </w:r>
            <w:r w:rsidRPr="00F07D8D">
              <w:t>ng</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Ngày ghi trên đơn yêu c</w:t>
            </w:r>
            <w:r w:rsidRPr="00F07D8D">
              <w:t>ầ</w:t>
            </w:r>
            <w:r w:rsidRPr="00F07D8D">
              <w:t>u, đ</w:t>
            </w:r>
            <w:r w:rsidRPr="00F07D8D">
              <w:t>ị</w:t>
            </w:r>
            <w:r w:rsidRPr="00F07D8D">
              <w:t>nh d</w:t>
            </w:r>
            <w:r w:rsidRPr="00F07D8D">
              <w:t>ạ</w:t>
            </w:r>
            <w:r w:rsidRPr="00F07D8D">
              <w:t>ng dd/mm/yyyy.</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 xml:space="preserve">Pháp </w:t>
            </w:r>
            <w:r w:rsidRPr="00F07D8D">
              <w:t>lu</w:t>
            </w:r>
            <w:r w:rsidRPr="00F07D8D">
              <w:t>ậ</w:t>
            </w:r>
            <w:r w:rsidRPr="00F07D8D">
              <w:t>t áp d</w:t>
            </w:r>
            <w:r w:rsidRPr="00F07D8D">
              <w:t>ụ</w:t>
            </w:r>
            <w:r w:rsidRPr="00F07D8D">
              <w:t>ng đ</w:t>
            </w:r>
            <w:r w:rsidRPr="00F07D8D">
              <w:t>ể</w:t>
            </w:r>
            <w:r w:rsidRPr="00F07D8D">
              <w:t xml:space="preserve"> gi</w:t>
            </w:r>
            <w:r w:rsidRPr="00F07D8D">
              <w:t>ả</w:t>
            </w:r>
            <w:r w:rsidRPr="00F07D8D">
              <w:t>i quy</w:t>
            </w:r>
            <w:r w:rsidRPr="00F07D8D">
              <w:t>ế</w:t>
            </w:r>
            <w:r w:rsidRPr="00F07D8D">
              <w:t>t b</w:t>
            </w:r>
            <w:r w:rsidRPr="00F07D8D">
              <w:t>ồ</w:t>
            </w:r>
            <w:r w:rsidRPr="00F07D8D">
              <w:t>i thư</w:t>
            </w:r>
            <w:r w:rsidRPr="00F07D8D">
              <w:t>ờ</w:t>
            </w:r>
            <w:r w:rsidRPr="00F07D8D">
              <w:t>ng</w:t>
            </w:r>
          </w:p>
        </w:tc>
        <w:tc>
          <w:tcPr>
            <w:tcW w:w="1584" w:type="dxa"/>
            <w:shd w:val="clear" w:color="auto" w:fill="auto"/>
          </w:tcPr>
          <w:p w:rsidR="005B3F2C" w:rsidRPr="00F07D8D" w:rsidRDefault="00F07D8D" w:rsidP="00F07D8D">
            <w:pPr>
              <w:spacing w:before="60" w:after="60" w:line="240" w:lineRule="auto"/>
            </w:pPr>
            <w:r w:rsidRPr="00F07D8D">
              <w:t>Enum(String(100))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Tham chi</w:t>
            </w:r>
            <w:r w:rsidRPr="00F07D8D">
              <w:t>ế</w:t>
            </w:r>
            <w:r w:rsidRPr="00F07D8D">
              <w:t>u Danh m</w:t>
            </w:r>
            <w:r w:rsidRPr="00F07D8D">
              <w:t>ụ</w:t>
            </w:r>
            <w:r w:rsidRPr="00F07D8D">
              <w:t>c Pháp lu</w:t>
            </w:r>
            <w:r w:rsidRPr="00F07D8D">
              <w:t>ậ</w:t>
            </w:r>
            <w:r w:rsidRPr="00F07D8D">
              <w:t>t áp d</w:t>
            </w:r>
            <w:r w:rsidRPr="00F07D8D">
              <w:t>ụ</w:t>
            </w:r>
            <w:r w:rsidRPr="00F07D8D">
              <w:t>ng đ</w:t>
            </w:r>
            <w:r w:rsidRPr="00F07D8D">
              <w:t>ể</w:t>
            </w:r>
            <w:r w:rsidRPr="00F07D8D">
              <w:t xml:space="preserve"> gi</w:t>
            </w:r>
            <w:r w:rsidRPr="00F07D8D">
              <w:t>ả</w:t>
            </w:r>
            <w:r w:rsidRPr="00F07D8D">
              <w:t>i quy</w:t>
            </w:r>
            <w:r w:rsidRPr="00F07D8D">
              <w:t>ế</w:t>
            </w:r>
            <w:r w:rsidRPr="00F07D8D">
              <w:t>t b</w:t>
            </w:r>
            <w:r w:rsidRPr="00F07D8D">
              <w:t>ồ</w:t>
            </w:r>
            <w:r w:rsidRPr="00F07D8D">
              <w:t>i thư</w:t>
            </w:r>
            <w:r w:rsidRPr="00F07D8D">
              <w:t>ờ</w:t>
            </w:r>
            <w:r w:rsidRPr="00F07D8D">
              <w:t>ng [DM_28].</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Cơ quan gi</w:t>
            </w:r>
            <w:r w:rsidRPr="00F07D8D">
              <w:t>ả</w:t>
            </w:r>
            <w:r w:rsidRPr="00F07D8D">
              <w:t>i quy</w:t>
            </w:r>
            <w:r w:rsidRPr="00F07D8D">
              <w:t>ế</w:t>
            </w:r>
            <w:r w:rsidRPr="00F07D8D">
              <w:t>t b</w:t>
            </w:r>
            <w:r w:rsidRPr="00F07D8D">
              <w:t>ồ</w:t>
            </w:r>
            <w:r w:rsidRPr="00F07D8D">
              <w:t>i thư</w:t>
            </w:r>
            <w:r w:rsidRPr="00F07D8D">
              <w:t>ờ</w:t>
            </w:r>
            <w:r w:rsidRPr="00F07D8D">
              <w:t>ng</w:t>
            </w:r>
          </w:p>
        </w:tc>
        <w:tc>
          <w:tcPr>
            <w:tcW w:w="1584" w:type="dxa"/>
            <w:shd w:val="clear" w:color="auto" w:fill="auto"/>
          </w:tcPr>
          <w:p w:rsidR="005B3F2C" w:rsidRPr="00F07D8D" w:rsidRDefault="00F07D8D" w:rsidP="00F07D8D">
            <w:pPr>
              <w:spacing w:before="60" w:after="60" w:line="240" w:lineRule="auto"/>
            </w:pPr>
            <w:r w:rsidRPr="00F07D8D">
              <w:t>Enum(String(255))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Tên cơ quan, đơn v</w:t>
            </w:r>
            <w:r w:rsidRPr="00F07D8D">
              <w:t>ị</w:t>
            </w:r>
            <w:r w:rsidRPr="00F07D8D">
              <w:t xml:space="preserve"> có th</w:t>
            </w:r>
            <w:r w:rsidRPr="00F07D8D">
              <w:t>ẩ</w:t>
            </w:r>
            <w:r w:rsidRPr="00F07D8D">
              <w:t>m quy</w:t>
            </w:r>
            <w:r w:rsidRPr="00F07D8D">
              <w:t>ề</w:t>
            </w:r>
            <w:r w:rsidRPr="00F07D8D">
              <w:t>n gi</w:t>
            </w:r>
            <w:r w:rsidRPr="00F07D8D">
              <w:t>ả</w:t>
            </w:r>
            <w:r w:rsidRPr="00F07D8D">
              <w:t>i quy</w:t>
            </w:r>
            <w:r w:rsidRPr="00F07D8D">
              <w:t>ế</w:t>
            </w:r>
            <w:r w:rsidRPr="00F07D8D">
              <w:t>t b</w:t>
            </w:r>
            <w:r w:rsidRPr="00F07D8D">
              <w:t>ồ</w:t>
            </w:r>
            <w:r w:rsidRPr="00F07D8D">
              <w:t>i thư</w:t>
            </w:r>
            <w:r w:rsidRPr="00F07D8D">
              <w:t>ờ</w:t>
            </w:r>
            <w:r w:rsidRPr="00F07D8D">
              <w:t>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bCs/>
              </w:rPr>
              <w:t>Thông tin ngư</w:t>
            </w:r>
            <w:r w:rsidRPr="00F07D8D">
              <w:rPr>
                <w:bCs/>
              </w:rPr>
              <w:t>ờ</w:t>
            </w:r>
            <w:r w:rsidRPr="00F07D8D">
              <w:rPr>
                <w:bCs/>
              </w:rPr>
              <w:t>i yêu c</w:t>
            </w:r>
            <w:r w:rsidRPr="00F07D8D">
              <w:rPr>
                <w:bCs/>
              </w:rPr>
              <w:t>ầ</w:t>
            </w:r>
            <w:r w:rsidRPr="00F07D8D">
              <w:rPr>
                <w:bCs/>
              </w:rPr>
              <w:t>u b</w:t>
            </w:r>
            <w:r w:rsidRPr="00F07D8D">
              <w:rPr>
                <w:bCs/>
              </w:rPr>
              <w:t>ồ</w:t>
            </w:r>
            <w:r w:rsidRPr="00F07D8D">
              <w:rPr>
                <w:bCs/>
              </w:rPr>
              <w:t>i thư</w:t>
            </w:r>
            <w:r w:rsidRPr="00F07D8D">
              <w:rPr>
                <w:bCs/>
              </w:rPr>
              <w:t>ờ</w:t>
            </w:r>
            <w:r w:rsidRPr="00F07D8D">
              <w:rPr>
                <w:bCs/>
              </w:rPr>
              <w:t>ng</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w:t>
            </w:r>
          </w:p>
        </w:tc>
        <w:tc>
          <w:tcPr>
            <w:tcW w:w="3773" w:type="dxa"/>
            <w:shd w:val="clear" w:color="auto" w:fill="auto"/>
          </w:tcPr>
          <w:p w:rsidR="005B3F2C" w:rsidRPr="00F07D8D" w:rsidRDefault="00F07D8D" w:rsidP="00F07D8D">
            <w:pPr>
              <w:spacing w:before="60" w:after="60" w:line="240" w:lineRule="auto"/>
              <w:jc w:val="left"/>
            </w:pPr>
            <w:r w:rsidRPr="00F07D8D">
              <w:t>Kh</w:t>
            </w:r>
            <w:r w:rsidRPr="00F07D8D">
              <w:t>ố</w:t>
            </w:r>
            <w:r w:rsidRPr="00F07D8D">
              <w:t>i thông tin nhân thân/t</w:t>
            </w:r>
            <w:r w:rsidRPr="00F07D8D">
              <w:t>ổ</w:t>
            </w:r>
            <w:r w:rsidRPr="00F07D8D">
              <w:t xml:space="preserve"> ch</w:t>
            </w:r>
            <w:r w:rsidRPr="00F07D8D">
              <w:t>ứ</w:t>
            </w:r>
            <w:r w:rsidRPr="00F07D8D">
              <w:t>c c</w:t>
            </w:r>
            <w:r w:rsidRPr="00F07D8D">
              <w:t>ủ</w:t>
            </w:r>
            <w:r w:rsidRPr="00F07D8D">
              <w:t>a ngư</w:t>
            </w:r>
            <w:r w:rsidRPr="00F07D8D">
              <w:t>ờ</w:t>
            </w:r>
            <w:r w:rsidRPr="00F07D8D">
              <w:t>i yêu c</w:t>
            </w:r>
            <w:r w:rsidRPr="00F07D8D">
              <w:t>ầ</w:t>
            </w:r>
            <w:r w:rsidRPr="00F07D8D">
              <w:t>u b</w:t>
            </w:r>
            <w:r w:rsidRPr="00F07D8D">
              <w:t>ồ</w:t>
            </w:r>
            <w:r w:rsidRPr="00F07D8D">
              <w:t>i thư</w:t>
            </w:r>
            <w:r w:rsidRPr="00F07D8D">
              <w:t>ờ</w:t>
            </w:r>
            <w:r w:rsidRPr="00F07D8D">
              <w:t xml:space="preserve">ng </w:t>
            </w:r>
            <w:r w:rsidRPr="00F07D8D">
              <w:t>ở</w:t>
            </w:r>
            <w:r w:rsidRPr="00F07D8D">
              <w:t xml:space="preserve"> ch</w:t>
            </w:r>
            <w:r w:rsidRPr="00F07D8D">
              <w:t>ế</w:t>
            </w:r>
            <w:r w:rsidRPr="00F07D8D">
              <w:t xml:space="preserve"> đ</w:t>
            </w:r>
            <w:r w:rsidRPr="00F07D8D">
              <w:t>ộ</w:t>
            </w:r>
            <w:r w:rsidRPr="00F07D8D">
              <w:t xml:space="preserve"> ch</w:t>
            </w:r>
            <w:r w:rsidRPr="00F07D8D">
              <w:t>ỉ</w:t>
            </w:r>
            <w:r w:rsidRPr="00F07D8D">
              <w:t xml:space="preserve"> đ</w:t>
            </w:r>
            <w:r w:rsidRPr="00F07D8D">
              <w:t>ọ</w:t>
            </w:r>
            <w:r w:rsidRPr="00F07D8D">
              <w:t>c.</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H</w:t>
            </w:r>
            <w:r w:rsidRPr="00F07D8D">
              <w:t>ọ</w:t>
            </w:r>
            <w:r w:rsidRPr="00F07D8D">
              <w:t xml:space="preserve"> và tên ngư</w:t>
            </w:r>
            <w:r w:rsidRPr="00F07D8D">
              <w:t>ờ</w:t>
            </w:r>
            <w:r w:rsidRPr="00F07D8D">
              <w:t>i yêu c</w:t>
            </w:r>
            <w:r w:rsidRPr="00F07D8D">
              <w:t>ầ</w:t>
            </w:r>
            <w:r w:rsidRPr="00F07D8D">
              <w:t>u b</w:t>
            </w:r>
            <w:r w:rsidRPr="00F07D8D">
              <w:t>ồ</w:t>
            </w:r>
            <w:r w:rsidRPr="00F07D8D">
              <w:t>i thư</w:t>
            </w:r>
            <w:r w:rsidRPr="00F07D8D">
              <w:t>ờ</w:t>
            </w:r>
            <w:r w:rsidRPr="00F07D8D">
              <w:t>ng</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w:t>
            </w:r>
            <w:r w:rsidRPr="00F07D8D">
              <w:t>li</w:t>
            </w:r>
            <w:r w:rsidRPr="00F07D8D">
              <w:t>ệ</w:t>
            </w:r>
            <w:r w:rsidRPr="00F07D8D">
              <w:t>u ti</w:t>
            </w:r>
            <w:r w:rsidRPr="00F07D8D">
              <w:t>ế</w:t>
            </w:r>
            <w:r w:rsidRPr="00F07D8D">
              <w:t>p nh</w:t>
            </w:r>
            <w:r w:rsidRPr="00F07D8D">
              <w:t>ậ</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H</w:t>
            </w:r>
            <w:r w:rsidRPr="00F07D8D">
              <w:t>ọ</w:t>
            </w:r>
            <w:r w:rsidRPr="00F07D8D">
              <w:t xml:space="preserve"> và tên ngư</w:t>
            </w:r>
            <w:r w:rsidRPr="00F07D8D">
              <w:t>ờ</w:t>
            </w:r>
            <w:r w:rsidRPr="00F07D8D">
              <w:t>i yêu c</w:t>
            </w:r>
            <w:r w:rsidRPr="00F07D8D">
              <w:t>ầ</w:t>
            </w:r>
            <w:r w:rsidRPr="00F07D8D">
              <w:t>u.</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Tư cách ngư</w:t>
            </w:r>
            <w:r w:rsidRPr="00F07D8D">
              <w:t>ờ</w:t>
            </w:r>
            <w:r w:rsidRPr="00F07D8D">
              <w:t>i yêu c</w:t>
            </w:r>
            <w:r w:rsidRPr="00F07D8D">
              <w:t>ầ</w:t>
            </w:r>
            <w:r w:rsidRPr="00F07D8D">
              <w:t>u b</w:t>
            </w:r>
            <w:r w:rsidRPr="00F07D8D">
              <w:t>ồ</w:t>
            </w:r>
            <w:r w:rsidRPr="00F07D8D">
              <w:t>i thư</w:t>
            </w:r>
            <w:r w:rsidRPr="00F07D8D">
              <w:t>ờ</w:t>
            </w:r>
            <w:r w:rsidRPr="00F07D8D">
              <w:t>ng</w:t>
            </w:r>
          </w:p>
        </w:tc>
        <w:tc>
          <w:tcPr>
            <w:tcW w:w="1584" w:type="dxa"/>
            <w:shd w:val="clear" w:color="auto" w:fill="auto"/>
          </w:tcPr>
          <w:p w:rsidR="005B3F2C" w:rsidRPr="00F07D8D" w:rsidRDefault="00F07D8D" w:rsidP="00F07D8D">
            <w:pPr>
              <w:spacing w:before="60" w:after="60" w:line="240" w:lineRule="auto"/>
            </w:pPr>
            <w:r w:rsidRPr="00F07D8D">
              <w:t>Enum(String(100))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Tham chi</w:t>
            </w:r>
            <w:r w:rsidRPr="00F07D8D">
              <w:t>ế</w:t>
            </w:r>
            <w:r w:rsidRPr="00F07D8D">
              <w:t>u Danh m</w:t>
            </w:r>
            <w:r w:rsidRPr="00F07D8D">
              <w:t>ụ</w:t>
            </w:r>
            <w:r w:rsidRPr="00F07D8D">
              <w:t>c Tư cách ngư</w:t>
            </w:r>
            <w:r w:rsidRPr="00F07D8D">
              <w:t>ờ</w:t>
            </w:r>
            <w:r w:rsidRPr="00F07D8D">
              <w:t>i yêu c</w:t>
            </w:r>
            <w:r w:rsidRPr="00F07D8D">
              <w:t>ầ</w:t>
            </w:r>
            <w:r w:rsidRPr="00F07D8D">
              <w:t>u b</w:t>
            </w:r>
            <w:r w:rsidRPr="00F07D8D">
              <w:t>ồ</w:t>
            </w:r>
            <w:r w:rsidRPr="00F07D8D">
              <w:t>i thư</w:t>
            </w:r>
            <w:r w:rsidRPr="00F07D8D">
              <w:t>ờ</w:t>
            </w:r>
            <w:r w:rsidRPr="00F07D8D">
              <w:t>ng [DM_26].</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Gi</w:t>
            </w:r>
            <w:r w:rsidRPr="00F07D8D">
              <w:t>ớ</w:t>
            </w:r>
            <w:r w:rsidRPr="00F07D8D">
              <w:t>i tính</w:t>
            </w:r>
          </w:p>
        </w:tc>
        <w:tc>
          <w:tcPr>
            <w:tcW w:w="1584" w:type="dxa"/>
            <w:shd w:val="clear" w:color="auto" w:fill="auto"/>
          </w:tcPr>
          <w:p w:rsidR="005B3F2C" w:rsidRPr="00F07D8D" w:rsidRDefault="00F07D8D" w:rsidP="00F07D8D">
            <w:pPr>
              <w:spacing w:before="60" w:after="60" w:line="240" w:lineRule="auto"/>
            </w:pPr>
            <w:r w:rsidRPr="00F07D8D">
              <w:t>Enum(String(20))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Tham chi</w:t>
            </w:r>
            <w:r w:rsidRPr="00F07D8D">
              <w:t>ế</w:t>
            </w:r>
            <w:r w:rsidRPr="00F07D8D">
              <w:t>u Danh m</w:t>
            </w:r>
            <w:r w:rsidRPr="00F07D8D">
              <w:t>ụ</w:t>
            </w:r>
            <w:r w:rsidRPr="00F07D8D">
              <w:t>c Gi</w:t>
            </w:r>
            <w:r w:rsidRPr="00F07D8D">
              <w:t>ớ</w:t>
            </w:r>
            <w:r w:rsidRPr="00F07D8D">
              <w:t>i tính [DM_23].</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Ngày tháng năm sinh</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Đ</w:t>
            </w:r>
            <w:r w:rsidRPr="00F07D8D">
              <w:t>ị</w:t>
            </w:r>
            <w:r w:rsidRPr="00F07D8D">
              <w:t>nh d</w:t>
            </w:r>
            <w:r w:rsidRPr="00F07D8D">
              <w:t>ạ</w:t>
            </w:r>
            <w:r w:rsidRPr="00F07D8D">
              <w:t>ng dd/mm/yyyy.</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Tr</w:t>
            </w:r>
            <w:r w:rsidRPr="00F07D8D">
              <w:t>ạ</w:t>
            </w:r>
            <w:r w:rsidRPr="00F07D8D">
              <w:t>ng thái ngư</w:t>
            </w:r>
            <w:r w:rsidRPr="00F07D8D">
              <w:t>ờ</w:t>
            </w:r>
            <w:r w:rsidRPr="00F07D8D">
              <w:t>i b</w:t>
            </w:r>
            <w:r w:rsidRPr="00F07D8D">
              <w:t>ị</w:t>
            </w:r>
            <w:r w:rsidRPr="00F07D8D">
              <w:t xml:space="preserve"> thi</w:t>
            </w:r>
            <w:r w:rsidRPr="00F07D8D">
              <w:t>ệ</w:t>
            </w:r>
            <w:r w:rsidRPr="00F07D8D">
              <w:t>t h</w:t>
            </w:r>
            <w:r w:rsidRPr="00F07D8D">
              <w:t>ạ</w:t>
            </w:r>
            <w:r w:rsidRPr="00F07D8D">
              <w:t>i</w:t>
            </w:r>
          </w:p>
        </w:tc>
        <w:tc>
          <w:tcPr>
            <w:tcW w:w="1584" w:type="dxa"/>
            <w:shd w:val="clear" w:color="auto" w:fill="auto"/>
          </w:tcPr>
          <w:p w:rsidR="005B3F2C" w:rsidRPr="00F07D8D" w:rsidRDefault="00F07D8D" w:rsidP="00F07D8D">
            <w:pPr>
              <w:spacing w:before="60" w:after="60" w:line="240" w:lineRule="auto"/>
            </w:pPr>
            <w:r w:rsidRPr="00F07D8D">
              <w:t>Enum(String(50))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Còn s</w:t>
            </w:r>
            <w:r w:rsidRPr="00F07D8D">
              <w:t>ố</w:t>
            </w:r>
            <w:r w:rsidRPr="00F07D8D">
              <w:t>ng ho</w:t>
            </w:r>
            <w:r w:rsidRPr="00F07D8D">
              <w:t>ặ</w:t>
            </w:r>
            <w:r w:rsidRPr="00F07D8D">
              <w:t>c Đã ch</w:t>
            </w:r>
            <w:r w:rsidRPr="00F07D8D">
              <w:t>ế</w:t>
            </w:r>
            <w:r w:rsidRPr="00F07D8D">
              <w:t>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w:t>
            </w:r>
            <w:r w:rsidRPr="00F07D8D">
              <w:t>ố</w:t>
            </w:r>
            <w:r w:rsidRPr="00F07D8D">
              <w:t xml:space="preserve"> đi</w:t>
            </w:r>
            <w:r w:rsidRPr="00F07D8D">
              <w:t>ệ</w:t>
            </w:r>
            <w:r w:rsidRPr="00F07D8D">
              <w:t>n tho</w:t>
            </w:r>
            <w:r w:rsidRPr="00F07D8D">
              <w:t>ạ</w:t>
            </w:r>
            <w:r w:rsidRPr="00F07D8D">
              <w:t>i liên h</w:t>
            </w:r>
            <w:r w:rsidRPr="00F07D8D">
              <w:t>ệ</w:t>
            </w:r>
          </w:p>
        </w:tc>
        <w:tc>
          <w:tcPr>
            <w:tcW w:w="1584" w:type="dxa"/>
            <w:shd w:val="clear" w:color="auto" w:fill="auto"/>
          </w:tcPr>
          <w:p w:rsidR="005B3F2C" w:rsidRPr="00F07D8D" w:rsidRDefault="00F07D8D" w:rsidP="00F07D8D">
            <w:pPr>
              <w:spacing w:before="60" w:after="60" w:line="240" w:lineRule="auto"/>
            </w:pPr>
            <w:r w:rsidRPr="00F07D8D">
              <w:t>String(20)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 xml:space="preserve">Theo </w:t>
            </w:r>
            <w:r w:rsidRPr="00F07D8D">
              <w:t>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S</w:t>
            </w:r>
            <w:r w:rsidRPr="00F07D8D">
              <w:t>ố</w:t>
            </w:r>
            <w:r w:rsidRPr="00F07D8D">
              <w:t xml:space="preserve"> đi</w:t>
            </w:r>
            <w:r w:rsidRPr="00F07D8D">
              <w:t>ệ</w:t>
            </w:r>
            <w:r w:rsidRPr="00F07D8D">
              <w:t>n tho</w:t>
            </w:r>
            <w:r w:rsidRPr="00F07D8D">
              <w:t>ạ</w:t>
            </w:r>
            <w:r w:rsidRPr="00F07D8D">
              <w:t>i liên h</w:t>
            </w:r>
            <w:r w:rsidRPr="00F07D8D">
              <w:t>ệ</w:t>
            </w:r>
            <w:r w:rsidRPr="00F07D8D">
              <w: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Đ</w:t>
            </w:r>
            <w:r w:rsidRPr="00F07D8D">
              <w:t>ị</w:t>
            </w:r>
            <w:r w:rsidRPr="00F07D8D">
              <w:t>a ch</w:t>
            </w:r>
            <w:r w:rsidRPr="00F07D8D">
              <w:t>ỉ</w:t>
            </w:r>
            <w:r w:rsidRPr="00F07D8D">
              <w:t xml:space="preserve"> Email</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Đ</w:t>
            </w:r>
            <w:r w:rsidRPr="00F07D8D">
              <w:t>ị</w:t>
            </w:r>
            <w:r w:rsidRPr="00F07D8D">
              <w:t>a ch</w:t>
            </w:r>
            <w:r w:rsidRPr="00F07D8D">
              <w:t>ỉ</w:t>
            </w:r>
            <w:r w:rsidRPr="00F07D8D">
              <w:t xml:space="preserve"> email liên h</w:t>
            </w:r>
            <w:r w:rsidRPr="00F07D8D">
              <w:t>ệ</w:t>
            </w:r>
            <w:r w:rsidRPr="00F07D8D">
              <w: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Lo</w:t>
            </w:r>
            <w:r w:rsidRPr="00F07D8D">
              <w:t>ạ</w:t>
            </w:r>
            <w:r w:rsidRPr="00F07D8D">
              <w:t>i gi</w:t>
            </w:r>
            <w:r w:rsidRPr="00F07D8D">
              <w:t>ấ</w:t>
            </w:r>
            <w:r w:rsidRPr="00F07D8D">
              <w:t>y t</w:t>
            </w:r>
            <w:r w:rsidRPr="00F07D8D">
              <w:t>ờ</w:t>
            </w:r>
            <w:r w:rsidRPr="00F07D8D">
              <w:t xml:space="preserve"> thân nhân</w:t>
            </w:r>
          </w:p>
        </w:tc>
        <w:tc>
          <w:tcPr>
            <w:tcW w:w="1584" w:type="dxa"/>
            <w:shd w:val="clear" w:color="auto" w:fill="auto"/>
          </w:tcPr>
          <w:p w:rsidR="005B3F2C" w:rsidRPr="00F07D8D" w:rsidRDefault="00F07D8D" w:rsidP="00F07D8D">
            <w:pPr>
              <w:spacing w:before="60" w:after="60" w:line="240" w:lineRule="auto"/>
            </w:pPr>
            <w:r w:rsidRPr="00F07D8D">
              <w:t>Enum(String(50))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Tham chi</w:t>
            </w:r>
            <w:r w:rsidRPr="00F07D8D">
              <w:t>ế</w:t>
            </w:r>
            <w:r w:rsidRPr="00F07D8D">
              <w:t>u Danh m</w:t>
            </w:r>
            <w:r w:rsidRPr="00F07D8D">
              <w:t>ụ</w:t>
            </w:r>
            <w:r w:rsidRPr="00F07D8D">
              <w:t>c Lo</w:t>
            </w:r>
            <w:r w:rsidRPr="00F07D8D">
              <w:t>ạ</w:t>
            </w:r>
            <w:r w:rsidRPr="00F07D8D">
              <w:t>i gi</w:t>
            </w:r>
            <w:r w:rsidRPr="00F07D8D">
              <w:t>ấ</w:t>
            </w:r>
            <w:r w:rsidRPr="00F07D8D">
              <w:t>y t</w:t>
            </w:r>
            <w:r w:rsidRPr="00F07D8D">
              <w:t>ờ</w:t>
            </w:r>
            <w:r w:rsidRPr="00F07D8D">
              <w:t xml:space="preserve"> pháp lý/thân nhân [DM_10].</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w:t>
            </w:r>
            <w:r w:rsidRPr="00F07D8D">
              <w:t>ố</w:t>
            </w:r>
            <w:r w:rsidRPr="00F07D8D">
              <w:t xml:space="preserve"> gi</w:t>
            </w:r>
            <w:r w:rsidRPr="00F07D8D">
              <w:t>ấ</w:t>
            </w:r>
            <w:r w:rsidRPr="00F07D8D">
              <w:t>y t</w:t>
            </w:r>
            <w:r w:rsidRPr="00F07D8D">
              <w:t>ờ</w:t>
            </w:r>
            <w:r w:rsidRPr="00F07D8D">
              <w:t xml:space="preserve"> thân nhân</w:t>
            </w:r>
          </w:p>
        </w:tc>
        <w:tc>
          <w:tcPr>
            <w:tcW w:w="1584" w:type="dxa"/>
            <w:shd w:val="clear" w:color="auto" w:fill="auto"/>
          </w:tcPr>
          <w:p w:rsidR="005B3F2C" w:rsidRPr="00F07D8D" w:rsidRDefault="00F07D8D" w:rsidP="00F07D8D">
            <w:pPr>
              <w:spacing w:before="60" w:after="60" w:line="240" w:lineRule="auto"/>
            </w:pPr>
            <w:r w:rsidRPr="00F07D8D">
              <w:t>String(20)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S</w:t>
            </w:r>
            <w:r w:rsidRPr="00F07D8D">
              <w:t>ố</w:t>
            </w:r>
            <w:r w:rsidRPr="00F07D8D">
              <w:t xml:space="preserve"> CCCD/H</w:t>
            </w:r>
            <w:r w:rsidRPr="00F07D8D">
              <w:t>ộ</w:t>
            </w:r>
            <w:r w:rsidRPr="00F07D8D">
              <w:t xml:space="preserve"> chi</w:t>
            </w:r>
            <w:r w:rsidRPr="00F07D8D">
              <w:t>ế</w:t>
            </w:r>
            <w:r w:rsidRPr="00F07D8D">
              <w:t>u/Gi</w:t>
            </w:r>
            <w:r w:rsidRPr="00F07D8D">
              <w:t>ấ</w:t>
            </w:r>
            <w:r w:rsidRPr="00F07D8D">
              <w:t>y t</w:t>
            </w:r>
            <w:r w:rsidRPr="00F07D8D">
              <w:t>ờ</w:t>
            </w:r>
            <w:r w:rsidRPr="00F07D8D">
              <w:t xml:space="preserve"> pháp lý.</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Ngày c</w:t>
            </w:r>
            <w:r w:rsidRPr="00F07D8D">
              <w:t>ấ</w:t>
            </w:r>
            <w:r w:rsidRPr="00F07D8D">
              <w:t>p</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Đ</w:t>
            </w:r>
            <w:r w:rsidRPr="00F07D8D">
              <w:t>ị</w:t>
            </w:r>
            <w:r w:rsidRPr="00F07D8D">
              <w:t>nh d</w:t>
            </w:r>
            <w:r w:rsidRPr="00F07D8D">
              <w:t>ạ</w:t>
            </w:r>
            <w:r w:rsidRPr="00F07D8D">
              <w:t>ng dd/mm/yyyy.</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Nơi c</w:t>
            </w:r>
            <w:r w:rsidRPr="00F07D8D">
              <w:t>ấ</w:t>
            </w:r>
            <w:r w:rsidRPr="00F07D8D">
              <w:t>p</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Cơ quan c</w:t>
            </w:r>
            <w:r w:rsidRPr="00F07D8D">
              <w:t>ấ</w:t>
            </w:r>
            <w:r w:rsidRPr="00F07D8D">
              <w:t>p gi</w:t>
            </w:r>
            <w:r w:rsidRPr="00F07D8D">
              <w:t>ấ</w:t>
            </w:r>
            <w:r w:rsidRPr="00F07D8D">
              <w:t>y t</w:t>
            </w:r>
            <w:r w:rsidRPr="00F07D8D">
              <w:t>ờ</w:t>
            </w:r>
            <w:r w:rsidRPr="00F07D8D">
              <w: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Qu</w:t>
            </w:r>
            <w:r w:rsidRPr="00F07D8D">
              <w:t>ố</w:t>
            </w:r>
            <w:r w:rsidRPr="00F07D8D">
              <w:t>c gia</w:t>
            </w:r>
          </w:p>
        </w:tc>
        <w:tc>
          <w:tcPr>
            <w:tcW w:w="1584" w:type="dxa"/>
            <w:shd w:val="clear" w:color="auto" w:fill="auto"/>
          </w:tcPr>
          <w:p w:rsidR="005B3F2C" w:rsidRPr="00F07D8D" w:rsidRDefault="00F07D8D" w:rsidP="00F07D8D">
            <w:pPr>
              <w:spacing w:before="60" w:after="60" w:line="240" w:lineRule="auto"/>
            </w:pPr>
            <w:r w:rsidRPr="00F07D8D">
              <w:t>Enum(String(100))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Tham chi</w:t>
            </w:r>
            <w:r w:rsidRPr="00F07D8D">
              <w:t>ế</w:t>
            </w:r>
            <w:r w:rsidRPr="00F07D8D">
              <w:t>u Danh m</w:t>
            </w:r>
            <w:r w:rsidRPr="00F07D8D">
              <w:t>ụ</w:t>
            </w:r>
            <w:r w:rsidRPr="00F07D8D">
              <w:t>c Qu</w:t>
            </w:r>
            <w:r w:rsidRPr="00F07D8D">
              <w:t>ố</w:t>
            </w:r>
            <w:r w:rsidRPr="00F07D8D">
              <w:t>c t</w:t>
            </w:r>
            <w:r w:rsidRPr="00F07D8D">
              <w:t>ị</w:t>
            </w:r>
            <w:r w:rsidRPr="00F07D8D">
              <w:t>ch / Qu</w:t>
            </w:r>
            <w:r w:rsidRPr="00F07D8D">
              <w:t>ố</w:t>
            </w:r>
            <w:r w:rsidRPr="00F07D8D">
              <w:t>c gia [DM_09].</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w:t>
            </w:r>
            <w:r w:rsidRPr="00F07D8D">
              <w:t>ỉ</w:t>
            </w:r>
            <w:r w:rsidRPr="00F07D8D">
              <w:t>nh/Thành ph</w:t>
            </w:r>
            <w:r w:rsidRPr="00F07D8D">
              <w:t>ố</w:t>
            </w:r>
            <w:r w:rsidRPr="00F07D8D">
              <w:t xml:space="preserve"> (ngư</w:t>
            </w:r>
            <w:r w:rsidRPr="00F07D8D">
              <w:t>ờ</w:t>
            </w:r>
            <w:r w:rsidRPr="00F07D8D">
              <w:t>i yêu c</w:t>
            </w:r>
            <w:r w:rsidRPr="00F07D8D">
              <w:t>ầ</w:t>
            </w:r>
            <w:r w:rsidRPr="00F07D8D">
              <w:t>u)</w:t>
            </w:r>
          </w:p>
        </w:tc>
        <w:tc>
          <w:tcPr>
            <w:tcW w:w="1584" w:type="dxa"/>
            <w:shd w:val="clear" w:color="auto" w:fill="auto"/>
          </w:tcPr>
          <w:p w:rsidR="005B3F2C" w:rsidRPr="00F07D8D" w:rsidRDefault="00F07D8D" w:rsidP="00F07D8D">
            <w:pPr>
              <w:spacing w:before="60" w:after="60" w:line="240" w:lineRule="auto"/>
            </w:pPr>
            <w:r w:rsidRPr="00F07D8D">
              <w:t>Enum(String(100)) / 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T</w:t>
            </w:r>
            <w:r w:rsidRPr="00F07D8D">
              <w:t>ỉ</w:t>
            </w:r>
            <w:r w:rsidRPr="00F07D8D">
              <w:t>nh/Thành ph</w:t>
            </w:r>
            <w:r w:rsidRPr="00F07D8D">
              <w:t>ố</w:t>
            </w:r>
            <w:r w:rsidRPr="00F07D8D">
              <w:t xml:space="preserve"> nơi cư trú.</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Phư</w:t>
            </w:r>
            <w:r w:rsidRPr="00F07D8D">
              <w:t>ờ</w:t>
            </w:r>
            <w:r w:rsidRPr="00F07D8D">
              <w:t>ng/Xã (ngư</w:t>
            </w:r>
            <w:r w:rsidRPr="00F07D8D">
              <w:t>ờ</w:t>
            </w:r>
            <w:r w:rsidRPr="00F07D8D">
              <w:t>i yêu c</w:t>
            </w:r>
            <w:r w:rsidRPr="00F07D8D">
              <w:t>ầ</w:t>
            </w:r>
            <w:r w:rsidRPr="00F07D8D">
              <w:t>u)</w:t>
            </w:r>
          </w:p>
        </w:tc>
        <w:tc>
          <w:tcPr>
            <w:tcW w:w="1584" w:type="dxa"/>
            <w:shd w:val="clear" w:color="auto" w:fill="auto"/>
          </w:tcPr>
          <w:p w:rsidR="005B3F2C" w:rsidRPr="00F07D8D" w:rsidRDefault="00F07D8D" w:rsidP="00F07D8D">
            <w:pPr>
              <w:spacing w:before="60" w:after="60" w:line="240" w:lineRule="auto"/>
            </w:pPr>
            <w:r w:rsidRPr="00F07D8D">
              <w:t>Enum(String(100)) / 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Phư</w:t>
            </w:r>
            <w:r w:rsidRPr="00F07D8D">
              <w:t>ờ</w:t>
            </w:r>
            <w:r w:rsidRPr="00F07D8D">
              <w:t>ng/Xã nơi cư trú.</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Đ</w:t>
            </w:r>
            <w:r w:rsidRPr="00F07D8D">
              <w:t>ị</w:t>
            </w:r>
            <w:r w:rsidRPr="00F07D8D">
              <w:t>a ch</w:t>
            </w:r>
            <w:r w:rsidRPr="00F07D8D">
              <w:t>ỉ</w:t>
            </w:r>
            <w:r w:rsidRPr="00F07D8D">
              <w:t xml:space="preserve"> chi ti</w:t>
            </w:r>
            <w:r w:rsidRPr="00F07D8D">
              <w:t>ế</w:t>
            </w:r>
            <w:r w:rsidRPr="00F07D8D">
              <w:t>t (ngư</w:t>
            </w:r>
            <w:r w:rsidRPr="00F07D8D">
              <w:t>ờ</w:t>
            </w:r>
            <w:r w:rsidRPr="00F07D8D">
              <w:t>i yêu c</w:t>
            </w:r>
            <w:r w:rsidRPr="00F07D8D">
              <w:t>ầ</w:t>
            </w:r>
            <w:r w:rsidRPr="00F07D8D">
              <w:t>u)</w:t>
            </w:r>
          </w:p>
        </w:tc>
        <w:tc>
          <w:tcPr>
            <w:tcW w:w="1584" w:type="dxa"/>
            <w:shd w:val="clear" w:color="auto" w:fill="auto"/>
          </w:tcPr>
          <w:p w:rsidR="005B3F2C" w:rsidRPr="00F07D8D" w:rsidRDefault="00F07D8D" w:rsidP="00F07D8D">
            <w:pPr>
              <w:spacing w:before="60" w:after="60" w:line="240" w:lineRule="auto"/>
            </w:pPr>
            <w:r w:rsidRPr="00F07D8D">
              <w:t>Text(1000) / String(500)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 ti</w:t>
            </w:r>
            <w:r w:rsidRPr="00F07D8D">
              <w:t>ế</w:t>
            </w:r>
            <w:r w:rsidRPr="00F07D8D">
              <w:t>p nh</w:t>
            </w:r>
            <w:r w:rsidRPr="00F07D8D">
              <w:t>ậ</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Đ</w:t>
            </w:r>
            <w:r w:rsidRPr="00F07D8D">
              <w:t>ị</w:t>
            </w:r>
            <w:r w:rsidRPr="00F07D8D">
              <w:t>a ch</w:t>
            </w:r>
            <w:r w:rsidRPr="00F07D8D">
              <w:t>ỉ</w:t>
            </w:r>
            <w:r w:rsidRPr="00F07D8D">
              <w:t xml:space="preserve"> chi ti</w:t>
            </w:r>
            <w:r w:rsidRPr="00F07D8D">
              <w:t>ế</w:t>
            </w:r>
            <w:r w:rsidRPr="00F07D8D">
              <w:t>t nơi cư trú.</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Hành vi gây thi</w:t>
            </w:r>
            <w:r w:rsidRPr="00F07D8D">
              <w:t>ệ</w:t>
            </w:r>
            <w:r w:rsidRPr="00F07D8D">
              <w:t>t h</w:t>
            </w:r>
            <w:r w:rsidRPr="00F07D8D">
              <w:t>ạ</w:t>
            </w:r>
            <w:r w:rsidRPr="00F07D8D">
              <w:t>i c</w:t>
            </w:r>
            <w:r w:rsidRPr="00F07D8D">
              <w:t>ủ</w:t>
            </w:r>
            <w:r w:rsidRPr="00F07D8D">
              <w:t>a ngư</w:t>
            </w:r>
            <w:r w:rsidRPr="00F07D8D">
              <w:t>ờ</w:t>
            </w:r>
            <w:r w:rsidRPr="00F07D8D">
              <w:t>i thi hành công v</w:t>
            </w:r>
            <w:r w:rsidRPr="00F07D8D">
              <w:t>ụ</w:t>
            </w:r>
          </w:p>
        </w:tc>
        <w:tc>
          <w:tcPr>
            <w:tcW w:w="1584" w:type="dxa"/>
            <w:shd w:val="clear" w:color="auto" w:fill="auto"/>
          </w:tcPr>
          <w:p w:rsidR="005B3F2C" w:rsidRPr="00F07D8D" w:rsidRDefault="00F07D8D" w:rsidP="00F07D8D">
            <w:pPr>
              <w:spacing w:before="60" w:after="60" w:line="240" w:lineRule="auto"/>
            </w:pPr>
            <w:r w:rsidRPr="00F07D8D">
              <w:t>Text(2000)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Mô t</w:t>
            </w:r>
            <w:r w:rsidRPr="00F07D8D">
              <w:t>ả</w:t>
            </w:r>
            <w:r w:rsidRPr="00F07D8D">
              <w:t xml:space="preserve"> hành vi gây thi</w:t>
            </w:r>
            <w:r w:rsidRPr="00F07D8D">
              <w:t>ệ</w:t>
            </w:r>
            <w:r w:rsidRPr="00F07D8D">
              <w:t>t h</w:t>
            </w:r>
            <w:r w:rsidRPr="00F07D8D">
              <w:t>ạ</w:t>
            </w:r>
            <w:r w:rsidRPr="00F07D8D">
              <w:t>i.</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M</w:t>
            </w:r>
            <w:r w:rsidRPr="00F07D8D">
              <w:t>ố</w:t>
            </w:r>
            <w:r w:rsidRPr="00F07D8D">
              <w:t>i quan h</w:t>
            </w:r>
            <w:r w:rsidRPr="00F07D8D">
              <w:t>ệ</w:t>
            </w:r>
            <w:r w:rsidRPr="00F07D8D">
              <w:t xml:space="preserve"> nhân qu</w:t>
            </w:r>
            <w:r w:rsidRPr="00F07D8D">
              <w:t>ả</w:t>
            </w:r>
            <w:r w:rsidRPr="00F07D8D">
              <w:t xml:space="preserve"> gi</w:t>
            </w:r>
            <w:r w:rsidRPr="00F07D8D">
              <w:t>ữ</w:t>
            </w:r>
            <w:r w:rsidRPr="00F07D8D">
              <w:t>a thi</w:t>
            </w:r>
            <w:r w:rsidRPr="00F07D8D">
              <w:t>ệ</w:t>
            </w:r>
            <w:r w:rsidRPr="00F07D8D">
              <w:t>t h</w:t>
            </w:r>
            <w:r w:rsidRPr="00F07D8D">
              <w:t>ạ</w:t>
            </w:r>
            <w:r w:rsidRPr="00F07D8D">
              <w:t>i th</w:t>
            </w:r>
            <w:r w:rsidRPr="00F07D8D">
              <w:t>ự</w:t>
            </w:r>
            <w:r w:rsidRPr="00F07D8D">
              <w:t>c t</w:t>
            </w:r>
            <w:r w:rsidRPr="00F07D8D">
              <w:t>ế</w:t>
            </w:r>
            <w:r w:rsidRPr="00F07D8D">
              <w:t xml:space="preserve"> x</w:t>
            </w:r>
            <w:r w:rsidRPr="00F07D8D">
              <w:t>ả</w:t>
            </w:r>
            <w:r w:rsidRPr="00F07D8D">
              <w:t>y ra và hành vi gây thi</w:t>
            </w:r>
            <w:r w:rsidRPr="00F07D8D">
              <w:t>ệ</w:t>
            </w:r>
            <w:r w:rsidRPr="00F07D8D">
              <w:t>t h</w:t>
            </w:r>
            <w:r w:rsidRPr="00F07D8D">
              <w:t>ạ</w:t>
            </w:r>
            <w:r w:rsidRPr="00F07D8D">
              <w:t>i</w:t>
            </w:r>
          </w:p>
        </w:tc>
        <w:tc>
          <w:tcPr>
            <w:tcW w:w="1584" w:type="dxa"/>
            <w:shd w:val="clear" w:color="auto" w:fill="auto"/>
          </w:tcPr>
          <w:p w:rsidR="005B3F2C" w:rsidRPr="00F07D8D" w:rsidRDefault="00F07D8D" w:rsidP="00F07D8D">
            <w:pPr>
              <w:spacing w:before="60" w:after="60" w:line="240" w:lineRule="auto"/>
            </w:pPr>
            <w:r w:rsidRPr="00F07D8D">
              <w:t>Text(2000)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Mô t</w:t>
            </w:r>
            <w:r w:rsidRPr="00F07D8D">
              <w:t>ả</w:t>
            </w:r>
            <w:r w:rsidRPr="00F07D8D">
              <w:t xml:space="preserve"> quan h</w:t>
            </w:r>
            <w:r w:rsidRPr="00F07D8D">
              <w:t>ệ</w:t>
            </w:r>
            <w:r w:rsidRPr="00F07D8D">
              <w:t xml:space="preserve"> nhân qu</w:t>
            </w:r>
            <w:r w:rsidRPr="00F07D8D">
              <w:t>ả</w:t>
            </w:r>
            <w:r w:rsidRPr="00F07D8D">
              <w: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bCs/>
              </w:rPr>
              <w:t>Thông tin b</w:t>
            </w:r>
            <w:r w:rsidRPr="00F07D8D">
              <w:rPr>
                <w:bCs/>
              </w:rPr>
              <w:t>ồ</w:t>
            </w:r>
            <w:r w:rsidRPr="00F07D8D">
              <w:rPr>
                <w:bCs/>
              </w:rPr>
              <w:t>i thư</w:t>
            </w:r>
            <w:r w:rsidRPr="00F07D8D">
              <w:rPr>
                <w:bCs/>
              </w:rPr>
              <w:t>ờ</w:t>
            </w:r>
            <w:r w:rsidRPr="00F07D8D">
              <w:rPr>
                <w:bCs/>
              </w:rPr>
              <w:t>ng thi</w:t>
            </w:r>
            <w:r w:rsidRPr="00F07D8D">
              <w:rPr>
                <w:bCs/>
              </w:rPr>
              <w:t>ệ</w:t>
            </w:r>
            <w:r w:rsidRPr="00F07D8D">
              <w:rPr>
                <w:bCs/>
              </w:rPr>
              <w:t>t h</w:t>
            </w:r>
            <w:r w:rsidRPr="00F07D8D">
              <w:rPr>
                <w:bCs/>
              </w:rPr>
              <w:t>ạ</w:t>
            </w:r>
            <w:r w:rsidRPr="00F07D8D">
              <w:rPr>
                <w:bCs/>
              </w:rPr>
              <w:t>i b</w:t>
            </w:r>
            <w:r w:rsidRPr="00F07D8D">
              <w:rPr>
                <w:bCs/>
              </w:rPr>
              <w:t>ằ</w:t>
            </w:r>
            <w:r w:rsidRPr="00F07D8D">
              <w:rPr>
                <w:bCs/>
              </w:rPr>
              <w:t>ng ti</w:t>
            </w:r>
            <w:r w:rsidRPr="00F07D8D">
              <w:rPr>
                <w:bCs/>
              </w:rPr>
              <w:t>ề</w:t>
            </w:r>
            <w:r w:rsidRPr="00F07D8D">
              <w:rPr>
                <w:bCs/>
              </w:rPr>
              <w:t>n</w:t>
            </w:r>
          </w:p>
        </w:tc>
        <w:tc>
          <w:tcPr>
            <w:tcW w:w="1584" w:type="dxa"/>
            <w:shd w:val="clear" w:color="auto" w:fill="auto"/>
          </w:tcPr>
          <w:p w:rsidR="005B3F2C" w:rsidRPr="00F07D8D" w:rsidRDefault="00F07D8D" w:rsidP="00F07D8D">
            <w:pPr>
              <w:spacing w:before="60" w:after="60" w:line="240" w:lineRule="auto"/>
            </w:pPr>
            <w:r w:rsidRPr="00F07D8D">
              <w:t>Section</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Ẩ</w:t>
            </w:r>
            <w:r w:rsidRPr="00F07D8D">
              <w:t>n/Hi</w:t>
            </w:r>
            <w:r w:rsidRPr="00F07D8D">
              <w:t>ệ</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rPr>
                <w:bCs/>
              </w:rPr>
              <w:t>Nhóm thông tin v</w:t>
            </w:r>
            <w:r w:rsidRPr="00F07D8D">
              <w:rPr>
                <w:bCs/>
              </w:rPr>
              <w:t>ề</w:t>
            </w:r>
            <w:r w:rsidRPr="00F07D8D">
              <w:rPr>
                <w:bCs/>
              </w:rPr>
              <w:t xml:space="preserve"> thi</w:t>
            </w:r>
            <w:r w:rsidRPr="00F07D8D">
              <w:rPr>
                <w:bCs/>
              </w:rPr>
              <w:t>ệ</w:t>
            </w:r>
            <w:r w:rsidRPr="00F07D8D">
              <w:rPr>
                <w:bCs/>
              </w:rPr>
              <w:t>t h</w:t>
            </w:r>
            <w:r w:rsidRPr="00F07D8D">
              <w:rPr>
                <w:bCs/>
              </w:rPr>
              <w:t>ạ</w:t>
            </w:r>
            <w:r w:rsidRPr="00F07D8D">
              <w:rPr>
                <w:bCs/>
              </w:rPr>
              <w:t>i và chi tr</w:t>
            </w:r>
            <w:r w:rsidRPr="00F07D8D">
              <w:rPr>
                <w:bCs/>
              </w:rPr>
              <w:t>ả</w:t>
            </w:r>
            <w:r w:rsidRPr="00F07D8D">
              <w:rPr>
                <w:bCs/>
              </w:rPr>
              <w:t xml:space="preserve"> ti</w:t>
            </w:r>
            <w:r w:rsidRPr="00F07D8D">
              <w:rPr>
                <w:bCs/>
              </w:rPr>
              <w:t>ề</w:t>
            </w:r>
            <w:r w:rsidRPr="00F07D8D">
              <w:rPr>
                <w:bCs/>
              </w:rPr>
              <w:t>n b</w:t>
            </w:r>
            <w:r w:rsidRPr="00F07D8D">
              <w:rPr>
                <w:bCs/>
              </w:rPr>
              <w:t>ồ</w:t>
            </w:r>
            <w:r w:rsidRPr="00F07D8D">
              <w:rPr>
                <w:bCs/>
              </w:rPr>
              <w:t>i thư</w:t>
            </w:r>
            <w:r w:rsidRPr="00F07D8D">
              <w:rPr>
                <w:bCs/>
              </w:rPr>
              <w:t>ờ</w:t>
            </w:r>
            <w:r w:rsidRPr="00F07D8D">
              <w:rPr>
                <w:bCs/>
              </w:rPr>
              <w:t>ng/t</w:t>
            </w:r>
            <w:r w:rsidRPr="00F07D8D">
              <w:rPr>
                <w:bCs/>
              </w:rPr>
              <w:t>ạ</w:t>
            </w:r>
            <w:r w:rsidRPr="00F07D8D">
              <w:rPr>
                <w:bCs/>
              </w:rPr>
              <w:t xml:space="preserve">m </w:t>
            </w:r>
            <w:r w:rsidRPr="00F07D8D">
              <w:rPr>
                <w:bCs/>
              </w:rPr>
              <w:t>ứ</w:t>
            </w:r>
            <w:r w:rsidRPr="00F07D8D">
              <w:rPr>
                <w:bCs/>
              </w:rPr>
              <w:t xml:space="preserve">ng </w:t>
            </w:r>
            <w:r w:rsidRPr="00F07D8D">
              <w:rPr>
                <w:bCs/>
              </w:rPr>
              <w:t>ở</w:t>
            </w:r>
            <w:r w:rsidRPr="00F07D8D">
              <w:rPr>
                <w:bCs/>
              </w:rPr>
              <w:t xml:space="preserve"> ch</w:t>
            </w:r>
            <w:r w:rsidRPr="00F07D8D">
              <w:rPr>
                <w:bCs/>
              </w:rPr>
              <w:t>ế</w:t>
            </w:r>
            <w:r w:rsidRPr="00F07D8D">
              <w:rPr>
                <w:bCs/>
              </w:rPr>
              <w:t xml:space="preserve"> đ</w:t>
            </w:r>
            <w:r w:rsidRPr="00F07D8D">
              <w:rPr>
                <w:bCs/>
              </w:rPr>
              <w:t>ộ</w:t>
            </w:r>
            <w:r w:rsidRPr="00F07D8D">
              <w:rPr>
                <w:bCs/>
              </w:rPr>
              <w:t xml:space="preserve"> ch</w:t>
            </w:r>
            <w:r w:rsidRPr="00F07D8D">
              <w:rPr>
                <w:bCs/>
              </w:rPr>
              <w:t>ỉ</w:t>
            </w:r>
            <w:r w:rsidRPr="00F07D8D">
              <w:rPr>
                <w:bCs/>
              </w:rPr>
              <w:t xml:space="preserve"> đ</w:t>
            </w:r>
            <w:r w:rsidRPr="00F07D8D">
              <w:rPr>
                <w:bCs/>
              </w:rPr>
              <w:t>ọ</w:t>
            </w:r>
            <w:r w:rsidRPr="00F07D8D">
              <w:rPr>
                <w:bCs/>
              </w:rPr>
              <w:t>c.</w:t>
            </w:r>
            <w:r w:rsidRPr="00F07D8D">
              <w:br/>
              <w:t xml:space="preserve">- </w:t>
            </w:r>
            <w:r w:rsidRPr="00F07D8D">
              <w:rPr>
                <w:bCs/>
              </w:rPr>
              <w:t>Đi</w:t>
            </w:r>
            <w:r w:rsidRPr="00F07D8D">
              <w:rPr>
                <w:bCs/>
              </w:rPr>
              <w:t>ề</w:t>
            </w:r>
            <w:r w:rsidRPr="00F07D8D">
              <w:rPr>
                <w:bCs/>
              </w:rPr>
              <w:t>u ki</w:t>
            </w:r>
            <w:r w:rsidRPr="00F07D8D">
              <w:rPr>
                <w:bCs/>
              </w:rPr>
              <w:t>ệ</w:t>
            </w:r>
            <w:r w:rsidRPr="00F07D8D">
              <w:rPr>
                <w:bCs/>
              </w:rPr>
              <w:t>n hi</w:t>
            </w:r>
            <w:r w:rsidRPr="00F07D8D">
              <w:rPr>
                <w:bCs/>
              </w:rPr>
              <w:t>ể</w:t>
            </w:r>
            <w:r w:rsidRPr="00F07D8D">
              <w:rPr>
                <w:bCs/>
              </w:rPr>
              <w:t>n th</w:t>
            </w:r>
            <w:r w:rsidRPr="00F07D8D">
              <w:rPr>
                <w:bCs/>
              </w:rPr>
              <w:t>ị</w:t>
            </w:r>
            <w:r w:rsidRPr="00F07D8D">
              <w:t>: Ch</w:t>
            </w:r>
            <w:r w:rsidRPr="00F07D8D">
              <w:t>ỉ</w:t>
            </w:r>
            <w:r w:rsidRPr="00F07D8D">
              <w:t xml:space="preserve"> hi</w:t>
            </w:r>
            <w:r w:rsidRPr="00F07D8D">
              <w:t>ể</w:t>
            </w:r>
            <w:r w:rsidRPr="00F07D8D">
              <w:t>n th</w:t>
            </w:r>
            <w:r w:rsidRPr="00F07D8D">
              <w:t>ị</w:t>
            </w:r>
            <w:r w:rsidRPr="00F07D8D">
              <w:t xml:space="preserve"> khi Lo</w:t>
            </w:r>
            <w:r w:rsidRPr="00F07D8D">
              <w:t>ạ</w:t>
            </w:r>
            <w:r w:rsidRPr="00F07D8D">
              <w:t>i yêu c</w:t>
            </w:r>
            <w:r w:rsidRPr="00F07D8D">
              <w:t>ầ</w:t>
            </w:r>
            <w:r w:rsidRPr="00F07D8D">
              <w:t>u gi</w:t>
            </w:r>
            <w:r w:rsidRPr="00F07D8D">
              <w:t>ả</w:t>
            </w:r>
            <w:r w:rsidRPr="00F07D8D">
              <w:t>i quy</w:t>
            </w:r>
            <w:r w:rsidRPr="00F07D8D">
              <w:t>ế</w:t>
            </w:r>
            <w:r w:rsidRPr="00F07D8D">
              <w:t>t b</w:t>
            </w:r>
            <w:r w:rsidRPr="00F07D8D">
              <w:t>ồ</w:t>
            </w:r>
            <w:r w:rsidRPr="00F07D8D">
              <w:t xml:space="preserve">i </w:t>
            </w:r>
            <w:r w:rsidRPr="00F07D8D">
              <w:lastRenderedPageBreak/>
              <w:t>thư</w:t>
            </w:r>
            <w:r w:rsidRPr="00F07D8D">
              <w:t>ờ</w:t>
            </w:r>
            <w:r w:rsidRPr="00F07D8D">
              <w:t xml:space="preserve">ng là </w:t>
            </w:r>
            <w:r w:rsidRPr="00F07D8D">
              <w:rPr>
                <w:i/>
                <w:iCs/>
              </w:rPr>
              <w:t>“Yêu c</w:t>
            </w:r>
            <w:r w:rsidRPr="00F07D8D">
              <w:rPr>
                <w:i/>
                <w:iCs/>
              </w:rPr>
              <w:t>ầ</w:t>
            </w:r>
            <w:r w:rsidRPr="00F07D8D">
              <w:rPr>
                <w:i/>
                <w:iCs/>
              </w:rPr>
              <w:t>u c</w:t>
            </w:r>
            <w:r w:rsidRPr="00F07D8D">
              <w:rPr>
                <w:i/>
                <w:iCs/>
              </w:rPr>
              <w:t>ả</w:t>
            </w:r>
            <w:r w:rsidRPr="00F07D8D">
              <w:rPr>
                <w:i/>
                <w:iCs/>
              </w:rPr>
              <w:t xml:space="preserve"> hai (B</w:t>
            </w:r>
            <w:r w:rsidRPr="00F07D8D">
              <w:rPr>
                <w:i/>
                <w:iCs/>
              </w:rPr>
              <w:t>ồ</w:t>
            </w:r>
            <w:r w:rsidRPr="00F07D8D">
              <w:rPr>
                <w:i/>
                <w:iCs/>
              </w:rPr>
              <w:t>i thư</w:t>
            </w:r>
            <w:r w:rsidRPr="00F07D8D">
              <w:rPr>
                <w:i/>
                <w:iCs/>
              </w:rPr>
              <w:t>ờ</w:t>
            </w:r>
            <w:r w:rsidRPr="00F07D8D">
              <w:rPr>
                <w:i/>
                <w:iCs/>
              </w:rPr>
              <w:t>ng ti</w:t>
            </w:r>
            <w:r w:rsidRPr="00F07D8D">
              <w:rPr>
                <w:i/>
                <w:iCs/>
              </w:rPr>
              <w:t>ề</w:t>
            </w:r>
            <w:r w:rsidRPr="00F07D8D">
              <w:rPr>
                <w:i/>
                <w:iCs/>
              </w:rPr>
              <w:t>n &amp; Ph</w:t>
            </w:r>
            <w:r w:rsidRPr="00F07D8D">
              <w:rPr>
                <w:i/>
                <w:iCs/>
              </w:rPr>
              <w:t>ụ</w:t>
            </w:r>
            <w:r w:rsidRPr="00F07D8D">
              <w:rPr>
                <w:i/>
                <w:iCs/>
              </w:rPr>
              <w:t>c h</w:t>
            </w:r>
            <w:r w:rsidRPr="00F07D8D">
              <w:rPr>
                <w:i/>
                <w:iCs/>
              </w:rPr>
              <w:t>ồ</w:t>
            </w:r>
            <w:r w:rsidRPr="00F07D8D">
              <w:rPr>
                <w:i/>
                <w:iCs/>
              </w:rPr>
              <w:t>i danh d</w:t>
            </w:r>
            <w:r w:rsidRPr="00F07D8D">
              <w:rPr>
                <w:i/>
                <w:iCs/>
              </w:rPr>
              <w:t>ự</w:t>
            </w:r>
            <w:r w:rsidRPr="00F07D8D">
              <w:rPr>
                <w:i/>
                <w:iCs/>
              </w:rPr>
              <w:t>)”</w:t>
            </w:r>
            <w:r w:rsidRPr="00F07D8D">
              <w:t xml:space="preserve"> ho</w:t>
            </w:r>
            <w:r w:rsidRPr="00F07D8D">
              <w:t>ặ</w:t>
            </w:r>
            <w:r w:rsidRPr="00F07D8D">
              <w:t xml:space="preserve">c </w:t>
            </w:r>
            <w:r w:rsidRPr="00F07D8D">
              <w:rPr>
                <w:i/>
                <w:iCs/>
              </w:rPr>
              <w:t>“Ch</w:t>
            </w:r>
            <w:r w:rsidRPr="00F07D8D">
              <w:rPr>
                <w:i/>
                <w:iCs/>
              </w:rPr>
              <w:t>ỉ</w:t>
            </w:r>
            <w:r w:rsidRPr="00F07D8D">
              <w:rPr>
                <w:i/>
                <w:iCs/>
              </w:rPr>
              <w:t xml:space="preserve"> yêu c</w:t>
            </w:r>
            <w:r w:rsidRPr="00F07D8D">
              <w:rPr>
                <w:i/>
                <w:iCs/>
              </w:rPr>
              <w:t>ầ</w:t>
            </w:r>
            <w:r w:rsidRPr="00F07D8D">
              <w:rPr>
                <w:i/>
                <w:iCs/>
              </w:rPr>
              <w:t>u b</w:t>
            </w:r>
            <w:r w:rsidRPr="00F07D8D">
              <w:rPr>
                <w:i/>
                <w:iCs/>
              </w:rPr>
              <w:t>ồ</w:t>
            </w:r>
            <w:r w:rsidRPr="00F07D8D">
              <w:rPr>
                <w:i/>
                <w:iCs/>
              </w:rPr>
              <w:t>i thư</w:t>
            </w:r>
            <w:r w:rsidRPr="00F07D8D">
              <w:rPr>
                <w:i/>
                <w:iCs/>
              </w:rPr>
              <w:t>ờ</w:t>
            </w:r>
            <w:r w:rsidRPr="00F07D8D">
              <w:rPr>
                <w:i/>
                <w:iCs/>
              </w:rPr>
              <w:t>ng thi</w:t>
            </w:r>
            <w:r w:rsidRPr="00F07D8D">
              <w:rPr>
                <w:i/>
                <w:iCs/>
              </w:rPr>
              <w:t>ệ</w:t>
            </w:r>
            <w:r w:rsidRPr="00F07D8D">
              <w:rPr>
                <w:i/>
                <w:iCs/>
              </w:rPr>
              <w:t>t h</w:t>
            </w:r>
            <w:r w:rsidRPr="00F07D8D">
              <w:rPr>
                <w:i/>
                <w:iCs/>
              </w:rPr>
              <w:t>ạ</w:t>
            </w:r>
            <w:r w:rsidRPr="00F07D8D">
              <w:rPr>
                <w:i/>
                <w:iCs/>
              </w:rPr>
              <w:t>i b</w:t>
            </w:r>
            <w:r w:rsidRPr="00F07D8D">
              <w:rPr>
                <w:i/>
                <w:iCs/>
              </w:rPr>
              <w:t>ằ</w:t>
            </w:r>
            <w:r w:rsidRPr="00F07D8D">
              <w:rPr>
                <w:i/>
                <w:iCs/>
              </w:rPr>
              <w:t>ng ti</w:t>
            </w:r>
            <w:r w:rsidRPr="00F07D8D">
              <w:rPr>
                <w:i/>
                <w:iCs/>
              </w:rPr>
              <w:t>ề</w:t>
            </w:r>
            <w:r w:rsidRPr="00F07D8D">
              <w:rPr>
                <w:i/>
                <w:iCs/>
              </w:rPr>
              <w:t>n”</w:t>
            </w:r>
            <w:r w:rsidRPr="00F07D8D">
              <w:t>;</w:t>
            </w:r>
            <w:r w:rsidRPr="00F07D8D">
              <w:br/>
              <w:t xml:space="preserve">- </w:t>
            </w:r>
            <w:r w:rsidRPr="00F07D8D">
              <w:rPr>
                <w:bCs/>
              </w:rPr>
              <w:t>Ph</w:t>
            </w:r>
            <w:r w:rsidRPr="00F07D8D">
              <w:rPr>
                <w:bCs/>
              </w:rPr>
              <w:t>ạ</w:t>
            </w:r>
            <w:r w:rsidRPr="00F07D8D">
              <w:rPr>
                <w:bCs/>
              </w:rPr>
              <w:t>m vi nhóm</w:t>
            </w:r>
            <w:r w:rsidRPr="00F07D8D">
              <w:t>:</w:t>
            </w:r>
            <w:r w:rsidRPr="00F07D8D">
              <w:t xml:space="preserve"> Bao g</w:t>
            </w:r>
            <w:r w:rsidRPr="00F07D8D">
              <w:t>ồ</w:t>
            </w:r>
            <w:r w:rsidRPr="00F07D8D">
              <w:t>m 03 kh</w:t>
            </w:r>
            <w:r w:rsidRPr="00F07D8D">
              <w:t>ố</w:t>
            </w:r>
            <w:r w:rsidRPr="00F07D8D">
              <w:t>i thông tin con:</w:t>
            </w:r>
            <w:r w:rsidRPr="00F07D8D">
              <w:br/>
              <w:t>+ Kh</w:t>
            </w:r>
            <w:r w:rsidRPr="00F07D8D">
              <w:t>ố</w:t>
            </w:r>
            <w:r w:rsidRPr="00F07D8D">
              <w:t>i B</w:t>
            </w:r>
            <w:r w:rsidRPr="00F07D8D">
              <w:t>ả</w:t>
            </w:r>
            <w:r w:rsidRPr="00F07D8D">
              <w:t>ng thi</w:t>
            </w:r>
            <w:r w:rsidRPr="00F07D8D">
              <w:t>ệ</w:t>
            </w:r>
            <w:r w:rsidRPr="00F07D8D">
              <w:t>t h</w:t>
            </w:r>
            <w:r w:rsidRPr="00F07D8D">
              <w:t>ạ</w:t>
            </w:r>
            <w:r w:rsidRPr="00F07D8D">
              <w:t>i yêu c</w:t>
            </w:r>
            <w:r w:rsidRPr="00F07D8D">
              <w:t>ầ</w:t>
            </w:r>
            <w:r w:rsidRPr="00F07D8D">
              <w:t>u b</w:t>
            </w:r>
            <w:r w:rsidRPr="00F07D8D">
              <w:t>ồ</w:t>
            </w:r>
            <w:r w:rsidRPr="00F07D8D">
              <w:t>i thư</w:t>
            </w:r>
            <w:r w:rsidRPr="00F07D8D">
              <w:t>ờ</w:t>
            </w:r>
            <w:r w:rsidRPr="00F07D8D">
              <w:t>ng</w:t>
            </w:r>
            <w:r w:rsidRPr="00F07D8D">
              <w:br/>
              <w:t>+ Kh</w:t>
            </w:r>
            <w:r w:rsidRPr="00F07D8D">
              <w:t>ố</w:t>
            </w:r>
            <w:r w:rsidRPr="00F07D8D">
              <w:t>i Đ</w:t>
            </w:r>
            <w:r w:rsidRPr="00F07D8D">
              <w:t>ề</w:t>
            </w:r>
            <w:r w:rsidRPr="00F07D8D">
              <w:t xml:space="preserve"> ngh</w:t>
            </w:r>
            <w:r w:rsidRPr="00F07D8D">
              <w:t>ị</w:t>
            </w:r>
            <w:r w:rsidRPr="00F07D8D">
              <w:t xml:space="preserve"> t</w:t>
            </w:r>
            <w:r w:rsidRPr="00F07D8D">
              <w:t>ạ</w:t>
            </w:r>
            <w:r w:rsidRPr="00F07D8D">
              <w:t xml:space="preserve">m </w:t>
            </w:r>
            <w:r w:rsidRPr="00F07D8D">
              <w:t>ứ</w:t>
            </w:r>
            <w:r w:rsidRPr="00F07D8D">
              <w:t>ng kinh phí</w:t>
            </w:r>
            <w:r w:rsidRPr="00F07D8D">
              <w:br/>
              <w:t>+ Kh</w:t>
            </w:r>
            <w:r w:rsidRPr="00F07D8D">
              <w:t>ố</w:t>
            </w:r>
            <w:r w:rsidRPr="00F07D8D">
              <w:t>i Thông tin ngư</w:t>
            </w:r>
            <w:r w:rsidRPr="00F07D8D">
              <w:t>ờ</w:t>
            </w:r>
            <w:r w:rsidRPr="00F07D8D">
              <w:t>i nh</w:t>
            </w:r>
            <w:r w:rsidRPr="00F07D8D">
              <w:t>ậ</w:t>
            </w:r>
            <w:r w:rsidRPr="00F07D8D">
              <w:t>n ti</w:t>
            </w:r>
            <w:r w:rsidRPr="00F07D8D">
              <w:t>ề</w:t>
            </w:r>
            <w:r w:rsidRPr="00F07D8D">
              <w:t>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i/>
                <w:iCs/>
              </w:rPr>
              <w:lastRenderedPageBreak/>
              <w:t>Kh</w:t>
            </w:r>
            <w:r w:rsidRPr="00F07D8D">
              <w:rPr>
                <w:i/>
                <w:iCs/>
              </w:rPr>
              <w:t>ố</w:t>
            </w:r>
            <w:r w:rsidRPr="00F07D8D">
              <w:rPr>
                <w:i/>
                <w:iCs/>
              </w:rPr>
              <w:t>i B</w:t>
            </w:r>
            <w:r w:rsidRPr="00F07D8D">
              <w:rPr>
                <w:i/>
                <w:iCs/>
              </w:rPr>
              <w:t>ả</w:t>
            </w:r>
            <w:r w:rsidRPr="00F07D8D">
              <w:rPr>
                <w:i/>
                <w:iCs/>
              </w:rPr>
              <w:t>ng thi</w:t>
            </w:r>
            <w:r w:rsidRPr="00F07D8D">
              <w:rPr>
                <w:i/>
                <w:iCs/>
              </w:rPr>
              <w:t>ệ</w:t>
            </w:r>
            <w:r w:rsidRPr="00F07D8D">
              <w:rPr>
                <w:i/>
                <w:iCs/>
              </w:rPr>
              <w:t>t h</w:t>
            </w:r>
            <w:r w:rsidRPr="00F07D8D">
              <w:rPr>
                <w:i/>
                <w:iCs/>
              </w:rPr>
              <w:t>ạ</w:t>
            </w:r>
            <w:r w:rsidRPr="00F07D8D">
              <w:rPr>
                <w:i/>
                <w:iCs/>
              </w:rPr>
              <w:t>i yêu c</w:t>
            </w:r>
            <w:r w:rsidRPr="00F07D8D">
              <w:rPr>
                <w:i/>
                <w:iCs/>
              </w:rPr>
              <w:t>ầ</w:t>
            </w:r>
            <w:r w:rsidRPr="00F07D8D">
              <w:rPr>
                <w:i/>
                <w:iCs/>
              </w:rPr>
              <w:t>u b</w:t>
            </w:r>
            <w:r w:rsidRPr="00F07D8D">
              <w:rPr>
                <w:i/>
                <w:iCs/>
              </w:rPr>
              <w:t>ồ</w:t>
            </w:r>
            <w:r w:rsidRPr="00F07D8D">
              <w:rPr>
                <w:i/>
                <w:iCs/>
              </w:rPr>
              <w:t>i thư</w:t>
            </w:r>
            <w:r w:rsidRPr="00F07D8D">
              <w:rPr>
                <w:i/>
                <w:iCs/>
              </w:rPr>
              <w:t>ờ</w:t>
            </w:r>
            <w:r w:rsidRPr="00F07D8D">
              <w:rPr>
                <w:i/>
                <w:iCs/>
              </w:rPr>
              <w:t>ng</w:t>
            </w:r>
          </w:p>
        </w:tc>
        <w:tc>
          <w:tcPr>
            <w:tcW w:w="1584" w:type="dxa"/>
            <w:shd w:val="clear" w:color="auto" w:fill="auto"/>
          </w:tcPr>
          <w:p w:rsidR="005B3F2C" w:rsidRPr="00F07D8D" w:rsidRDefault="00F07D8D" w:rsidP="00F07D8D">
            <w:pPr>
              <w:spacing w:before="60" w:after="60" w:line="240" w:lineRule="auto"/>
            </w:pPr>
            <w:r w:rsidRPr="00F07D8D">
              <w:t>List(Object)</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Control UI: Data grid ch</w:t>
            </w:r>
            <w:r w:rsidRPr="00F07D8D">
              <w:t>ỉ</w:t>
            </w:r>
            <w:r w:rsidRPr="00F07D8D">
              <w:t xml:space="preserve"> đ</w:t>
            </w:r>
            <w:r w:rsidRPr="00F07D8D">
              <w:t>ọ</w:t>
            </w:r>
            <w:r w:rsidRPr="00F07D8D">
              <w:t>c.</w:t>
            </w:r>
            <w:r w:rsidRPr="00F07D8D">
              <w:br/>
            </w:r>
            <w:r w:rsidRPr="00F07D8D">
              <w:t>- Hi</w:t>
            </w:r>
            <w:r w:rsidRPr="00F07D8D">
              <w:t>ể</w:t>
            </w:r>
            <w:r w:rsidRPr="00F07D8D">
              <w:t>n th</w:t>
            </w:r>
            <w:r w:rsidRPr="00F07D8D">
              <w:t>ị</w:t>
            </w:r>
            <w:r w:rsidRPr="00F07D8D">
              <w:t xml:space="preserve"> m</w:t>
            </w:r>
            <w:r w:rsidRPr="00F07D8D">
              <w:t>ặ</w:t>
            </w:r>
            <w:r w:rsidRPr="00F07D8D">
              <w:t>c đ</w:t>
            </w:r>
            <w:r w:rsidRPr="00F07D8D">
              <w:t>ị</w:t>
            </w:r>
            <w:r w:rsidRPr="00F07D8D">
              <w:t>nh theo đi</w:t>
            </w:r>
            <w:r w:rsidRPr="00F07D8D">
              <w:t>ề</w:t>
            </w:r>
            <w:r w:rsidRPr="00F07D8D">
              <w:t>u ki</w:t>
            </w:r>
            <w:r w:rsidRPr="00F07D8D">
              <w:t>ệ</w:t>
            </w:r>
            <w:r w:rsidRPr="00F07D8D">
              <w:t>n c</w:t>
            </w:r>
            <w:r w:rsidRPr="00F07D8D">
              <w:t>ủ</w:t>
            </w:r>
            <w:r w:rsidRPr="00F07D8D">
              <w:t>a nhóm cha.</w:t>
            </w:r>
            <w:r w:rsidRPr="00F07D8D">
              <w:br/>
              <w:t>- Danh sách các m</w:t>
            </w:r>
            <w:r w:rsidRPr="00F07D8D">
              <w:t>ụ</w:t>
            </w:r>
            <w:r w:rsidRPr="00F07D8D">
              <w:t>c thi</w:t>
            </w:r>
            <w:r w:rsidRPr="00F07D8D">
              <w:t>ệ</w:t>
            </w:r>
            <w:r w:rsidRPr="00F07D8D">
              <w:t>t h</w:t>
            </w:r>
            <w:r w:rsidRPr="00F07D8D">
              <w:t>ạ</w:t>
            </w:r>
            <w:r w:rsidRPr="00F07D8D">
              <w:t>i và s</w:t>
            </w:r>
            <w:r w:rsidRPr="00F07D8D">
              <w:t>ố</w:t>
            </w:r>
            <w:r w:rsidRPr="00F07D8D">
              <w:t xml:space="preserve"> ti</w:t>
            </w:r>
            <w:r w:rsidRPr="00F07D8D">
              <w:t>ề</w:t>
            </w:r>
            <w:r w:rsidRPr="00F07D8D">
              <w:t>n do ngư</w:t>
            </w:r>
            <w:r w:rsidRPr="00F07D8D">
              <w:t>ờ</w:t>
            </w:r>
            <w:r w:rsidRPr="00F07D8D">
              <w:t>i yêu c</w:t>
            </w:r>
            <w:r w:rsidRPr="00F07D8D">
              <w:t>ầ</w:t>
            </w:r>
            <w:r w:rsidRPr="00F07D8D">
              <w:t>u đ</w:t>
            </w:r>
            <w:r w:rsidRPr="00F07D8D">
              <w:t>ề</w:t>
            </w:r>
            <w:r w:rsidRPr="00F07D8D">
              <w:t xml:space="preserve"> ngh</w:t>
            </w:r>
            <w:r w:rsidRPr="00F07D8D">
              <w:t>ị</w:t>
            </w:r>
            <w:r w:rsidRPr="00F07D8D">
              <w: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STT</w:t>
            </w:r>
          </w:p>
        </w:tc>
        <w:tc>
          <w:tcPr>
            <w:tcW w:w="1584" w:type="dxa"/>
            <w:shd w:val="clear" w:color="auto" w:fill="auto"/>
          </w:tcPr>
          <w:p w:rsidR="005B3F2C" w:rsidRPr="00F07D8D" w:rsidRDefault="00F07D8D" w:rsidP="00F07D8D">
            <w:pPr>
              <w:spacing w:before="60" w:after="60" w:line="240" w:lineRule="auto"/>
            </w:pPr>
            <w:r w:rsidRPr="00F07D8D">
              <w:t>Integer(10)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w:t>
            </w:r>
            <w:r w:rsidRPr="00F07D8D">
              <w:t>ự</w:t>
            </w:r>
            <w:r w:rsidRPr="00F07D8D">
              <w:t xml:space="preserve"> tăng</w:t>
            </w:r>
          </w:p>
        </w:tc>
        <w:tc>
          <w:tcPr>
            <w:tcW w:w="3773" w:type="dxa"/>
            <w:shd w:val="clear" w:color="auto" w:fill="auto"/>
          </w:tcPr>
          <w:p w:rsidR="005B3F2C" w:rsidRPr="00F07D8D" w:rsidRDefault="00F07D8D" w:rsidP="00F07D8D">
            <w:pPr>
              <w:spacing w:before="60" w:after="60" w:line="240" w:lineRule="auto"/>
              <w:jc w:val="left"/>
            </w:pPr>
            <w:r w:rsidRPr="00F07D8D">
              <w:t>Căn gi</w:t>
            </w:r>
            <w:r w:rsidRPr="00F07D8D">
              <w:t>ữ</w:t>
            </w:r>
            <w:r w:rsidRPr="00F07D8D">
              <w:t>a.</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M</w:t>
            </w:r>
            <w:r w:rsidRPr="00F07D8D">
              <w:t>ụ</w:t>
            </w:r>
            <w:r w:rsidRPr="00F07D8D">
              <w:t>c thi</w:t>
            </w:r>
            <w:r w:rsidRPr="00F07D8D">
              <w:t>ệ</w:t>
            </w:r>
            <w:r w:rsidRPr="00F07D8D">
              <w:t>t h</w:t>
            </w:r>
            <w:r w:rsidRPr="00F07D8D">
              <w:t>ạ</w:t>
            </w:r>
            <w:r w:rsidRPr="00F07D8D">
              <w:t>i yêu c</w:t>
            </w:r>
            <w:r w:rsidRPr="00F07D8D">
              <w:t>ầ</w:t>
            </w:r>
            <w:r w:rsidRPr="00F07D8D">
              <w:t>u</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Tên lo</w:t>
            </w:r>
            <w:r w:rsidRPr="00F07D8D">
              <w:t>ạ</w:t>
            </w:r>
            <w:r w:rsidRPr="00F07D8D">
              <w:t>i thi</w:t>
            </w:r>
            <w:r w:rsidRPr="00F07D8D">
              <w:t>ệ</w:t>
            </w:r>
            <w:r w:rsidRPr="00F07D8D">
              <w:t>t h</w:t>
            </w:r>
            <w:r w:rsidRPr="00F07D8D">
              <w:t>ạ</w:t>
            </w:r>
            <w:r w:rsidRPr="00F07D8D">
              <w:t>i theo Danh m</w:t>
            </w:r>
            <w:r w:rsidRPr="00F07D8D">
              <w:t>ụ</w:t>
            </w:r>
            <w:r w:rsidRPr="00F07D8D">
              <w:t>c Lo</w:t>
            </w:r>
            <w:r w:rsidRPr="00F07D8D">
              <w:t>ạ</w:t>
            </w:r>
            <w:r w:rsidRPr="00F07D8D">
              <w:t>i thi</w:t>
            </w:r>
            <w:r w:rsidRPr="00F07D8D">
              <w:t>ệ</w:t>
            </w:r>
            <w:r w:rsidRPr="00F07D8D">
              <w:t>t h</w:t>
            </w:r>
            <w:r w:rsidRPr="00F07D8D">
              <w:t>ạ</w:t>
            </w:r>
            <w:r w:rsidRPr="00F07D8D">
              <w:t>i yêu c</w:t>
            </w:r>
            <w:r w:rsidRPr="00F07D8D">
              <w:t>ầ</w:t>
            </w:r>
            <w:r w:rsidRPr="00F07D8D">
              <w:t>u b</w:t>
            </w:r>
            <w:r w:rsidRPr="00F07D8D">
              <w:t>ồ</w:t>
            </w:r>
            <w:r w:rsidRPr="00F07D8D">
              <w:t>i thư</w:t>
            </w:r>
            <w:r w:rsidRPr="00F07D8D">
              <w:t>ờ</w:t>
            </w:r>
            <w:r w:rsidRPr="00F07D8D">
              <w:t>ng [DM_27].</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Cách tính / Di</w:t>
            </w:r>
            <w:r w:rsidRPr="00F07D8D">
              <w:t>ễ</w:t>
            </w:r>
            <w:r w:rsidRPr="00F07D8D">
              <w:t>n gi</w:t>
            </w:r>
            <w:r w:rsidRPr="00F07D8D">
              <w:t>ả</w:t>
            </w:r>
            <w:r w:rsidRPr="00F07D8D">
              <w:t>i công th</w:t>
            </w:r>
            <w:r w:rsidRPr="00F07D8D">
              <w:t>ứ</w:t>
            </w:r>
            <w:r w:rsidRPr="00F07D8D">
              <w:t>c áp d</w:t>
            </w:r>
            <w:r w:rsidRPr="00F07D8D">
              <w:t>ụ</w:t>
            </w:r>
            <w:r w:rsidRPr="00F07D8D">
              <w:t>ng</w:t>
            </w:r>
          </w:p>
        </w:tc>
        <w:tc>
          <w:tcPr>
            <w:tcW w:w="1584" w:type="dxa"/>
            <w:shd w:val="clear" w:color="auto" w:fill="auto"/>
          </w:tcPr>
          <w:p w:rsidR="005B3F2C" w:rsidRPr="00F07D8D" w:rsidRDefault="00F07D8D" w:rsidP="00F07D8D">
            <w:pPr>
              <w:spacing w:before="60" w:after="60" w:line="240" w:lineRule="auto"/>
            </w:pPr>
            <w:r w:rsidRPr="00F07D8D">
              <w:t>Text(2000)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Di</w:t>
            </w:r>
            <w:r w:rsidRPr="00F07D8D">
              <w:t>ễ</w:t>
            </w:r>
            <w:r w:rsidRPr="00F07D8D">
              <w:t>n gi</w:t>
            </w:r>
            <w:r w:rsidRPr="00F07D8D">
              <w:t>ả</w:t>
            </w:r>
            <w:r w:rsidRPr="00F07D8D">
              <w:t>i chi ti</w:t>
            </w:r>
            <w:r w:rsidRPr="00F07D8D">
              <w:t>ế</w:t>
            </w:r>
            <w:r w:rsidRPr="00F07D8D">
              <w:t>t cách tính m</w:t>
            </w:r>
            <w:r w:rsidRPr="00F07D8D">
              <w:t>ứ</w:t>
            </w:r>
            <w:r w:rsidRPr="00F07D8D">
              <w:t>c b</w:t>
            </w:r>
            <w:r w:rsidRPr="00F07D8D">
              <w:t>ồ</w:t>
            </w:r>
            <w:r w:rsidRPr="00F07D8D">
              <w:t>i thư</w:t>
            </w:r>
            <w:r w:rsidRPr="00F07D8D">
              <w:t>ờ</w:t>
            </w:r>
            <w:r w:rsidRPr="00F07D8D">
              <w:t>ng c</w:t>
            </w:r>
            <w:r w:rsidRPr="00F07D8D">
              <w:t>ủ</w:t>
            </w:r>
            <w:r w:rsidRPr="00F07D8D">
              <w:t>a ngư</w:t>
            </w:r>
            <w:r w:rsidRPr="00F07D8D">
              <w:t>ờ</w:t>
            </w:r>
            <w:r w:rsidRPr="00F07D8D">
              <w:t>i yêu c</w:t>
            </w:r>
            <w:r w:rsidRPr="00F07D8D">
              <w:t>ầ</w:t>
            </w:r>
            <w:r w:rsidRPr="00F07D8D">
              <w:t>u.</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w:t>
            </w:r>
            <w:r w:rsidRPr="00F07D8D">
              <w:t>ố</w:t>
            </w:r>
            <w:r w:rsidRPr="00F07D8D">
              <w:t xml:space="preserve"> ti</w:t>
            </w:r>
            <w:r w:rsidRPr="00F07D8D">
              <w:t>ề</w:t>
            </w:r>
            <w:r w:rsidRPr="00F07D8D">
              <w:t>n yêu c</w:t>
            </w:r>
            <w:r w:rsidRPr="00F07D8D">
              <w:t>ầ</w:t>
            </w:r>
            <w:r w:rsidRPr="00F07D8D">
              <w:t>u b</w:t>
            </w:r>
            <w:r w:rsidRPr="00F07D8D">
              <w:t>ồ</w:t>
            </w:r>
            <w:r w:rsidRPr="00F07D8D">
              <w:t>i thư</w:t>
            </w:r>
            <w:r w:rsidRPr="00F07D8D">
              <w:t>ờ</w:t>
            </w:r>
            <w:r w:rsidRPr="00F07D8D">
              <w:t>ng (đ</w:t>
            </w:r>
            <w:r w:rsidRPr="00F07D8D">
              <w:t>ồ</w:t>
            </w:r>
            <w:r w:rsidRPr="00F07D8D">
              <w:t>n</w:t>
            </w:r>
            <w:r w:rsidRPr="00F07D8D">
              <w:t>g)</w:t>
            </w:r>
          </w:p>
        </w:tc>
        <w:tc>
          <w:tcPr>
            <w:tcW w:w="1584" w:type="dxa"/>
            <w:shd w:val="clear" w:color="auto" w:fill="auto"/>
          </w:tcPr>
          <w:p w:rsidR="005B3F2C" w:rsidRPr="00F07D8D" w:rsidRDefault="00F07D8D" w:rsidP="00F07D8D">
            <w:pPr>
              <w:spacing w:before="60" w:after="60" w:line="240" w:lineRule="auto"/>
            </w:pPr>
            <w:r w:rsidRPr="00F07D8D">
              <w:t>Decimal(18,0)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S</w:t>
            </w:r>
            <w:r w:rsidRPr="00F07D8D">
              <w:t>ố</w:t>
            </w:r>
            <w:r w:rsidRPr="00F07D8D">
              <w:t xml:space="preserve"> ti</w:t>
            </w:r>
            <w:r w:rsidRPr="00F07D8D">
              <w:t>ề</w:t>
            </w:r>
            <w:r w:rsidRPr="00F07D8D">
              <w:t>n ngư</w:t>
            </w:r>
            <w:r w:rsidRPr="00F07D8D">
              <w:t>ờ</w:t>
            </w:r>
            <w:r w:rsidRPr="00F07D8D">
              <w:t>i yêu c</w:t>
            </w:r>
            <w:r w:rsidRPr="00F07D8D">
              <w:t>ầ</w:t>
            </w:r>
            <w:r w:rsidRPr="00F07D8D">
              <w:t>u đ</w:t>
            </w:r>
            <w:r w:rsidRPr="00F07D8D">
              <w:t>ề</w:t>
            </w:r>
            <w:r w:rsidRPr="00F07D8D">
              <w:t xml:space="preserve"> ngh</w:t>
            </w:r>
            <w:r w:rsidRPr="00F07D8D">
              <w:t>ị</w:t>
            </w:r>
            <w:r w:rsidRPr="00F07D8D">
              <w:t>, đ</w:t>
            </w:r>
            <w:r w:rsidRPr="00F07D8D">
              <w:t>ị</w:t>
            </w:r>
            <w:r w:rsidRPr="00F07D8D">
              <w:t>nh d</w:t>
            </w:r>
            <w:r w:rsidRPr="00F07D8D">
              <w:t>ạ</w:t>
            </w:r>
            <w:r w:rsidRPr="00F07D8D">
              <w:t>ng phân tách hàng nghìn.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i/>
                <w:iCs/>
              </w:rPr>
              <w:t>Kh</w:t>
            </w:r>
            <w:r w:rsidRPr="00F07D8D">
              <w:rPr>
                <w:i/>
                <w:iCs/>
              </w:rPr>
              <w:t>ố</w:t>
            </w:r>
            <w:r w:rsidRPr="00F07D8D">
              <w:rPr>
                <w:i/>
                <w:iCs/>
              </w:rPr>
              <w:t>i Đ</w:t>
            </w:r>
            <w:r w:rsidRPr="00F07D8D">
              <w:rPr>
                <w:i/>
                <w:iCs/>
              </w:rPr>
              <w:t>ề</w:t>
            </w:r>
            <w:r w:rsidRPr="00F07D8D">
              <w:rPr>
                <w:i/>
                <w:iCs/>
              </w:rPr>
              <w:t xml:space="preserve"> ngh</w:t>
            </w:r>
            <w:r w:rsidRPr="00F07D8D">
              <w:rPr>
                <w:i/>
                <w:iCs/>
              </w:rPr>
              <w:t>ị</w:t>
            </w:r>
            <w:r w:rsidRPr="00F07D8D">
              <w:rPr>
                <w:i/>
                <w:iCs/>
              </w:rPr>
              <w:t xml:space="preserve"> t</w:t>
            </w:r>
            <w:r w:rsidRPr="00F07D8D">
              <w:rPr>
                <w:i/>
                <w:iCs/>
              </w:rPr>
              <w:t>ạ</w:t>
            </w:r>
            <w:r w:rsidRPr="00F07D8D">
              <w:rPr>
                <w:i/>
                <w:iCs/>
              </w:rPr>
              <w:t xml:space="preserve">m </w:t>
            </w:r>
            <w:r w:rsidRPr="00F07D8D">
              <w:rPr>
                <w:i/>
                <w:iCs/>
              </w:rPr>
              <w:t>ứ</w:t>
            </w:r>
            <w:r w:rsidRPr="00F07D8D">
              <w:rPr>
                <w:i/>
                <w:iCs/>
              </w:rPr>
              <w:t>ng kinh phí</w:t>
            </w:r>
          </w:p>
        </w:tc>
        <w:tc>
          <w:tcPr>
            <w:tcW w:w="1584" w:type="dxa"/>
            <w:shd w:val="clear" w:color="auto" w:fill="auto"/>
          </w:tcPr>
          <w:p w:rsidR="005B3F2C" w:rsidRPr="00F07D8D" w:rsidRDefault="00F07D8D" w:rsidP="00F07D8D">
            <w:pPr>
              <w:spacing w:before="60" w:after="60" w:line="240" w:lineRule="auto"/>
            </w:pPr>
            <w:r w:rsidRPr="00F07D8D">
              <w:t>Boolean</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Control UI: Checkbox ch</w:t>
            </w:r>
            <w:r w:rsidRPr="00F07D8D">
              <w:t>ỉ</w:t>
            </w:r>
            <w:r w:rsidRPr="00F07D8D">
              <w:t xml:space="preserve"> đ</w:t>
            </w:r>
            <w:r w:rsidRPr="00F07D8D">
              <w:t>ọ</w:t>
            </w:r>
            <w:r w:rsidRPr="00F07D8D">
              <w:t>c.</w:t>
            </w:r>
            <w:r w:rsidRPr="00F07D8D">
              <w:br/>
            </w:r>
            <w:r w:rsidRPr="00F07D8D">
              <w:t>- Hi</w:t>
            </w:r>
            <w:r w:rsidRPr="00F07D8D">
              <w:t>ể</w:t>
            </w:r>
            <w:r w:rsidRPr="00F07D8D">
              <w:t>n th</w:t>
            </w:r>
            <w:r w:rsidRPr="00F07D8D">
              <w:t>ị</w:t>
            </w:r>
            <w:r w:rsidRPr="00F07D8D">
              <w:t xml:space="preserve"> theo đi</w:t>
            </w:r>
            <w:r w:rsidRPr="00F07D8D">
              <w:t>ề</w:t>
            </w:r>
            <w:r w:rsidRPr="00F07D8D">
              <w:t>u ki</w:t>
            </w:r>
            <w:r w:rsidRPr="00F07D8D">
              <w:t>ệ</w:t>
            </w:r>
            <w:r w:rsidRPr="00F07D8D">
              <w:t>n c</w:t>
            </w:r>
            <w:r w:rsidRPr="00F07D8D">
              <w:t>ủ</w:t>
            </w:r>
            <w:r w:rsidRPr="00F07D8D">
              <w:t>a nhóm cha (</w:t>
            </w:r>
            <w:r w:rsidRPr="00F07D8D">
              <w:t>ẩ</w:t>
            </w:r>
            <w:r w:rsidRPr="00F07D8D">
              <w:t>n khi h</w:t>
            </w:r>
            <w:r w:rsidRPr="00F07D8D">
              <w:t>ồ</w:t>
            </w:r>
            <w:r w:rsidRPr="00F07D8D">
              <w:t xml:space="preserve"> sơ theo lu</w:t>
            </w:r>
            <w:r w:rsidRPr="00F07D8D">
              <w:t>ồ</w:t>
            </w:r>
            <w:r w:rsidRPr="00F07D8D">
              <w:t>ng đã có b</w:t>
            </w:r>
            <w:r w:rsidRPr="00F07D8D">
              <w:t>ả</w:t>
            </w:r>
            <w:r w:rsidRPr="00F07D8D">
              <w:t>n án c</w:t>
            </w:r>
            <w:r w:rsidRPr="00F07D8D">
              <w:t>ủ</w:t>
            </w:r>
            <w:r w:rsidRPr="00F07D8D">
              <w:t>a Tòa án).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w:t>
            </w:r>
            <w:r w:rsidRPr="00F07D8D">
              <w:t>ạ</w:t>
            </w:r>
            <w:r w:rsidRPr="00F07D8D">
              <w:t xml:space="preserve">m </w:t>
            </w:r>
            <w:r w:rsidRPr="00F07D8D">
              <w:t>ứ</w:t>
            </w:r>
            <w:r w:rsidRPr="00F07D8D">
              <w:t>ng Thi</w:t>
            </w:r>
            <w:r w:rsidRPr="00F07D8D">
              <w:t>ệ</w:t>
            </w:r>
            <w:r w:rsidRPr="00F07D8D">
              <w:t>t h</w:t>
            </w:r>
            <w:r w:rsidRPr="00F07D8D">
              <w:t>ạ</w:t>
            </w:r>
            <w:r w:rsidRPr="00F07D8D">
              <w:t>i tinh th</w:t>
            </w:r>
            <w:r w:rsidRPr="00F07D8D">
              <w:t>ầ</w:t>
            </w:r>
            <w:r w:rsidRPr="00F07D8D">
              <w:t>n (đ</w:t>
            </w:r>
            <w:r w:rsidRPr="00F07D8D">
              <w:t>ồ</w:t>
            </w:r>
            <w:r w:rsidRPr="00F07D8D">
              <w:t>ng)</w:t>
            </w:r>
          </w:p>
        </w:tc>
        <w:tc>
          <w:tcPr>
            <w:tcW w:w="1584" w:type="dxa"/>
            <w:shd w:val="clear" w:color="auto" w:fill="auto"/>
          </w:tcPr>
          <w:p w:rsidR="005B3F2C" w:rsidRPr="00F07D8D" w:rsidRDefault="00F07D8D" w:rsidP="00F07D8D">
            <w:pPr>
              <w:spacing w:before="60" w:after="60" w:line="240" w:lineRule="auto"/>
            </w:pPr>
            <w:r w:rsidRPr="00F07D8D">
              <w:t>Decimal(18,0)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S</w:t>
            </w:r>
            <w:r w:rsidRPr="00F07D8D">
              <w:t>ố</w:t>
            </w:r>
            <w:r w:rsidRPr="00F07D8D">
              <w:t xml:space="preserve"> ti</w:t>
            </w:r>
            <w:r w:rsidRPr="00F07D8D">
              <w:t>ề</w:t>
            </w:r>
            <w:r w:rsidRPr="00F07D8D">
              <w:t>n t</w:t>
            </w:r>
            <w:r w:rsidRPr="00F07D8D">
              <w:t>ạ</w:t>
            </w:r>
            <w:r w:rsidRPr="00F07D8D">
              <w:t xml:space="preserve">m </w:t>
            </w:r>
            <w:r w:rsidRPr="00F07D8D">
              <w:t>ứ</w:t>
            </w:r>
            <w:r w:rsidRPr="00F07D8D">
              <w:t>ng thi</w:t>
            </w:r>
            <w:r w:rsidRPr="00F07D8D">
              <w:t>ệ</w:t>
            </w:r>
            <w:r w:rsidRPr="00F07D8D">
              <w:t>t h</w:t>
            </w:r>
            <w:r w:rsidRPr="00F07D8D">
              <w:t>ạ</w:t>
            </w:r>
            <w:r w:rsidRPr="00F07D8D">
              <w:t>i tinh th</w:t>
            </w:r>
            <w:r w:rsidRPr="00F07D8D">
              <w:t>ầ</w:t>
            </w:r>
            <w:r w:rsidRPr="00F07D8D">
              <w:t>n n</w:t>
            </w:r>
            <w:r w:rsidRPr="00F07D8D">
              <w:t>ế</w:t>
            </w:r>
            <w:r w:rsidRPr="00F07D8D">
              <w:t>u có.</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Tài li</w:t>
            </w:r>
            <w:r w:rsidRPr="00F07D8D">
              <w:t>ệ</w:t>
            </w:r>
            <w:r w:rsidRPr="00F07D8D">
              <w:t>u đính kèm kèm t</w:t>
            </w:r>
            <w:r w:rsidRPr="00F07D8D">
              <w:t>ạ</w:t>
            </w:r>
            <w:r w:rsidRPr="00F07D8D">
              <w:t xml:space="preserve">m </w:t>
            </w:r>
            <w:r w:rsidRPr="00F07D8D">
              <w:t>ứ</w:t>
            </w:r>
            <w:r w:rsidRPr="00F07D8D">
              <w:t>ng tinh th</w:t>
            </w:r>
            <w:r w:rsidRPr="00F07D8D">
              <w:t>ầ</w:t>
            </w:r>
            <w:r w:rsidRPr="00F07D8D">
              <w:t>n</w:t>
            </w:r>
          </w:p>
        </w:tc>
        <w:tc>
          <w:tcPr>
            <w:tcW w:w="1584" w:type="dxa"/>
            <w:shd w:val="clear" w:color="auto" w:fill="auto"/>
          </w:tcPr>
          <w:p w:rsidR="005B3F2C" w:rsidRPr="00F07D8D" w:rsidRDefault="00F07D8D" w:rsidP="00F07D8D">
            <w:pPr>
              <w:spacing w:before="60" w:after="60" w:line="240" w:lineRule="auto"/>
            </w:pPr>
            <w:r w:rsidRPr="00F07D8D">
              <w:t>File</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Tên file và liên k</w:t>
            </w:r>
            <w:r w:rsidRPr="00F07D8D">
              <w:t>ế</w:t>
            </w:r>
            <w:r w:rsidRPr="00F07D8D">
              <w:t>t xem file đính kèm.</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w:t>
            </w:r>
            <w:r w:rsidRPr="00F07D8D">
              <w:t>ạ</w:t>
            </w:r>
            <w:r w:rsidRPr="00F07D8D">
              <w:t xml:space="preserve">m </w:t>
            </w:r>
            <w:r w:rsidRPr="00F07D8D">
              <w:t>ứ</w:t>
            </w:r>
            <w:r w:rsidRPr="00F07D8D">
              <w:t>ng Thi</w:t>
            </w:r>
            <w:r w:rsidRPr="00F07D8D">
              <w:t>ệ</w:t>
            </w:r>
            <w:r w:rsidRPr="00F07D8D">
              <w:t>t h</w:t>
            </w:r>
            <w:r w:rsidRPr="00F07D8D">
              <w:t>ạ</w:t>
            </w:r>
            <w:r w:rsidRPr="00F07D8D">
              <w:t>i khác tính đư</w:t>
            </w:r>
            <w:r w:rsidRPr="00F07D8D">
              <w:t>ợ</w:t>
            </w:r>
            <w:r w:rsidRPr="00F07D8D">
              <w:t>c ngay</w:t>
            </w:r>
          </w:p>
        </w:tc>
        <w:tc>
          <w:tcPr>
            <w:tcW w:w="1584" w:type="dxa"/>
            <w:shd w:val="clear" w:color="auto" w:fill="auto"/>
          </w:tcPr>
          <w:p w:rsidR="005B3F2C" w:rsidRPr="00F07D8D" w:rsidRDefault="00F07D8D" w:rsidP="00F07D8D">
            <w:pPr>
              <w:spacing w:before="60" w:after="60" w:line="240" w:lineRule="auto"/>
            </w:pPr>
            <w:r w:rsidRPr="00F07D8D">
              <w:t>List(Enum(String(100)))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Danh sách các lo</w:t>
            </w:r>
            <w:r w:rsidRPr="00F07D8D">
              <w:t>ạ</w:t>
            </w:r>
            <w:r w:rsidRPr="00F07D8D">
              <w:t>i thi</w:t>
            </w:r>
            <w:r w:rsidRPr="00F07D8D">
              <w:t>ệ</w:t>
            </w:r>
            <w:r w:rsidRPr="00F07D8D">
              <w:t>t h</w:t>
            </w:r>
            <w:r w:rsidRPr="00F07D8D">
              <w:t>ạ</w:t>
            </w:r>
            <w:r w:rsidRPr="00F07D8D">
              <w:t>i khác đ</w:t>
            </w:r>
            <w:r w:rsidRPr="00F07D8D">
              <w:t>ề</w:t>
            </w:r>
            <w:r w:rsidRPr="00F07D8D">
              <w:t xml:space="preserve"> ngh</w:t>
            </w:r>
            <w:r w:rsidRPr="00F07D8D">
              <w:t>ị</w:t>
            </w:r>
            <w:r w:rsidRPr="00F07D8D">
              <w:t xml:space="preserve"> t</w:t>
            </w:r>
            <w:r w:rsidRPr="00F07D8D">
              <w:t>ạ</w:t>
            </w:r>
            <w:r w:rsidRPr="00F07D8D">
              <w:t xml:space="preserve">m </w:t>
            </w:r>
            <w:r w:rsidRPr="00F07D8D">
              <w:t>ứ</w:t>
            </w:r>
            <w:r w:rsidRPr="00F07D8D">
              <w:t>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Tài li</w:t>
            </w:r>
            <w:r w:rsidRPr="00F07D8D">
              <w:t>ệ</w:t>
            </w:r>
            <w:r w:rsidRPr="00F07D8D">
              <w:t>u đính kèm kèm t</w:t>
            </w:r>
            <w:r w:rsidRPr="00F07D8D">
              <w:t>ạ</w:t>
            </w:r>
            <w:r w:rsidRPr="00F07D8D">
              <w:t xml:space="preserve">m </w:t>
            </w:r>
            <w:r w:rsidRPr="00F07D8D">
              <w:t>ứ</w:t>
            </w:r>
            <w:r w:rsidRPr="00F07D8D">
              <w:t>ng thi</w:t>
            </w:r>
            <w:r w:rsidRPr="00F07D8D">
              <w:t>ệ</w:t>
            </w:r>
            <w:r w:rsidRPr="00F07D8D">
              <w:t>t h</w:t>
            </w:r>
            <w:r w:rsidRPr="00F07D8D">
              <w:t>ạ</w:t>
            </w:r>
            <w:r w:rsidRPr="00F07D8D">
              <w:t>i khác</w:t>
            </w:r>
          </w:p>
        </w:tc>
        <w:tc>
          <w:tcPr>
            <w:tcW w:w="1584" w:type="dxa"/>
            <w:shd w:val="clear" w:color="auto" w:fill="auto"/>
          </w:tcPr>
          <w:p w:rsidR="005B3F2C" w:rsidRPr="00F07D8D" w:rsidRDefault="00F07D8D" w:rsidP="00F07D8D">
            <w:pPr>
              <w:spacing w:before="60" w:after="60" w:line="240" w:lineRule="auto"/>
            </w:pPr>
            <w:r w:rsidRPr="00F07D8D">
              <w:t>File</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Tên file và liên k</w:t>
            </w:r>
            <w:r w:rsidRPr="00F07D8D">
              <w:t>ế</w:t>
            </w:r>
            <w:r w:rsidRPr="00F07D8D">
              <w:t>t xem file đính kèm.</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i/>
                <w:iCs/>
              </w:rPr>
              <w:lastRenderedPageBreak/>
              <w:t>Kh</w:t>
            </w:r>
            <w:r w:rsidRPr="00F07D8D">
              <w:rPr>
                <w:i/>
                <w:iCs/>
              </w:rPr>
              <w:t>ố</w:t>
            </w:r>
            <w:r w:rsidRPr="00F07D8D">
              <w:rPr>
                <w:i/>
                <w:iCs/>
              </w:rPr>
              <w:t>i Thông tin ngư</w:t>
            </w:r>
            <w:r w:rsidRPr="00F07D8D">
              <w:rPr>
                <w:i/>
                <w:iCs/>
              </w:rPr>
              <w:t>ờ</w:t>
            </w:r>
            <w:r w:rsidRPr="00F07D8D">
              <w:rPr>
                <w:i/>
                <w:iCs/>
              </w:rPr>
              <w:t>i nh</w:t>
            </w:r>
            <w:r w:rsidRPr="00F07D8D">
              <w:rPr>
                <w:i/>
                <w:iCs/>
              </w:rPr>
              <w:t>ậ</w:t>
            </w:r>
            <w:r w:rsidRPr="00F07D8D">
              <w:rPr>
                <w:i/>
                <w:iCs/>
              </w:rPr>
              <w:t>n ti</w:t>
            </w:r>
            <w:r w:rsidRPr="00F07D8D">
              <w:rPr>
                <w:i/>
                <w:iCs/>
              </w:rPr>
              <w:t>ề</w:t>
            </w:r>
            <w:r w:rsidRPr="00F07D8D">
              <w:rPr>
                <w:i/>
                <w:iCs/>
              </w:rPr>
              <w:t>n</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rPr>
                <w:bCs/>
              </w:rPr>
              <w:t>Kh</w:t>
            </w:r>
            <w:r w:rsidRPr="00F07D8D">
              <w:rPr>
                <w:bCs/>
              </w:rPr>
              <w:t>ố</w:t>
            </w:r>
            <w:r w:rsidRPr="00F07D8D">
              <w:rPr>
                <w:bCs/>
              </w:rPr>
              <w:t>i thông tin ngư</w:t>
            </w:r>
            <w:r w:rsidRPr="00F07D8D">
              <w:rPr>
                <w:bCs/>
              </w:rPr>
              <w:t>ờ</w:t>
            </w:r>
            <w:r w:rsidRPr="00F07D8D">
              <w:rPr>
                <w:bCs/>
              </w:rPr>
              <w:t>i nh</w:t>
            </w:r>
            <w:r w:rsidRPr="00F07D8D">
              <w:rPr>
                <w:bCs/>
              </w:rPr>
              <w:t>ậ</w:t>
            </w:r>
            <w:r w:rsidRPr="00F07D8D">
              <w:rPr>
                <w:bCs/>
              </w:rPr>
              <w:t>n ti</w:t>
            </w:r>
            <w:r w:rsidRPr="00F07D8D">
              <w:rPr>
                <w:bCs/>
              </w:rPr>
              <w:t>ề</w:t>
            </w:r>
            <w:r w:rsidRPr="00F07D8D">
              <w:rPr>
                <w:bCs/>
              </w:rPr>
              <w:t>n t</w:t>
            </w:r>
            <w:r w:rsidRPr="00F07D8D">
              <w:rPr>
                <w:bCs/>
              </w:rPr>
              <w:t>ạ</w:t>
            </w:r>
            <w:r w:rsidRPr="00F07D8D">
              <w:rPr>
                <w:bCs/>
              </w:rPr>
              <w:t xml:space="preserve">m </w:t>
            </w:r>
            <w:r w:rsidRPr="00F07D8D">
              <w:rPr>
                <w:bCs/>
              </w:rPr>
              <w:t>ứ</w:t>
            </w:r>
            <w:r w:rsidRPr="00F07D8D">
              <w:rPr>
                <w:bCs/>
              </w:rPr>
              <w:t>ng/b</w:t>
            </w:r>
            <w:r w:rsidRPr="00F07D8D">
              <w:rPr>
                <w:bCs/>
              </w:rPr>
              <w:t>ồ</w:t>
            </w:r>
            <w:r w:rsidRPr="00F07D8D">
              <w:rPr>
                <w:bCs/>
              </w:rPr>
              <w:t>i thư</w:t>
            </w:r>
            <w:r w:rsidRPr="00F07D8D">
              <w:rPr>
                <w:bCs/>
              </w:rPr>
              <w:t>ờ</w:t>
            </w:r>
            <w:r w:rsidRPr="00F07D8D">
              <w:rPr>
                <w:bCs/>
              </w:rPr>
              <w:t xml:space="preserve">ng </w:t>
            </w:r>
            <w:r w:rsidRPr="00F07D8D">
              <w:rPr>
                <w:bCs/>
              </w:rPr>
              <w:t>ở</w:t>
            </w:r>
            <w:r w:rsidRPr="00F07D8D">
              <w:rPr>
                <w:bCs/>
              </w:rPr>
              <w:t xml:space="preserve"> ch</w:t>
            </w:r>
            <w:r w:rsidRPr="00F07D8D">
              <w:rPr>
                <w:bCs/>
              </w:rPr>
              <w:t>ế</w:t>
            </w:r>
            <w:r w:rsidRPr="00F07D8D">
              <w:rPr>
                <w:bCs/>
              </w:rPr>
              <w:t xml:space="preserve"> đ</w:t>
            </w:r>
            <w:r w:rsidRPr="00F07D8D">
              <w:rPr>
                <w:bCs/>
              </w:rPr>
              <w:t>ộ</w:t>
            </w:r>
            <w:r w:rsidRPr="00F07D8D">
              <w:rPr>
                <w:bCs/>
              </w:rPr>
              <w:t xml:space="preserve"> ch</w:t>
            </w:r>
            <w:r w:rsidRPr="00F07D8D">
              <w:rPr>
                <w:bCs/>
              </w:rPr>
              <w:t>ỉ</w:t>
            </w:r>
            <w:r w:rsidRPr="00F07D8D">
              <w:rPr>
                <w:bCs/>
              </w:rPr>
              <w:t xml:space="preserve"> đ</w:t>
            </w:r>
            <w:r w:rsidRPr="00F07D8D">
              <w:rPr>
                <w:bCs/>
              </w:rPr>
              <w:t>ọ</w:t>
            </w:r>
            <w:r w:rsidRPr="00F07D8D">
              <w:rPr>
                <w:bCs/>
              </w:rPr>
              <w:t>c.</w:t>
            </w:r>
            <w:r w:rsidRPr="00F07D8D">
              <w:br/>
              <w:t xml:space="preserve">- </w:t>
            </w:r>
            <w:r w:rsidRPr="00F07D8D">
              <w:rPr>
                <w:i/>
                <w:iCs/>
              </w:rPr>
              <w:t>Đi</w:t>
            </w:r>
            <w:r w:rsidRPr="00F07D8D">
              <w:rPr>
                <w:i/>
                <w:iCs/>
              </w:rPr>
              <w:t>ề</w:t>
            </w:r>
            <w:r w:rsidRPr="00F07D8D">
              <w:rPr>
                <w:i/>
                <w:iCs/>
              </w:rPr>
              <w:t>u ki</w:t>
            </w:r>
            <w:r w:rsidRPr="00F07D8D">
              <w:rPr>
                <w:i/>
                <w:iCs/>
              </w:rPr>
              <w:t>ệ</w:t>
            </w:r>
            <w:r w:rsidRPr="00F07D8D">
              <w:rPr>
                <w:i/>
                <w:iCs/>
              </w:rPr>
              <w:t>n hi</w:t>
            </w:r>
            <w:r w:rsidRPr="00F07D8D">
              <w:rPr>
                <w:i/>
                <w:iCs/>
              </w:rPr>
              <w:t>ể</w:t>
            </w:r>
            <w:r w:rsidRPr="00F07D8D">
              <w:rPr>
                <w:i/>
                <w:iCs/>
              </w:rPr>
              <w:t>n th</w:t>
            </w:r>
            <w:r w:rsidRPr="00F07D8D">
              <w:rPr>
                <w:i/>
                <w:iCs/>
              </w:rPr>
              <w:t>ị</w:t>
            </w:r>
            <w:r w:rsidRPr="00F07D8D">
              <w:t>: Ch</w:t>
            </w:r>
            <w:r w:rsidRPr="00F07D8D">
              <w:t>ỉ</w:t>
            </w:r>
            <w:r w:rsidRPr="00F07D8D">
              <w:t xml:space="preserve"> hi</w:t>
            </w:r>
            <w:r w:rsidRPr="00F07D8D">
              <w:t>ể</w:t>
            </w:r>
            <w:r w:rsidRPr="00F07D8D">
              <w:t>n th</w:t>
            </w:r>
            <w:r w:rsidRPr="00F07D8D">
              <w:t>ị</w:t>
            </w:r>
            <w:r w:rsidRPr="00F07D8D">
              <w:t xml:space="preserve"> khi có d</w:t>
            </w:r>
            <w:r w:rsidRPr="00F07D8D">
              <w:t>ữ</w:t>
            </w:r>
            <w:r w:rsidRPr="00F07D8D">
              <w:t xml:space="preserve"> li</w:t>
            </w:r>
            <w:r w:rsidRPr="00F07D8D">
              <w:t>ệ</w:t>
            </w:r>
            <w:r w:rsidRPr="00F07D8D">
              <w:t>u t</w:t>
            </w:r>
            <w:r w:rsidRPr="00F07D8D">
              <w:t>ạ</w:t>
            </w:r>
            <w:r w:rsidRPr="00F07D8D">
              <w:t xml:space="preserve">m </w:t>
            </w:r>
            <w:r w:rsidRPr="00F07D8D">
              <w:t>ứ</w:t>
            </w:r>
            <w:r w:rsidRPr="00F07D8D">
              <w:t xml:space="preserve">ng kinh phí </w:t>
            </w:r>
            <w:r w:rsidRPr="00F07D8D">
              <w:t>ho</w:t>
            </w:r>
            <w:r w:rsidRPr="00F07D8D">
              <w:t>ặ</w:t>
            </w:r>
            <w:r w:rsidRPr="00F07D8D">
              <w:t>c khi phát sinh chi tr</w:t>
            </w:r>
            <w:r w:rsidRPr="00F07D8D">
              <w:t>ả</w:t>
            </w:r>
            <w:r w:rsidRPr="00F07D8D">
              <w:t xml:space="preserve"> ti</w:t>
            </w:r>
            <w:r w:rsidRPr="00F07D8D">
              <w:t>ề</w:t>
            </w:r>
            <w:r w:rsidRPr="00F07D8D">
              <w:t>n b</w:t>
            </w:r>
            <w:r w:rsidRPr="00F07D8D">
              <w:t>ồ</w:t>
            </w:r>
            <w:r w:rsidRPr="00F07D8D">
              <w:t>i thư</w:t>
            </w:r>
            <w:r w:rsidRPr="00F07D8D">
              <w:t>ờ</w:t>
            </w:r>
            <w:r w:rsidRPr="00F07D8D">
              <w:t>ng.</w:t>
            </w:r>
            <w:r w:rsidRPr="00F07D8D">
              <w:br/>
              <w:t xml:space="preserve">- </w:t>
            </w:r>
            <w:r w:rsidRPr="00F07D8D">
              <w:rPr>
                <w:i/>
                <w:iCs/>
              </w:rPr>
              <w:t>Ph</w:t>
            </w:r>
            <w:r w:rsidRPr="00F07D8D">
              <w:rPr>
                <w:i/>
                <w:iCs/>
              </w:rPr>
              <w:t>ạ</w:t>
            </w:r>
            <w:r w:rsidRPr="00F07D8D">
              <w:rPr>
                <w:i/>
                <w:iCs/>
              </w:rPr>
              <w:t>m vi kh</w:t>
            </w:r>
            <w:r w:rsidRPr="00F07D8D">
              <w:rPr>
                <w:i/>
                <w:iCs/>
              </w:rPr>
              <w:t>ố</w:t>
            </w:r>
            <w:r w:rsidRPr="00F07D8D">
              <w:rPr>
                <w:i/>
                <w:iCs/>
              </w:rPr>
              <w:t>i</w:t>
            </w:r>
            <w:r w:rsidRPr="00F07D8D">
              <w:t>: G</w:t>
            </w:r>
            <w:r w:rsidRPr="00F07D8D">
              <w:t>ồ</w:t>
            </w:r>
            <w:r w:rsidRPr="00F07D8D">
              <w:t>m các trư</w:t>
            </w:r>
            <w:r w:rsidRPr="00F07D8D">
              <w:t>ờ</w:t>
            </w:r>
            <w:r w:rsidRPr="00F07D8D">
              <w:t>ng t</w:t>
            </w:r>
            <w:r w:rsidRPr="00F07D8D">
              <w:t>ừ</w:t>
            </w:r>
            <w:r w:rsidRPr="00F07D8D">
              <w:t xml:space="preserve"> “H</w:t>
            </w:r>
            <w:r w:rsidRPr="00F07D8D">
              <w:t>ọ</w:t>
            </w:r>
            <w:r w:rsidRPr="00F07D8D">
              <w:t xml:space="preserve"> và tên ngư</w:t>
            </w:r>
            <w:r w:rsidRPr="00F07D8D">
              <w:t>ờ</w:t>
            </w:r>
            <w:r w:rsidRPr="00F07D8D">
              <w:t>i nh</w:t>
            </w:r>
            <w:r w:rsidRPr="00F07D8D">
              <w:t>ậ</w:t>
            </w:r>
            <w:r w:rsidRPr="00F07D8D">
              <w:t>n ti</w:t>
            </w:r>
            <w:r w:rsidRPr="00F07D8D">
              <w:t>ề</w:t>
            </w:r>
            <w:r w:rsidRPr="00F07D8D">
              <w:t>n” đ</w:t>
            </w:r>
            <w:r w:rsidRPr="00F07D8D">
              <w:t>ế</w:t>
            </w:r>
            <w:r w:rsidRPr="00F07D8D">
              <w:t>n “Chi nhánh ngân hàng”.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H</w:t>
            </w:r>
            <w:r w:rsidRPr="00F07D8D">
              <w:t>ọ</w:t>
            </w:r>
            <w:r w:rsidRPr="00F07D8D">
              <w:t xml:space="preserve"> và tên ngư</w:t>
            </w:r>
            <w:r w:rsidRPr="00F07D8D">
              <w:t>ờ</w:t>
            </w:r>
            <w:r w:rsidRPr="00F07D8D">
              <w:t>i nh</w:t>
            </w:r>
            <w:r w:rsidRPr="00F07D8D">
              <w:t>ậ</w:t>
            </w:r>
            <w:r w:rsidRPr="00F07D8D">
              <w:t>n ti</w:t>
            </w:r>
            <w:r w:rsidRPr="00F07D8D">
              <w:t>ề</w:t>
            </w:r>
            <w:r w:rsidRPr="00F07D8D">
              <w:t>n</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H</w:t>
            </w:r>
            <w:r w:rsidRPr="00F07D8D">
              <w:t>ọ</w:t>
            </w:r>
            <w:r w:rsidRPr="00F07D8D">
              <w:t xml:space="preserve"> và tên ngư</w:t>
            </w:r>
            <w:r w:rsidRPr="00F07D8D">
              <w:t>ờ</w:t>
            </w:r>
            <w:r w:rsidRPr="00F07D8D">
              <w:t>i nh</w:t>
            </w:r>
            <w:r w:rsidRPr="00F07D8D">
              <w:t>ậ</w:t>
            </w:r>
            <w:r w:rsidRPr="00F07D8D">
              <w:t>n ti</w:t>
            </w:r>
            <w:r w:rsidRPr="00F07D8D">
              <w:t>ề</w:t>
            </w:r>
            <w:r w:rsidRPr="00F07D8D">
              <w:t>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w:t>
            </w:r>
            <w:r w:rsidRPr="00F07D8D">
              <w:t>ố</w:t>
            </w:r>
            <w:r w:rsidRPr="00F07D8D">
              <w:t xml:space="preserve"> gi</w:t>
            </w:r>
            <w:r w:rsidRPr="00F07D8D">
              <w:t>ấ</w:t>
            </w:r>
            <w:r w:rsidRPr="00F07D8D">
              <w:t>y t</w:t>
            </w:r>
            <w:r w:rsidRPr="00F07D8D">
              <w:t>ờ</w:t>
            </w:r>
            <w:r w:rsidRPr="00F07D8D">
              <w:t xml:space="preserve"> thân nhân ngư</w:t>
            </w:r>
            <w:r w:rsidRPr="00F07D8D">
              <w:t>ờ</w:t>
            </w:r>
            <w:r w:rsidRPr="00F07D8D">
              <w:t>i nh</w:t>
            </w:r>
            <w:r w:rsidRPr="00F07D8D">
              <w:t>ậ</w:t>
            </w:r>
            <w:r w:rsidRPr="00F07D8D">
              <w:t>n</w:t>
            </w:r>
          </w:p>
        </w:tc>
        <w:tc>
          <w:tcPr>
            <w:tcW w:w="1584" w:type="dxa"/>
            <w:shd w:val="clear" w:color="auto" w:fill="auto"/>
          </w:tcPr>
          <w:p w:rsidR="005B3F2C" w:rsidRPr="00F07D8D" w:rsidRDefault="00F07D8D" w:rsidP="00F07D8D">
            <w:pPr>
              <w:spacing w:before="60" w:after="60" w:line="240" w:lineRule="auto"/>
            </w:pPr>
            <w:r w:rsidRPr="00F07D8D">
              <w:t>String(50)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S</w:t>
            </w:r>
            <w:r w:rsidRPr="00F07D8D">
              <w:t>ố</w:t>
            </w:r>
            <w:r w:rsidRPr="00F07D8D">
              <w:t xml:space="preserve"> gi</w:t>
            </w:r>
            <w:r w:rsidRPr="00F07D8D">
              <w:t>ấ</w:t>
            </w:r>
            <w:r w:rsidRPr="00F07D8D">
              <w:t>y t</w:t>
            </w:r>
            <w:r w:rsidRPr="00F07D8D">
              <w:t>ờ</w:t>
            </w:r>
            <w:r w:rsidRPr="00F07D8D">
              <w:t xml:space="preserve"> thân nhân ngư</w:t>
            </w:r>
            <w:r w:rsidRPr="00F07D8D">
              <w:t>ờ</w:t>
            </w:r>
            <w:r w:rsidRPr="00F07D8D">
              <w:t>i nh</w:t>
            </w:r>
            <w:r w:rsidRPr="00F07D8D">
              <w:t>ậ</w:t>
            </w:r>
            <w:r w:rsidRPr="00F07D8D">
              <w:t>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Đ</w:t>
            </w:r>
            <w:r w:rsidRPr="00F07D8D">
              <w:t>ị</w:t>
            </w:r>
            <w:r w:rsidRPr="00F07D8D">
              <w:t>a ch</w:t>
            </w:r>
            <w:r w:rsidRPr="00F07D8D">
              <w:t>ỉ</w:t>
            </w:r>
            <w:r w:rsidRPr="00F07D8D">
              <w:t xml:space="preserve"> chi ti</w:t>
            </w:r>
            <w:r w:rsidRPr="00F07D8D">
              <w:t>ế</w:t>
            </w:r>
            <w:r w:rsidRPr="00F07D8D">
              <w:t>t ngư</w:t>
            </w:r>
            <w:r w:rsidRPr="00F07D8D">
              <w:t>ờ</w:t>
            </w:r>
            <w:r w:rsidRPr="00F07D8D">
              <w:t>i nh</w:t>
            </w:r>
            <w:r w:rsidRPr="00F07D8D">
              <w:t>ậ</w:t>
            </w:r>
            <w:r w:rsidRPr="00F07D8D">
              <w:t>n</w:t>
            </w:r>
          </w:p>
        </w:tc>
        <w:tc>
          <w:tcPr>
            <w:tcW w:w="1584" w:type="dxa"/>
            <w:shd w:val="clear" w:color="auto" w:fill="auto"/>
          </w:tcPr>
          <w:p w:rsidR="005B3F2C" w:rsidRPr="00F07D8D" w:rsidRDefault="00F07D8D" w:rsidP="00F07D8D">
            <w:pPr>
              <w:spacing w:before="60" w:after="60" w:line="240" w:lineRule="auto"/>
            </w:pPr>
            <w:r w:rsidRPr="00F07D8D">
              <w:t>Text(1000)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Đ</w:t>
            </w:r>
            <w:r w:rsidRPr="00F07D8D">
              <w:t>ị</w:t>
            </w:r>
            <w:r w:rsidRPr="00F07D8D">
              <w:t>a ch</w:t>
            </w:r>
            <w:r w:rsidRPr="00F07D8D">
              <w:t>ỉ</w:t>
            </w:r>
            <w:r w:rsidRPr="00F07D8D">
              <w:t xml:space="preserve"> liên h</w:t>
            </w:r>
            <w:r w:rsidRPr="00F07D8D">
              <w:t>ệ</w:t>
            </w:r>
            <w:r w:rsidRPr="00F07D8D">
              <w:t xml:space="preserve"> ngư</w:t>
            </w:r>
            <w:r w:rsidRPr="00F07D8D">
              <w:t>ờ</w:t>
            </w:r>
            <w:r w:rsidRPr="00F07D8D">
              <w:t>i nh</w:t>
            </w:r>
            <w:r w:rsidRPr="00F07D8D">
              <w:t>ậ</w:t>
            </w:r>
            <w:r w:rsidRPr="00F07D8D">
              <w:t>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Phương th</w:t>
            </w:r>
            <w:r w:rsidRPr="00F07D8D">
              <w:t>ứ</w:t>
            </w:r>
            <w:r w:rsidRPr="00F07D8D">
              <w:t>c nh</w:t>
            </w:r>
            <w:r w:rsidRPr="00F07D8D">
              <w:t>ậ</w:t>
            </w:r>
            <w:r w:rsidRPr="00F07D8D">
              <w:t>n ti</w:t>
            </w:r>
            <w:r w:rsidRPr="00F07D8D">
              <w:t>ề</w:t>
            </w:r>
            <w:r w:rsidRPr="00F07D8D">
              <w:t>n</w:t>
            </w:r>
          </w:p>
        </w:tc>
        <w:tc>
          <w:tcPr>
            <w:tcW w:w="1584" w:type="dxa"/>
            <w:shd w:val="clear" w:color="auto" w:fill="auto"/>
          </w:tcPr>
          <w:p w:rsidR="005B3F2C" w:rsidRPr="00F07D8D" w:rsidRDefault="00F07D8D" w:rsidP="00F07D8D">
            <w:pPr>
              <w:spacing w:before="60" w:after="60" w:line="240" w:lineRule="auto"/>
            </w:pPr>
            <w:r w:rsidRPr="00F07D8D">
              <w:t>Enum(String(50))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Nh</w:t>
            </w:r>
            <w:r w:rsidRPr="00F07D8D">
              <w:t>ậ</w:t>
            </w:r>
            <w:r w:rsidRPr="00F07D8D">
              <w:t>n ti</w:t>
            </w:r>
            <w:r w:rsidRPr="00F07D8D">
              <w:t>ề</w:t>
            </w:r>
            <w:r w:rsidRPr="00F07D8D">
              <w:t>n m</w:t>
            </w:r>
            <w:r w:rsidRPr="00F07D8D">
              <w:t>ặ</w:t>
            </w:r>
            <w:r w:rsidRPr="00F07D8D">
              <w:t>t ho</w:t>
            </w:r>
            <w:r w:rsidRPr="00F07D8D">
              <w:t>ặ</w:t>
            </w:r>
            <w:r w:rsidRPr="00F07D8D">
              <w:t>c Nh</w:t>
            </w:r>
            <w:r w:rsidRPr="00F07D8D">
              <w:t>ậ</w:t>
            </w:r>
            <w:r w:rsidRPr="00F07D8D">
              <w:t>n qua chuy</w:t>
            </w:r>
            <w:r w:rsidRPr="00F07D8D">
              <w:t>ể</w:t>
            </w:r>
            <w:r w:rsidRPr="00F07D8D">
              <w:t>n kho</w:t>
            </w:r>
            <w:r w:rsidRPr="00F07D8D">
              <w:t>ả</w:t>
            </w:r>
            <w:r w:rsidRPr="00F07D8D">
              <w:t>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w:t>
            </w:r>
            <w:r w:rsidRPr="00F07D8D">
              <w:t>ố</w:t>
            </w:r>
            <w:r w:rsidRPr="00F07D8D">
              <w:t xml:space="preserve"> biên lai nh</w:t>
            </w:r>
            <w:r w:rsidRPr="00F07D8D">
              <w:t>ậ</w:t>
            </w:r>
            <w:r w:rsidRPr="00F07D8D">
              <w:t>n ti</w:t>
            </w:r>
            <w:r w:rsidRPr="00F07D8D">
              <w:t>ề</w:t>
            </w:r>
            <w:r w:rsidRPr="00F07D8D">
              <w:t>n m</w:t>
            </w:r>
            <w:r w:rsidRPr="00F07D8D">
              <w:t>ặ</w:t>
            </w:r>
            <w:r w:rsidRPr="00F07D8D">
              <w:t>t</w:t>
            </w:r>
          </w:p>
        </w:tc>
        <w:tc>
          <w:tcPr>
            <w:tcW w:w="1584" w:type="dxa"/>
            <w:shd w:val="clear" w:color="auto" w:fill="auto"/>
          </w:tcPr>
          <w:p w:rsidR="005B3F2C" w:rsidRPr="00F07D8D" w:rsidRDefault="00F07D8D" w:rsidP="00F07D8D">
            <w:pPr>
              <w:spacing w:before="60" w:after="60" w:line="240" w:lineRule="auto"/>
            </w:pPr>
            <w:r w:rsidRPr="00F07D8D">
              <w:t>String(50)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S</w:t>
            </w:r>
            <w:r w:rsidRPr="00F07D8D">
              <w:t>ố</w:t>
            </w:r>
            <w:r w:rsidRPr="00F07D8D">
              <w:t xml:space="preserve"> biên lai giao nh</w:t>
            </w:r>
            <w:r w:rsidRPr="00F07D8D">
              <w:t>ậ</w:t>
            </w:r>
            <w:r w:rsidRPr="00F07D8D">
              <w:t>n ti</w:t>
            </w:r>
            <w:r w:rsidRPr="00F07D8D">
              <w:t>ề</w:t>
            </w:r>
            <w:r w:rsidRPr="00F07D8D">
              <w:t>n m</w:t>
            </w:r>
            <w:r w:rsidRPr="00F07D8D">
              <w:t>ặ</w:t>
            </w:r>
            <w:r w:rsidRPr="00F07D8D">
              <w:t>t (n</w:t>
            </w:r>
            <w:r w:rsidRPr="00F07D8D">
              <w:t>ế</w:t>
            </w:r>
            <w:r w:rsidRPr="00F07D8D">
              <w:t>u nh</w:t>
            </w:r>
            <w:r w:rsidRPr="00F07D8D">
              <w:t>ậ</w:t>
            </w:r>
            <w:r w:rsidRPr="00F07D8D">
              <w:t>n ti</w:t>
            </w:r>
            <w:r w:rsidRPr="00F07D8D">
              <w:t>ề</w:t>
            </w:r>
            <w:r w:rsidRPr="00F07D8D">
              <w:t>n m</w:t>
            </w:r>
            <w:r w:rsidRPr="00F07D8D">
              <w:t>ặ</w:t>
            </w:r>
            <w:r w:rsidRPr="00F07D8D">
              <w:t>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Ch</w:t>
            </w:r>
            <w:r w:rsidRPr="00F07D8D">
              <w:t>ủ</w:t>
            </w:r>
            <w:r w:rsidRPr="00F07D8D">
              <w:t xml:space="preserve"> tài kho</w:t>
            </w:r>
            <w:r w:rsidRPr="00F07D8D">
              <w:t>ả</w:t>
            </w:r>
            <w:r w:rsidRPr="00F07D8D">
              <w:t>n</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Tên ch</w:t>
            </w:r>
            <w:r w:rsidRPr="00F07D8D">
              <w:t>ủ</w:t>
            </w:r>
            <w:r w:rsidRPr="00F07D8D">
              <w:t xml:space="preserve"> tài kho</w:t>
            </w:r>
            <w:r w:rsidRPr="00F07D8D">
              <w:t>ả</w:t>
            </w:r>
            <w:r w:rsidRPr="00F07D8D">
              <w:t>n ngân hàng (n</w:t>
            </w:r>
            <w:r w:rsidRPr="00F07D8D">
              <w:t>ế</w:t>
            </w:r>
            <w:r w:rsidRPr="00F07D8D">
              <w:t>u nh</w:t>
            </w:r>
            <w:r w:rsidRPr="00F07D8D">
              <w:t>ậ</w:t>
            </w:r>
            <w:r w:rsidRPr="00F07D8D">
              <w:t>n ch</w:t>
            </w:r>
            <w:r w:rsidRPr="00F07D8D">
              <w:t>uy</w:t>
            </w:r>
            <w:r w:rsidRPr="00F07D8D">
              <w:t>ể</w:t>
            </w:r>
            <w:r w:rsidRPr="00F07D8D">
              <w:t>n kho</w:t>
            </w:r>
            <w:r w:rsidRPr="00F07D8D">
              <w:t>ả</w:t>
            </w:r>
            <w:r w:rsidRPr="00F07D8D">
              <w:t>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w:t>
            </w:r>
            <w:r w:rsidRPr="00F07D8D">
              <w:t>ố</w:t>
            </w:r>
            <w:r w:rsidRPr="00F07D8D">
              <w:t xml:space="preserve"> tài kho</w:t>
            </w:r>
            <w:r w:rsidRPr="00F07D8D">
              <w:t>ả</w:t>
            </w:r>
            <w:r w:rsidRPr="00F07D8D">
              <w:t>n</w:t>
            </w:r>
          </w:p>
        </w:tc>
        <w:tc>
          <w:tcPr>
            <w:tcW w:w="1584" w:type="dxa"/>
            <w:shd w:val="clear" w:color="auto" w:fill="auto"/>
          </w:tcPr>
          <w:p w:rsidR="005B3F2C" w:rsidRPr="00F07D8D" w:rsidRDefault="00F07D8D" w:rsidP="00F07D8D">
            <w:pPr>
              <w:spacing w:before="60" w:after="60" w:line="240" w:lineRule="auto"/>
            </w:pPr>
            <w:r w:rsidRPr="00F07D8D">
              <w:t>String(50)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S</w:t>
            </w:r>
            <w:r w:rsidRPr="00F07D8D">
              <w:t>ố</w:t>
            </w:r>
            <w:r w:rsidRPr="00F07D8D">
              <w:t xml:space="preserve"> tài kho</w:t>
            </w:r>
            <w:r w:rsidRPr="00F07D8D">
              <w:t>ả</w:t>
            </w:r>
            <w:r w:rsidRPr="00F07D8D">
              <w:t>n ngân hàng (n</w:t>
            </w:r>
            <w:r w:rsidRPr="00F07D8D">
              <w:t>ế</w:t>
            </w:r>
            <w:r w:rsidRPr="00F07D8D">
              <w:t>u nh</w:t>
            </w:r>
            <w:r w:rsidRPr="00F07D8D">
              <w:t>ậ</w:t>
            </w:r>
            <w:r w:rsidRPr="00F07D8D">
              <w:t>n chuy</w:t>
            </w:r>
            <w:r w:rsidRPr="00F07D8D">
              <w:t>ể</w:t>
            </w:r>
            <w:r w:rsidRPr="00F07D8D">
              <w:t>n kho</w:t>
            </w:r>
            <w:r w:rsidRPr="00F07D8D">
              <w:t>ả</w:t>
            </w:r>
            <w:r w:rsidRPr="00F07D8D">
              <w:t>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Tên ngân hàng</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Tên ngân hàng (n</w:t>
            </w:r>
            <w:r w:rsidRPr="00F07D8D">
              <w:t>ế</w:t>
            </w:r>
            <w:r w:rsidRPr="00F07D8D">
              <w:t>u nh</w:t>
            </w:r>
            <w:r w:rsidRPr="00F07D8D">
              <w:t>ậ</w:t>
            </w:r>
            <w:r w:rsidRPr="00F07D8D">
              <w:t>n chuy</w:t>
            </w:r>
            <w:r w:rsidRPr="00F07D8D">
              <w:t>ể</w:t>
            </w:r>
            <w:r w:rsidRPr="00F07D8D">
              <w:t>n kho</w:t>
            </w:r>
            <w:r w:rsidRPr="00F07D8D">
              <w:t>ả</w:t>
            </w:r>
            <w:r w:rsidRPr="00F07D8D">
              <w:t>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Chi nhánh ngân hàng</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Chi nhánh ngân hàng (n</w:t>
            </w:r>
            <w:r w:rsidRPr="00F07D8D">
              <w:t>ế</w:t>
            </w:r>
            <w:r w:rsidRPr="00F07D8D">
              <w:t>u nh</w:t>
            </w:r>
            <w:r w:rsidRPr="00F07D8D">
              <w:t>ậ</w:t>
            </w:r>
            <w:r w:rsidRPr="00F07D8D">
              <w:t>n chuy</w:t>
            </w:r>
            <w:r w:rsidRPr="00F07D8D">
              <w:t>ể</w:t>
            </w:r>
            <w:r w:rsidRPr="00F07D8D">
              <w:t>n kho</w:t>
            </w:r>
            <w:r w:rsidRPr="00F07D8D">
              <w:t>ả</w:t>
            </w:r>
            <w:r w:rsidRPr="00F07D8D">
              <w:t>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bCs/>
              </w:rPr>
              <w:t>Thông tin ph</w:t>
            </w:r>
            <w:r w:rsidRPr="00F07D8D">
              <w:rPr>
                <w:bCs/>
              </w:rPr>
              <w:t>ụ</w:t>
            </w:r>
            <w:r w:rsidRPr="00F07D8D">
              <w:rPr>
                <w:bCs/>
              </w:rPr>
              <w:t>c h</w:t>
            </w:r>
            <w:r w:rsidRPr="00F07D8D">
              <w:rPr>
                <w:bCs/>
              </w:rPr>
              <w:t>ồ</w:t>
            </w:r>
            <w:r w:rsidRPr="00F07D8D">
              <w:rPr>
                <w:bCs/>
              </w:rPr>
              <w:t>i danh d</w:t>
            </w:r>
            <w:r w:rsidRPr="00F07D8D">
              <w:rPr>
                <w:bCs/>
              </w:rPr>
              <w:t>ự</w:t>
            </w:r>
          </w:p>
        </w:tc>
        <w:tc>
          <w:tcPr>
            <w:tcW w:w="1584" w:type="dxa"/>
            <w:shd w:val="clear" w:color="auto" w:fill="auto"/>
          </w:tcPr>
          <w:p w:rsidR="005B3F2C" w:rsidRPr="00F07D8D" w:rsidRDefault="00F07D8D" w:rsidP="00F07D8D">
            <w:pPr>
              <w:spacing w:before="60" w:after="60" w:line="240" w:lineRule="auto"/>
            </w:pPr>
            <w:r w:rsidRPr="00F07D8D">
              <w:t>Section</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rPr>
                <w:bCs/>
              </w:rPr>
              <w:t>Nhóm thông tin v</w:t>
            </w:r>
            <w:r w:rsidRPr="00F07D8D">
              <w:rPr>
                <w:bCs/>
              </w:rPr>
              <w:t>ề</w:t>
            </w:r>
            <w:r w:rsidRPr="00F07D8D">
              <w:rPr>
                <w:bCs/>
              </w:rPr>
              <w:t xml:space="preserve"> đ</w:t>
            </w:r>
            <w:r w:rsidRPr="00F07D8D">
              <w:rPr>
                <w:bCs/>
              </w:rPr>
              <w:t>ề</w:t>
            </w:r>
            <w:r w:rsidRPr="00F07D8D">
              <w:rPr>
                <w:bCs/>
              </w:rPr>
              <w:t xml:space="preserve"> ngh</w:t>
            </w:r>
            <w:r w:rsidRPr="00F07D8D">
              <w:rPr>
                <w:bCs/>
              </w:rPr>
              <w:t>ị</w:t>
            </w:r>
            <w:r w:rsidRPr="00F07D8D">
              <w:rPr>
                <w:bCs/>
              </w:rPr>
              <w:t xml:space="preserve"> ph</w:t>
            </w:r>
            <w:r w:rsidRPr="00F07D8D">
              <w:rPr>
                <w:bCs/>
              </w:rPr>
              <w:t>ụ</w:t>
            </w:r>
            <w:r w:rsidRPr="00F07D8D">
              <w:rPr>
                <w:bCs/>
              </w:rPr>
              <w:t>c h</w:t>
            </w:r>
            <w:r w:rsidRPr="00F07D8D">
              <w:rPr>
                <w:bCs/>
              </w:rPr>
              <w:t>ồ</w:t>
            </w:r>
            <w:r w:rsidRPr="00F07D8D">
              <w:rPr>
                <w:bCs/>
              </w:rPr>
              <w:t>i danh d</w:t>
            </w:r>
            <w:r w:rsidRPr="00F07D8D">
              <w:rPr>
                <w:bCs/>
              </w:rPr>
              <w:t>ự</w:t>
            </w:r>
            <w:r w:rsidRPr="00F07D8D">
              <w:rPr>
                <w:bCs/>
              </w:rPr>
              <w:t xml:space="preserve"> </w:t>
            </w:r>
            <w:r w:rsidRPr="00F07D8D">
              <w:rPr>
                <w:bCs/>
              </w:rPr>
              <w:t>ở</w:t>
            </w:r>
            <w:r w:rsidRPr="00F07D8D">
              <w:rPr>
                <w:bCs/>
              </w:rPr>
              <w:t xml:space="preserve"> ch</w:t>
            </w:r>
            <w:r w:rsidRPr="00F07D8D">
              <w:rPr>
                <w:bCs/>
              </w:rPr>
              <w:t>ế</w:t>
            </w:r>
            <w:r w:rsidRPr="00F07D8D">
              <w:rPr>
                <w:bCs/>
              </w:rPr>
              <w:t xml:space="preserve"> đ</w:t>
            </w:r>
            <w:r w:rsidRPr="00F07D8D">
              <w:rPr>
                <w:bCs/>
              </w:rPr>
              <w:t>ộ</w:t>
            </w:r>
            <w:r w:rsidRPr="00F07D8D">
              <w:rPr>
                <w:bCs/>
              </w:rPr>
              <w:t xml:space="preserve"> ch</w:t>
            </w:r>
            <w:r w:rsidRPr="00F07D8D">
              <w:rPr>
                <w:bCs/>
              </w:rPr>
              <w:t>ỉ</w:t>
            </w:r>
            <w:r w:rsidRPr="00F07D8D">
              <w:rPr>
                <w:bCs/>
              </w:rPr>
              <w:t xml:space="preserve"> đ</w:t>
            </w:r>
            <w:r w:rsidRPr="00F07D8D">
              <w:rPr>
                <w:bCs/>
              </w:rPr>
              <w:t>ọ</w:t>
            </w:r>
            <w:r w:rsidRPr="00F07D8D">
              <w:rPr>
                <w:bCs/>
              </w:rPr>
              <w:t>c.</w:t>
            </w:r>
            <w:r w:rsidRPr="00F07D8D">
              <w:br/>
              <w:t xml:space="preserve">- </w:t>
            </w:r>
            <w:r w:rsidRPr="00F07D8D">
              <w:rPr>
                <w:bCs/>
              </w:rPr>
              <w:t>Đi</w:t>
            </w:r>
            <w:r w:rsidRPr="00F07D8D">
              <w:rPr>
                <w:bCs/>
              </w:rPr>
              <w:t>ề</w:t>
            </w:r>
            <w:r w:rsidRPr="00F07D8D">
              <w:rPr>
                <w:bCs/>
              </w:rPr>
              <w:t>u ki</w:t>
            </w:r>
            <w:r w:rsidRPr="00F07D8D">
              <w:rPr>
                <w:bCs/>
              </w:rPr>
              <w:t>ệ</w:t>
            </w:r>
            <w:r w:rsidRPr="00F07D8D">
              <w:rPr>
                <w:bCs/>
              </w:rPr>
              <w:t>n hi</w:t>
            </w:r>
            <w:r w:rsidRPr="00F07D8D">
              <w:rPr>
                <w:bCs/>
              </w:rPr>
              <w:t>ể</w:t>
            </w:r>
            <w:r w:rsidRPr="00F07D8D">
              <w:rPr>
                <w:bCs/>
              </w:rPr>
              <w:t>n th</w:t>
            </w:r>
            <w:r w:rsidRPr="00F07D8D">
              <w:rPr>
                <w:bCs/>
              </w:rPr>
              <w:t>ị</w:t>
            </w:r>
            <w:r w:rsidRPr="00F07D8D">
              <w:t>: Ch</w:t>
            </w:r>
            <w:r w:rsidRPr="00F07D8D">
              <w:t>ỉ</w:t>
            </w:r>
            <w:r w:rsidRPr="00F07D8D">
              <w:t xml:space="preserve"> hi</w:t>
            </w:r>
            <w:r w:rsidRPr="00F07D8D">
              <w:t>ể</w:t>
            </w:r>
            <w:r w:rsidRPr="00F07D8D">
              <w:t>n th</w:t>
            </w:r>
            <w:r w:rsidRPr="00F07D8D">
              <w:t>ị</w:t>
            </w:r>
            <w:r w:rsidRPr="00F07D8D">
              <w:t xml:space="preserve"> khi Lo</w:t>
            </w:r>
            <w:r w:rsidRPr="00F07D8D">
              <w:t>ạ</w:t>
            </w:r>
            <w:r w:rsidRPr="00F07D8D">
              <w:t>i yêu c</w:t>
            </w:r>
            <w:r w:rsidRPr="00F07D8D">
              <w:t>ầ</w:t>
            </w:r>
            <w:r w:rsidRPr="00F07D8D">
              <w:t>u gi</w:t>
            </w:r>
            <w:r w:rsidRPr="00F07D8D">
              <w:t>ả</w:t>
            </w:r>
            <w:r w:rsidRPr="00F07D8D">
              <w:t>i quy</w:t>
            </w:r>
            <w:r w:rsidRPr="00F07D8D">
              <w:t>ế</w:t>
            </w:r>
            <w:r w:rsidRPr="00F07D8D">
              <w:t>t b</w:t>
            </w:r>
            <w:r w:rsidRPr="00F07D8D">
              <w:t>ồ</w:t>
            </w:r>
            <w:r w:rsidRPr="00F07D8D">
              <w:t>i thư</w:t>
            </w:r>
            <w:r w:rsidRPr="00F07D8D">
              <w:t>ờ</w:t>
            </w:r>
            <w:r w:rsidRPr="00F07D8D">
              <w:t xml:space="preserve">ng là </w:t>
            </w:r>
            <w:r w:rsidRPr="00F07D8D">
              <w:rPr>
                <w:i/>
                <w:iCs/>
              </w:rPr>
              <w:t>“Yêu c</w:t>
            </w:r>
            <w:r w:rsidRPr="00F07D8D">
              <w:rPr>
                <w:i/>
                <w:iCs/>
              </w:rPr>
              <w:t>ầ</w:t>
            </w:r>
            <w:r w:rsidRPr="00F07D8D">
              <w:rPr>
                <w:i/>
                <w:iCs/>
              </w:rPr>
              <w:t>u c</w:t>
            </w:r>
            <w:r w:rsidRPr="00F07D8D">
              <w:rPr>
                <w:i/>
                <w:iCs/>
              </w:rPr>
              <w:t>ả</w:t>
            </w:r>
            <w:r w:rsidRPr="00F07D8D">
              <w:rPr>
                <w:i/>
                <w:iCs/>
              </w:rPr>
              <w:t xml:space="preserve"> h</w:t>
            </w:r>
            <w:r w:rsidRPr="00F07D8D">
              <w:rPr>
                <w:i/>
                <w:iCs/>
              </w:rPr>
              <w:t>ai (B</w:t>
            </w:r>
            <w:r w:rsidRPr="00F07D8D">
              <w:rPr>
                <w:i/>
                <w:iCs/>
              </w:rPr>
              <w:t>ồ</w:t>
            </w:r>
            <w:r w:rsidRPr="00F07D8D">
              <w:rPr>
                <w:i/>
                <w:iCs/>
              </w:rPr>
              <w:t>i thư</w:t>
            </w:r>
            <w:r w:rsidRPr="00F07D8D">
              <w:rPr>
                <w:i/>
                <w:iCs/>
              </w:rPr>
              <w:t>ờ</w:t>
            </w:r>
            <w:r w:rsidRPr="00F07D8D">
              <w:rPr>
                <w:i/>
                <w:iCs/>
              </w:rPr>
              <w:t>ng ti</w:t>
            </w:r>
            <w:r w:rsidRPr="00F07D8D">
              <w:rPr>
                <w:i/>
                <w:iCs/>
              </w:rPr>
              <w:t>ề</w:t>
            </w:r>
            <w:r w:rsidRPr="00F07D8D">
              <w:rPr>
                <w:i/>
                <w:iCs/>
              </w:rPr>
              <w:t>n &amp; Ph</w:t>
            </w:r>
            <w:r w:rsidRPr="00F07D8D">
              <w:rPr>
                <w:i/>
                <w:iCs/>
              </w:rPr>
              <w:t>ụ</w:t>
            </w:r>
            <w:r w:rsidRPr="00F07D8D">
              <w:rPr>
                <w:i/>
                <w:iCs/>
              </w:rPr>
              <w:t>c h</w:t>
            </w:r>
            <w:r w:rsidRPr="00F07D8D">
              <w:rPr>
                <w:i/>
                <w:iCs/>
              </w:rPr>
              <w:t>ồ</w:t>
            </w:r>
            <w:r w:rsidRPr="00F07D8D">
              <w:rPr>
                <w:i/>
                <w:iCs/>
              </w:rPr>
              <w:t>i danh d</w:t>
            </w:r>
            <w:r w:rsidRPr="00F07D8D">
              <w:rPr>
                <w:i/>
                <w:iCs/>
              </w:rPr>
              <w:t>ự</w:t>
            </w:r>
            <w:r w:rsidRPr="00F07D8D">
              <w:rPr>
                <w:i/>
                <w:iCs/>
              </w:rPr>
              <w:t>)”</w:t>
            </w:r>
            <w:r w:rsidRPr="00F07D8D">
              <w:t xml:space="preserve"> ho</w:t>
            </w:r>
            <w:r w:rsidRPr="00F07D8D">
              <w:t>ặ</w:t>
            </w:r>
            <w:r w:rsidRPr="00F07D8D">
              <w:t xml:space="preserve">c </w:t>
            </w:r>
            <w:r w:rsidRPr="00F07D8D">
              <w:rPr>
                <w:i/>
                <w:iCs/>
              </w:rPr>
              <w:t>“Ch</w:t>
            </w:r>
            <w:r w:rsidRPr="00F07D8D">
              <w:rPr>
                <w:i/>
                <w:iCs/>
              </w:rPr>
              <w:t>ỉ</w:t>
            </w:r>
            <w:r w:rsidRPr="00F07D8D">
              <w:rPr>
                <w:i/>
                <w:iCs/>
              </w:rPr>
              <w:t xml:space="preserve"> yêu c</w:t>
            </w:r>
            <w:r w:rsidRPr="00F07D8D">
              <w:rPr>
                <w:i/>
                <w:iCs/>
              </w:rPr>
              <w:t>ầ</w:t>
            </w:r>
            <w:r w:rsidRPr="00F07D8D">
              <w:rPr>
                <w:i/>
                <w:iCs/>
              </w:rPr>
              <w:t>u ph</w:t>
            </w:r>
            <w:r w:rsidRPr="00F07D8D">
              <w:rPr>
                <w:i/>
                <w:iCs/>
              </w:rPr>
              <w:t>ụ</w:t>
            </w:r>
            <w:r w:rsidRPr="00F07D8D">
              <w:rPr>
                <w:i/>
                <w:iCs/>
              </w:rPr>
              <w:t>c h</w:t>
            </w:r>
            <w:r w:rsidRPr="00F07D8D">
              <w:rPr>
                <w:i/>
                <w:iCs/>
              </w:rPr>
              <w:t>ồ</w:t>
            </w:r>
            <w:r w:rsidRPr="00F07D8D">
              <w:rPr>
                <w:i/>
                <w:iCs/>
              </w:rPr>
              <w:t>i danh d</w:t>
            </w:r>
            <w:r w:rsidRPr="00F07D8D">
              <w:rPr>
                <w:i/>
                <w:iCs/>
              </w:rPr>
              <w:t>ự</w:t>
            </w:r>
            <w:r w:rsidRPr="00F07D8D">
              <w:rPr>
                <w:i/>
                <w:iCs/>
              </w:rPr>
              <w:t>”</w:t>
            </w:r>
            <w:r w:rsidRPr="00F07D8D">
              <w:t xml:space="preserve">; </w:t>
            </w:r>
            <w:r w:rsidRPr="00F07D8D">
              <w:br/>
              <w:t xml:space="preserve">- </w:t>
            </w:r>
            <w:r w:rsidRPr="00F07D8D">
              <w:rPr>
                <w:bCs/>
              </w:rPr>
              <w:t>Ph</w:t>
            </w:r>
            <w:r w:rsidRPr="00F07D8D">
              <w:rPr>
                <w:bCs/>
              </w:rPr>
              <w:t>ạ</w:t>
            </w:r>
            <w:r w:rsidRPr="00F07D8D">
              <w:rPr>
                <w:bCs/>
              </w:rPr>
              <w:t>m vi nhóm</w:t>
            </w:r>
            <w:r w:rsidRPr="00F07D8D">
              <w:t>: Bao g</w:t>
            </w:r>
            <w:r w:rsidRPr="00F07D8D">
              <w:t>ồ</w:t>
            </w:r>
            <w:r w:rsidRPr="00F07D8D">
              <w:t>m các trư</w:t>
            </w:r>
            <w:r w:rsidRPr="00F07D8D">
              <w:t>ờ</w:t>
            </w:r>
            <w:r w:rsidRPr="00F07D8D">
              <w:t>ng t</w:t>
            </w:r>
            <w:r w:rsidRPr="00F07D8D">
              <w:t>ừ</w:t>
            </w:r>
            <w:r w:rsidRPr="00F07D8D">
              <w:t xml:space="preserve"> “Đ</w:t>
            </w:r>
            <w:r w:rsidRPr="00F07D8D">
              <w:t>ề</w:t>
            </w:r>
            <w:r w:rsidRPr="00F07D8D">
              <w:t xml:space="preserve"> ngh</w:t>
            </w:r>
            <w:r w:rsidRPr="00F07D8D">
              <w:t>ị</w:t>
            </w:r>
            <w:r w:rsidRPr="00F07D8D">
              <w:t xml:space="preserve"> ph</w:t>
            </w:r>
            <w:r w:rsidRPr="00F07D8D">
              <w:t>ụ</w:t>
            </w:r>
            <w:r w:rsidRPr="00F07D8D">
              <w:t>c h</w:t>
            </w:r>
            <w:r w:rsidRPr="00F07D8D">
              <w:t>ồ</w:t>
            </w:r>
            <w:r w:rsidRPr="00F07D8D">
              <w:t>i danh d</w:t>
            </w:r>
            <w:r w:rsidRPr="00F07D8D">
              <w:t>ự</w:t>
            </w:r>
            <w:r w:rsidRPr="00F07D8D">
              <w:t>” đ</w:t>
            </w:r>
            <w:r w:rsidRPr="00F07D8D">
              <w:t>ế</w:t>
            </w:r>
            <w:r w:rsidRPr="00F07D8D">
              <w:t>n “Yêu c</w:t>
            </w:r>
            <w:r w:rsidRPr="00F07D8D">
              <w:t>ầ</w:t>
            </w:r>
            <w:r w:rsidRPr="00F07D8D">
              <w:t>u khôi ph</w:t>
            </w:r>
            <w:r w:rsidRPr="00F07D8D">
              <w:t>ụ</w:t>
            </w:r>
            <w:r w:rsidRPr="00F07D8D">
              <w:t>c quy</w:t>
            </w:r>
            <w:r w:rsidRPr="00F07D8D">
              <w:t>ề</w:t>
            </w:r>
            <w:r w:rsidRPr="00F07D8D">
              <w:t>n, l</w:t>
            </w:r>
            <w:r w:rsidRPr="00F07D8D">
              <w:t>ợ</w:t>
            </w:r>
            <w:r w:rsidRPr="00F07D8D">
              <w:t>i ích h</w:t>
            </w:r>
            <w:r w:rsidRPr="00F07D8D">
              <w:t>ợ</w:t>
            </w:r>
            <w:r w:rsidRPr="00F07D8D">
              <w:t>p pháp khác”.</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Đ</w:t>
            </w:r>
            <w:r w:rsidRPr="00F07D8D">
              <w:t>ề</w:t>
            </w:r>
            <w:r w:rsidRPr="00F07D8D">
              <w:t xml:space="preserve"> ngh</w:t>
            </w:r>
            <w:r w:rsidRPr="00F07D8D">
              <w:t>ị</w:t>
            </w:r>
            <w:r w:rsidRPr="00F07D8D">
              <w:t xml:space="preserve"> ph</w:t>
            </w:r>
            <w:r w:rsidRPr="00F07D8D">
              <w:t>ụ</w:t>
            </w:r>
            <w:r w:rsidRPr="00F07D8D">
              <w:t>c h</w:t>
            </w:r>
            <w:r w:rsidRPr="00F07D8D">
              <w:t>ồ</w:t>
            </w:r>
            <w:r w:rsidRPr="00F07D8D">
              <w:t>i danh d</w:t>
            </w:r>
            <w:r w:rsidRPr="00F07D8D">
              <w:t>ự</w:t>
            </w:r>
          </w:p>
        </w:tc>
        <w:tc>
          <w:tcPr>
            <w:tcW w:w="1584" w:type="dxa"/>
            <w:shd w:val="clear" w:color="auto" w:fill="auto"/>
          </w:tcPr>
          <w:p w:rsidR="005B3F2C" w:rsidRPr="00F07D8D" w:rsidRDefault="00F07D8D" w:rsidP="00F07D8D">
            <w:pPr>
              <w:spacing w:before="60" w:after="60" w:line="240" w:lineRule="auto"/>
            </w:pPr>
            <w:r w:rsidRPr="00F07D8D">
              <w:t>Boolean</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Tr</w:t>
            </w:r>
            <w:r w:rsidRPr="00F07D8D">
              <w:t>ạ</w:t>
            </w:r>
            <w:r w:rsidRPr="00F07D8D">
              <w:t>ng thái có/không đ</w:t>
            </w:r>
            <w:r w:rsidRPr="00F07D8D">
              <w:t>ề</w:t>
            </w:r>
            <w:r w:rsidRPr="00F07D8D">
              <w:t xml:space="preserve"> ngh</w:t>
            </w:r>
            <w:r w:rsidRPr="00F07D8D">
              <w:t>ị</w:t>
            </w:r>
            <w:r w:rsidRPr="00F07D8D">
              <w:t xml:space="preserve"> ph</w:t>
            </w:r>
            <w:r w:rsidRPr="00F07D8D">
              <w:t>ụ</w:t>
            </w:r>
            <w:r w:rsidRPr="00F07D8D">
              <w:t>c h</w:t>
            </w:r>
            <w:r w:rsidRPr="00F07D8D">
              <w:t>ồ</w:t>
            </w:r>
            <w:r w:rsidRPr="00F07D8D">
              <w:t>i danh d</w:t>
            </w:r>
            <w:r w:rsidRPr="00F07D8D">
              <w:t>ự</w:t>
            </w:r>
            <w:r w:rsidRPr="00F07D8D">
              <w: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Tr</w:t>
            </w:r>
            <w:r w:rsidRPr="00F07D8D">
              <w:t>ự</w:t>
            </w:r>
            <w:r w:rsidRPr="00F07D8D">
              <w:t>c ti</w:t>
            </w:r>
            <w:r w:rsidRPr="00F07D8D">
              <w:t>ế</w:t>
            </w:r>
            <w:r w:rsidRPr="00F07D8D">
              <w:t>p xin l</w:t>
            </w:r>
            <w:r w:rsidRPr="00F07D8D">
              <w:t>ỗ</w:t>
            </w:r>
            <w:r w:rsidRPr="00F07D8D">
              <w:t>i và c</w:t>
            </w:r>
            <w:r w:rsidRPr="00F07D8D">
              <w:t>ả</w:t>
            </w:r>
            <w:r w:rsidRPr="00F07D8D">
              <w:t>i chính công khai</w:t>
            </w:r>
          </w:p>
        </w:tc>
        <w:tc>
          <w:tcPr>
            <w:tcW w:w="1584" w:type="dxa"/>
            <w:shd w:val="clear" w:color="auto" w:fill="auto"/>
          </w:tcPr>
          <w:p w:rsidR="005B3F2C" w:rsidRPr="00F07D8D" w:rsidRDefault="00F07D8D" w:rsidP="00F07D8D">
            <w:pPr>
              <w:spacing w:before="60" w:after="60" w:line="240" w:lineRule="auto"/>
            </w:pPr>
            <w:r w:rsidRPr="00F07D8D">
              <w:t>Boolean</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Ch</w:t>
            </w:r>
            <w:r w:rsidRPr="00F07D8D">
              <w:t>ỉ</w:t>
            </w:r>
            <w:r w:rsidRPr="00F07D8D">
              <w:t xml:space="preserve"> hi</w:t>
            </w:r>
            <w:r w:rsidRPr="00F07D8D">
              <w:t>ể</w:t>
            </w:r>
            <w:r w:rsidRPr="00F07D8D">
              <w:t>n th</w:t>
            </w:r>
            <w:r w:rsidRPr="00F07D8D">
              <w:t>ị</w:t>
            </w:r>
            <w:r w:rsidRPr="00F07D8D">
              <w:t xml:space="preserve"> khi có tích ch</w:t>
            </w:r>
            <w:r w:rsidRPr="00F07D8D">
              <w:t>ọ</w:t>
            </w:r>
            <w:r w:rsidRPr="00F07D8D">
              <w:t>n t</w:t>
            </w:r>
            <w:r w:rsidRPr="00F07D8D">
              <w:t>ạ</w:t>
            </w:r>
            <w:r w:rsidRPr="00F07D8D">
              <w:t>i h</w:t>
            </w:r>
            <w:r w:rsidRPr="00F07D8D">
              <w:t>ồ</w:t>
            </w:r>
            <w:r w:rsidRPr="00F07D8D">
              <w:t xml:space="preserve"> sơ V</w:t>
            </w:r>
            <w:r w:rsidRPr="00F07D8D">
              <w:t>ụ</w:t>
            </w:r>
            <w:r w:rsidRPr="00F07D8D">
              <w:t xml:space="preserve"> vi</w:t>
            </w:r>
            <w:r w:rsidRPr="00F07D8D">
              <w:t>ệ</w:t>
            </w:r>
            <w:r w:rsidRPr="00F07D8D">
              <w:t>c YCBT.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Đăng báo xin l</w:t>
            </w:r>
            <w:r w:rsidRPr="00F07D8D">
              <w:t>ỗ</w:t>
            </w:r>
            <w:r w:rsidRPr="00F07D8D">
              <w:t>i và c</w:t>
            </w:r>
            <w:r w:rsidRPr="00F07D8D">
              <w:t>ả</w:t>
            </w:r>
            <w:r w:rsidRPr="00F07D8D">
              <w:t>i chính công khai</w:t>
            </w:r>
          </w:p>
        </w:tc>
        <w:tc>
          <w:tcPr>
            <w:tcW w:w="1584" w:type="dxa"/>
            <w:shd w:val="clear" w:color="auto" w:fill="auto"/>
          </w:tcPr>
          <w:p w:rsidR="005B3F2C" w:rsidRPr="00F07D8D" w:rsidRDefault="00F07D8D" w:rsidP="00F07D8D">
            <w:pPr>
              <w:spacing w:before="60" w:after="60" w:line="240" w:lineRule="auto"/>
            </w:pPr>
            <w:r w:rsidRPr="00F07D8D">
              <w:t>Boolean</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 xml:space="preserve">c. </w:t>
            </w:r>
            <w:r w:rsidRPr="00F07D8D">
              <w:t>Ch</w:t>
            </w:r>
            <w:r w:rsidRPr="00F07D8D">
              <w:t>ỉ</w:t>
            </w:r>
            <w:r w:rsidRPr="00F07D8D">
              <w:t xml:space="preserve"> hi</w:t>
            </w:r>
            <w:r w:rsidRPr="00F07D8D">
              <w:t>ể</w:t>
            </w:r>
            <w:r w:rsidRPr="00F07D8D">
              <w:t>n th</w:t>
            </w:r>
            <w:r w:rsidRPr="00F07D8D">
              <w:t>ị</w:t>
            </w:r>
            <w:r w:rsidRPr="00F07D8D">
              <w:t xml:space="preserve"> khi có tích ch</w:t>
            </w:r>
            <w:r w:rsidRPr="00F07D8D">
              <w:t>ọ</w:t>
            </w:r>
            <w:r w:rsidRPr="00F07D8D">
              <w:t>n t</w:t>
            </w:r>
            <w:r w:rsidRPr="00F07D8D">
              <w:t>ạ</w:t>
            </w:r>
            <w:r w:rsidRPr="00F07D8D">
              <w:t>i h</w:t>
            </w:r>
            <w:r w:rsidRPr="00F07D8D">
              <w:t>ồ</w:t>
            </w:r>
            <w:r w:rsidRPr="00F07D8D">
              <w:t xml:space="preserve"> sơ V</w:t>
            </w:r>
            <w:r w:rsidRPr="00F07D8D">
              <w:t>ụ</w:t>
            </w:r>
            <w:r w:rsidRPr="00F07D8D">
              <w:t xml:space="preserve"> vi</w:t>
            </w:r>
            <w:r w:rsidRPr="00F07D8D">
              <w:t>ệ</w:t>
            </w:r>
            <w:r w:rsidRPr="00F07D8D">
              <w:t>c YCBT.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Yêu c</w:t>
            </w:r>
            <w:r w:rsidRPr="00F07D8D">
              <w:t>ầ</w:t>
            </w:r>
            <w:r w:rsidRPr="00F07D8D">
              <w:t>u khôi ph</w:t>
            </w:r>
            <w:r w:rsidRPr="00F07D8D">
              <w:t>ụ</w:t>
            </w:r>
            <w:r w:rsidRPr="00F07D8D">
              <w:t>c quy</w:t>
            </w:r>
            <w:r w:rsidRPr="00F07D8D">
              <w:t>ề</w:t>
            </w:r>
            <w:r w:rsidRPr="00F07D8D">
              <w:t>n, l</w:t>
            </w:r>
            <w:r w:rsidRPr="00F07D8D">
              <w:t>ợ</w:t>
            </w:r>
            <w:r w:rsidRPr="00F07D8D">
              <w:t>i ích h</w:t>
            </w:r>
            <w:r w:rsidRPr="00F07D8D">
              <w:t>ợ</w:t>
            </w:r>
            <w:r w:rsidRPr="00F07D8D">
              <w:t>p pháp khác</w:t>
            </w:r>
          </w:p>
        </w:tc>
        <w:tc>
          <w:tcPr>
            <w:tcW w:w="1584" w:type="dxa"/>
            <w:shd w:val="clear" w:color="auto" w:fill="auto"/>
          </w:tcPr>
          <w:p w:rsidR="005B3F2C" w:rsidRPr="00F07D8D" w:rsidRDefault="00F07D8D" w:rsidP="00F07D8D">
            <w:pPr>
              <w:spacing w:before="60" w:after="60" w:line="240" w:lineRule="auto"/>
            </w:pPr>
            <w:r w:rsidRPr="00F07D8D">
              <w:t>Boolean</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Ch</w:t>
            </w:r>
            <w:r w:rsidRPr="00F07D8D">
              <w:t>ỉ</w:t>
            </w:r>
            <w:r w:rsidRPr="00F07D8D">
              <w:t xml:space="preserve"> hi</w:t>
            </w:r>
            <w:r w:rsidRPr="00F07D8D">
              <w:t>ể</w:t>
            </w:r>
            <w:r w:rsidRPr="00F07D8D">
              <w:t>n th</w:t>
            </w:r>
            <w:r w:rsidRPr="00F07D8D">
              <w:t>ị</w:t>
            </w:r>
            <w:r w:rsidRPr="00F07D8D">
              <w:t xml:space="preserve"> khi có tích ch</w:t>
            </w:r>
            <w:r w:rsidRPr="00F07D8D">
              <w:t>ọ</w:t>
            </w:r>
            <w:r w:rsidRPr="00F07D8D">
              <w:t>n t</w:t>
            </w:r>
            <w:r w:rsidRPr="00F07D8D">
              <w:t>ạ</w:t>
            </w:r>
            <w:r w:rsidRPr="00F07D8D">
              <w:t>i h</w:t>
            </w:r>
            <w:r w:rsidRPr="00F07D8D">
              <w:t>ồ</w:t>
            </w:r>
            <w:r w:rsidRPr="00F07D8D">
              <w:t xml:space="preserve"> sơ V</w:t>
            </w:r>
            <w:r w:rsidRPr="00F07D8D">
              <w:t>ụ</w:t>
            </w:r>
            <w:r w:rsidRPr="00F07D8D">
              <w:t xml:space="preserve"> vi</w:t>
            </w:r>
            <w:r w:rsidRPr="00F07D8D">
              <w:t>ệ</w:t>
            </w:r>
            <w:r w:rsidRPr="00F07D8D">
              <w:t>c YCBT.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B</w:t>
            </w:r>
            <w:r w:rsidRPr="00F07D8D">
              <w:t>ả</w:t>
            </w:r>
            <w:r w:rsidRPr="00F07D8D">
              <w:t>ng tài li</w:t>
            </w:r>
            <w:r w:rsidRPr="00F07D8D">
              <w:t>ệ</w:t>
            </w:r>
            <w:r w:rsidRPr="00F07D8D">
              <w:t>u đính kèm h</w:t>
            </w:r>
            <w:r w:rsidRPr="00F07D8D">
              <w:t>ồ</w:t>
            </w:r>
            <w:r w:rsidRPr="00F07D8D">
              <w:t xml:space="preserve"> sơ</w:t>
            </w:r>
          </w:p>
        </w:tc>
        <w:tc>
          <w:tcPr>
            <w:tcW w:w="1584" w:type="dxa"/>
            <w:shd w:val="clear" w:color="auto" w:fill="auto"/>
          </w:tcPr>
          <w:p w:rsidR="005B3F2C" w:rsidRPr="00F07D8D" w:rsidRDefault="00F07D8D" w:rsidP="00F07D8D">
            <w:pPr>
              <w:spacing w:before="60" w:after="60" w:line="240" w:lineRule="auto"/>
            </w:pPr>
            <w:r w:rsidRPr="00F07D8D">
              <w:t>List(Object)</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Control UI: Data grid ch</w:t>
            </w:r>
            <w:r w:rsidRPr="00F07D8D">
              <w:t>ỉ</w:t>
            </w:r>
            <w:r w:rsidRPr="00F07D8D">
              <w:t xml:space="preserve"> đ</w:t>
            </w:r>
            <w:r w:rsidRPr="00F07D8D">
              <w:t>ọ</w:t>
            </w:r>
            <w:r w:rsidRPr="00F07D8D">
              <w:t>c.</w:t>
            </w:r>
            <w:r w:rsidRPr="00F07D8D">
              <w:br/>
              <w:t>- Hi</w:t>
            </w:r>
            <w:r w:rsidRPr="00F07D8D">
              <w:t>ể</w:t>
            </w:r>
            <w:r w:rsidRPr="00F07D8D">
              <w:t>n th</w:t>
            </w:r>
            <w:r w:rsidRPr="00F07D8D">
              <w:t>ị</w:t>
            </w:r>
            <w:r w:rsidRPr="00F07D8D">
              <w:t xml:space="preserve"> toàn b</w:t>
            </w:r>
            <w:r w:rsidRPr="00F07D8D">
              <w:t>ộ</w:t>
            </w:r>
            <w:r w:rsidRPr="00F07D8D">
              <w:t xml:space="preserve"> các tài li</w:t>
            </w:r>
            <w:r w:rsidRPr="00F07D8D">
              <w:t>ệ</w:t>
            </w:r>
            <w:r w:rsidRPr="00F07D8D">
              <w:t xml:space="preserve">u đã đính kèm </w:t>
            </w:r>
            <w:r w:rsidRPr="00F07D8D">
              <w:t>ở</w:t>
            </w:r>
            <w:r w:rsidRPr="00F07D8D">
              <w:t xml:space="preserve"> các bư</w:t>
            </w:r>
            <w:r w:rsidRPr="00F07D8D">
              <w:t>ớ</w:t>
            </w:r>
            <w:r w:rsidRPr="00F07D8D">
              <w:t>c ti</w:t>
            </w:r>
            <w:r w:rsidRPr="00F07D8D">
              <w:t>ế</w:t>
            </w:r>
            <w:r w:rsidRPr="00F07D8D">
              <w:t>p nh</w:t>
            </w:r>
            <w:r w:rsidRPr="00F07D8D">
              <w:t>ậ</w:t>
            </w:r>
            <w:r w:rsidRPr="00F07D8D">
              <w:t>n và x</w:t>
            </w:r>
            <w:r w:rsidRPr="00F07D8D">
              <w:t>ử</w:t>
            </w:r>
            <w:r w:rsidRPr="00F07D8D">
              <w:t xml:space="preserve"> lý h</w:t>
            </w:r>
            <w:r w:rsidRPr="00F07D8D">
              <w:t>ồ</w:t>
            </w:r>
            <w:r w:rsidRPr="00F07D8D">
              <w:t xml:space="preserve"> sơ.</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STT</w:t>
            </w:r>
          </w:p>
        </w:tc>
        <w:tc>
          <w:tcPr>
            <w:tcW w:w="1584" w:type="dxa"/>
            <w:shd w:val="clear" w:color="auto" w:fill="auto"/>
          </w:tcPr>
          <w:p w:rsidR="005B3F2C" w:rsidRPr="00F07D8D" w:rsidRDefault="00F07D8D" w:rsidP="00F07D8D">
            <w:pPr>
              <w:spacing w:before="60" w:after="60" w:line="240" w:lineRule="auto"/>
            </w:pPr>
            <w:r w:rsidRPr="00F07D8D">
              <w:t>Integer(10)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w:t>
            </w:r>
            <w:r w:rsidRPr="00F07D8D">
              <w:t>ự</w:t>
            </w:r>
            <w:r w:rsidRPr="00F07D8D">
              <w:t xml:space="preserve"> tăng</w:t>
            </w:r>
          </w:p>
        </w:tc>
        <w:tc>
          <w:tcPr>
            <w:tcW w:w="3773" w:type="dxa"/>
            <w:shd w:val="clear" w:color="auto" w:fill="auto"/>
          </w:tcPr>
          <w:p w:rsidR="005B3F2C" w:rsidRPr="00F07D8D" w:rsidRDefault="00F07D8D" w:rsidP="00F07D8D">
            <w:pPr>
              <w:spacing w:before="60" w:after="60" w:line="240" w:lineRule="auto"/>
              <w:jc w:val="left"/>
            </w:pPr>
            <w:r w:rsidRPr="00F07D8D">
              <w:t>Căn gi</w:t>
            </w:r>
            <w:r w:rsidRPr="00F07D8D">
              <w:t>ữ</w:t>
            </w:r>
            <w:r w:rsidRPr="00F07D8D">
              <w:t>a.</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Tên tài li</w:t>
            </w:r>
            <w:r w:rsidRPr="00F07D8D">
              <w:t>ệ</w:t>
            </w:r>
            <w:r w:rsidRPr="00F07D8D">
              <w:t>u</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danh m</w:t>
            </w:r>
            <w:r w:rsidRPr="00F07D8D">
              <w:t>ụ</w:t>
            </w:r>
            <w:r w:rsidRPr="00F07D8D">
              <w:t>c</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Tên tài li</w:t>
            </w:r>
            <w:r w:rsidRPr="00F07D8D">
              <w:t>ệ</w:t>
            </w:r>
            <w:r w:rsidRPr="00F07D8D">
              <w:t>u đính kèm.</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File đính kèm</w:t>
            </w:r>
          </w:p>
        </w:tc>
        <w:tc>
          <w:tcPr>
            <w:tcW w:w="1584" w:type="dxa"/>
            <w:shd w:val="clear" w:color="auto" w:fill="auto"/>
          </w:tcPr>
          <w:p w:rsidR="005B3F2C" w:rsidRPr="00F07D8D" w:rsidRDefault="00F07D8D" w:rsidP="00F07D8D">
            <w:pPr>
              <w:spacing w:before="60" w:after="60" w:line="240" w:lineRule="auto"/>
            </w:pPr>
            <w:r w:rsidRPr="00F07D8D">
              <w:t>File</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Tên file đính kèm.</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Thao tác</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Liên k</w:t>
            </w:r>
            <w:r w:rsidRPr="00F07D8D">
              <w:t>ế</w:t>
            </w:r>
            <w:r w:rsidRPr="00F07D8D">
              <w:t>t Xem file t</w:t>
            </w:r>
            <w:r w:rsidRPr="00F07D8D">
              <w:t>ạ</w:t>
            </w:r>
            <w:r w:rsidRPr="00F07D8D">
              <w:t>i tab riêng.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bCs/>
              </w:rPr>
              <w:t>Tab 2: Chi ti</w:t>
            </w:r>
            <w:r w:rsidRPr="00F07D8D">
              <w:rPr>
                <w:bCs/>
              </w:rPr>
              <w:t>ế</w:t>
            </w:r>
            <w:r w:rsidRPr="00F07D8D">
              <w:rPr>
                <w:bCs/>
              </w:rPr>
              <w:t>t x</w:t>
            </w:r>
            <w:r w:rsidRPr="00F07D8D">
              <w:rPr>
                <w:bCs/>
              </w:rPr>
              <w:t>ử</w:t>
            </w:r>
            <w:r w:rsidRPr="00F07D8D">
              <w:rPr>
                <w:bCs/>
              </w:rPr>
              <w:t xml:space="preserve"> lý h</w:t>
            </w:r>
            <w:r w:rsidRPr="00F07D8D">
              <w:rPr>
                <w:bCs/>
              </w:rPr>
              <w:t>ồ</w:t>
            </w:r>
            <w:r w:rsidRPr="00F07D8D">
              <w:rPr>
                <w:bCs/>
              </w:rPr>
              <w:t xml:space="preserve"> sơ</w:t>
            </w:r>
          </w:p>
        </w:tc>
        <w:tc>
          <w:tcPr>
            <w:tcW w:w="1584" w:type="dxa"/>
            <w:shd w:val="clear" w:color="auto" w:fill="auto"/>
          </w:tcPr>
          <w:p w:rsidR="005B3F2C" w:rsidRPr="00F07D8D" w:rsidRDefault="00F07D8D" w:rsidP="00F07D8D">
            <w:pPr>
              <w:spacing w:before="60" w:after="60" w:line="240" w:lineRule="auto"/>
            </w:pPr>
            <w:r w:rsidRPr="00F07D8D">
              <w:t>Text(2000)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tr</w:t>
            </w:r>
            <w:r w:rsidRPr="00F07D8D">
              <w:t>ạ</w:t>
            </w:r>
            <w:r w:rsidRPr="00F07D8D">
              <w:t>ng thái</w:t>
            </w:r>
          </w:p>
        </w:tc>
        <w:tc>
          <w:tcPr>
            <w:tcW w:w="3773" w:type="dxa"/>
            <w:shd w:val="clear" w:color="auto" w:fill="auto"/>
          </w:tcPr>
          <w:p w:rsidR="005B3F2C" w:rsidRPr="00F07D8D" w:rsidRDefault="00F07D8D" w:rsidP="00F07D8D">
            <w:pPr>
              <w:spacing w:before="60" w:after="60" w:line="240" w:lineRule="auto"/>
              <w:jc w:val="left"/>
            </w:pPr>
            <w:r w:rsidRPr="00F07D8D">
              <w:t>Kh</w:t>
            </w:r>
            <w:r w:rsidRPr="00F07D8D">
              <w:t>ố</w:t>
            </w:r>
            <w:r w:rsidRPr="00F07D8D">
              <w:t>i hi</w:t>
            </w:r>
            <w:r w:rsidRPr="00F07D8D">
              <w:t>ể</w:t>
            </w:r>
            <w:r w:rsidRPr="00F07D8D">
              <w:t>n th</w:t>
            </w:r>
            <w:r w:rsidRPr="00F07D8D">
              <w:t>ị</w:t>
            </w:r>
            <w:r w:rsidRPr="00F07D8D">
              <w:t xml:space="preserve"> toàn b</w:t>
            </w:r>
            <w:r w:rsidRPr="00F07D8D">
              <w:t>ộ</w:t>
            </w:r>
            <w:r w:rsidRPr="00F07D8D">
              <w:t xml:space="preserve"> l</w:t>
            </w:r>
            <w:r w:rsidRPr="00F07D8D">
              <w:t>ộ</w:t>
            </w:r>
            <w:r w:rsidRPr="00F07D8D">
              <w:t xml:space="preserve"> trình các bư</w:t>
            </w:r>
            <w:r w:rsidRPr="00F07D8D">
              <w:t>ớ</w:t>
            </w:r>
            <w:r w:rsidRPr="00F07D8D">
              <w:t>c quy trình nghi</w:t>
            </w:r>
            <w:r w:rsidRPr="00F07D8D">
              <w:t>ệ</w:t>
            </w:r>
            <w:r w:rsidRPr="00F07D8D">
              <w:t>p v</w:t>
            </w:r>
            <w:r w:rsidRPr="00F07D8D">
              <w:t>ụ</w:t>
            </w:r>
            <w:r w:rsidRPr="00F07D8D">
              <w:t xml:space="preserve"> gi</w:t>
            </w:r>
            <w:r w:rsidRPr="00F07D8D">
              <w:t>ả</w:t>
            </w:r>
            <w:r w:rsidRPr="00F07D8D">
              <w:t>i quy</w:t>
            </w:r>
            <w:r w:rsidRPr="00F07D8D">
              <w:t>ế</w:t>
            </w:r>
            <w:r w:rsidRPr="00F07D8D">
              <w:t>t b</w:t>
            </w:r>
            <w:r w:rsidRPr="00F07D8D">
              <w:t>ồ</w:t>
            </w:r>
            <w:r w:rsidRPr="00F07D8D">
              <w:t>i thư</w:t>
            </w:r>
            <w:r w:rsidRPr="00F07D8D">
              <w:t>ờ</w:t>
            </w:r>
            <w:r w:rsidRPr="00F07D8D">
              <w:t>ng theo d</w:t>
            </w:r>
            <w:r w:rsidRPr="00F07D8D">
              <w:t>ạ</w:t>
            </w:r>
            <w:r w:rsidRPr="00F07D8D">
              <w:t>ng các kh</w:t>
            </w:r>
            <w:r w:rsidRPr="00F07D8D">
              <w:t>ố</w:t>
            </w:r>
            <w:r w:rsidRPr="00F07D8D">
              <w:t>i thông tin có th</w:t>
            </w:r>
            <w:r w:rsidRPr="00F07D8D">
              <w:t>ể</w:t>
            </w:r>
            <w:r w:rsidRPr="00F07D8D">
              <w:t xml:space="preserve"> m</w:t>
            </w:r>
            <w:r w:rsidRPr="00F07D8D">
              <w:t>ở</w:t>
            </w:r>
            <w:r w:rsidRPr="00F07D8D">
              <w:t xml:space="preserve"> r</w:t>
            </w:r>
            <w:r w:rsidRPr="00F07D8D">
              <w:t>ộ</w:t>
            </w:r>
            <w:r w:rsidRPr="00F07D8D">
              <w:t>ng - thu g</w:t>
            </w:r>
            <w:r w:rsidRPr="00F07D8D">
              <w:t>ọ</w:t>
            </w:r>
            <w:r w:rsidRPr="00F07D8D">
              <w:t>n.</w:t>
            </w:r>
            <w:r w:rsidRPr="00F07D8D">
              <w:br/>
              <w:t xml:space="preserve">- </w:t>
            </w:r>
            <w:r w:rsidRPr="00F07D8D">
              <w:rPr>
                <w:bCs/>
              </w:rPr>
              <w:t>Đi</w:t>
            </w:r>
            <w:r w:rsidRPr="00F07D8D">
              <w:rPr>
                <w:bCs/>
              </w:rPr>
              <w:t>ề</w:t>
            </w:r>
            <w:r w:rsidRPr="00F07D8D">
              <w:rPr>
                <w:bCs/>
              </w:rPr>
              <w:t>u ki</w:t>
            </w:r>
            <w:r w:rsidRPr="00F07D8D">
              <w:rPr>
                <w:bCs/>
              </w:rPr>
              <w:t>ệ</w:t>
            </w:r>
            <w:r w:rsidRPr="00F07D8D">
              <w:rPr>
                <w:bCs/>
              </w:rPr>
              <w:t>n hi</w:t>
            </w:r>
            <w:r w:rsidRPr="00F07D8D">
              <w:rPr>
                <w:bCs/>
              </w:rPr>
              <w:t>ể</w:t>
            </w:r>
            <w:r w:rsidRPr="00F07D8D">
              <w:rPr>
                <w:bCs/>
              </w:rPr>
              <w:t>n th</w:t>
            </w:r>
            <w:r w:rsidRPr="00F07D8D">
              <w:rPr>
                <w:bCs/>
              </w:rPr>
              <w:t>ị</w:t>
            </w:r>
            <w:r w:rsidRPr="00F07D8D">
              <w:t>: Ch</w:t>
            </w:r>
            <w:r w:rsidRPr="00F07D8D">
              <w:t>ỉ</w:t>
            </w:r>
            <w:r w:rsidRPr="00F07D8D">
              <w:t xml:space="preserve"> hi</w:t>
            </w:r>
            <w:r w:rsidRPr="00F07D8D">
              <w:t>ể</w:t>
            </w:r>
            <w:r w:rsidRPr="00F07D8D">
              <w:t>n th</w:t>
            </w:r>
            <w:r w:rsidRPr="00F07D8D">
              <w:t>ị</w:t>
            </w:r>
            <w:r w:rsidRPr="00F07D8D">
              <w:t xml:space="preserve"> khi H</w:t>
            </w:r>
            <w:r w:rsidRPr="00F07D8D">
              <w:t>ồ</w:t>
            </w:r>
            <w:r w:rsidRPr="00F07D8D">
              <w:t xml:space="preserve"> sơ </w:t>
            </w:r>
            <w:r w:rsidRPr="00F07D8D">
              <w:t>ở</w:t>
            </w:r>
            <w:r w:rsidRPr="00F07D8D">
              <w:t xml:space="preserve"> tr</w:t>
            </w:r>
            <w:r w:rsidRPr="00F07D8D">
              <w:t>ạ</w:t>
            </w:r>
            <w:r w:rsidRPr="00F07D8D">
              <w:t>ng thái t</w:t>
            </w:r>
            <w:r w:rsidRPr="00F07D8D">
              <w:t>ừ</w:t>
            </w:r>
            <w:r w:rsidRPr="00F07D8D">
              <w:t xml:space="preserve"> Đang xác minh thi</w:t>
            </w:r>
            <w:r w:rsidRPr="00F07D8D">
              <w:t>ệ</w:t>
            </w:r>
            <w:r w:rsidRPr="00F07D8D">
              <w:t>t h</w:t>
            </w:r>
            <w:r w:rsidRPr="00F07D8D">
              <w:t>ạ</w:t>
            </w:r>
            <w:r w:rsidRPr="00F07D8D">
              <w:t>i tr</w:t>
            </w:r>
            <w:r w:rsidRPr="00F07D8D">
              <w:t>ở</w:t>
            </w:r>
            <w:r w:rsidRPr="00F07D8D">
              <w:t xml:space="preserve"> đi VÀ Lo</w:t>
            </w:r>
            <w:r w:rsidRPr="00F07D8D">
              <w:t>ạ</w:t>
            </w:r>
            <w:r w:rsidRPr="00F07D8D">
              <w:t>i yêu c</w:t>
            </w:r>
            <w:r w:rsidRPr="00F07D8D">
              <w:t>ầ</w:t>
            </w:r>
            <w:r w:rsidRPr="00F07D8D">
              <w:t>u gi</w:t>
            </w:r>
            <w:r w:rsidRPr="00F07D8D">
              <w:t>ả</w:t>
            </w:r>
            <w:r w:rsidRPr="00F07D8D">
              <w:t>i quy</w:t>
            </w:r>
            <w:r w:rsidRPr="00F07D8D">
              <w:t>ế</w:t>
            </w:r>
            <w:r w:rsidRPr="00F07D8D">
              <w:t xml:space="preserve">t </w:t>
            </w:r>
            <w:r w:rsidRPr="00F07D8D">
              <w:t>b</w:t>
            </w:r>
            <w:r w:rsidRPr="00F07D8D">
              <w:t>ồ</w:t>
            </w:r>
            <w:r w:rsidRPr="00F07D8D">
              <w:t>i thư</w:t>
            </w:r>
            <w:r w:rsidRPr="00F07D8D">
              <w:t>ờ</w:t>
            </w:r>
            <w:r w:rsidRPr="00F07D8D">
              <w:t xml:space="preserve">ng là </w:t>
            </w:r>
            <w:r w:rsidRPr="00F07D8D">
              <w:rPr>
                <w:bCs/>
              </w:rPr>
              <w:t>“Yêu c</w:t>
            </w:r>
            <w:r w:rsidRPr="00F07D8D">
              <w:rPr>
                <w:bCs/>
              </w:rPr>
              <w:t>ầ</w:t>
            </w:r>
            <w:r w:rsidRPr="00F07D8D">
              <w:rPr>
                <w:bCs/>
              </w:rPr>
              <w:t>u c</w:t>
            </w:r>
            <w:r w:rsidRPr="00F07D8D">
              <w:rPr>
                <w:bCs/>
              </w:rPr>
              <w:t>ả</w:t>
            </w:r>
            <w:r w:rsidRPr="00F07D8D">
              <w:rPr>
                <w:bCs/>
              </w:rPr>
              <w:t xml:space="preserve"> hai (B</w:t>
            </w:r>
            <w:r w:rsidRPr="00F07D8D">
              <w:rPr>
                <w:bCs/>
              </w:rPr>
              <w:t>ồ</w:t>
            </w:r>
            <w:r w:rsidRPr="00F07D8D">
              <w:rPr>
                <w:bCs/>
              </w:rPr>
              <w:t>i thư</w:t>
            </w:r>
            <w:r w:rsidRPr="00F07D8D">
              <w:rPr>
                <w:bCs/>
              </w:rPr>
              <w:t>ờ</w:t>
            </w:r>
            <w:r w:rsidRPr="00F07D8D">
              <w:rPr>
                <w:bCs/>
              </w:rPr>
              <w:t>ng ti</w:t>
            </w:r>
            <w:r w:rsidRPr="00F07D8D">
              <w:rPr>
                <w:bCs/>
              </w:rPr>
              <w:t>ề</w:t>
            </w:r>
            <w:r w:rsidRPr="00F07D8D">
              <w:rPr>
                <w:bCs/>
              </w:rPr>
              <w:t>n &amp; Ph</w:t>
            </w:r>
            <w:r w:rsidRPr="00F07D8D">
              <w:rPr>
                <w:bCs/>
              </w:rPr>
              <w:t>ụ</w:t>
            </w:r>
            <w:r w:rsidRPr="00F07D8D">
              <w:rPr>
                <w:bCs/>
              </w:rPr>
              <w:t>c h</w:t>
            </w:r>
            <w:r w:rsidRPr="00F07D8D">
              <w:rPr>
                <w:bCs/>
              </w:rPr>
              <w:t>ồ</w:t>
            </w:r>
            <w:r w:rsidRPr="00F07D8D">
              <w:rPr>
                <w:bCs/>
              </w:rPr>
              <w:t>i danh d</w:t>
            </w:r>
            <w:r w:rsidRPr="00F07D8D">
              <w:rPr>
                <w:bCs/>
              </w:rPr>
              <w:t>ự</w:t>
            </w:r>
            <w:r w:rsidRPr="00F07D8D">
              <w:rPr>
                <w:bCs/>
              </w:rPr>
              <w:t>)”</w:t>
            </w:r>
            <w:r w:rsidRPr="00F07D8D">
              <w:t xml:space="preserve"> ho</w:t>
            </w:r>
            <w:r w:rsidRPr="00F07D8D">
              <w:t>ặ</w:t>
            </w:r>
            <w:r w:rsidRPr="00F07D8D">
              <w:t xml:space="preserve">c </w:t>
            </w:r>
            <w:r w:rsidRPr="00F07D8D">
              <w:rPr>
                <w:bCs/>
              </w:rPr>
              <w:t>“Ch</w:t>
            </w:r>
            <w:r w:rsidRPr="00F07D8D">
              <w:rPr>
                <w:bCs/>
              </w:rPr>
              <w:t>ỉ</w:t>
            </w:r>
            <w:r w:rsidRPr="00F07D8D">
              <w:rPr>
                <w:bCs/>
              </w:rPr>
              <w:t xml:space="preserve"> yêu c</w:t>
            </w:r>
            <w:r w:rsidRPr="00F07D8D">
              <w:rPr>
                <w:bCs/>
              </w:rPr>
              <w:t>ầ</w:t>
            </w:r>
            <w:r w:rsidRPr="00F07D8D">
              <w:rPr>
                <w:bCs/>
              </w:rPr>
              <w:t>u b</w:t>
            </w:r>
            <w:r w:rsidRPr="00F07D8D">
              <w:rPr>
                <w:bCs/>
              </w:rPr>
              <w:t>ồ</w:t>
            </w:r>
            <w:r w:rsidRPr="00F07D8D">
              <w:rPr>
                <w:bCs/>
              </w:rPr>
              <w:t>i thư</w:t>
            </w:r>
            <w:r w:rsidRPr="00F07D8D">
              <w:rPr>
                <w:bCs/>
              </w:rPr>
              <w:t>ờ</w:t>
            </w:r>
            <w:r w:rsidRPr="00F07D8D">
              <w:rPr>
                <w:bCs/>
              </w:rPr>
              <w:t>ng thi</w:t>
            </w:r>
            <w:r w:rsidRPr="00F07D8D">
              <w:rPr>
                <w:bCs/>
              </w:rPr>
              <w:t>ệ</w:t>
            </w:r>
            <w:r w:rsidRPr="00F07D8D">
              <w:rPr>
                <w:bCs/>
              </w:rPr>
              <w:t>t h</w:t>
            </w:r>
            <w:r w:rsidRPr="00F07D8D">
              <w:rPr>
                <w:bCs/>
              </w:rPr>
              <w:t>ạ</w:t>
            </w:r>
            <w:r w:rsidRPr="00F07D8D">
              <w:rPr>
                <w:bCs/>
              </w:rPr>
              <w:t>i b</w:t>
            </w:r>
            <w:r w:rsidRPr="00F07D8D">
              <w:rPr>
                <w:bCs/>
              </w:rPr>
              <w:t>ằ</w:t>
            </w:r>
            <w:r w:rsidRPr="00F07D8D">
              <w:rPr>
                <w:bCs/>
              </w:rPr>
              <w:t>ng ti</w:t>
            </w:r>
            <w:r w:rsidRPr="00F07D8D">
              <w:rPr>
                <w:bCs/>
              </w:rPr>
              <w:t>ề</w:t>
            </w:r>
            <w:r w:rsidRPr="00F07D8D">
              <w:rPr>
                <w:bCs/>
              </w:rPr>
              <w:t>n”</w:t>
            </w:r>
            <w:r w:rsidRPr="00F07D8D">
              <w:t>.</w:t>
            </w:r>
            <w:r w:rsidRPr="00F07D8D">
              <w:br/>
              <w:t xml:space="preserve">- </w:t>
            </w:r>
            <w:r w:rsidRPr="00F07D8D">
              <w:rPr>
                <w:bCs/>
              </w:rPr>
              <w:t>Ph</w:t>
            </w:r>
            <w:r w:rsidRPr="00F07D8D">
              <w:rPr>
                <w:bCs/>
              </w:rPr>
              <w:t>ạ</w:t>
            </w:r>
            <w:r w:rsidRPr="00F07D8D">
              <w:rPr>
                <w:bCs/>
              </w:rPr>
              <w:t>m vi kh</w:t>
            </w:r>
            <w:r w:rsidRPr="00F07D8D">
              <w:rPr>
                <w:bCs/>
              </w:rPr>
              <w:t>ố</w:t>
            </w:r>
            <w:r w:rsidRPr="00F07D8D">
              <w:rPr>
                <w:bCs/>
              </w:rPr>
              <w:t>i</w:t>
            </w:r>
            <w:r w:rsidRPr="00F07D8D">
              <w:t>: Bao g</w:t>
            </w:r>
            <w:r w:rsidRPr="00F07D8D">
              <w:t>ồ</w:t>
            </w:r>
            <w:r w:rsidRPr="00F07D8D">
              <w:t>m tu</w:t>
            </w:r>
            <w:r w:rsidRPr="00F07D8D">
              <w:t>ầ</w:t>
            </w:r>
            <w:r w:rsidRPr="00F07D8D">
              <w:t>n t</w:t>
            </w:r>
            <w:r w:rsidRPr="00F07D8D">
              <w:t>ự</w:t>
            </w:r>
            <w:r w:rsidRPr="00F07D8D">
              <w:t xml:space="preserve"> 07 kh</w:t>
            </w:r>
            <w:r w:rsidRPr="00F07D8D">
              <w:t>ố</w:t>
            </w:r>
            <w:r w:rsidRPr="00F07D8D">
              <w:t>i thông tin t</w:t>
            </w:r>
            <w:r w:rsidRPr="00F07D8D">
              <w:t>ừ</w:t>
            </w:r>
            <w:r w:rsidRPr="00F07D8D">
              <w:t xml:space="preserve"> “1. Kh</w:t>
            </w:r>
            <w:r w:rsidRPr="00F07D8D">
              <w:t>ố</w:t>
            </w:r>
            <w:r w:rsidRPr="00F07D8D">
              <w:t>i Ti</w:t>
            </w:r>
            <w:r w:rsidRPr="00F07D8D">
              <w:t>ế</w:t>
            </w:r>
            <w:r w:rsidRPr="00F07D8D">
              <w:t>p nh</w:t>
            </w:r>
            <w:r w:rsidRPr="00F07D8D">
              <w:t>ậ</w:t>
            </w:r>
            <w:r w:rsidRPr="00F07D8D">
              <w:t>n &amp; Th</w:t>
            </w:r>
            <w:r w:rsidRPr="00F07D8D">
              <w:t>ụ</w:t>
            </w:r>
            <w:r w:rsidRPr="00F07D8D">
              <w:t xml:space="preserve"> lý h</w:t>
            </w:r>
            <w:r w:rsidRPr="00F07D8D">
              <w:t>ồ</w:t>
            </w:r>
            <w:r w:rsidRPr="00F07D8D">
              <w:t xml:space="preserve"> sơ” đ</w:t>
            </w:r>
            <w:r w:rsidRPr="00F07D8D">
              <w:t>ế</w:t>
            </w:r>
            <w:r w:rsidRPr="00F07D8D">
              <w:t>n “7. Kh</w:t>
            </w:r>
            <w:r w:rsidRPr="00F07D8D">
              <w:t>ố</w:t>
            </w:r>
            <w:r w:rsidRPr="00F07D8D">
              <w:t>i thông tin Hoãn / T</w:t>
            </w:r>
            <w:r w:rsidRPr="00F07D8D">
              <w:t>ạ</w:t>
            </w:r>
            <w:r w:rsidRPr="00F07D8D">
              <w:t>m đình ch</w:t>
            </w:r>
            <w:r w:rsidRPr="00F07D8D">
              <w:t>ỉ</w:t>
            </w:r>
            <w:r w:rsidRPr="00F07D8D">
              <w:t xml:space="preserve"> / Đình</w:t>
            </w:r>
            <w:r w:rsidRPr="00F07D8D">
              <w:t xml:space="preserve"> ch</w:t>
            </w:r>
            <w:r w:rsidRPr="00F07D8D">
              <w:t>ỉ</w:t>
            </w:r>
            <w:r w:rsidRPr="00F07D8D">
              <w:t xml:space="preserve"> gi</w:t>
            </w:r>
            <w:r w:rsidRPr="00F07D8D">
              <w:t>ả</w:t>
            </w:r>
            <w:r w:rsidRPr="00F07D8D">
              <w:t>i quy</w:t>
            </w:r>
            <w:r w:rsidRPr="00F07D8D">
              <w:t>ế</w:t>
            </w:r>
            <w:r w:rsidRPr="00F07D8D">
              <w:t>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bCs/>
              </w:rPr>
              <w:lastRenderedPageBreak/>
              <w:t>1. Kh</w:t>
            </w:r>
            <w:r w:rsidRPr="00F07D8D">
              <w:rPr>
                <w:bCs/>
              </w:rPr>
              <w:t>ố</w:t>
            </w:r>
            <w:r w:rsidRPr="00F07D8D">
              <w:rPr>
                <w:bCs/>
              </w:rPr>
              <w:t>i Ti</w:t>
            </w:r>
            <w:r w:rsidRPr="00F07D8D">
              <w:rPr>
                <w:bCs/>
              </w:rPr>
              <w:t>ế</w:t>
            </w:r>
            <w:r w:rsidRPr="00F07D8D">
              <w:rPr>
                <w:bCs/>
              </w:rPr>
              <w:t>p nh</w:t>
            </w:r>
            <w:r w:rsidRPr="00F07D8D">
              <w:rPr>
                <w:bCs/>
              </w:rPr>
              <w:t>ậ</w:t>
            </w:r>
            <w:r w:rsidRPr="00F07D8D">
              <w:rPr>
                <w:bCs/>
              </w:rPr>
              <w:t>n &amp; Th</w:t>
            </w:r>
            <w:r w:rsidRPr="00F07D8D">
              <w:rPr>
                <w:bCs/>
              </w:rPr>
              <w:t>ụ</w:t>
            </w:r>
            <w:r w:rsidRPr="00F07D8D">
              <w:rPr>
                <w:bCs/>
              </w:rPr>
              <w:t xml:space="preserve"> lý h</w:t>
            </w:r>
            <w:r w:rsidRPr="00F07D8D">
              <w:rPr>
                <w:bCs/>
              </w:rPr>
              <w:t>ồ</w:t>
            </w:r>
            <w:r w:rsidRPr="00F07D8D">
              <w:rPr>
                <w:bCs/>
              </w:rPr>
              <w:t xml:space="preserve"> sơ</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Thu g</w:t>
            </w:r>
            <w:r w:rsidRPr="00F07D8D">
              <w:t>ọ</w:t>
            </w:r>
            <w:r w:rsidRPr="00F07D8D">
              <w:t>n / Ch</w:t>
            </w:r>
            <w:r w:rsidRPr="00F07D8D">
              <w:t>ỉ</w:t>
            </w:r>
            <w:r w:rsidRPr="00F07D8D">
              <w:t xml:space="preserve"> đ</w:t>
            </w:r>
            <w:r w:rsidRPr="00F07D8D">
              <w:t>ọ</w:t>
            </w:r>
            <w:r w:rsidRPr="00F07D8D">
              <w:t>c</w:t>
            </w:r>
          </w:p>
        </w:tc>
        <w:tc>
          <w:tcPr>
            <w:tcW w:w="3773" w:type="dxa"/>
            <w:shd w:val="clear" w:color="auto" w:fill="auto"/>
          </w:tcPr>
          <w:p w:rsidR="005B3F2C" w:rsidRPr="00F07D8D" w:rsidRDefault="00F07D8D" w:rsidP="00F07D8D">
            <w:pPr>
              <w:spacing w:before="60" w:after="60" w:line="240" w:lineRule="auto"/>
              <w:jc w:val="left"/>
            </w:pPr>
            <w:r w:rsidRPr="00F07D8D">
              <w:t>Control UI: Kh</w:t>
            </w:r>
            <w:r w:rsidRPr="00F07D8D">
              <w:t>ố</w:t>
            </w:r>
            <w:r w:rsidRPr="00F07D8D">
              <w:t>i nghi</w:t>
            </w:r>
            <w:r w:rsidRPr="00F07D8D">
              <w:t>ệ</w:t>
            </w:r>
            <w:r w:rsidRPr="00F07D8D">
              <w:t>p v</w:t>
            </w:r>
            <w:r w:rsidRPr="00F07D8D">
              <w:t>ụ</w:t>
            </w:r>
            <w:r w:rsidRPr="00F07D8D">
              <w:t xml:space="preserve"> thu g</w:t>
            </w:r>
            <w:r w:rsidRPr="00F07D8D">
              <w:t>ọ</w:t>
            </w:r>
            <w:r w:rsidRPr="00F07D8D">
              <w:t>n.</w:t>
            </w:r>
            <w:r w:rsidRPr="00F07D8D">
              <w:br/>
              <w:t>- Hi</w:t>
            </w:r>
            <w:r w:rsidRPr="00F07D8D">
              <w:t>ể</w:t>
            </w:r>
            <w:r w:rsidRPr="00F07D8D">
              <w:t>n th</w:t>
            </w:r>
            <w:r w:rsidRPr="00F07D8D">
              <w:t>ị</w:t>
            </w:r>
            <w:r w:rsidRPr="00F07D8D">
              <w:t xml:space="preserve"> toàn b</w:t>
            </w:r>
            <w:r w:rsidRPr="00F07D8D">
              <w:t>ộ</w:t>
            </w:r>
            <w:r w:rsidRPr="00F07D8D">
              <w:t xml:space="preserve"> thông tin ti</w:t>
            </w:r>
            <w:r w:rsidRPr="00F07D8D">
              <w:t>ế</w:t>
            </w:r>
            <w:r w:rsidRPr="00F07D8D">
              <w:t>p nh</w:t>
            </w:r>
            <w:r w:rsidRPr="00F07D8D">
              <w:t>ậ</w:t>
            </w:r>
            <w:r w:rsidRPr="00F07D8D">
              <w:t>n và th</w:t>
            </w:r>
            <w:r w:rsidRPr="00F07D8D">
              <w:t>ụ</w:t>
            </w:r>
            <w:r w:rsidRPr="00F07D8D">
              <w:t xml:space="preserve"> lý h</w:t>
            </w:r>
            <w:r w:rsidRPr="00F07D8D">
              <w:t>ồ</w:t>
            </w:r>
            <w:r w:rsidRPr="00F07D8D">
              <w:t xml:space="preserve"> sơ </w:t>
            </w:r>
            <w:r w:rsidRPr="00F07D8D">
              <w:t>ở</w:t>
            </w:r>
            <w:r w:rsidRPr="00F07D8D">
              <w:t xml:space="preserve"> ch</w:t>
            </w:r>
            <w:r w:rsidRPr="00F07D8D">
              <w:t>ế</w:t>
            </w:r>
            <w:r w:rsidRPr="00F07D8D">
              <w:t xml:space="preserve"> đ</w:t>
            </w:r>
            <w:r w:rsidRPr="00F07D8D">
              <w:t>ộ</w:t>
            </w:r>
            <w:r w:rsidRPr="00F07D8D">
              <w:t xml:space="preserve"> Ch</w:t>
            </w:r>
            <w:r w:rsidRPr="00F07D8D">
              <w:t>ỉ</w:t>
            </w:r>
            <w:r w:rsidRPr="00F07D8D">
              <w:t xml:space="preserve"> đ</w:t>
            </w:r>
            <w:r w:rsidRPr="00F07D8D">
              <w:t>ọ</w:t>
            </w:r>
            <w:r w:rsidRPr="00F07D8D">
              <w:t>c kèm bi</w:t>
            </w:r>
            <w:r w:rsidRPr="00F07D8D">
              <w:t>ể</w:t>
            </w:r>
            <w:r w:rsidRPr="00F07D8D">
              <w:t>u tư</w:t>
            </w:r>
            <w:r w:rsidRPr="00F07D8D">
              <w:t>ợ</w:t>
            </w:r>
            <w:r w:rsidRPr="00F07D8D">
              <w:t>ng [✓ Đã hoàn thành].</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Kênh ti</w:t>
            </w:r>
            <w:r w:rsidRPr="00F07D8D">
              <w:t>ế</w:t>
            </w:r>
            <w:r w:rsidRPr="00F07D8D">
              <w:t>p nh</w:t>
            </w:r>
            <w:r w:rsidRPr="00F07D8D">
              <w:t>ậ</w:t>
            </w:r>
            <w:r w:rsidRPr="00F07D8D">
              <w:t>n</w:t>
            </w:r>
          </w:p>
        </w:tc>
        <w:tc>
          <w:tcPr>
            <w:tcW w:w="1584" w:type="dxa"/>
            <w:shd w:val="clear" w:color="auto" w:fill="auto"/>
          </w:tcPr>
          <w:p w:rsidR="005B3F2C" w:rsidRPr="00F07D8D" w:rsidRDefault="00F07D8D" w:rsidP="00F07D8D">
            <w:pPr>
              <w:spacing w:before="60" w:after="60" w:line="240" w:lineRule="auto"/>
            </w:pPr>
            <w:r w:rsidRPr="00F07D8D">
              <w:t>Enum(String(50</w:t>
            </w:r>
            <w:r w:rsidRPr="00F07D8D">
              <w:t>))</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 ti</w:t>
            </w:r>
            <w:r w:rsidRPr="00F07D8D">
              <w:t>ế</w:t>
            </w:r>
            <w:r w:rsidRPr="00F07D8D">
              <w:t>p nh</w:t>
            </w:r>
            <w:r w:rsidRPr="00F07D8D">
              <w:t>ậ</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Kênh ti</w:t>
            </w:r>
            <w:r w:rsidRPr="00F07D8D">
              <w:t>ế</w:t>
            </w:r>
            <w:r w:rsidRPr="00F07D8D">
              <w:t>p nh</w:t>
            </w:r>
            <w:r w:rsidRPr="00F07D8D">
              <w:t>ậ</w:t>
            </w:r>
            <w:r w:rsidRPr="00F07D8D">
              <w:t>n h</w:t>
            </w:r>
            <w:r w:rsidRPr="00F07D8D">
              <w:t>ồ</w:t>
            </w:r>
            <w:r w:rsidRPr="00F07D8D">
              <w:t xml:space="preserve"> sơ (Tr</w:t>
            </w:r>
            <w:r w:rsidRPr="00F07D8D">
              <w:t>ự</w:t>
            </w:r>
            <w:r w:rsidRPr="00F07D8D">
              <w:t>c ti</w:t>
            </w:r>
            <w:r w:rsidRPr="00F07D8D">
              <w:t>ế</w:t>
            </w:r>
            <w:r w:rsidRPr="00F07D8D">
              <w:t>p, Bưu chính, Tr</w:t>
            </w:r>
            <w:r w:rsidRPr="00F07D8D">
              <w:t>ự</w:t>
            </w:r>
            <w:r w:rsidRPr="00F07D8D">
              <w:t>c tuy</w:t>
            </w:r>
            <w:r w:rsidRPr="00F07D8D">
              <w:t>ế</w:t>
            </w:r>
            <w:r w:rsidRPr="00F07D8D">
              <w:t>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Ngày ti</w:t>
            </w:r>
            <w:r w:rsidRPr="00F07D8D">
              <w:t>ế</w:t>
            </w:r>
            <w:r w:rsidRPr="00F07D8D">
              <w:t>p nh</w:t>
            </w:r>
            <w:r w:rsidRPr="00F07D8D">
              <w:t>ậ</w:t>
            </w:r>
            <w:r w:rsidRPr="00F07D8D">
              <w:t>n</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 ti</w:t>
            </w:r>
            <w:r w:rsidRPr="00F07D8D">
              <w:t>ế</w:t>
            </w:r>
            <w:r w:rsidRPr="00F07D8D">
              <w:t>p nh</w:t>
            </w:r>
            <w:r w:rsidRPr="00F07D8D">
              <w:t>ậ</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Đ</w:t>
            </w:r>
            <w:r w:rsidRPr="00F07D8D">
              <w:t>ị</w:t>
            </w:r>
            <w:r w:rsidRPr="00F07D8D">
              <w:t>nh d</w:t>
            </w:r>
            <w:r w:rsidRPr="00F07D8D">
              <w:t>ạ</w:t>
            </w:r>
            <w:r w:rsidRPr="00F07D8D">
              <w:t>ng dd/mm/yyyy.</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H</w:t>
            </w:r>
            <w:r w:rsidRPr="00F07D8D">
              <w:t>ạ</w:t>
            </w:r>
            <w:r w:rsidRPr="00F07D8D">
              <w:t>n x</w:t>
            </w:r>
            <w:r w:rsidRPr="00F07D8D">
              <w:t>ử</w:t>
            </w:r>
            <w:r w:rsidRPr="00F07D8D">
              <w:t xml:space="preserve"> lý</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quy đ</w:t>
            </w:r>
            <w:r w:rsidRPr="00F07D8D">
              <w:t>ị</w:t>
            </w:r>
            <w:r w:rsidRPr="00F07D8D">
              <w:t>nh SLA</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H</w:t>
            </w:r>
            <w:r w:rsidRPr="00F07D8D">
              <w:t>ạ</w:t>
            </w:r>
            <w:r w:rsidRPr="00F07D8D">
              <w:t>n x</w:t>
            </w:r>
            <w:r w:rsidRPr="00F07D8D">
              <w:t>ử</w:t>
            </w:r>
            <w:r w:rsidRPr="00F07D8D">
              <w:t xml:space="preserve"> lý theo quy đ</w:t>
            </w:r>
            <w:r w:rsidRPr="00F07D8D">
              <w:t>ị</w:t>
            </w:r>
            <w:r w:rsidRPr="00F07D8D">
              <w:t>nh, đ</w:t>
            </w:r>
            <w:r w:rsidRPr="00F07D8D">
              <w:t>ị</w:t>
            </w:r>
            <w:r w:rsidRPr="00F07D8D">
              <w:t>nh d</w:t>
            </w:r>
            <w:r w:rsidRPr="00F07D8D">
              <w:t>ạ</w:t>
            </w:r>
            <w:r w:rsidRPr="00F07D8D">
              <w:t>ng dd/mm/yyyy.</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Đơn v</w:t>
            </w:r>
            <w:r w:rsidRPr="00F07D8D">
              <w:t>ị</w:t>
            </w:r>
            <w:r w:rsidRPr="00F07D8D">
              <w:t xml:space="preserve"> gi</w:t>
            </w:r>
            <w:r w:rsidRPr="00F07D8D">
              <w:t>ả</w:t>
            </w:r>
            <w:r w:rsidRPr="00F07D8D">
              <w:t>i quy</w:t>
            </w:r>
            <w:r w:rsidRPr="00F07D8D">
              <w:t>ế</w:t>
            </w:r>
            <w:r w:rsidRPr="00F07D8D">
              <w:t>t</w:t>
            </w:r>
          </w:p>
        </w:tc>
        <w:tc>
          <w:tcPr>
            <w:tcW w:w="1584" w:type="dxa"/>
            <w:shd w:val="clear" w:color="auto" w:fill="auto"/>
          </w:tcPr>
          <w:p w:rsidR="005B3F2C" w:rsidRPr="00F07D8D" w:rsidRDefault="00F07D8D" w:rsidP="00F07D8D">
            <w:pPr>
              <w:spacing w:before="60" w:after="60" w:line="240" w:lineRule="auto"/>
            </w:pPr>
            <w:r w:rsidRPr="00F07D8D">
              <w:t>Enum(String(255))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cơ quan gi</w:t>
            </w:r>
            <w:r w:rsidRPr="00F07D8D">
              <w:t>ả</w:t>
            </w:r>
            <w:r w:rsidRPr="00F07D8D">
              <w:t>i quy</w:t>
            </w:r>
            <w:r w:rsidRPr="00F07D8D">
              <w:t>ế</w:t>
            </w:r>
            <w:r w:rsidRPr="00F07D8D">
              <w:t>t</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Đơn v</w:t>
            </w:r>
            <w:r w:rsidRPr="00F07D8D">
              <w:t>ị</w:t>
            </w:r>
            <w:r w:rsidRPr="00F07D8D">
              <w:t xml:space="preserve"> ch</w:t>
            </w:r>
            <w:r w:rsidRPr="00F07D8D">
              <w:t>ủ</w:t>
            </w:r>
            <w:r w:rsidRPr="00F07D8D">
              <w:t xml:space="preserve"> trì gi</w:t>
            </w:r>
            <w:r w:rsidRPr="00F07D8D">
              <w:t>ả</w:t>
            </w:r>
            <w:r w:rsidRPr="00F07D8D">
              <w:t>i quy</w:t>
            </w:r>
            <w:r w:rsidRPr="00F07D8D">
              <w:t>ế</w:t>
            </w:r>
            <w:r w:rsidRPr="00F07D8D">
              <w:t>t h</w:t>
            </w:r>
            <w:r w:rsidRPr="00F07D8D">
              <w:t>ồ</w:t>
            </w:r>
            <w:r w:rsidRPr="00F07D8D">
              <w:t xml:space="preserve"> sơ.</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Cán b</w:t>
            </w:r>
            <w:r w:rsidRPr="00F07D8D">
              <w:t>ộ</w:t>
            </w:r>
            <w:r w:rsidRPr="00F07D8D">
              <w:t xml:space="preserve"> đư</w:t>
            </w:r>
            <w:r w:rsidRPr="00F07D8D">
              <w:t>ợ</w:t>
            </w:r>
            <w:r w:rsidRPr="00F07D8D">
              <w:t>c c</w:t>
            </w:r>
            <w:r w:rsidRPr="00F07D8D">
              <w:t>ử</w:t>
            </w:r>
            <w:r w:rsidRPr="00F07D8D">
              <w:t xml:space="preserve"> gi</w:t>
            </w:r>
            <w:r w:rsidRPr="00F07D8D">
              <w:t>ả</w:t>
            </w:r>
            <w:r w:rsidRPr="00F07D8D">
              <w:t>i quy</w:t>
            </w:r>
            <w:r w:rsidRPr="00F07D8D">
              <w:t>ế</w:t>
            </w:r>
            <w:r w:rsidRPr="00F07D8D">
              <w:t>t</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QĐ c</w:t>
            </w:r>
            <w:r w:rsidRPr="00F07D8D">
              <w:t>ử</w:t>
            </w:r>
            <w:r w:rsidRPr="00F07D8D">
              <w:t xml:space="preserve"> ngư</w:t>
            </w:r>
            <w:r w:rsidRPr="00F07D8D">
              <w:t>ờ</w:t>
            </w:r>
            <w:r w:rsidRPr="00F07D8D">
              <w:t>i gi</w:t>
            </w:r>
            <w:r w:rsidRPr="00F07D8D">
              <w:t>ả</w:t>
            </w:r>
            <w:r w:rsidRPr="00F07D8D">
              <w:t>i quy</w:t>
            </w:r>
            <w:r w:rsidRPr="00F07D8D">
              <w:t>ế</w:t>
            </w:r>
            <w:r w:rsidRPr="00F07D8D">
              <w:t>t</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H</w:t>
            </w:r>
            <w:r w:rsidRPr="00F07D8D">
              <w:t>ọ</w:t>
            </w:r>
            <w:r w:rsidRPr="00F07D8D">
              <w:t xml:space="preserve"> và tên cán b</w:t>
            </w:r>
            <w:r w:rsidRPr="00F07D8D">
              <w:t>ộ</w:t>
            </w:r>
            <w:r w:rsidRPr="00F07D8D">
              <w:t xml:space="preserve"> </w:t>
            </w:r>
            <w:r w:rsidRPr="00F07D8D">
              <w:t>đư</w:t>
            </w:r>
            <w:r w:rsidRPr="00F07D8D">
              <w:t>ợ</w:t>
            </w:r>
            <w:r w:rsidRPr="00F07D8D">
              <w:t>c phân công gi</w:t>
            </w:r>
            <w:r w:rsidRPr="00F07D8D">
              <w:t>ả</w:t>
            </w:r>
            <w:r w:rsidRPr="00F07D8D">
              <w:t>i quy</w:t>
            </w:r>
            <w:r w:rsidRPr="00F07D8D">
              <w:t>ế</w:t>
            </w:r>
            <w:r w:rsidRPr="00F07D8D">
              <w:t>t h</w:t>
            </w:r>
            <w:r w:rsidRPr="00F07D8D">
              <w:t>ồ</w:t>
            </w:r>
            <w:r w:rsidRPr="00F07D8D">
              <w:t xml:space="preserve"> sơ.</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Ch</w:t>
            </w:r>
            <w:r w:rsidRPr="00F07D8D">
              <w:t>ứ</w:t>
            </w:r>
            <w:r w:rsidRPr="00F07D8D">
              <w:t>c v</w:t>
            </w:r>
            <w:r w:rsidRPr="00F07D8D">
              <w:t>ụ</w:t>
            </w:r>
            <w:r w:rsidRPr="00F07D8D">
              <w:t xml:space="preserve"> cán b</w:t>
            </w:r>
            <w:r w:rsidRPr="00F07D8D">
              <w:t>ộ</w:t>
            </w:r>
            <w:r w:rsidRPr="00F07D8D">
              <w:t xml:space="preserve"> gi</w:t>
            </w:r>
            <w:r w:rsidRPr="00F07D8D">
              <w:t>ả</w:t>
            </w:r>
            <w:r w:rsidRPr="00F07D8D">
              <w:t>i quy</w:t>
            </w:r>
            <w:r w:rsidRPr="00F07D8D">
              <w:t>ế</w:t>
            </w:r>
            <w:r w:rsidRPr="00F07D8D">
              <w:t>t</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h</w:t>
            </w:r>
            <w:r w:rsidRPr="00F07D8D">
              <w:t>ồ</w:t>
            </w:r>
            <w:r w:rsidRPr="00F07D8D">
              <w:t xml:space="preserve"> sơ</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Ch</w:t>
            </w:r>
            <w:r w:rsidRPr="00F07D8D">
              <w:t>ứ</w:t>
            </w:r>
            <w:r w:rsidRPr="00F07D8D">
              <w:t>c v</w:t>
            </w:r>
            <w:r w:rsidRPr="00F07D8D">
              <w:t>ụ</w:t>
            </w:r>
            <w:r w:rsidRPr="00F07D8D">
              <w:t xml:space="preserve"> c</w:t>
            </w:r>
            <w:r w:rsidRPr="00F07D8D">
              <w:t>ủ</w:t>
            </w:r>
            <w:r w:rsidRPr="00F07D8D">
              <w:t>a cán b</w:t>
            </w:r>
            <w:r w:rsidRPr="00F07D8D">
              <w:t>ộ</w:t>
            </w:r>
            <w:r w:rsidRPr="00F07D8D">
              <w:t xml:space="preserve"> đư</w:t>
            </w:r>
            <w:r w:rsidRPr="00F07D8D">
              <w:t>ợ</w:t>
            </w:r>
            <w:r w:rsidRPr="00F07D8D">
              <w:t>c c</w:t>
            </w:r>
            <w:r w:rsidRPr="00F07D8D">
              <w:t>ử</w:t>
            </w:r>
            <w:r w:rsidRPr="00F07D8D">
              <w:t xml:space="preserve"> gi</w:t>
            </w:r>
            <w:r w:rsidRPr="00F07D8D">
              <w:t>ả</w:t>
            </w:r>
            <w:r w:rsidRPr="00F07D8D">
              <w:t>i quy</w:t>
            </w:r>
            <w:r w:rsidRPr="00F07D8D">
              <w:t>ế</w:t>
            </w:r>
            <w:r w:rsidRPr="00F07D8D">
              <w:t>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Đơn v</w:t>
            </w:r>
            <w:r w:rsidRPr="00F07D8D">
              <w:t>ị</w:t>
            </w:r>
            <w:r w:rsidRPr="00F07D8D">
              <w:t xml:space="preserve"> ban hành QĐ c</w:t>
            </w:r>
            <w:r w:rsidRPr="00F07D8D">
              <w:t>ử</w:t>
            </w:r>
            <w:r w:rsidRPr="00F07D8D">
              <w:t xml:space="preserve"> ngư</w:t>
            </w:r>
            <w:r w:rsidRPr="00F07D8D">
              <w:t>ờ</w:t>
            </w:r>
            <w:r w:rsidRPr="00F07D8D">
              <w:t>i gi</w:t>
            </w:r>
            <w:r w:rsidRPr="00F07D8D">
              <w:t>ả</w:t>
            </w:r>
            <w:r w:rsidRPr="00F07D8D">
              <w:t>i quy</w:t>
            </w:r>
            <w:r w:rsidRPr="00F07D8D">
              <w:t>ế</w:t>
            </w:r>
            <w:r w:rsidRPr="00F07D8D">
              <w:t>t</w:t>
            </w:r>
          </w:p>
        </w:tc>
        <w:tc>
          <w:tcPr>
            <w:tcW w:w="1584" w:type="dxa"/>
            <w:shd w:val="clear" w:color="auto" w:fill="auto"/>
          </w:tcPr>
          <w:p w:rsidR="005B3F2C" w:rsidRPr="00F07D8D" w:rsidRDefault="00F07D8D" w:rsidP="00F07D8D">
            <w:pPr>
              <w:spacing w:before="60" w:after="60" w:line="240" w:lineRule="auto"/>
            </w:pPr>
            <w:r w:rsidRPr="00F07D8D">
              <w:t>Enum(String(255))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h</w:t>
            </w:r>
            <w:r w:rsidRPr="00F07D8D">
              <w:t>ồ</w:t>
            </w:r>
            <w:r w:rsidRPr="00F07D8D">
              <w:t xml:space="preserve"> sơ</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Cơ quan/Đơn v</w:t>
            </w:r>
            <w:r w:rsidRPr="00F07D8D">
              <w:t>ị</w:t>
            </w:r>
            <w:r w:rsidRPr="00F07D8D">
              <w:t xml:space="preserve"> ban hành Quy</w:t>
            </w:r>
            <w:r w:rsidRPr="00F07D8D">
              <w:t>ế</w:t>
            </w:r>
            <w:r w:rsidRPr="00F07D8D">
              <w:t>t đ</w:t>
            </w:r>
            <w:r w:rsidRPr="00F07D8D">
              <w:t>ị</w:t>
            </w:r>
            <w:r w:rsidRPr="00F07D8D">
              <w:t>nh c</w:t>
            </w:r>
            <w:r w:rsidRPr="00F07D8D">
              <w:t>ử</w:t>
            </w:r>
            <w:r w:rsidRPr="00F07D8D">
              <w:t xml:space="preserve"> ngư</w:t>
            </w:r>
            <w:r w:rsidRPr="00F07D8D">
              <w:t>ờ</w:t>
            </w:r>
            <w:r w:rsidRPr="00F07D8D">
              <w:t>i gi</w:t>
            </w:r>
            <w:r w:rsidRPr="00F07D8D">
              <w:t>ả</w:t>
            </w:r>
            <w:r w:rsidRPr="00F07D8D">
              <w:t>i quy</w:t>
            </w:r>
            <w:r w:rsidRPr="00F07D8D">
              <w:t>ế</w:t>
            </w:r>
            <w:r w:rsidRPr="00F07D8D">
              <w:t>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w:t>
            </w:r>
            <w:r w:rsidRPr="00F07D8D">
              <w:t>ố</w:t>
            </w:r>
            <w:r w:rsidRPr="00F07D8D">
              <w:t xml:space="preserve"> Quy</w:t>
            </w:r>
            <w:r w:rsidRPr="00F07D8D">
              <w:t>ế</w:t>
            </w:r>
            <w:r w:rsidRPr="00F07D8D">
              <w:t>t đ</w:t>
            </w:r>
            <w:r w:rsidRPr="00F07D8D">
              <w:t>ị</w:t>
            </w:r>
            <w:r w:rsidRPr="00F07D8D">
              <w:t>nh c</w:t>
            </w:r>
            <w:r w:rsidRPr="00F07D8D">
              <w:t>ử</w:t>
            </w:r>
            <w:r w:rsidRPr="00F07D8D">
              <w:t xml:space="preserve"> ngư</w:t>
            </w:r>
            <w:r w:rsidRPr="00F07D8D">
              <w:t>ờ</w:t>
            </w:r>
            <w:r w:rsidRPr="00F07D8D">
              <w:t>i gi</w:t>
            </w:r>
            <w:r w:rsidRPr="00F07D8D">
              <w:t>ả</w:t>
            </w:r>
            <w:r w:rsidRPr="00F07D8D">
              <w:t>i quy</w:t>
            </w:r>
            <w:r w:rsidRPr="00F07D8D">
              <w:t>ế</w:t>
            </w:r>
            <w:r w:rsidRPr="00F07D8D">
              <w:t>t</w:t>
            </w:r>
          </w:p>
        </w:tc>
        <w:tc>
          <w:tcPr>
            <w:tcW w:w="1584" w:type="dxa"/>
            <w:shd w:val="clear" w:color="auto" w:fill="auto"/>
          </w:tcPr>
          <w:p w:rsidR="005B3F2C" w:rsidRPr="00F07D8D" w:rsidRDefault="00F07D8D" w:rsidP="00F07D8D">
            <w:pPr>
              <w:spacing w:before="60" w:after="60" w:line="240" w:lineRule="auto"/>
            </w:pPr>
            <w:r w:rsidRPr="00F07D8D">
              <w:t>String(50)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h</w:t>
            </w:r>
            <w:r w:rsidRPr="00F07D8D">
              <w:t>ồ</w:t>
            </w:r>
            <w:r w:rsidRPr="00F07D8D">
              <w:t xml:space="preserve"> sơ</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S</w:t>
            </w:r>
            <w:r w:rsidRPr="00F07D8D">
              <w:t>ố</w:t>
            </w:r>
            <w:r w:rsidRPr="00F07D8D">
              <w:t xml:space="preserve"> hi</w:t>
            </w:r>
            <w:r w:rsidRPr="00F07D8D">
              <w:t>ệ</w:t>
            </w:r>
            <w:r w:rsidRPr="00F07D8D">
              <w:t>u Quy</w:t>
            </w:r>
            <w:r w:rsidRPr="00F07D8D">
              <w:t>ế</w:t>
            </w:r>
            <w:r w:rsidRPr="00F07D8D">
              <w:t>t đ</w:t>
            </w:r>
            <w:r w:rsidRPr="00F07D8D">
              <w:t>ị</w:t>
            </w:r>
            <w:r w:rsidRPr="00F07D8D">
              <w:t>nh c</w:t>
            </w:r>
            <w:r w:rsidRPr="00F07D8D">
              <w:t>ử</w:t>
            </w:r>
            <w:r w:rsidRPr="00F07D8D">
              <w:t xml:space="preserve"> ngư</w:t>
            </w:r>
            <w:r w:rsidRPr="00F07D8D">
              <w:t>ờ</w:t>
            </w:r>
            <w:r w:rsidRPr="00F07D8D">
              <w:t>i gi</w:t>
            </w:r>
            <w:r w:rsidRPr="00F07D8D">
              <w:t>ả</w:t>
            </w:r>
            <w:r w:rsidRPr="00F07D8D">
              <w:t>i quy</w:t>
            </w:r>
            <w:r w:rsidRPr="00F07D8D">
              <w:t>ế</w:t>
            </w:r>
            <w:r w:rsidRPr="00F07D8D">
              <w:t>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Ngày Quy</w:t>
            </w:r>
            <w:r w:rsidRPr="00F07D8D">
              <w:t>ế</w:t>
            </w:r>
            <w:r w:rsidRPr="00F07D8D">
              <w:t>t đ</w:t>
            </w:r>
            <w:r w:rsidRPr="00F07D8D">
              <w:t>ị</w:t>
            </w:r>
            <w:r w:rsidRPr="00F07D8D">
              <w:t>nh c</w:t>
            </w:r>
            <w:r w:rsidRPr="00F07D8D">
              <w:t>ử</w:t>
            </w:r>
            <w:r w:rsidRPr="00F07D8D">
              <w:t xml:space="preserve"> ngư</w:t>
            </w:r>
            <w:r w:rsidRPr="00F07D8D">
              <w:t>ờ</w:t>
            </w:r>
            <w:r w:rsidRPr="00F07D8D">
              <w:t>i gi</w:t>
            </w:r>
            <w:r w:rsidRPr="00F07D8D">
              <w:t>ả</w:t>
            </w:r>
            <w:r w:rsidRPr="00F07D8D">
              <w:t>i quy</w:t>
            </w:r>
            <w:r w:rsidRPr="00F07D8D">
              <w:t>ế</w:t>
            </w:r>
            <w:r w:rsidRPr="00F07D8D">
              <w:t>t</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h</w:t>
            </w:r>
            <w:r w:rsidRPr="00F07D8D">
              <w:t>ồ</w:t>
            </w:r>
            <w:r w:rsidRPr="00F07D8D">
              <w:t xml:space="preserve"> sơ</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Ngày ban hành Quy</w:t>
            </w:r>
            <w:r w:rsidRPr="00F07D8D">
              <w:t>ế</w:t>
            </w:r>
            <w:r w:rsidRPr="00F07D8D">
              <w:t>t đ</w:t>
            </w:r>
            <w:r w:rsidRPr="00F07D8D">
              <w:t>ị</w:t>
            </w:r>
            <w:r w:rsidRPr="00F07D8D">
              <w:t>nh c</w:t>
            </w:r>
            <w:r w:rsidRPr="00F07D8D">
              <w:t>ử</w:t>
            </w:r>
            <w:r w:rsidRPr="00F07D8D">
              <w:t xml:space="preserve"> ngư</w:t>
            </w:r>
            <w:r w:rsidRPr="00F07D8D">
              <w:t>ờ</w:t>
            </w:r>
            <w:r w:rsidRPr="00F07D8D">
              <w:t>i gi</w:t>
            </w:r>
            <w:r w:rsidRPr="00F07D8D">
              <w:t>ả</w:t>
            </w:r>
            <w:r w:rsidRPr="00F07D8D">
              <w:t>i quy</w:t>
            </w:r>
            <w:r w:rsidRPr="00F07D8D">
              <w:t>ế</w:t>
            </w:r>
            <w:r w:rsidRPr="00F07D8D">
              <w:t>t, đ</w:t>
            </w:r>
            <w:r w:rsidRPr="00F07D8D">
              <w:t>ị</w:t>
            </w:r>
            <w:r w:rsidRPr="00F07D8D">
              <w:t>nh d</w:t>
            </w:r>
            <w:r w:rsidRPr="00F07D8D">
              <w:t>ạ</w:t>
            </w:r>
            <w:r w:rsidRPr="00F07D8D">
              <w:t>ng dd/mm/yyyy.</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Tài li</w:t>
            </w:r>
            <w:r w:rsidRPr="00F07D8D">
              <w:t>ệ</w:t>
            </w:r>
            <w:r w:rsidRPr="00F07D8D">
              <w:t>u Quy</w:t>
            </w:r>
            <w:r w:rsidRPr="00F07D8D">
              <w:t>ế</w:t>
            </w:r>
            <w:r w:rsidRPr="00F07D8D">
              <w:t>t đ</w:t>
            </w:r>
            <w:r w:rsidRPr="00F07D8D">
              <w:t>ị</w:t>
            </w:r>
            <w:r w:rsidRPr="00F07D8D">
              <w:t>nh c</w:t>
            </w:r>
            <w:r w:rsidRPr="00F07D8D">
              <w:t>ử</w:t>
            </w:r>
            <w:r w:rsidRPr="00F07D8D">
              <w:t xml:space="preserve"> ngư</w:t>
            </w:r>
            <w:r w:rsidRPr="00F07D8D">
              <w:t>ờ</w:t>
            </w:r>
            <w:r w:rsidRPr="00F07D8D">
              <w:t>i gi</w:t>
            </w:r>
            <w:r w:rsidRPr="00F07D8D">
              <w:t>ả</w:t>
            </w:r>
            <w:r w:rsidRPr="00F07D8D">
              <w:t>i quy</w:t>
            </w:r>
            <w:r w:rsidRPr="00F07D8D">
              <w:t>ế</w:t>
            </w:r>
            <w:r w:rsidRPr="00F07D8D">
              <w:t>t</w:t>
            </w:r>
          </w:p>
        </w:tc>
        <w:tc>
          <w:tcPr>
            <w:tcW w:w="1584" w:type="dxa"/>
            <w:shd w:val="clear" w:color="auto" w:fill="auto"/>
          </w:tcPr>
          <w:p w:rsidR="005B3F2C" w:rsidRPr="00F07D8D" w:rsidRDefault="00F07D8D" w:rsidP="00F07D8D">
            <w:pPr>
              <w:spacing w:before="60" w:after="60" w:line="240" w:lineRule="auto"/>
            </w:pPr>
            <w:r w:rsidRPr="00F07D8D">
              <w:t>File</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h</w:t>
            </w:r>
            <w:r w:rsidRPr="00F07D8D">
              <w:t>ồ</w:t>
            </w:r>
            <w:r w:rsidRPr="00F07D8D">
              <w:t xml:space="preserve"> sơ</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Tên file quy</w:t>
            </w:r>
            <w:r w:rsidRPr="00F07D8D">
              <w:t>ế</w:t>
            </w:r>
            <w:r w:rsidRPr="00F07D8D">
              <w:t>t đ</w:t>
            </w:r>
            <w:r w:rsidRPr="00F07D8D">
              <w:t>ị</w:t>
            </w:r>
            <w:r w:rsidRPr="00F07D8D">
              <w:t>nh đính kèm kèm liên k</w:t>
            </w:r>
            <w:r w:rsidRPr="00F07D8D">
              <w:t>ế</w:t>
            </w:r>
            <w:r w:rsidRPr="00F07D8D">
              <w:t>t Xem file.</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bCs/>
              </w:rPr>
              <w:lastRenderedPageBreak/>
              <w:t>2. Kh</w:t>
            </w:r>
            <w:r w:rsidRPr="00F07D8D">
              <w:rPr>
                <w:bCs/>
              </w:rPr>
              <w:t>ố</w:t>
            </w:r>
            <w:r w:rsidRPr="00F07D8D">
              <w:rPr>
                <w:bCs/>
              </w:rPr>
              <w:t>i L</w:t>
            </w:r>
            <w:r w:rsidRPr="00F07D8D">
              <w:rPr>
                <w:bCs/>
              </w:rPr>
              <w:t>ị</w:t>
            </w:r>
            <w:r w:rsidRPr="00F07D8D">
              <w:rPr>
                <w:bCs/>
              </w:rPr>
              <w:t>ch s</w:t>
            </w:r>
            <w:r w:rsidRPr="00F07D8D">
              <w:rPr>
                <w:bCs/>
              </w:rPr>
              <w:t>ử</w:t>
            </w:r>
            <w:r w:rsidRPr="00F07D8D">
              <w:rPr>
                <w:bCs/>
              </w:rPr>
              <w:t xml:space="preserve"> Yêu c</w:t>
            </w:r>
            <w:r w:rsidRPr="00F07D8D">
              <w:rPr>
                <w:bCs/>
              </w:rPr>
              <w:t>ầ</w:t>
            </w:r>
            <w:r w:rsidRPr="00F07D8D">
              <w:rPr>
                <w:bCs/>
              </w:rPr>
              <w:t>u b</w:t>
            </w:r>
            <w:r w:rsidRPr="00F07D8D">
              <w:rPr>
                <w:bCs/>
              </w:rPr>
              <w:t>ổ</w:t>
            </w:r>
            <w:r w:rsidRPr="00F07D8D">
              <w:rPr>
                <w:bCs/>
              </w:rPr>
              <w:t xml:space="preserve"> sung h</w:t>
            </w:r>
            <w:r w:rsidRPr="00F07D8D">
              <w:rPr>
                <w:bCs/>
              </w:rPr>
              <w:t>ồ</w:t>
            </w:r>
            <w:r w:rsidRPr="00F07D8D">
              <w:rPr>
                <w:bCs/>
              </w:rPr>
              <w:t xml:space="preserve"> sơ b</w:t>
            </w:r>
            <w:r w:rsidRPr="00F07D8D">
              <w:rPr>
                <w:bCs/>
              </w:rPr>
              <w:t>ồ</w:t>
            </w:r>
            <w:r w:rsidRPr="00F07D8D">
              <w:rPr>
                <w:bCs/>
              </w:rPr>
              <w:t>i thư</w:t>
            </w:r>
            <w:r w:rsidRPr="00F07D8D">
              <w:rPr>
                <w:bCs/>
              </w:rPr>
              <w:t>ờ</w:t>
            </w:r>
            <w:r w:rsidRPr="00F07D8D">
              <w:rPr>
                <w:bCs/>
              </w:rPr>
              <w:t>ng (N</w:t>
            </w:r>
            <w:r w:rsidRPr="00F07D8D">
              <w:rPr>
                <w:bCs/>
              </w:rPr>
              <w:t>ế</w:t>
            </w:r>
            <w:r w:rsidRPr="00F07D8D">
              <w:rPr>
                <w:bCs/>
              </w:rPr>
              <w:t>u có)</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Ẩ</w:t>
            </w:r>
            <w:r w:rsidRPr="00F07D8D">
              <w:t>n/Hi</w:t>
            </w:r>
            <w:r w:rsidRPr="00F07D8D">
              <w:t>ệ</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Control UI: Kh</w:t>
            </w:r>
            <w:r w:rsidRPr="00F07D8D">
              <w:t>ố</w:t>
            </w:r>
            <w:r w:rsidRPr="00F07D8D">
              <w:t>i thông tin nghi</w:t>
            </w:r>
            <w:r w:rsidRPr="00F07D8D">
              <w:t>ệ</w:t>
            </w:r>
            <w:r w:rsidRPr="00F07D8D">
              <w:t>p v</w:t>
            </w:r>
            <w:r w:rsidRPr="00F07D8D">
              <w:t>ụ</w:t>
            </w:r>
            <w:r w:rsidRPr="00F07D8D">
              <w:t>.</w:t>
            </w:r>
            <w:r w:rsidRPr="00F07D8D">
              <w:br/>
              <w:t xml:space="preserve">- </w:t>
            </w:r>
            <w:r w:rsidRPr="00F07D8D">
              <w:rPr>
                <w:bCs/>
              </w:rPr>
              <w:t>Đi</w:t>
            </w:r>
            <w:r w:rsidRPr="00F07D8D">
              <w:rPr>
                <w:bCs/>
              </w:rPr>
              <w:t>ề</w:t>
            </w:r>
            <w:r w:rsidRPr="00F07D8D">
              <w:rPr>
                <w:bCs/>
              </w:rPr>
              <w:t>u ki</w:t>
            </w:r>
            <w:r w:rsidRPr="00F07D8D">
              <w:rPr>
                <w:bCs/>
              </w:rPr>
              <w:t>ệ</w:t>
            </w:r>
            <w:r w:rsidRPr="00F07D8D">
              <w:rPr>
                <w:bCs/>
              </w:rPr>
              <w:t>n hi</w:t>
            </w:r>
            <w:r w:rsidRPr="00F07D8D">
              <w:rPr>
                <w:bCs/>
              </w:rPr>
              <w:t>ể</w:t>
            </w:r>
            <w:r w:rsidRPr="00F07D8D">
              <w:rPr>
                <w:bCs/>
              </w:rPr>
              <w:t>n th</w:t>
            </w:r>
            <w:r w:rsidRPr="00F07D8D">
              <w:rPr>
                <w:bCs/>
              </w:rPr>
              <w:t>ị</w:t>
            </w:r>
            <w:r w:rsidRPr="00F07D8D">
              <w:t>: Ch</w:t>
            </w:r>
            <w:r w:rsidRPr="00F07D8D">
              <w:t>ỉ</w:t>
            </w:r>
            <w:r w:rsidRPr="00F07D8D">
              <w:t xml:space="preserve"> hi</w:t>
            </w:r>
            <w:r w:rsidRPr="00F07D8D">
              <w:t>ể</w:t>
            </w:r>
            <w:r w:rsidRPr="00F07D8D">
              <w:t>n th</w:t>
            </w:r>
            <w:r w:rsidRPr="00F07D8D">
              <w:t>ị</w:t>
            </w:r>
            <w:r w:rsidRPr="00F07D8D">
              <w:t xml:space="preserve"> n</w:t>
            </w:r>
            <w:r w:rsidRPr="00F07D8D">
              <w:t>ế</w:t>
            </w:r>
            <w:r w:rsidRPr="00F07D8D">
              <w:t>u trong quá trình x</w:t>
            </w:r>
            <w:r w:rsidRPr="00F07D8D">
              <w:t>ử</w:t>
            </w:r>
            <w:r w:rsidRPr="00F07D8D">
              <w:t xml:space="preserve"> lý h</w:t>
            </w:r>
            <w:r w:rsidRPr="00F07D8D">
              <w:t>ồ</w:t>
            </w:r>
            <w:r w:rsidRPr="00F07D8D">
              <w:t xml:space="preserve"> sơ t</w:t>
            </w:r>
            <w:r w:rsidRPr="00F07D8D">
              <w:t>ừ</w:t>
            </w:r>
            <w:r w:rsidRPr="00F07D8D">
              <w:t>ng phát sinh yêu c</w:t>
            </w:r>
            <w:r w:rsidRPr="00F07D8D">
              <w:t>ầ</w:t>
            </w:r>
            <w:r w:rsidRPr="00F07D8D">
              <w:t>u b</w:t>
            </w:r>
            <w:r w:rsidRPr="00F07D8D">
              <w:t>ổ</w:t>
            </w:r>
            <w:r w:rsidRPr="00F07D8D">
              <w:t xml:space="preserve"> sung; n</w:t>
            </w:r>
            <w:r w:rsidRPr="00F07D8D">
              <w:t>ế</w:t>
            </w:r>
            <w:r w:rsidRPr="00F07D8D">
              <w:t>u h</w:t>
            </w:r>
            <w:r w:rsidRPr="00F07D8D">
              <w:t>ồ</w:t>
            </w:r>
            <w:r w:rsidRPr="00F07D8D">
              <w:t xml:space="preserve"> sơ không có yêu c</w:t>
            </w:r>
            <w:r w:rsidRPr="00F07D8D">
              <w:t>ầ</w:t>
            </w:r>
            <w:r w:rsidRPr="00F07D8D">
              <w:t>u b</w:t>
            </w:r>
            <w:r w:rsidRPr="00F07D8D">
              <w:t>ổ</w:t>
            </w:r>
            <w:r w:rsidRPr="00F07D8D">
              <w:t xml:space="preserve"> sung thì </w:t>
            </w:r>
            <w:r w:rsidRPr="00F07D8D">
              <w:t>ẩ</w:t>
            </w:r>
            <w:r w:rsidRPr="00F07D8D">
              <w:t>n hoàn toàn kh</w:t>
            </w:r>
            <w:r w:rsidRPr="00F07D8D">
              <w:t>ố</w:t>
            </w:r>
            <w:r w:rsidRPr="00F07D8D">
              <w:t>i này.</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Ngày yêu c</w:t>
            </w:r>
            <w:r w:rsidRPr="00F07D8D">
              <w:t>ầ</w:t>
            </w:r>
            <w:r w:rsidRPr="00F07D8D">
              <w:t>u b</w:t>
            </w:r>
            <w:r w:rsidRPr="00F07D8D">
              <w:t>ổ</w:t>
            </w:r>
            <w:r w:rsidRPr="00F07D8D">
              <w:t xml:space="preserve"> sung</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h</w:t>
            </w:r>
            <w:r w:rsidRPr="00F07D8D">
              <w:t>ồ</w:t>
            </w:r>
            <w:r w:rsidRPr="00F07D8D">
              <w:t xml:space="preserve"> sơ</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Ngày cán b</w:t>
            </w:r>
            <w:r w:rsidRPr="00F07D8D">
              <w:t>ộ</w:t>
            </w:r>
            <w:r w:rsidRPr="00F07D8D">
              <w:t xml:space="preserve"> g</w:t>
            </w:r>
            <w:r w:rsidRPr="00F07D8D">
              <w:t>ử</w:t>
            </w:r>
            <w:r w:rsidRPr="00F07D8D">
              <w:t>i yêu c</w:t>
            </w:r>
            <w:r w:rsidRPr="00F07D8D">
              <w:t>ầ</w:t>
            </w:r>
            <w:r w:rsidRPr="00F07D8D">
              <w:t>u b</w:t>
            </w:r>
            <w:r w:rsidRPr="00F07D8D">
              <w:t>ổ</w:t>
            </w:r>
            <w:r w:rsidRPr="00F07D8D">
              <w:t xml:space="preserve"> sung, đ</w:t>
            </w:r>
            <w:r w:rsidRPr="00F07D8D">
              <w:t>ị</w:t>
            </w:r>
            <w:r w:rsidRPr="00F07D8D">
              <w:t>nh d</w:t>
            </w:r>
            <w:r w:rsidRPr="00F07D8D">
              <w:t>ạ</w:t>
            </w:r>
            <w:r w:rsidRPr="00F07D8D">
              <w:t>ng dd/mm/yyyy.</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Cán b</w:t>
            </w:r>
            <w:r w:rsidRPr="00F07D8D">
              <w:t>ộ</w:t>
            </w:r>
            <w:r w:rsidRPr="00F07D8D">
              <w:t xml:space="preserve"> yêu c</w:t>
            </w:r>
            <w:r w:rsidRPr="00F07D8D">
              <w:t>ầ</w:t>
            </w:r>
            <w:r w:rsidRPr="00F07D8D">
              <w:t>u</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h</w:t>
            </w:r>
            <w:r w:rsidRPr="00F07D8D">
              <w:t>ồ</w:t>
            </w:r>
            <w:r w:rsidRPr="00F07D8D">
              <w:t xml:space="preserve"> sơ</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H</w:t>
            </w:r>
            <w:r w:rsidRPr="00F07D8D">
              <w:t>ọ</w:t>
            </w:r>
            <w:r w:rsidRPr="00F07D8D">
              <w:t xml:space="preserve"> và tên cán b</w:t>
            </w:r>
            <w:r w:rsidRPr="00F07D8D">
              <w:t>ộ</w:t>
            </w:r>
            <w:r w:rsidRPr="00F07D8D">
              <w:t xml:space="preserve"> yêu c</w:t>
            </w:r>
            <w:r w:rsidRPr="00F07D8D">
              <w:t>ầ</w:t>
            </w:r>
            <w:r w:rsidRPr="00F07D8D">
              <w:t>u b</w:t>
            </w:r>
            <w:r w:rsidRPr="00F07D8D">
              <w:t>ổ</w:t>
            </w:r>
            <w:r w:rsidRPr="00F07D8D">
              <w:t xml:space="preserve"> sung h</w:t>
            </w:r>
            <w:r w:rsidRPr="00F07D8D">
              <w:t>ồ</w:t>
            </w:r>
            <w:r w:rsidRPr="00F07D8D">
              <w:t xml:space="preserve"> sơ.</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w:t>
            </w:r>
            <w:r w:rsidRPr="00F07D8D">
              <w:t>ộ</w:t>
            </w:r>
            <w:r w:rsidRPr="00F07D8D">
              <w:t>i dung yêu c</w:t>
            </w:r>
            <w:r w:rsidRPr="00F07D8D">
              <w:t>ầ</w:t>
            </w:r>
            <w:r w:rsidRPr="00F07D8D">
              <w:t>u b</w:t>
            </w:r>
            <w:r w:rsidRPr="00F07D8D">
              <w:t>ổ</w:t>
            </w:r>
            <w:r w:rsidRPr="00F07D8D">
              <w:t xml:space="preserve"> sung</w:t>
            </w:r>
          </w:p>
        </w:tc>
        <w:tc>
          <w:tcPr>
            <w:tcW w:w="1584" w:type="dxa"/>
            <w:shd w:val="clear" w:color="auto" w:fill="auto"/>
          </w:tcPr>
          <w:p w:rsidR="005B3F2C" w:rsidRPr="00F07D8D" w:rsidRDefault="00F07D8D" w:rsidP="00F07D8D">
            <w:pPr>
              <w:spacing w:before="60" w:after="60" w:line="240" w:lineRule="auto"/>
            </w:pPr>
            <w:r w:rsidRPr="00F07D8D">
              <w:t>Text(2000)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h</w:t>
            </w:r>
            <w:r w:rsidRPr="00F07D8D">
              <w:t>ồ</w:t>
            </w:r>
            <w:r w:rsidRPr="00F07D8D">
              <w:t xml:space="preserve"> sơ</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Chi ti</w:t>
            </w:r>
            <w:r w:rsidRPr="00F07D8D">
              <w:t>ế</w:t>
            </w:r>
            <w:r w:rsidRPr="00F07D8D">
              <w:t>t n</w:t>
            </w:r>
            <w:r w:rsidRPr="00F07D8D">
              <w:t>ộ</w:t>
            </w:r>
            <w:r w:rsidRPr="00F07D8D">
              <w:t>i dung/tài li</w:t>
            </w:r>
            <w:r w:rsidRPr="00F07D8D">
              <w:t>ệ</w:t>
            </w:r>
            <w:r w:rsidRPr="00F07D8D">
              <w:t>u yêu c</w:t>
            </w:r>
            <w:r w:rsidRPr="00F07D8D">
              <w:t>ầ</w:t>
            </w:r>
            <w:r w:rsidRPr="00F07D8D">
              <w:t>u ngư</w:t>
            </w:r>
            <w:r w:rsidRPr="00F07D8D">
              <w:t>ờ</w:t>
            </w:r>
            <w:r w:rsidRPr="00F07D8D">
              <w:t>i n</w:t>
            </w:r>
            <w:r w:rsidRPr="00F07D8D">
              <w:t>ộ</w:t>
            </w:r>
            <w:r w:rsidRPr="00F07D8D">
              <w:t>p b</w:t>
            </w:r>
            <w:r w:rsidRPr="00F07D8D">
              <w:t>ổ</w:t>
            </w:r>
            <w:r w:rsidRPr="00F07D8D">
              <w:t xml:space="preserve"> sung.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H</w:t>
            </w:r>
            <w:r w:rsidRPr="00F07D8D">
              <w:t>ạ</w:t>
            </w:r>
            <w:r w:rsidRPr="00F07D8D">
              <w:t>n b</w:t>
            </w:r>
            <w:r w:rsidRPr="00F07D8D">
              <w:t>ổ</w:t>
            </w:r>
            <w:r w:rsidRPr="00F07D8D">
              <w:t xml:space="preserve"> sung</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h</w:t>
            </w:r>
            <w:r w:rsidRPr="00F07D8D">
              <w:t>ồ</w:t>
            </w:r>
            <w:r w:rsidRPr="00F07D8D">
              <w:t xml:space="preserve"> sơ</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H</w:t>
            </w:r>
            <w:r w:rsidRPr="00F07D8D">
              <w:t>ạ</w:t>
            </w:r>
            <w:r w:rsidRPr="00F07D8D">
              <w:t>n chót n</w:t>
            </w:r>
            <w:r w:rsidRPr="00F07D8D">
              <w:t>ộ</w:t>
            </w:r>
            <w:r w:rsidRPr="00F07D8D">
              <w:t>p b</w:t>
            </w:r>
            <w:r w:rsidRPr="00F07D8D">
              <w:t>ổ</w:t>
            </w:r>
            <w:r w:rsidRPr="00F07D8D">
              <w:t xml:space="preserve"> sung h</w:t>
            </w:r>
            <w:r w:rsidRPr="00F07D8D">
              <w:t>ồ</w:t>
            </w:r>
            <w:r w:rsidRPr="00F07D8D">
              <w:t xml:space="preserve"> sơ, đ</w:t>
            </w:r>
            <w:r w:rsidRPr="00F07D8D">
              <w:t>ị</w:t>
            </w:r>
            <w:r w:rsidRPr="00F07D8D">
              <w:t>nh d</w:t>
            </w:r>
            <w:r w:rsidRPr="00F07D8D">
              <w:t>ạ</w:t>
            </w:r>
            <w:r w:rsidRPr="00F07D8D">
              <w:t>ng dd/mm/yyyy.</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Tài li</w:t>
            </w:r>
            <w:r w:rsidRPr="00F07D8D">
              <w:t>ệ</w:t>
            </w:r>
            <w:r w:rsidRPr="00F07D8D">
              <w:t>u yêu c</w:t>
            </w:r>
            <w:r w:rsidRPr="00F07D8D">
              <w:t>ầ</w:t>
            </w:r>
            <w:r w:rsidRPr="00F07D8D">
              <w:t>u b</w:t>
            </w:r>
            <w:r w:rsidRPr="00F07D8D">
              <w:t>ổ</w:t>
            </w:r>
            <w:r w:rsidRPr="00F07D8D">
              <w:t xml:space="preserve"> sung đính kèm</w:t>
            </w:r>
          </w:p>
        </w:tc>
        <w:tc>
          <w:tcPr>
            <w:tcW w:w="1584" w:type="dxa"/>
            <w:shd w:val="clear" w:color="auto" w:fill="auto"/>
          </w:tcPr>
          <w:p w:rsidR="005B3F2C" w:rsidRPr="00F07D8D" w:rsidRDefault="00F07D8D" w:rsidP="00F07D8D">
            <w:pPr>
              <w:spacing w:before="60" w:after="60" w:line="240" w:lineRule="auto"/>
            </w:pPr>
            <w:r w:rsidRPr="00F07D8D">
              <w:t>File</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h</w:t>
            </w:r>
            <w:r w:rsidRPr="00F07D8D">
              <w:t>ồ</w:t>
            </w:r>
            <w:r w:rsidRPr="00F07D8D">
              <w:t xml:space="preserve"> sơ</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File văn b</w:t>
            </w:r>
            <w:r w:rsidRPr="00F07D8D">
              <w:t>ả</w:t>
            </w:r>
            <w:r w:rsidRPr="00F07D8D">
              <w:t>n thông báo yêu c</w:t>
            </w:r>
            <w:r w:rsidRPr="00F07D8D">
              <w:t>ầ</w:t>
            </w:r>
            <w:r w:rsidRPr="00F07D8D">
              <w:t>u b</w:t>
            </w:r>
            <w:r w:rsidRPr="00F07D8D">
              <w:t>ổ</w:t>
            </w:r>
            <w:r w:rsidRPr="00F07D8D">
              <w:t xml:space="preserve"> sung kèm liên k</w:t>
            </w:r>
            <w:r w:rsidRPr="00F07D8D">
              <w:t>ế</w:t>
            </w:r>
            <w:r w:rsidRPr="00F07D8D">
              <w:t>t Xem file.</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Ngày ngư</w:t>
            </w:r>
            <w:r w:rsidRPr="00F07D8D">
              <w:t>ờ</w:t>
            </w:r>
            <w:r w:rsidRPr="00F07D8D">
              <w:t>i yêu c</w:t>
            </w:r>
            <w:r w:rsidRPr="00F07D8D">
              <w:t>ầ</w:t>
            </w:r>
            <w:r w:rsidRPr="00F07D8D">
              <w:t>u n</w:t>
            </w:r>
            <w:r w:rsidRPr="00F07D8D">
              <w:t>ộ</w:t>
            </w:r>
            <w:r w:rsidRPr="00F07D8D">
              <w:t>p b</w:t>
            </w:r>
            <w:r w:rsidRPr="00F07D8D">
              <w:t>ổ</w:t>
            </w:r>
            <w:r w:rsidRPr="00F07D8D">
              <w:t xml:space="preserve"> sung</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h</w:t>
            </w:r>
            <w:r w:rsidRPr="00F07D8D">
              <w:t>ồ</w:t>
            </w:r>
            <w:r w:rsidRPr="00F07D8D">
              <w:t xml:space="preserve"> sơ</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Th</w:t>
            </w:r>
            <w:r w:rsidRPr="00F07D8D">
              <w:t>ờ</w:t>
            </w:r>
            <w:r w:rsidRPr="00F07D8D">
              <w:t>i đi</w:t>
            </w:r>
            <w:r w:rsidRPr="00F07D8D">
              <w:t>ể</w:t>
            </w:r>
            <w:r w:rsidRPr="00F07D8D">
              <w:t>m ngư</w:t>
            </w:r>
            <w:r w:rsidRPr="00F07D8D">
              <w:t>ờ</w:t>
            </w:r>
            <w:r w:rsidRPr="00F07D8D">
              <w:t>i yêu c</w:t>
            </w:r>
            <w:r w:rsidRPr="00F07D8D">
              <w:t>ầ</w:t>
            </w:r>
            <w:r w:rsidRPr="00F07D8D">
              <w:t>u n</w:t>
            </w:r>
            <w:r w:rsidRPr="00F07D8D">
              <w:t>ộ</w:t>
            </w:r>
            <w:r w:rsidRPr="00F07D8D">
              <w:t>p l</w:t>
            </w:r>
            <w:r w:rsidRPr="00F07D8D">
              <w:t>ạ</w:t>
            </w:r>
            <w:r w:rsidRPr="00F07D8D">
              <w:t>i h</w:t>
            </w:r>
            <w:r w:rsidRPr="00F07D8D">
              <w:t>ồ</w:t>
            </w:r>
            <w:r w:rsidRPr="00F07D8D">
              <w:t xml:space="preserve"> sơ b</w:t>
            </w:r>
            <w:r w:rsidRPr="00F07D8D">
              <w:t>ổ</w:t>
            </w:r>
            <w:r w:rsidRPr="00F07D8D">
              <w:t xml:space="preserve"> sung, đ</w:t>
            </w:r>
            <w:r w:rsidRPr="00F07D8D">
              <w:t>ị</w:t>
            </w:r>
            <w:r w:rsidRPr="00F07D8D">
              <w:t>nh d</w:t>
            </w:r>
            <w:r w:rsidRPr="00F07D8D">
              <w:t>ạ</w:t>
            </w:r>
            <w:r w:rsidRPr="00F07D8D">
              <w:t>ng dd/mm/yyyy.</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bCs/>
              </w:rPr>
              <w:t>3. Kh</w:t>
            </w:r>
            <w:r w:rsidRPr="00F07D8D">
              <w:rPr>
                <w:bCs/>
              </w:rPr>
              <w:t>ố</w:t>
            </w:r>
            <w:r w:rsidRPr="00F07D8D">
              <w:rPr>
                <w:bCs/>
              </w:rPr>
              <w:t>i Xác minh thi</w:t>
            </w:r>
            <w:r w:rsidRPr="00F07D8D">
              <w:rPr>
                <w:bCs/>
              </w:rPr>
              <w:t>ệ</w:t>
            </w:r>
            <w:r w:rsidRPr="00F07D8D">
              <w:rPr>
                <w:bCs/>
              </w:rPr>
              <w:t>t h</w:t>
            </w:r>
            <w:r w:rsidRPr="00F07D8D">
              <w:rPr>
                <w:bCs/>
              </w:rPr>
              <w:t>ạ</w:t>
            </w:r>
            <w:r w:rsidRPr="00F07D8D">
              <w:rPr>
                <w:bCs/>
              </w:rPr>
              <w:t>i th</w:t>
            </w:r>
            <w:r w:rsidRPr="00F07D8D">
              <w:rPr>
                <w:bCs/>
              </w:rPr>
              <w:t>ự</w:t>
            </w:r>
            <w:r w:rsidRPr="00F07D8D">
              <w:rPr>
                <w:bCs/>
              </w:rPr>
              <w:t>c t</w:t>
            </w:r>
            <w:r w:rsidRPr="00F07D8D">
              <w:rPr>
                <w:bCs/>
              </w:rPr>
              <w:t>ế</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tr</w:t>
            </w:r>
            <w:r w:rsidRPr="00F07D8D">
              <w:t>ạ</w:t>
            </w:r>
            <w:r w:rsidRPr="00F07D8D">
              <w:t>ng thái</w:t>
            </w:r>
          </w:p>
        </w:tc>
        <w:tc>
          <w:tcPr>
            <w:tcW w:w="3773" w:type="dxa"/>
            <w:shd w:val="clear" w:color="auto" w:fill="auto"/>
          </w:tcPr>
          <w:p w:rsidR="005B3F2C" w:rsidRPr="00F07D8D" w:rsidRDefault="00F07D8D" w:rsidP="00F07D8D">
            <w:pPr>
              <w:spacing w:before="60" w:after="60" w:line="240" w:lineRule="auto"/>
              <w:jc w:val="left"/>
            </w:pPr>
            <w:r w:rsidRPr="00F07D8D">
              <w:t>Control UI: Kh</w:t>
            </w:r>
            <w:r w:rsidRPr="00F07D8D">
              <w:t>ố</w:t>
            </w:r>
            <w:r w:rsidRPr="00F07D8D">
              <w:t>i nghi</w:t>
            </w:r>
            <w:r w:rsidRPr="00F07D8D">
              <w:t>ệ</w:t>
            </w:r>
            <w:r w:rsidRPr="00F07D8D">
              <w:t>p v</w:t>
            </w:r>
            <w:r w:rsidRPr="00F07D8D">
              <w:t>ụ</w:t>
            </w:r>
            <w:r w:rsidRPr="00F07D8D">
              <w:t xml:space="preserve"> có th</w:t>
            </w:r>
            <w:r w:rsidRPr="00F07D8D">
              <w:t>ể</w:t>
            </w:r>
            <w:r w:rsidRPr="00F07D8D">
              <w:t xml:space="preserve"> m</w:t>
            </w:r>
            <w:r w:rsidRPr="00F07D8D">
              <w:t>ở</w:t>
            </w:r>
            <w:r w:rsidRPr="00F07D8D">
              <w:t xml:space="preserve"> r</w:t>
            </w:r>
            <w:r w:rsidRPr="00F07D8D">
              <w:t>ộ</w:t>
            </w:r>
            <w:r w:rsidRPr="00F07D8D">
              <w:t>ng/thu g</w:t>
            </w:r>
            <w:r w:rsidRPr="00F07D8D">
              <w:t>ọ</w:t>
            </w:r>
            <w:r w:rsidRPr="00F07D8D">
              <w:t>n.</w:t>
            </w:r>
            <w:r w:rsidRPr="00F07D8D">
              <w:br/>
              <w:t xml:space="preserve">- </w:t>
            </w:r>
            <w:r w:rsidRPr="00F07D8D">
              <w:rPr>
                <w:i/>
                <w:iCs/>
              </w:rPr>
              <w:t>Quy t</w:t>
            </w:r>
            <w:r w:rsidRPr="00F07D8D">
              <w:rPr>
                <w:i/>
                <w:iCs/>
              </w:rPr>
              <w:t>ắ</w:t>
            </w:r>
            <w:r w:rsidRPr="00F07D8D">
              <w:rPr>
                <w:i/>
                <w:iCs/>
              </w:rPr>
              <w:t>c hi</w:t>
            </w:r>
            <w:r w:rsidRPr="00F07D8D">
              <w:rPr>
                <w:i/>
                <w:iCs/>
              </w:rPr>
              <w:t>ể</w:t>
            </w:r>
            <w:r w:rsidRPr="00F07D8D">
              <w:rPr>
                <w:i/>
                <w:iCs/>
              </w:rPr>
              <w:t>n th</w:t>
            </w:r>
            <w:r w:rsidRPr="00F07D8D">
              <w:rPr>
                <w:i/>
                <w:iCs/>
              </w:rPr>
              <w:t>ị</w:t>
            </w:r>
            <w:r w:rsidRPr="00F07D8D">
              <w:t>: M</w:t>
            </w:r>
            <w:r w:rsidRPr="00F07D8D">
              <w:t>ặ</w:t>
            </w:r>
            <w:r w:rsidRPr="00F07D8D">
              <w:t>c đ</w:t>
            </w:r>
            <w:r w:rsidRPr="00F07D8D">
              <w:t>ị</w:t>
            </w:r>
            <w:r w:rsidRPr="00F07D8D">
              <w:t>nh thu g</w:t>
            </w:r>
            <w:r w:rsidRPr="00F07D8D">
              <w:t>ọ</w:t>
            </w:r>
            <w:r w:rsidRPr="00F07D8D">
              <w:t>n. T</w:t>
            </w:r>
            <w:r w:rsidRPr="00F07D8D">
              <w:t>ự</w:t>
            </w:r>
            <w:r w:rsidRPr="00F07D8D">
              <w:t xml:space="preserve"> đ</w:t>
            </w:r>
            <w:r w:rsidRPr="00F07D8D">
              <w:t>ộ</w:t>
            </w:r>
            <w:r w:rsidRPr="00F07D8D">
              <w:t>ng m</w:t>
            </w:r>
            <w:r w:rsidRPr="00F07D8D">
              <w:t>ở</w:t>
            </w:r>
            <w:r w:rsidRPr="00F07D8D">
              <w:t xml:space="preserve"> r</w:t>
            </w:r>
            <w:r w:rsidRPr="00F07D8D">
              <w:t>ộ</w:t>
            </w:r>
            <w:r w:rsidRPr="00F07D8D">
              <w:t xml:space="preserve">ng </w:t>
            </w:r>
            <w:r w:rsidRPr="00F07D8D">
              <w:t>ở</w:t>
            </w:r>
            <w:r w:rsidRPr="00F07D8D">
              <w:t xml:space="preserve"> ch</w:t>
            </w:r>
            <w:r w:rsidRPr="00F07D8D">
              <w:t>ế</w:t>
            </w:r>
            <w:r w:rsidRPr="00F07D8D">
              <w:t xml:space="preserve"> đ</w:t>
            </w:r>
            <w:r w:rsidRPr="00F07D8D">
              <w:t>ộ</w:t>
            </w:r>
            <w:r w:rsidRPr="00F07D8D">
              <w:t xml:space="preserve"> ch</w:t>
            </w:r>
            <w:r w:rsidRPr="00F07D8D">
              <w:t>ỉ</w:t>
            </w:r>
            <w:r w:rsidRPr="00F07D8D">
              <w:t>nh s</w:t>
            </w:r>
            <w:r w:rsidRPr="00F07D8D">
              <w:t>ử</w:t>
            </w:r>
            <w:r w:rsidRPr="00F07D8D">
              <w:t>a khi h</w:t>
            </w:r>
            <w:r w:rsidRPr="00F07D8D">
              <w:t>ồ</w:t>
            </w:r>
            <w:r w:rsidRPr="00F07D8D">
              <w:t xml:space="preserve"> sơ </w:t>
            </w:r>
            <w:r w:rsidRPr="00F07D8D">
              <w:t>ở</w:t>
            </w:r>
            <w:r w:rsidRPr="00F07D8D">
              <w:t xml:space="preserve"> tr</w:t>
            </w:r>
            <w:r w:rsidRPr="00F07D8D">
              <w:t>ạ</w:t>
            </w:r>
            <w:r w:rsidRPr="00F07D8D">
              <w:t>ng thái Đang xác minh thi</w:t>
            </w:r>
            <w:r w:rsidRPr="00F07D8D">
              <w:t>ệ</w:t>
            </w:r>
            <w:r w:rsidRPr="00F07D8D">
              <w:t>t h</w:t>
            </w:r>
            <w:r w:rsidRPr="00F07D8D">
              <w:t>ạ</w:t>
            </w:r>
            <w:r w:rsidRPr="00F07D8D">
              <w:t xml:space="preserve">i. </w:t>
            </w:r>
            <w:r w:rsidRPr="00F07D8D">
              <w:br/>
              <w:t xml:space="preserve"> - Khi đã hoàn thành xác minh (t</w:t>
            </w:r>
            <w:r w:rsidRPr="00F07D8D">
              <w:t>ừ</w:t>
            </w:r>
            <w:r w:rsidRPr="00F07D8D">
              <w:t xml:space="preserve"> Đang thương lư</w:t>
            </w:r>
            <w:r w:rsidRPr="00F07D8D">
              <w:t>ợ</w:t>
            </w:r>
            <w:r w:rsidRPr="00F07D8D">
              <w:t>ng tr</w:t>
            </w:r>
            <w:r w:rsidRPr="00F07D8D">
              <w:t>ở</w:t>
            </w:r>
            <w:r w:rsidRPr="00F07D8D">
              <w:t xml:space="preserve"> đi) hi</w:t>
            </w:r>
            <w:r w:rsidRPr="00F07D8D">
              <w:t>ể</w:t>
            </w:r>
            <w:r w:rsidRPr="00F07D8D">
              <w:t>n th</w:t>
            </w:r>
            <w:r w:rsidRPr="00F07D8D">
              <w:t>ị</w:t>
            </w:r>
            <w:r w:rsidRPr="00F07D8D">
              <w:t xml:space="preserve"> Thu g</w:t>
            </w:r>
            <w:r w:rsidRPr="00F07D8D">
              <w:t>ọ</w:t>
            </w:r>
            <w:r w:rsidRPr="00F07D8D">
              <w:t>n và Ch</w:t>
            </w:r>
            <w:r w:rsidRPr="00F07D8D">
              <w:t>ỉ</w:t>
            </w:r>
            <w:r w:rsidRPr="00F07D8D">
              <w:t xml:space="preserve"> đ</w:t>
            </w:r>
            <w:r w:rsidRPr="00F07D8D">
              <w:t>ọ</w:t>
            </w:r>
            <w:r w:rsidRPr="00F07D8D">
              <w:t>c kèm [✓ Đã hoàn thành].</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i/>
                <w:iCs/>
              </w:rPr>
              <w:t>Kh</w:t>
            </w:r>
            <w:r w:rsidRPr="00F07D8D">
              <w:rPr>
                <w:i/>
                <w:iCs/>
              </w:rPr>
              <w:t>ố</w:t>
            </w:r>
            <w:r w:rsidRPr="00F07D8D">
              <w:rPr>
                <w:i/>
                <w:iCs/>
              </w:rPr>
              <w:t>i B</w:t>
            </w:r>
            <w:r w:rsidRPr="00F07D8D">
              <w:rPr>
                <w:i/>
                <w:iCs/>
              </w:rPr>
              <w:t>ả</w:t>
            </w:r>
            <w:r w:rsidRPr="00F07D8D">
              <w:rPr>
                <w:i/>
                <w:iCs/>
              </w:rPr>
              <w:t>ng đ</w:t>
            </w:r>
            <w:r w:rsidRPr="00F07D8D">
              <w:rPr>
                <w:i/>
                <w:iCs/>
              </w:rPr>
              <w:t>ố</w:t>
            </w:r>
            <w:r w:rsidRPr="00F07D8D">
              <w:rPr>
                <w:i/>
                <w:iCs/>
              </w:rPr>
              <w:t>i soát &amp; xác</w:t>
            </w:r>
            <w:r w:rsidRPr="00F07D8D">
              <w:rPr>
                <w:i/>
                <w:iCs/>
              </w:rPr>
              <w:t xml:space="preserve"> minh các kho</w:t>
            </w:r>
            <w:r w:rsidRPr="00F07D8D">
              <w:rPr>
                <w:i/>
                <w:iCs/>
              </w:rPr>
              <w:t>ả</w:t>
            </w:r>
            <w:r w:rsidRPr="00F07D8D">
              <w:rPr>
                <w:i/>
                <w:iCs/>
              </w:rPr>
              <w:t>n thi</w:t>
            </w:r>
            <w:r w:rsidRPr="00F07D8D">
              <w:rPr>
                <w:i/>
                <w:iCs/>
              </w:rPr>
              <w:t>ệ</w:t>
            </w:r>
            <w:r w:rsidRPr="00F07D8D">
              <w:rPr>
                <w:i/>
                <w:iCs/>
              </w:rPr>
              <w:t>t h</w:t>
            </w:r>
            <w:r w:rsidRPr="00F07D8D">
              <w:rPr>
                <w:i/>
                <w:iCs/>
              </w:rPr>
              <w:t>ạ</w:t>
            </w:r>
            <w:r w:rsidRPr="00F07D8D">
              <w:rPr>
                <w:i/>
                <w:iCs/>
              </w:rPr>
              <w:t>i</w:t>
            </w:r>
          </w:p>
        </w:tc>
        <w:tc>
          <w:tcPr>
            <w:tcW w:w="1584" w:type="dxa"/>
            <w:shd w:val="clear" w:color="auto" w:fill="auto"/>
          </w:tcPr>
          <w:p w:rsidR="005B3F2C" w:rsidRPr="00F07D8D" w:rsidRDefault="00F07D8D" w:rsidP="00F07D8D">
            <w:pPr>
              <w:spacing w:before="60" w:after="60" w:line="240" w:lineRule="auto"/>
            </w:pPr>
            <w:r w:rsidRPr="00F07D8D">
              <w:t>List(Object)</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h</w:t>
            </w:r>
            <w:r w:rsidRPr="00F07D8D">
              <w:t>ồ</w:t>
            </w:r>
            <w:r w:rsidRPr="00F07D8D">
              <w:t xml:space="preserve"> sơ</w:t>
            </w:r>
          </w:p>
        </w:tc>
        <w:tc>
          <w:tcPr>
            <w:tcW w:w="3773" w:type="dxa"/>
            <w:shd w:val="clear" w:color="auto" w:fill="auto"/>
          </w:tcPr>
          <w:p w:rsidR="005B3F2C" w:rsidRPr="00F07D8D" w:rsidRDefault="00F07D8D" w:rsidP="00F07D8D">
            <w:pPr>
              <w:spacing w:before="60" w:after="60" w:line="240" w:lineRule="auto"/>
              <w:jc w:val="left"/>
            </w:pPr>
            <w:r w:rsidRPr="00F07D8D">
              <w:t>Control UI: Data grid.</w:t>
            </w:r>
            <w:r w:rsidRPr="00F07D8D">
              <w:br/>
              <w:t>- B</w:t>
            </w:r>
            <w:r w:rsidRPr="00F07D8D">
              <w:t>ả</w:t>
            </w:r>
            <w:r w:rsidRPr="00F07D8D">
              <w:t>ng danh sách t</w:t>
            </w:r>
            <w:r w:rsidRPr="00F07D8D">
              <w:t>ổ</w:t>
            </w:r>
            <w:r w:rsidRPr="00F07D8D">
              <w:t>ng h</w:t>
            </w:r>
            <w:r w:rsidRPr="00F07D8D">
              <w:t>ợ</w:t>
            </w:r>
            <w:r w:rsidRPr="00F07D8D">
              <w:t>p các danh m</w:t>
            </w:r>
            <w:r w:rsidRPr="00F07D8D">
              <w:t>ụ</w:t>
            </w:r>
            <w:r w:rsidRPr="00F07D8D">
              <w:t>c thi</w:t>
            </w:r>
            <w:r w:rsidRPr="00F07D8D">
              <w:t>ệ</w:t>
            </w:r>
            <w:r w:rsidRPr="00F07D8D">
              <w:t>t h</w:t>
            </w:r>
            <w:r w:rsidRPr="00F07D8D">
              <w:t>ạ</w:t>
            </w:r>
            <w:r w:rsidRPr="00F07D8D">
              <w:t>i ngư</w:t>
            </w:r>
            <w:r w:rsidRPr="00F07D8D">
              <w:t>ờ</w:t>
            </w:r>
            <w:r w:rsidRPr="00F07D8D">
              <w:t>i n</w:t>
            </w:r>
            <w:r w:rsidRPr="00F07D8D">
              <w:t>ộ</w:t>
            </w:r>
            <w:r w:rsidRPr="00F07D8D">
              <w:t>p đơn yêu c</w:t>
            </w:r>
            <w:r w:rsidRPr="00F07D8D">
              <w:t>ầ</w:t>
            </w:r>
            <w:r w:rsidRPr="00F07D8D">
              <w:t>u.</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STT</w:t>
            </w:r>
          </w:p>
        </w:tc>
        <w:tc>
          <w:tcPr>
            <w:tcW w:w="1584" w:type="dxa"/>
            <w:shd w:val="clear" w:color="auto" w:fill="auto"/>
          </w:tcPr>
          <w:p w:rsidR="005B3F2C" w:rsidRPr="00F07D8D" w:rsidRDefault="00F07D8D" w:rsidP="00F07D8D">
            <w:pPr>
              <w:spacing w:before="60" w:after="60" w:line="240" w:lineRule="auto"/>
            </w:pPr>
            <w:r w:rsidRPr="00F07D8D">
              <w:t>Integer(10)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w:t>
            </w:r>
            <w:r w:rsidRPr="00F07D8D">
              <w:t>ự</w:t>
            </w:r>
            <w:r w:rsidRPr="00F07D8D">
              <w:t xml:space="preserve"> tăng</w:t>
            </w:r>
          </w:p>
        </w:tc>
        <w:tc>
          <w:tcPr>
            <w:tcW w:w="3773" w:type="dxa"/>
            <w:shd w:val="clear" w:color="auto" w:fill="auto"/>
          </w:tcPr>
          <w:p w:rsidR="005B3F2C" w:rsidRPr="00F07D8D" w:rsidRDefault="00F07D8D" w:rsidP="00F07D8D">
            <w:pPr>
              <w:spacing w:before="60" w:after="60" w:line="240" w:lineRule="auto"/>
              <w:jc w:val="left"/>
            </w:pPr>
            <w:r w:rsidRPr="00F07D8D">
              <w:t>Căn gi</w:t>
            </w:r>
            <w:r w:rsidRPr="00F07D8D">
              <w:t>ữ</w:t>
            </w:r>
            <w:r w:rsidRPr="00F07D8D">
              <w:t>a. Th</w:t>
            </w:r>
            <w:r w:rsidRPr="00F07D8D">
              <w:t>ứ</w:t>
            </w:r>
            <w:r w:rsidRPr="00F07D8D">
              <w:t xml:space="preserve"> t</w:t>
            </w:r>
            <w:r w:rsidRPr="00F07D8D">
              <w:t>ự</w:t>
            </w:r>
            <w:r w:rsidRPr="00F07D8D">
              <w:t xml:space="preserve"> kho</w:t>
            </w:r>
            <w:r w:rsidRPr="00F07D8D">
              <w:t>ả</w:t>
            </w:r>
            <w:r w:rsidRPr="00F07D8D">
              <w:t>n m</w:t>
            </w:r>
            <w:r w:rsidRPr="00F07D8D">
              <w:t>ụ</w:t>
            </w:r>
            <w:r w:rsidRPr="00F07D8D">
              <w:t>c thi</w:t>
            </w:r>
            <w:r w:rsidRPr="00F07D8D">
              <w:t>ệ</w:t>
            </w:r>
            <w:r w:rsidRPr="00F07D8D">
              <w:t>t h</w:t>
            </w:r>
            <w:r w:rsidRPr="00F07D8D">
              <w:t>ạ</w:t>
            </w:r>
            <w:r w:rsidRPr="00F07D8D">
              <w:t>i.</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M</w:t>
            </w:r>
            <w:r w:rsidRPr="00F07D8D">
              <w:t>ụ</w:t>
            </w:r>
            <w:r w:rsidRPr="00F07D8D">
              <w:t>c thi</w:t>
            </w:r>
            <w:r w:rsidRPr="00F07D8D">
              <w:t>ệ</w:t>
            </w:r>
            <w:r w:rsidRPr="00F07D8D">
              <w:t>t h</w:t>
            </w:r>
            <w:r w:rsidRPr="00F07D8D">
              <w:t>ạ</w:t>
            </w:r>
            <w:r w:rsidRPr="00F07D8D">
              <w:t>i yêu c</w:t>
            </w:r>
            <w:r w:rsidRPr="00F07D8D">
              <w:t>ầ</w:t>
            </w:r>
            <w:r w:rsidRPr="00F07D8D">
              <w:t>u</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h</w:t>
            </w:r>
            <w:r w:rsidRPr="00F07D8D">
              <w:t>ồ</w:t>
            </w:r>
            <w:r w:rsidRPr="00F07D8D">
              <w:t xml:space="preserve"> sơ</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Ch</w:t>
            </w:r>
            <w:r w:rsidRPr="00F07D8D">
              <w:t>ỉ</w:t>
            </w:r>
            <w:r w:rsidRPr="00F07D8D">
              <w:t xml:space="preserve"> hi</w:t>
            </w:r>
            <w:r w:rsidRPr="00F07D8D">
              <w:t>ể</w:t>
            </w:r>
            <w:r w:rsidRPr="00F07D8D">
              <w:t>n th</w:t>
            </w:r>
            <w:r w:rsidRPr="00F07D8D">
              <w:t>ị</w:t>
            </w:r>
            <w:r w:rsidRPr="00F07D8D">
              <w:t xml:space="preserve"> các M</w:t>
            </w:r>
            <w:r w:rsidRPr="00F07D8D">
              <w:t>ụ</w:t>
            </w:r>
            <w:r w:rsidRPr="00F07D8D">
              <w:t>c thi</w:t>
            </w:r>
            <w:r w:rsidRPr="00F07D8D">
              <w:t>ệ</w:t>
            </w:r>
            <w:r w:rsidRPr="00F07D8D">
              <w:t>t h</w:t>
            </w:r>
            <w:r w:rsidRPr="00F07D8D">
              <w:t>ạ</w:t>
            </w:r>
            <w:r w:rsidRPr="00F07D8D">
              <w:t>i đư</w:t>
            </w:r>
            <w:r w:rsidRPr="00F07D8D">
              <w:t>ợ</w:t>
            </w:r>
            <w:r w:rsidRPr="00F07D8D">
              <w:t>c tích ch</w:t>
            </w:r>
            <w:r w:rsidRPr="00F07D8D">
              <w:t>ọ</w:t>
            </w:r>
            <w:r w:rsidRPr="00F07D8D">
              <w:t>n trong H</w:t>
            </w:r>
            <w:r w:rsidRPr="00F07D8D">
              <w:t>ồ</w:t>
            </w:r>
            <w:r w:rsidRPr="00F07D8D">
              <w:t xml:space="preserve"> sơ Yêu c</w:t>
            </w:r>
            <w:r w:rsidRPr="00F07D8D">
              <w:t>ầ</w:t>
            </w:r>
            <w:r w:rsidRPr="00F07D8D">
              <w:t>u b</w:t>
            </w:r>
            <w:r w:rsidRPr="00F07D8D">
              <w:t>ồ</w:t>
            </w:r>
            <w:r w:rsidRPr="00F07D8D">
              <w:t>i thư</w:t>
            </w:r>
            <w:r w:rsidRPr="00F07D8D">
              <w:t>ờ</w:t>
            </w:r>
            <w:r w:rsidRPr="00F07D8D">
              <w:t>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Ti</w:t>
            </w:r>
            <w:r w:rsidRPr="00F07D8D">
              <w:t>ề</w:t>
            </w:r>
            <w:r w:rsidRPr="00F07D8D">
              <w:t>n yêu c</w:t>
            </w:r>
            <w:r w:rsidRPr="00F07D8D">
              <w:t>ầ</w:t>
            </w:r>
            <w:r w:rsidRPr="00F07D8D">
              <w:t>u (đ</w:t>
            </w:r>
            <w:r w:rsidRPr="00F07D8D">
              <w:t>ồ</w:t>
            </w:r>
            <w:r w:rsidRPr="00F07D8D">
              <w:t>ng)</w:t>
            </w:r>
          </w:p>
        </w:tc>
        <w:tc>
          <w:tcPr>
            <w:tcW w:w="1584" w:type="dxa"/>
            <w:shd w:val="clear" w:color="auto" w:fill="auto"/>
          </w:tcPr>
          <w:p w:rsidR="005B3F2C" w:rsidRPr="00F07D8D" w:rsidRDefault="00F07D8D" w:rsidP="00F07D8D">
            <w:pPr>
              <w:spacing w:before="60" w:after="60" w:line="240" w:lineRule="auto"/>
            </w:pPr>
            <w:r w:rsidRPr="00F07D8D">
              <w:t>Decimal(18,0)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h</w:t>
            </w:r>
            <w:r w:rsidRPr="00F07D8D">
              <w:t>ồ</w:t>
            </w:r>
            <w:r w:rsidRPr="00F07D8D">
              <w:t xml:space="preserve"> sơ</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S</w:t>
            </w:r>
            <w:r w:rsidRPr="00F07D8D">
              <w:t>ố</w:t>
            </w:r>
            <w:r w:rsidRPr="00F07D8D">
              <w:t xml:space="preserve"> ti</w:t>
            </w:r>
            <w:r w:rsidRPr="00F07D8D">
              <w:t>ề</w:t>
            </w:r>
            <w:r w:rsidRPr="00F07D8D">
              <w:t>n ngư</w:t>
            </w:r>
            <w:r w:rsidRPr="00F07D8D">
              <w:t>ờ</w:t>
            </w:r>
            <w:r w:rsidRPr="00F07D8D">
              <w:t>i n</w:t>
            </w:r>
            <w:r w:rsidRPr="00F07D8D">
              <w:t>ộ</w:t>
            </w:r>
            <w:r w:rsidRPr="00F07D8D">
              <w:t>p đơn yêu c</w:t>
            </w:r>
            <w:r w:rsidRPr="00F07D8D">
              <w:t>ầ</w:t>
            </w:r>
            <w:r w:rsidRPr="00F07D8D">
              <w:t>u b</w:t>
            </w:r>
            <w:r w:rsidRPr="00F07D8D">
              <w:t>ồ</w:t>
            </w:r>
            <w:r w:rsidRPr="00F07D8D">
              <w:t>i thư</w:t>
            </w:r>
            <w:r w:rsidRPr="00F07D8D">
              <w:t>ờ</w:t>
            </w:r>
            <w:r w:rsidRPr="00F07D8D">
              <w:t>ng, đ</w:t>
            </w:r>
            <w:r w:rsidRPr="00F07D8D">
              <w:t>ị</w:t>
            </w:r>
            <w:r w:rsidRPr="00F07D8D">
              <w:t>nh d</w:t>
            </w:r>
            <w:r w:rsidRPr="00F07D8D">
              <w:t>ạ</w:t>
            </w:r>
            <w:r w:rsidRPr="00F07D8D">
              <w:t>ng phân tách hàng nghìn.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Đ</w:t>
            </w:r>
            <w:r w:rsidRPr="00F07D8D">
              <w:t>ề</w:t>
            </w:r>
            <w:r w:rsidRPr="00F07D8D">
              <w:t xml:space="preserve"> xu</w:t>
            </w:r>
            <w:r w:rsidRPr="00F07D8D">
              <w:t>ấ</w:t>
            </w:r>
            <w:r w:rsidRPr="00F07D8D">
              <w:t>t m</w:t>
            </w:r>
            <w:r w:rsidRPr="00F07D8D">
              <w:t>ứ</w:t>
            </w:r>
            <w:r w:rsidRPr="00F07D8D">
              <w:t>c b</w:t>
            </w:r>
            <w:r w:rsidRPr="00F07D8D">
              <w:t>ồ</w:t>
            </w:r>
            <w:r w:rsidRPr="00F07D8D">
              <w:t>i thư</w:t>
            </w:r>
            <w:r w:rsidRPr="00F07D8D">
              <w:t>ờ</w:t>
            </w:r>
            <w:r w:rsidRPr="00F07D8D">
              <w:t>ng (đ</w:t>
            </w:r>
            <w:r w:rsidRPr="00F07D8D">
              <w:t>ồ</w:t>
            </w:r>
            <w:r w:rsidRPr="00F07D8D">
              <w:t>ng)</w:t>
            </w:r>
          </w:p>
        </w:tc>
        <w:tc>
          <w:tcPr>
            <w:tcW w:w="1584" w:type="dxa"/>
            <w:shd w:val="clear" w:color="auto" w:fill="auto"/>
          </w:tcPr>
          <w:p w:rsidR="005B3F2C" w:rsidRPr="00F07D8D" w:rsidRDefault="00F07D8D" w:rsidP="00F07D8D">
            <w:pPr>
              <w:spacing w:before="60" w:after="60" w:line="240" w:lineRule="auto"/>
            </w:pPr>
            <w:r w:rsidRPr="00F07D8D">
              <w:t>Decimal(18,0)</w:t>
            </w:r>
          </w:p>
        </w:tc>
        <w:tc>
          <w:tcPr>
            <w:tcW w:w="979" w:type="dxa"/>
            <w:shd w:val="clear" w:color="auto" w:fill="auto"/>
          </w:tcPr>
          <w:p w:rsidR="005B3F2C" w:rsidRPr="00F07D8D" w:rsidRDefault="00F07D8D" w:rsidP="00F07D8D">
            <w:pPr>
              <w:spacing w:before="60" w:after="60" w:line="240" w:lineRule="auto"/>
            </w:pPr>
            <w:r w:rsidRPr="00F07D8D">
              <w:t>Có khi hoàn thành xác minh</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Ô nh</w:t>
            </w:r>
            <w:r w:rsidRPr="00F07D8D">
              <w:t>ậ</w:t>
            </w:r>
            <w:r w:rsidRPr="00F07D8D">
              <w:t>p s</w:t>
            </w:r>
            <w:r w:rsidRPr="00F07D8D">
              <w:t>ố</w:t>
            </w:r>
            <w:r w:rsidRPr="00F07D8D">
              <w:t xml:space="preserve"> ti</w:t>
            </w:r>
            <w:r w:rsidRPr="00F07D8D">
              <w:t>ề</w:t>
            </w:r>
            <w:r w:rsidRPr="00F07D8D">
              <w:t>n.</w:t>
            </w:r>
            <w:r w:rsidRPr="00F07D8D">
              <w:br/>
              <w:t>- Nh</w:t>
            </w:r>
            <w:r w:rsidRPr="00F07D8D">
              <w:t>ậ</w:t>
            </w:r>
            <w:r w:rsidRPr="00F07D8D">
              <w:t>p s</w:t>
            </w:r>
            <w:r w:rsidRPr="00F07D8D">
              <w:t>ố</w:t>
            </w:r>
            <w:r w:rsidRPr="00F07D8D">
              <w:t xml:space="preserve"> ti</w:t>
            </w:r>
            <w:r w:rsidRPr="00F07D8D">
              <w:t>ề</w:t>
            </w:r>
            <w:r w:rsidRPr="00F07D8D">
              <w:t>n b</w:t>
            </w:r>
            <w:r w:rsidRPr="00F07D8D">
              <w:t>ồ</w:t>
            </w:r>
            <w:r w:rsidRPr="00F07D8D">
              <w:t>i thư</w:t>
            </w:r>
            <w:r w:rsidRPr="00F07D8D">
              <w:t>ờ</w:t>
            </w:r>
            <w:r w:rsidRPr="00F07D8D">
              <w:t>ng do cán b</w:t>
            </w:r>
            <w:r w:rsidRPr="00F07D8D">
              <w:t>ộ</w:t>
            </w:r>
            <w:r w:rsidRPr="00F07D8D">
              <w:t xml:space="preserve"> th</w:t>
            </w:r>
            <w:r w:rsidRPr="00F07D8D">
              <w:t>ẩ</w:t>
            </w:r>
            <w:r w:rsidRPr="00F07D8D">
              <w:t>m đ</w:t>
            </w:r>
            <w:r w:rsidRPr="00F07D8D">
              <w:t>ị</w:t>
            </w:r>
            <w:r w:rsidRPr="00F07D8D">
              <w:t>nh, đ</w:t>
            </w:r>
            <w:r w:rsidRPr="00F07D8D">
              <w:t>ề</w:t>
            </w:r>
            <w:r w:rsidRPr="00F07D8D">
              <w:t xml:space="preserve"> xu</w:t>
            </w:r>
            <w:r w:rsidRPr="00F07D8D">
              <w:t>ấ</w:t>
            </w:r>
            <w:r w:rsidRPr="00F07D8D">
              <w:t>t sau khi ti</w:t>
            </w:r>
            <w:r w:rsidRPr="00F07D8D">
              <w:t>ế</w:t>
            </w:r>
            <w:r w:rsidRPr="00F07D8D">
              <w:t>n hành xác minh th</w:t>
            </w:r>
            <w:r w:rsidRPr="00F07D8D">
              <w:t>ự</w:t>
            </w:r>
            <w:r w:rsidRPr="00F07D8D">
              <w:t>c t</w:t>
            </w:r>
            <w:r w:rsidRPr="00F07D8D">
              <w:t>ế</w:t>
            </w:r>
            <w:r w:rsidRPr="00F07D8D">
              <w:t>.</w:t>
            </w:r>
            <w:r w:rsidRPr="00F07D8D">
              <w:br/>
            </w:r>
            <w:r w:rsidRPr="00F07D8D">
              <w:t>- Áp d</w:t>
            </w:r>
            <w:r w:rsidRPr="00F07D8D">
              <w:t>ụ</w:t>
            </w:r>
            <w:r w:rsidRPr="00F07D8D">
              <w:t>ng quy t</w:t>
            </w:r>
            <w:r w:rsidRPr="00F07D8D">
              <w:t>ắ</w:t>
            </w:r>
            <w:r w:rsidRPr="00F07D8D">
              <w:t>c s</w:t>
            </w:r>
            <w:r w:rsidRPr="00F07D8D">
              <w:t>ố</w:t>
            </w:r>
            <w:r w:rsidRPr="00F07D8D">
              <w:t xml:space="preserve"> dương [BR-VAL-010] và b</w:t>
            </w:r>
            <w:r w:rsidRPr="00F07D8D">
              <w:t>ắ</w:t>
            </w:r>
            <w:r w:rsidRPr="00F07D8D">
              <w:t>t bu</w:t>
            </w:r>
            <w:r w:rsidRPr="00F07D8D">
              <w:t>ộ</w:t>
            </w:r>
            <w:r w:rsidRPr="00F07D8D">
              <w:t>c nh</w:t>
            </w:r>
            <w:r w:rsidRPr="00F07D8D">
              <w:t>ậ</w:t>
            </w:r>
            <w:r w:rsidRPr="00F07D8D">
              <w:t>p khi b</w:t>
            </w:r>
            <w:r w:rsidRPr="00F07D8D">
              <w:t>ấ</w:t>
            </w:r>
            <w:r w:rsidRPr="00F07D8D">
              <w:t>m Hoàn thành xác minh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Ghi chú xác minh</w:t>
            </w:r>
          </w:p>
        </w:tc>
        <w:tc>
          <w:tcPr>
            <w:tcW w:w="1584" w:type="dxa"/>
            <w:shd w:val="clear" w:color="auto" w:fill="auto"/>
          </w:tcPr>
          <w:p w:rsidR="005B3F2C" w:rsidRPr="00F07D8D" w:rsidRDefault="00F07D8D" w:rsidP="00F07D8D">
            <w:pPr>
              <w:spacing w:before="60" w:after="60" w:line="240" w:lineRule="auto"/>
            </w:pPr>
            <w:r w:rsidRPr="00F07D8D">
              <w:t>String(500)</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Ô nh</w:t>
            </w:r>
            <w:r w:rsidRPr="00F07D8D">
              <w:t>ậ</w:t>
            </w:r>
            <w:r w:rsidRPr="00F07D8D">
              <w:t>p text ng</w:t>
            </w:r>
            <w:r w:rsidRPr="00F07D8D">
              <w:t>ắ</w:t>
            </w:r>
            <w:r w:rsidRPr="00F07D8D">
              <w:t>n ghi chú k</w:t>
            </w:r>
            <w:r w:rsidRPr="00F07D8D">
              <w:t>ế</w:t>
            </w:r>
            <w:r w:rsidRPr="00F07D8D">
              <w:t>t qu</w:t>
            </w:r>
            <w:r w:rsidRPr="00F07D8D">
              <w:t>ả</w:t>
            </w:r>
            <w:r w:rsidRPr="00F07D8D">
              <w:t xml:space="preserve"> đ</w:t>
            </w:r>
            <w:r w:rsidRPr="00F07D8D">
              <w:t>ố</w:t>
            </w:r>
            <w:r w:rsidRPr="00F07D8D">
              <w:t>i soát.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Chi ti</w:t>
            </w:r>
            <w:r w:rsidRPr="00F07D8D">
              <w:t>ế</w:t>
            </w:r>
            <w:r w:rsidRPr="00F07D8D">
              <w:t>t</w:t>
            </w:r>
          </w:p>
        </w:tc>
        <w:tc>
          <w:tcPr>
            <w:tcW w:w="1584" w:type="dxa"/>
            <w:shd w:val="clear" w:color="auto" w:fill="auto"/>
          </w:tcPr>
          <w:p w:rsidR="005B3F2C" w:rsidRPr="00F07D8D" w:rsidRDefault="00F07D8D" w:rsidP="00F07D8D">
            <w:pPr>
              <w:spacing w:before="60" w:after="60" w:line="240" w:lineRule="auto"/>
            </w:pPr>
            <w:r w:rsidRPr="00F07D8D">
              <w:t>Action (Button)</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w:t>
            </w:r>
          </w:p>
        </w:tc>
        <w:tc>
          <w:tcPr>
            <w:tcW w:w="3773" w:type="dxa"/>
            <w:shd w:val="clear" w:color="auto" w:fill="auto"/>
          </w:tcPr>
          <w:p w:rsidR="005B3F2C" w:rsidRPr="00F07D8D" w:rsidRDefault="00F07D8D" w:rsidP="00F07D8D">
            <w:pPr>
              <w:spacing w:before="60" w:after="60" w:line="240" w:lineRule="auto"/>
              <w:jc w:val="left"/>
            </w:pPr>
            <w:r w:rsidRPr="00F07D8D">
              <w:t>Control UI: Nút toggle đóng/m</w:t>
            </w:r>
            <w:r w:rsidRPr="00F07D8D">
              <w:t>ở</w:t>
            </w:r>
            <w:r w:rsidRPr="00F07D8D">
              <w:t xml:space="preserve"> kh</w:t>
            </w:r>
            <w:r w:rsidRPr="00F07D8D">
              <w:t>ố</w:t>
            </w:r>
            <w:r w:rsidRPr="00F07D8D">
              <w:t>i nh</w:t>
            </w:r>
            <w:r w:rsidRPr="00F07D8D">
              <w:t>ậ</w:t>
            </w:r>
            <w:r w:rsidRPr="00F07D8D">
              <w:t>p chi ti</w:t>
            </w:r>
            <w:r w:rsidRPr="00F07D8D">
              <w:t>ế</w:t>
            </w:r>
            <w:r w:rsidRPr="00F07D8D">
              <w:t>t quá trình xác minh (Form con 3.2) cho t</w:t>
            </w:r>
            <w:r w:rsidRPr="00F07D8D">
              <w:t>ừ</w:t>
            </w:r>
            <w:r w:rsidRPr="00F07D8D">
              <w:t>ng m</w:t>
            </w:r>
            <w:r w:rsidRPr="00F07D8D">
              <w:t>ụ</w:t>
            </w:r>
            <w:r w:rsidRPr="00F07D8D">
              <w:t>c thi</w:t>
            </w:r>
            <w:r w:rsidRPr="00F07D8D">
              <w:t>ệ</w:t>
            </w:r>
            <w:r w:rsidRPr="00F07D8D">
              <w:t>t h</w:t>
            </w:r>
            <w:r w:rsidRPr="00F07D8D">
              <w:t>ạ</w:t>
            </w:r>
            <w:r w:rsidRPr="00F07D8D">
              <w:t xml:space="preserve">i tương </w:t>
            </w:r>
            <w:r w:rsidRPr="00F07D8D">
              <w:t>ứ</w:t>
            </w:r>
            <w:r w:rsidRPr="00F07D8D">
              <w:t>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i/>
                <w:iCs/>
              </w:rPr>
              <w:t>Kh</w:t>
            </w:r>
            <w:r w:rsidRPr="00F07D8D">
              <w:rPr>
                <w:i/>
                <w:iCs/>
              </w:rPr>
              <w:t>ố</w:t>
            </w:r>
            <w:r w:rsidRPr="00F07D8D">
              <w:rPr>
                <w:i/>
                <w:iCs/>
              </w:rPr>
              <w:t>i Chi ti</w:t>
            </w:r>
            <w:r w:rsidRPr="00F07D8D">
              <w:rPr>
                <w:i/>
                <w:iCs/>
              </w:rPr>
              <w:t>ế</w:t>
            </w:r>
            <w:r w:rsidRPr="00F07D8D">
              <w:rPr>
                <w:i/>
                <w:iCs/>
              </w:rPr>
              <w:t>t quá trình xác minh</w:t>
            </w:r>
          </w:p>
        </w:tc>
        <w:tc>
          <w:tcPr>
            <w:tcW w:w="1584" w:type="dxa"/>
            <w:shd w:val="clear" w:color="auto" w:fill="auto"/>
          </w:tcPr>
          <w:p w:rsidR="005B3F2C" w:rsidRPr="00F07D8D" w:rsidRDefault="00F07D8D" w:rsidP="00F07D8D">
            <w:pPr>
              <w:spacing w:before="60" w:after="60" w:line="240" w:lineRule="auto"/>
            </w:pPr>
            <w:r w:rsidRPr="00F07D8D">
              <w:t>Form (Object)</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Đóng/M</w:t>
            </w:r>
            <w:r w:rsidRPr="00F07D8D">
              <w:t>ở</w:t>
            </w:r>
            <w:r w:rsidRPr="00F07D8D">
              <w:t xml:space="preserve"> theo nút Chi ti</w:t>
            </w:r>
            <w:r w:rsidRPr="00F07D8D">
              <w:t>ế</w:t>
            </w:r>
            <w:r w:rsidRPr="00F07D8D">
              <w:t>t</w:t>
            </w:r>
          </w:p>
        </w:tc>
        <w:tc>
          <w:tcPr>
            <w:tcW w:w="3773" w:type="dxa"/>
            <w:shd w:val="clear" w:color="auto" w:fill="auto"/>
          </w:tcPr>
          <w:p w:rsidR="005B3F2C" w:rsidRPr="00F07D8D" w:rsidRDefault="00F07D8D" w:rsidP="00F07D8D">
            <w:pPr>
              <w:spacing w:before="60" w:after="60" w:line="240" w:lineRule="auto"/>
              <w:jc w:val="left"/>
            </w:pPr>
            <w:r w:rsidRPr="00F07D8D">
              <w:t>Form con m</w:t>
            </w:r>
            <w:r w:rsidRPr="00F07D8D">
              <w:t>ở</w:t>
            </w:r>
            <w:r w:rsidRPr="00F07D8D">
              <w:t xml:space="preserve"> r</w:t>
            </w:r>
            <w:r w:rsidRPr="00F07D8D">
              <w:t>ộ</w:t>
            </w:r>
            <w:r w:rsidRPr="00F07D8D">
              <w:t>ng theo t</w:t>
            </w:r>
            <w:r w:rsidRPr="00F07D8D">
              <w:t>ừ</w:t>
            </w:r>
            <w:r w:rsidRPr="00F07D8D">
              <w:t>ng m</w:t>
            </w:r>
            <w:r w:rsidRPr="00F07D8D">
              <w:t>ụ</w:t>
            </w:r>
            <w:r w:rsidRPr="00F07D8D">
              <w:t>c thi</w:t>
            </w:r>
            <w:r w:rsidRPr="00F07D8D">
              <w:t>ệ</w:t>
            </w:r>
            <w:r w:rsidRPr="00F07D8D">
              <w:t>t h</w:t>
            </w:r>
            <w:r w:rsidRPr="00F07D8D">
              <w:t>ạ</w:t>
            </w:r>
            <w:r w:rsidRPr="00F07D8D">
              <w:t>i khi ngư</w:t>
            </w:r>
            <w:r w:rsidRPr="00F07D8D">
              <w:t>ờ</w:t>
            </w:r>
            <w:r w:rsidRPr="00F07D8D">
              <w:t>i dùng click nút [Chi ti</w:t>
            </w:r>
            <w:r w:rsidRPr="00F07D8D">
              <w:t>ế</w:t>
            </w:r>
            <w:r w:rsidRPr="00F07D8D">
              <w:t>t]. G</w:t>
            </w:r>
            <w:r w:rsidRPr="00F07D8D">
              <w:t>ồ</w:t>
            </w:r>
            <w:r w:rsidRPr="00F07D8D">
              <w:t>m các trư</w:t>
            </w:r>
            <w:r w:rsidRPr="00F07D8D">
              <w:t>ờ</w:t>
            </w:r>
            <w:r w:rsidRPr="00F07D8D">
              <w:t>ng</w:t>
            </w:r>
            <w:r w:rsidRPr="00F07D8D">
              <w:t xml:space="preserve"> thông tin bên dư</w:t>
            </w:r>
            <w:r w:rsidRPr="00F07D8D">
              <w:t>ớ</w:t>
            </w:r>
            <w:r w:rsidRPr="00F07D8D">
              <w:t>i:</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Ngày ti</w:t>
            </w:r>
            <w:r w:rsidRPr="00F07D8D">
              <w:t>ế</w:t>
            </w:r>
            <w:r w:rsidRPr="00F07D8D">
              <w:t>n hành</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Có theo form con</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Datepicker (đ</w:t>
            </w:r>
            <w:r w:rsidRPr="00F07D8D">
              <w:t>ị</w:t>
            </w:r>
            <w:r w:rsidRPr="00F07D8D">
              <w:t>nh d</w:t>
            </w:r>
            <w:r w:rsidRPr="00F07D8D">
              <w:t>ạ</w:t>
            </w:r>
            <w:r w:rsidRPr="00F07D8D">
              <w:t>ng dd/mm/yyyy). Áp d</w:t>
            </w:r>
            <w:r w:rsidRPr="00F07D8D">
              <w:t>ụ</w:t>
            </w:r>
            <w:r w:rsidRPr="00F07D8D">
              <w:t>ng [BR-VAL-001] và [BR-VAL-008].</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Đ</w:t>
            </w:r>
            <w:r w:rsidRPr="00F07D8D">
              <w:t>ị</w:t>
            </w:r>
            <w:r w:rsidRPr="00F07D8D">
              <w:t>a đi</w:t>
            </w:r>
            <w:r w:rsidRPr="00F07D8D">
              <w:t>ể</w:t>
            </w:r>
            <w:r w:rsidRPr="00F07D8D">
              <w:t>m</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Có theo form con</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Input text. Đ</w:t>
            </w:r>
            <w:r w:rsidRPr="00F07D8D">
              <w:t>ị</w:t>
            </w:r>
            <w:r w:rsidRPr="00F07D8D">
              <w:t>a đi</w:t>
            </w:r>
            <w:r w:rsidRPr="00F07D8D">
              <w:t>ể</w:t>
            </w:r>
            <w:r w:rsidRPr="00F07D8D">
              <w:t>m th</w:t>
            </w:r>
            <w:r w:rsidRPr="00F07D8D">
              <w:t>ự</w:t>
            </w:r>
            <w:r w:rsidRPr="00F07D8D">
              <w:t>c hi</w:t>
            </w:r>
            <w:r w:rsidRPr="00F07D8D">
              <w:t>ệ</w:t>
            </w:r>
            <w:r w:rsidRPr="00F07D8D">
              <w:t>n xác minh. Áp d</w:t>
            </w:r>
            <w:r w:rsidRPr="00F07D8D">
              <w:t>ụ</w:t>
            </w:r>
            <w:r w:rsidRPr="00F07D8D">
              <w:t>ng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Thành ph</w:t>
            </w:r>
            <w:r w:rsidRPr="00F07D8D">
              <w:t>ầ</w:t>
            </w:r>
            <w:r w:rsidRPr="00F07D8D">
              <w:t>n tham gia</w:t>
            </w:r>
          </w:p>
        </w:tc>
        <w:tc>
          <w:tcPr>
            <w:tcW w:w="1584" w:type="dxa"/>
            <w:shd w:val="clear" w:color="auto" w:fill="auto"/>
          </w:tcPr>
          <w:p w:rsidR="005B3F2C" w:rsidRPr="00F07D8D" w:rsidRDefault="00F07D8D" w:rsidP="00F07D8D">
            <w:pPr>
              <w:spacing w:before="60" w:after="60" w:line="240" w:lineRule="auto"/>
            </w:pPr>
            <w:r w:rsidRPr="00F07D8D">
              <w:t>String(500)</w:t>
            </w:r>
          </w:p>
        </w:tc>
        <w:tc>
          <w:tcPr>
            <w:tcW w:w="979" w:type="dxa"/>
            <w:shd w:val="clear" w:color="auto" w:fill="auto"/>
          </w:tcPr>
          <w:p w:rsidR="005B3F2C" w:rsidRPr="00F07D8D" w:rsidRDefault="00F07D8D" w:rsidP="00F07D8D">
            <w:pPr>
              <w:spacing w:before="60" w:after="60" w:line="240" w:lineRule="auto"/>
            </w:pPr>
            <w:r w:rsidRPr="00F07D8D">
              <w:t>Có theo form con</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Input text. Danh sách cá nhân/đơn v</w:t>
            </w:r>
            <w:r w:rsidRPr="00F07D8D">
              <w:t>ị</w:t>
            </w:r>
            <w:r w:rsidRPr="00F07D8D">
              <w:t xml:space="preserve"> tham gia. Áp d</w:t>
            </w:r>
            <w:r w:rsidRPr="00F07D8D">
              <w:t>ụ</w:t>
            </w:r>
            <w:r w:rsidRPr="00F07D8D">
              <w:t>ng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Cách th</w:t>
            </w:r>
            <w:r w:rsidRPr="00F07D8D">
              <w:t>ứ</w:t>
            </w:r>
            <w:r w:rsidRPr="00F07D8D">
              <w:t>c xác minh</w:t>
            </w:r>
          </w:p>
        </w:tc>
        <w:tc>
          <w:tcPr>
            <w:tcW w:w="1584" w:type="dxa"/>
            <w:shd w:val="clear" w:color="auto" w:fill="auto"/>
          </w:tcPr>
          <w:p w:rsidR="005B3F2C" w:rsidRPr="00F07D8D" w:rsidRDefault="00F07D8D" w:rsidP="00F07D8D">
            <w:pPr>
              <w:spacing w:before="60" w:after="60" w:line="240" w:lineRule="auto"/>
            </w:pPr>
            <w:r w:rsidRPr="00F07D8D">
              <w:t>Text(2000)</w:t>
            </w:r>
          </w:p>
        </w:tc>
        <w:tc>
          <w:tcPr>
            <w:tcW w:w="979" w:type="dxa"/>
            <w:shd w:val="clear" w:color="auto" w:fill="auto"/>
          </w:tcPr>
          <w:p w:rsidR="005B3F2C" w:rsidRPr="00F07D8D" w:rsidRDefault="00F07D8D" w:rsidP="00F07D8D">
            <w:pPr>
              <w:spacing w:before="60" w:after="60" w:line="240" w:lineRule="auto"/>
            </w:pPr>
            <w:r w:rsidRPr="00F07D8D">
              <w:t xml:space="preserve">Có theo form </w:t>
            </w:r>
            <w:r w:rsidRPr="00F07D8D">
              <w:t>con</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Textarea. Mô t</w:t>
            </w:r>
            <w:r w:rsidRPr="00F07D8D">
              <w:t>ả</w:t>
            </w:r>
            <w:r w:rsidRPr="00F07D8D">
              <w:t xml:space="preserve"> phương pháp/cách th</w:t>
            </w:r>
            <w:r w:rsidRPr="00F07D8D">
              <w:t>ứ</w:t>
            </w:r>
            <w:r w:rsidRPr="00F07D8D">
              <w:t>c ti</w:t>
            </w:r>
            <w:r w:rsidRPr="00F07D8D">
              <w:t>ế</w:t>
            </w:r>
            <w:r w:rsidRPr="00F07D8D">
              <w:t>n hành xác minh. Áp d</w:t>
            </w:r>
            <w:r w:rsidRPr="00F07D8D">
              <w:t>ụ</w:t>
            </w:r>
            <w:r w:rsidRPr="00F07D8D">
              <w:t>ng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Cách tính</w:t>
            </w:r>
          </w:p>
        </w:tc>
        <w:tc>
          <w:tcPr>
            <w:tcW w:w="1584" w:type="dxa"/>
            <w:shd w:val="clear" w:color="auto" w:fill="auto"/>
          </w:tcPr>
          <w:p w:rsidR="005B3F2C" w:rsidRPr="00F07D8D" w:rsidRDefault="00F07D8D" w:rsidP="00F07D8D">
            <w:pPr>
              <w:spacing w:before="60" w:after="60" w:line="240" w:lineRule="auto"/>
            </w:pPr>
            <w:r w:rsidRPr="00F07D8D">
              <w:t>Text(2000)</w:t>
            </w:r>
          </w:p>
        </w:tc>
        <w:tc>
          <w:tcPr>
            <w:tcW w:w="979" w:type="dxa"/>
            <w:shd w:val="clear" w:color="auto" w:fill="auto"/>
          </w:tcPr>
          <w:p w:rsidR="005B3F2C" w:rsidRPr="00F07D8D" w:rsidRDefault="00F07D8D" w:rsidP="00F07D8D">
            <w:pPr>
              <w:spacing w:before="60" w:after="60" w:line="240" w:lineRule="auto"/>
            </w:pPr>
            <w:r w:rsidRPr="00F07D8D">
              <w:t xml:space="preserve">Có </w:t>
            </w:r>
            <w:r w:rsidRPr="00F07D8D">
              <w:lastRenderedPageBreak/>
              <w:t>theo form con</w:t>
            </w:r>
          </w:p>
        </w:tc>
        <w:tc>
          <w:tcPr>
            <w:tcW w:w="979" w:type="dxa"/>
            <w:shd w:val="clear" w:color="auto" w:fill="auto"/>
          </w:tcPr>
          <w:p w:rsidR="005B3F2C" w:rsidRPr="00F07D8D" w:rsidRDefault="00F07D8D" w:rsidP="00F07D8D">
            <w:pPr>
              <w:spacing w:before="60" w:after="60" w:line="240" w:lineRule="auto"/>
            </w:pPr>
            <w:r w:rsidRPr="00F07D8D">
              <w:lastRenderedPageBreak/>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Textarea. Công th</w:t>
            </w:r>
            <w:r w:rsidRPr="00F07D8D">
              <w:t>ứ</w:t>
            </w:r>
            <w:r w:rsidRPr="00F07D8D">
              <w:t xml:space="preserve">c, </w:t>
            </w:r>
            <w:r w:rsidRPr="00F07D8D">
              <w:lastRenderedPageBreak/>
              <w:t>căn c</w:t>
            </w:r>
            <w:r w:rsidRPr="00F07D8D">
              <w:t>ứ</w:t>
            </w:r>
            <w:r w:rsidRPr="00F07D8D">
              <w:t xml:space="preserve"> ho</w:t>
            </w:r>
            <w:r w:rsidRPr="00F07D8D">
              <w:t>ặ</w:t>
            </w:r>
            <w:r w:rsidRPr="00F07D8D">
              <w:t>c cách tính toán m</w:t>
            </w:r>
            <w:r w:rsidRPr="00F07D8D">
              <w:t>ứ</w:t>
            </w:r>
            <w:r w:rsidRPr="00F07D8D">
              <w:t>c b</w:t>
            </w:r>
            <w:r w:rsidRPr="00F07D8D">
              <w:t>ồ</w:t>
            </w:r>
            <w:r w:rsidRPr="00F07D8D">
              <w:t>i thư</w:t>
            </w:r>
            <w:r w:rsidRPr="00F07D8D">
              <w:t>ờ</w:t>
            </w:r>
            <w:r w:rsidRPr="00F07D8D">
              <w:t>ng c</w:t>
            </w:r>
            <w:r w:rsidRPr="00F07D8D">
              <w:t>ụ</w:t>
            </w:r>
            <w:r w:rsidRPr="00F07D8D">
              <w:t xml:space="preserve"> th</w:t>
            </w:r>
            <w:r w:rsidRPr="00F07D8D">
              <w:t>ể</w:t>
            </w:r>
            <w:r w:rsidRPr="00F07D8D">
              <w:t>. Áp d</w:t>
            </w:r>
            <w:r w:rsidRPr="00F07D8D">
              <w:t>ụ</w:t>
            </w:r>
            <w:r w:rsidRPr="00F07D8D">
              <w:t>ng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i/>
                <w:iCs/>
              </w:rPr>
              <w:lastRenderedPageBreak/>
              <w:t>Kh</w:t>
            </w:r>
            <w:r w:rsidRPr="00F07D8D">
              <w:rPr>
                <w:i/>
                <w:iCs/>
              </w:rPr>
              <w:t>ố</w:t>
            </w:r>
            <w:r w:rsidRPr="00F07D8D">
              <w:rPr>
                <w:i/>
                <w:iCs/>
              </w:rPr>
              <w:t>i Thông tin b</w:t>
            </w:r>
            <w:r w:rsidRPr="00F07D8D">
              <w:rPr>
                <w:i/>
                <w:iCs/>
              </w:rPr>
              <w:t>ổ</w:t>
            </w:r>
            <w:r w:rsidRPr="00F07D8D">
              <w:rPr>
                <w:i/>
                <w:iCs/>
              </w:rPr>
              <w:t xml:space="preserve"> sung quá trình xác minh</w:t>
            </w:r>
          </w:p>
        </w:tc>
        <w:tc>
          <w:tcPr>
            <w:tcW w:w="1584" w:type="dxa"/>
            <w:shd w:val="clear" w:color="auto" w:fill="auto"/>
          </w:tcPr>
          <w:p w:rsidR="005B3F2C" w:rsidRPr="00F07D8D" w:rsidRDefault="00F07D8D" w:rsidP="00F07D8D">
            <w:pPr>
              <w:spacing w:before="60" w:after="60" w:line="240" w:lineRule="auto"/>
            </w:pPr>
            <w:r w:rsidRPr="00F07D8D">
              <w:t>Section</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w:t>
            </w:r>
          </w:p>
        </w:tc>
        <w:tc>
          <w:tcPr>
            <w:tcW w:w="3773" w:type="dxa"/>
            <w:shd w:val="clear" w:color="auto" w:fill="auto"/>
          </w:tcPr>
          <w:p w:rsidR="005B3F2C" w:rsidRPr="00F07D8D" w:rsidRDefault="00F07D8D" w:rsidP="00F07D8D">
            <w:pPr>
              <w:spacing w:before="60" w:after="60" w:line="240" w:lineRule="auto"/>
              <w:jc w:val="left"/>
            </w:pPr>
            <w:r w:rsidRPr="00F07D8D">
              <w:t>Các trư</w:t>
            </w:r>
            <w:r w:rsidRPr="00F07D8D">
              <w:t>ờ</w:t>
            </w:r>
            <w:r w:rsidRPr="00F07D8D">
              <w:t>ng văn b</w:t>
            </w:r>
            <w:r w:rsidRPr="00F07D8D">
              <w:t>ả</w:t>
            </w:r>
            <w:r w:rsidRPr="00F07D8D">
              <w:t>n d</w:t>
            </w:r>
            <w:r w:rsidRPr="00F07D8D">
              <w:t>ạ</w:t>
            </w:r>
            <w:r w:rsidRPr="00F07D8D">
              <w:t>ng Textarea nh</w:t>
            </w:r>
            <w:r w:rsidRPr="00F07D8D">
              <w:t>ậ</w:t>
            </w:r>
            <w:r w:rsidRPr="00F07D8D">
              <w:t>p thông tin chung: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Th</w:t>
            </w:r>
            <w:r w:rsidRPr="00F07D8D">
              <w:t>ỏ</w:t>
            </w:r>
            <w:r w:rsidRPr="00F07D8D">
              <w:t>a thu</w:t>
            </w:r>
            <w:r w:rsidRPr="00F07D8D">
              <w:t>ậ</w:t>
            </w:r>
            <w:r w:rsidRPr="00F07D8D">
              <w:t>n vi</w:t>
            </w:r>
            <w:r w:rsidRPr="00F07D8D">
              <w:t>ệ</w:t>
            </w:r>
            <w:r w:rsidRPr="00F07D8D">
              <w:t>c kéo dài th</w:t>
            </w:r>
            <w:r w:rsidRPr="00F07D8D">
              <w:t>ờ</w:t>
            </w:r>
            <w:r w:rsidRPr="00F07D8D">
              <w:t>i gian xác minh</w:t>
            </w:r>
          </w:p>
        </w:tc>
        <w:tc>
          <w:tcPr>
            <w:tcW w:w="1584" w:type="dxa"/>
            <w:shd w:val="clear" w:color="auto" w:fill="auto"/>
          </w:tcPr>
          <w:p w:rsidR="005B3F2C" w:rsidRPr="00F07D8D" w:rsidRDefault="00F07D8D" w:rsidP="00F07D8D">
            <w:pPr>
              <w:spacing w:before="60" w:after="60" w:line="240" w:lineRule="auto"/>
            </w:pPr>
            <w:r w:rsidRPr="00F07D8D">
              <w:t>Text(2000)</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Textarea. Nh</w:t>
            </w:r>
            <w:r w:rsidRPr="00F07D8D">
              <w:t>ậ</w:t>
            </w:r>
            <w:r w:rsidRPr="00F07D8D">
              <w:t>p n</w:t>
            </w:r>
            <w:r w:rsidRPr="00F07D8D">
              <w:t>ộ</w:t>
            </w:r>
            <w:r w:rsidRPr="00F07D8D">
              <w:t>i dung/biên b</w:t>
            </w:r>
            <w:r w:rsidRPr="00F07D8D">
              <w:t>ả</w:t>
            </w:r>
            <w:r w:rsidRPr="00F07D8D">
              <w:t>n th</w:t>
            </w:r>
            <w:r w:rsidRPr="00F07D8D">
              <w:t>ỏ</w:t>
            </w:r>
            <w:r w:rsidRPr="00F07D8D">
              <w:t>a thu</w:t>
            </w:r>
            <w:r w:rsidRPr="00F07D8D">
              <w:t>ậ</w:t>
            </w:r>
            <w:r w:rsidRPr="00F07D8D">
              <w:t>n gia h</w:t>
            </w:r>
            <w:r w:rsidRPr="00F07D8D">
              <w:t>ạ</w:t>
            </w:r>
            <w:r w:rsidRPr="00F07D8D">
              <w:t>n th</w:t>
            </w:r>
            <w:r w:rsidRPr="00F07D8D">
              <w:t>ờ</w:t>
            </w:r>
            <w:r w:rsidRPr="00F07D8D">
              <w:t>i gian xác mi</w:t>
            </w:r>
            <w:r w:rsidRPr="00F07D8D">
              <w:t>nh (n</w:t>
            </w:r>
            <w:r w:rsidRPr="00F07D8D">
              <w:t>ế</w:t>
            </w:r>
            <w:r w:rsidRPr="00F07D8D">
              <w:t>u có).</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Các n</w:t>
            </w:r>
            <w:r w:rsidRPr="00F07D8D">
              <w:t>ộ</w:t>
            </w:r>
            <w:r w:rsidRPr="00F07D8D">
              <w:t>i dung khác liên quan đ</w:t>
            </w:r>
            <w:r w:rsidRPr="00F07D8D">
              <w:t>ế</w:t>
            </w:r>
            <w:r w:rsidRPr="00F07D8D">
              <w:t>n quá trình xác minh thi</w:t>
            </w:r>
            <w:r w:rsidRPr="00F07D8D">
              <w:t>ệ</w:t>
            </w:r>
            <w:r w:rsidRPr="00F07D8D">
              <w:t>t h</w:t>
            </w:r>
            <w:r w:rsidRPr="00F07D8D">
              <w:t>ạ</w:t>
            </w:r>
            <w:r w:rsidRPr="00F07D8D">
              <w:t>i</w:t>
            </w:r>
          </w:p>
        </w:tc>
        <w:tc>
          <w:tcPr>
            <w:tcW w:w="1584" w:type="dxa"/>
            <w:shd w:val="clear" w:color="auto" w:fill="auto"/>
          </w:tcPr>
          <w:p w:rsidR="005B3F2C" w:rsidRPr="00F07D8D" w:rsidRDefault="00F07D8D" w:rsidP="00F07D8D">
            <w:pPr>
              <w:spacing w:before="60" w:after="60" w:line="240" w:lineRule="auto"/>
            </w:pPr>
            <w:r w:rsidRPr="00F07D8D">
              <w:t>Text(2000)</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Textarea. Nh</w:t>
            </w:r>
            <w:r w:rsidRPr="00F07D8D">
              <w:t>ậ</w:t>
            </w:r>
            <w:r w:rsidRPr="00F07D8D">
              <w:t>p ghi chú, tình ti</w:t>
            </w:r>
            <w:r w:rsidRPr="00F07D8D">
              <w:t>ế</w:t>
            </w:r>
            <w:r w:rsidRPr="00F07D8D">
              <w:t>t phát sinh khác trong quá trình xác minh (n</w:t>
            </w:r>
            <w:r w:rsidRPr="00F07D8D">
              <w:t>ế</w:t>
            </w:r>
            <w:r w:rsidRPr="00F07D8D">
              <w:t>u có).</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i/>
                <w:iCs/>
              </w:rPr>
              <w:t>Kh</w:t>
            </w:r>
            <w:r w:rsidRPr="00F07D8D">
              <w:rPr>
                <w:i/>
                <w:iCs/>
              </w:rPr>
              <w:t>ố</w:t>
            </w:r>
            <w:r w:rsidRPr="00F07D8D">
              <w:rPr>
                <w:i/>
                <w:iCs/>
              </w:rPr>
              <w:t>i Đính kèm tài li</w:t>
            </w:r>
            <w:r w:rsidRPr="00F07D8D">
              <w:rPr>
                <w:i/>
                <w:iCs/>
              </w:rPr>
              <w:t>ệ</w:t>
            </w:r>
            <w:r w:rsidRPr="00F07D8D">
              <w:rPr>
                <w:i/>
                <w:iCs/>
              </w:rPr>
              <w:t>u</w:t>
            </w:r>
          </w:p>
        </w:tc>
        <w:tc>
          <w:tcPr>
            <w:tcW w:w="1584" w:type="dxa"/>
            <w:shd w:val="clear" w:color="auto" w:fill="auto"/>
          </w:tcPr>
          <w:p w:rsidR="005B3F2C" w:rsidRPr="00F07D8D" w:rsidRDefault="00F07D8D" w:rsidP="00F07D8D">
            <w:pPr>
              <w:spacing w:before="60" w:after="60" w:line="240" w:lineRule="auto"/>
            </w:pPr>
            <w:r w:rsidRPr="00F07D8D">
              <w:t>Section</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w:t>
            </w:r>
          </w:p>
        </w:tc>
        <w:tc>
          <w:tcPr>
            <w:tcW w:w="3773" w:type="dxa"/>
            <w:shd w:val="clear" w:color="auto" w:fill="auto"/>
          </w:tcPr>
          <w:p w:rsidR="005B3F2C" w:rsidRPr="00F07D8D" w:rsidRDefault="00F07D8D" w:rsidP="00F07D8D">
            <w:pPr>
              <w:spacing w:before="60" w:after="60" w:line="240" w:lineRule="auto"/>
              <w:jc w:val="left"/>
            </w:pPr>
            <w:r w:rsidRPr="00F07D8D">
              <w:t>Kh</w:t>
            </w:r>
            <w:r w:rsidRPr="00F07D8D">
              <w:t>ố</w:t>
            </w:r>
            <w:r w:rsidRPr="00F07D8D">
              <w:t>i đính kèm tài li</w:t>
            </w:r>
            <w:r w:rsidRPr="00F07D8D">
              <w:t>ệ</w:t>
            </w:r>
            <w:r w:rsidRPr="00F07D8D">
              <w:t>u:</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w:t>
            </w:r>
            <w:r w:rsidRPr="00F07D8D">
              <w:t>ả</w:t>
            </w:r>
            <w:r w:rsidRPr="00F07D8D">
              <w:t>i lên tài li</w:t>
            </w:r>
            <w:r w:rsidRPr="00F07D8D">
              <w:t>ệ</w:t>
            </w:r>
            <w:r w:rsidRPr="00F07D8D">
              <w:t>u</w:t>
            </w:r>
          </w:p>
        </w:tc>
        <w:tc>
          <w:tcPr>
            <w:tcW w:w="1584" w:type="dxa"/>
            <w:shd w:val="clear" w:color="auto" w:fill="auto"/>
          </w:tcPr>
          <w:p w:rsidR="005B3F2C" w:rsidRPr="00F07D8D" w:rsidRDefault="00F07D8D" w:rsidP="00F07D8D">
            <w:pPr>
              <w:spacing w:before="60" w:after="60" w:line="240" w:lineRule="auto"/>
            </w:pPr>
            <w:r w:rsidRPr="00F07D8D">
              <w:t>File/List(File)</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Nút b</w:t>
            </w:r>
            <w:r w:rsidRPr="00F07D8D">
              <w:t>ấ</w:t>
            </w:r>
            <w:r w:rsidRPr="00F07D8D">
              <w:t>m/vùng t</w:t>
            </w:r>
            <w:r w:rsidRPr="00F07D8D">
              <w:t>ả</w:t>
            </w:r>
            <w:r w:rsidRPr="00F07D8D">
              <w:t>i t</w:t>
            </w:r>
            <w:r w:rsidRPr="00F07D8D">
              <w:t>ệ</w:t>
            </w:r>
            <w:r w:rsidRPr="00F07D8D">
              <w:t>p (Upload file) đ</w:t>
            </w:r>
            <w:r w:rsidRPr="00F07D8D">
              <w:t>ể</w:t>
            </w:r>
            <w:r w:rsidRPr="00F07D8D">
              <w:t xml:space="preserve"> đính kèm các tài li</w:t>
            </w:r>
            <w:r w:rsidRPr="00F07D8D">
              <w:t>ệ</w:t>
            </w:r>
            <w:r w:rsidRPr="00F07D8D">
              <w:t xml:space="preserve">u: </w:t>
            </w:r>
            <w:r w:rsidRPr="00F07D8D">
              <w:br/>
              <w:t xml:space="preserve"> - Cho phép t</w:t>
            </w:r>
            <w:r w:rsidRPr="00F07D8D">
              <w:t>ả</w:t>
            </w:r>
            <w:r w:rsidRPr="00F07D8D">
              <w:t>i lên nhi</w:t>
            </w:r>
            <w:r w:rsidRPr="00F07D8D">
              <w:t>ề</w:t>
            </w:r>
            <w:r w:rsidRPr="00F07D8D">
              <w:t xml:space="preserve">u file; </w:t>
            </w:r>
            <w:r w:rsidRPr="00F07D8D">
              <w:br/>
              <w:t xml:space="preserve"> - Sau khi t</w:t>
            </w:r>
            <w:r w:rsidRPr="00F07D8D">
              <w:t>ả</w:t>
            </w:r>
            <w:r w:rsidRPr="00F07D8D">
              <w:t>i lên hi</w:t>
            </w:r>
            <w:r w:rsidRPr="00F07D8D">
              <w:t>ể</w:t>
            </w:r>
            <w:r w:rsidRPr="00F07D8D">
              <w:t>n th</w:t>
            </w:r>
            <w:r w:rsidRPr="00F07D8D">
              <w:t>ị</w:t>
            </w:r>
            <w:r w:rsidRPr="00F07D8D">
              <w:t xml:space="preserve"> tên file kèm liên k</w:t>
            </w:r>
            <w:r w:rsidRPr="00F07D8D">
              <w:t>ế</w:t>
            </w:r>
            <w:r w:rsidRPr="00F07D8D">
              <w:t>t Xem file và nút Xóa. Áp d</w:t>
            </w:r>
            <w:r w:rsidRPr="00F07D8D">
              <w:t>ụ</w:t>
            </w:r>
            <w:r w:rsidRPr="00F07D8D">
              <w:t>ng [BR-FILE-010].</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bCs/>
              </w:rPr>
              <w:t>4. Kh</w:t>
            </w:r>
            <w:r w:rsidRPr="00F07D8D">
              <w:rPr>
                <w:bCs/>
              </w:rPr>
              <w:t>ố</w:t>
            </w:r>
            <w:r w:rsidRPr="00F07D8D">
              <w:rPr>
                <w:bCs/>
              </w:rPr>
              <w:t>i Thương lư</w:t>
            </w:r>
            <w:r w:rsidRPr="00F07D8D">
              <w:rPr>
                <w:bCs/>
              </w:rPr>
              <w:t>ợ</w:t>
            </w:r>
            <w:r w:rsidRPr="00F07D8D">
              <w:rPr>
                <w:bCs/>
              </w:rPr>
              <w:t>ng gi</w:t>
            </w:r>
            <w:r w:rsidRPr="00F07D8D">
              <w:rPr>
                <w:bCs/>
              </w:rPr>
              <w:t>ả</w:t>
            </w:r>
            <w:r w:rsidRPr="00F07D8D">
              <w:rPr>
                <w:bCs/>
              </w:rPr>
              <w:t>i quy</w:t>
            </w:r>
            <w:r w:rsidRPr="00F07D8D">
              <w:rPr>
                <w:bCs/>
              </w:rPr>
              <w:t>ế</w:t>
            </w:r>
            <w:r w:rsidRPr="00F07D8D">
              <w:rPr>
                <w:bCs/>
              </w:rPr>
              <w:t>t b</w:t>
            </w:r>
            <w:r w:rsidRPr="00F07D8D">
              <w:rPr>
                <w:bCs/>
              </w:rPr>
              <w:t>ồ</w:t>
            </w:r>
            <w:r w:rsidRPr="00F07D8D">
              <w:rPr>
                <w:bCs/>
              </w:rPr>
              <w:t>i thư</w:t>
            </w:r>
            <w:r w:rsidRPr="00F07D8D">
              <w:rPr>
                <w:bCs/>
              </w:rPr>
              <w:t>ờ</w:t>
            </w:r>
            <w:r w:rsidRPr="00F07D8D">
              <w:rPr>
                <w:bCs/>
              </w:rPr>
              <w:t>ng</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tr</w:t>
            </w:r>
            <w:r w:rsidRPr="00F07D8D">
              <w:t>ạ</w:t>
            </w:r>
            <w:r w:rsidRPr="00F07D8D">
              <w:t>ng thái</w:t>
            </w:r>
          </w:p>
        </w:tc>
        <w:tc>
          <w:tcPr>
            <w:tcW w:w="3773" w:type="dxa"/>
            <w:shd w:val="clear" w:color="auto" w:fill="auto"/>
          </w:tcPr>
          <w:p w:rsidR="005B3F2C" w:rsidRPr="00F07D8D" w:rsidRDefault="00F07D8D" w:rsidP="00F07D8D">
            <w:pPr>
              <w:spacing w:before="60" w:after="60" w:line="240" w:lineRule="auto"/>
              <w:jc w:val="left"/>
            </w:pPr>
            <w:r w:rsidRPr="00F07D8D">
              <w:t>Control UI: Kh</w:t>
            </w:r>
            <w:r w:rsidRPr="00F07D8D">
              <w:t>ố</w:t>
            </w:r>
            <w:r w:rsidRPr="00F07D8D">
              <w:t>i nghi</w:t>
            </w:r>
            <w:r w:rsidRPr="00F07D8D">
              <w:t>ệ</w:t>
            </w:r>
            <w:r w:rsidRPr="00F07D8D">
              <w:t>p v</w:t>
            </w:r>
            <w:r w:rsidRPr="00F07D8D">
              <w:t>ụ</w:t>
            </w:r>
            <w:r w:rsidRPr="00F07D8D">
              <w:t xml:space="preserve"> có th</w:t>
            </w:r>
            <w:r w:rsidRPr="00F07D8D">
              <w:t>ể</w:t>
            </w:r>
            <w:r w:rsidRPr="00F07D8D">
              <w:t xml:space="preserve"> m</w:t>
            </w:r>
            <w:r w:rsidRPr="00F07D8D">
              <w:t>ở</w:t>
            </w:r>
            <w:r w:rsidRPr="00F07D8D">
              <w:t xml:space="preserve"> r</w:t>
            </w:r>
            <w:r w:rsidRPr="00F07D8D">
              <w:t>ộ</w:t>
            </w:r>
            <w:r w:rsidRPr="00F07D8D">
              <w:t>ng/thu g</w:t>
            </w:r>
            <w:r w:rsidRPr="00F07D8D">
              <w:t>ọ</w:t>
            </w:r>
            <w:r w:rsidRPr="00F07D8D">
              <w:t>n.</w:t>
            </w:r>
            <w:r w:rsidRPr="00F07D8D">
              <w:br/>
              <w:t>- C</w:t>
            </w:r>
            <w:r w:rsidRPr="00F07D8D">
              <w:t>ấ</w:t>
            </w:r>
            <w:r w:rsidRPr="00F07D8D">
              <w:t>u trúc thành 2 ph</w:t>
            </w:r>
            <w:r w:rsidRPr="00F07D8D">
              <w:t>ầ</w:t>
            </w:r>
            <w:r w:rsidRPr="00F07D8D">
              <w:t>n chính: Kh</w:t>
            </w:r>
            <w:r w:rsidRPr="00F07D8D">
              <w:t>ố</w:t>
            </w:r>
            <w:r w:rsidRPr="00F07D8D">
              <w:t>i A (Thông tin d</w:t>
            </w:r>
            <w:r w:rsidRPr="00F07D8D">
              <w:t>ự</w:t>
            </w:r>
            <w:r w:rsidRPr="00F07D8D">
              <w:t xml:space="preserve"> ki</w:t>
            </w:r>
            <w:r w:rsidRPr="00F07D8D">
              <w:t>ế</w:t>
            </w:r>
            <w:r w:rsidRPr="00F07D8D">
              <w:t>n) và Kh</w:t>
            </w:r>
            <w:r w:rsidRPr="00F07D8D">
              <w:t>ố</w:t>
            </w:r>
            <w:r w:rsidRPr="00F07D8D">
              <w:t>i B (K</w:t>
            </w:r>
            <w:r w:rsidRPr="00F07D8D">
              <w:t>ế</w:t>
            </w:r>
            <w:r w:rsidRPr="00F07D8D">
              <w:t>t qu</w:t>
            </w:r>
            <w:r w:rsidRPr="00F07D8D">
              <w:t>ả</w:t>
            </w:r>
            <w:r w:rsidRPr="00F07D8D">
              <w:t xml:space="preserve"> th</w:t>
            </w:r>
            <w:r w:rsidRPr="00F07D8D">
              <w:t>ự</w:t>
            </w:r>
            <w:r w:rsidRPr="00F07D8D">
              <w:t>c t</w:t>
            </w:r>
            <w:r w:rsidRPr="00F07D8D">
              <w:t>ế</w:t>
            </w:r>
            <w:r w:rsidRPr="00F07D8D">
              <w:t>).</w:t>
            </w:r>
            <w:r w:rsidRPr="00F07D8D">
              <w:br/>
              <w:t xml:space="preserve">- </w:t>
            </w:r>
            <w:r w:rsidRPr="00F07D8D">
              <w:rPr>
                <w:i/>
                <w:iCs/>
              </w:rPr>
              <w:t>Quy t</w:t>
            </w:r>
            <w:r w:rsidRPr="00F07D8D">
              <w:rPr>
                <w:i/>
                <w:iCs/>
              </w:rPr>
              <w:t>ắ</w:t>
            </w:r>
            <w:r w:rsidRPr="00F07D8D">
              <w:rPr>
                <w:i/>
                <w:iCs/>
              </w:rPr>
              <w:t>c hi</w:t>
            </w:r>
            <w:r w:rsidRPr="00F07D8D">
              <w:rPr>
                <w:i/>
                <w:iCs/>
              </w:rPr>
              <w:t>ể</w:t>
            </w:r>
            <w:r w:rsidRPr="00F07D8D">
              <w:rPr>
                <w:i/>
                <w:iCs/>
              </w:rPr>
              <w:t>n th</w:t>
            </w:r>
            <w:r w:rsidRPr="00F07D8D">
              <w:rPr>
                <w:i/>
                <w:iCs/>
              </w:rPr>
              <w:t>ị</w:t>
            </w:r>
            <w:r w:rsidRPr="00F07D8D">
              <w:t>: M</w:t>
            </w:r>
            <w:r w:rsidRPr="00F07D8D">
              <w:t>ặ</w:t>
            </w:r>
            <w:r w:rsidRPr="00F07D8D">
              <w:t>c đ</w:t>
            </w:r>
            <w:r w:rsidRPr="00F07D8D">
              <w:t>ị</w:t>
            </w:r>
            <w:r w:rsidRPr="00F07D8D">
              <w:t>nh thu g</w:t>
            </w:r>
            <w:r w:rsidRPr="00F07D8D">
              <w:t>ọ</w:t>
            </w:r>
            <w:r w:rsidRPr="00F07D8D">
              <w:t xml:space="preserve">n. </w:t>
            </w:r>
            <w:r w:rsidRPr="00F07D8D">
              <w:br/>
              <w:t xml:space="preserve"> - T</w:t>
            </w:r>
            <w:r w:rsidRPr="00F07D8D">
              <w:t>ự</w:t>
            </w:r>
            <w:r w:rsidRPr="00F07D8D">
              <w:t xml:space="preserve"> </w:t>
            </w:r>
            <w:r w:rsidRPr="00F07D8D">
              <w:t>đ</w:t>
            </w:r>
            <w:r w:rsidRPr="00F07D8D">
              <w:t>ộ</w:t>
            </w:r>
            <w:r w:rsidRPr="00F07D8D">
              <w:t>ng m</w:t>
            </w:r>
            <w:r w:rsidRPr="00F07D8D">
              <w:t>ở</w:t>
            </w:r>
            <w:r w:rsidRPr="00F07D8D">
              <w:t xml:space="preserve"> r</w:t>
            </w:r>
            <w:r w:rsidRPr="00F07D8D">
              <w:t>ộ</w:t>
            </w:r>
            <w:r w:rsidRPr="00F07D8D">
              <w:t xml:space="preserve">ng </w:t>
            </w:r>
            <w:r w:rsidRPr="00F07D8D">
              <w:t>ở</w:t>
            </w:r>
            <w:r w:rsidRPr="00F07D8D">
              <w:t xml:space="preserve"> ch</w:t>
            </w:r>
            <w:r w:rsidRPr="00F07D8D">
              <w:t>ế</w:t>
            </w:r>
            <w:r w:rsidRPr="00F07D8D">
              <w:t xml:space="preserve"> đ</w:t>
            </w:r>
            <w:r w:rsidRPr="00F07D8D">
              <w:t>ộ</w:t>
            </w:r>
            <w:r w:rsidRPr="00F07D8D">
              <w:t xml:space="preserve"> ch</w:t>
            </w:r>
            <w:r w:rsidRPr="00F07D8D">
              <w:t>ỉ</w:t>
            </w:r>
            <w:r w:rsidRPr="00F07D8D">
              <w:t>nh s</w:t>
            </w:r>
            <w:r w:rsidRPr="00F07D8D">
              <w:t>ử</w:t>
            </w:r>
            <w:r w:rsidRPr="00F07D8D">
              <w:t>a khi h</w:t>
            </w:r>
            <w:r w:rsidRPr="00F07D8D">
              <w:t>ồ</w:t>
            </w:r>
            <w:r w:rsidRPr="00F07D8D">
              <w:t xml:space="preserve"> sơ </w:t>
            </w:r>
            <w:r w:rsidRPr="00F07D8D">
              <w:t>ở</w:t>
            </w:r>
            <w:r w:rsidRPr="00F07D8D">
              <w:t xml:space="preserve"> tr</w:t>
            </w:r>
            <w:r w:rsidRPr="00F07D8D">
              <w:t>ạ</w:t>
            </w:r>
            <w:r w:rsidRPr="00F07D8D">
              <w:t>ng thái Đang thương lư</w:t>
            </w:r>
            <w:r w:rsidRPr="00F07D8D">
              <w:t>ợ</w:t>
            </w:r>
            <w:r w:rsidRPr="00F07D8D">
              <w:t xml:space="preserve">ng. </w:t>
            </w:r>
            <w:r w:rsidRPr="00F07D8D">
              <w:br/>
              <w:t xml:space="preserve"> - Khi đã hoàn thành thương lư</w:t>
            </w:r>
            <w:r w:rsidRPr="00F07D8D">
              <w:t>ợ</w:t>
            </w:r>
            <w:r w:rsidRPr="00F07D8D">
              <w:t>ng (t</w:t>
            </w:r>
            <w:r w:rsidRPr="00F07D8D">
              <w:t>ừ</w:t>
            </w:r>
            <w:r w:rsidRPr="00F07D8D">
              <w:t xml:space="preserve"> Ch</w:t>
            </w:r>
            <w:r w:rsidRPr="00F07D8D">
              <w:t>ờ</w:t>
            </w:r>
            <w:r w:rsidRPr="00F07D8D">
              <w:t xml:space="preserve"> ban hành QĐ tr</w:t>
            </w:r>
            <w:r w:rsidRPr="00F07D8D">
              <w:t>ở</w:t>
            </w:r>
            <w:r w:rsidRPr="00F07D8D">
              <w:t xml:space="preserve"> đi) hi</w:t>
            </w:r>
            <w:r w:rsidRPr="00F07D8D">
              <w:t>ể</w:t>
            </w:r>
            <w:r w:rsidRPr="00F07D8D">
              <w:t>n th</w:t>
            </w:r>
            <w:r w:rsidRPr="00F07D8D">
              <w:t>ị</w:t>
            </w:r>
            <w:r w:rsidRPr="00F07D8D">
              <w:t xml:space="preserve"> Thu g</w:t>
            </w:r>
            <w:r w:rsidRPr="00F07D8D">
              <w:t>ọ</w:t>
            </w:r>
            <w:r w:rsidRPr="00F07D8D">
              <w:t>n và Ch</w:t>
            </w:r>
            <w:r w:rsidRPr="00F07D8D">
              <w:t>ỉ</w:t>
            </w:r>
            <w:r w:rsidRPr="00F07D8D">
              <w:t xml:space="preserve"> đ</w:t>
            </w:r>
            <w:r w:rsidRPr="00F07D8D">
              <w:t>ọ</w:t>
            </w:r>
            <w:r w:rsidRPr="00F07D8D">
              <w:t xml:space="preserve">c kèm [✓ Đã hoàn thành]. </w:t>
            </w:r>
            <w:r w:rsidRPr="00F07D8D">
              <w:br/>
              <w:t xml:space="preserve"> - Trư</w:t>
            </w:r>
            <w:r w:rsidRPr="00F07D8D">
              <w:t>ớ</w:t>
            </w:r>
            <w:r w:rsidRPr="00F07D8D">
              <w:t>c bư</w:t>
            </w:r>
            <w:r w:rsidRPr="00F07D8D">
              <w:t>ớ</w:t>
            </w:r>
            <w:r w:rsidRPr="00F07D8D">
              <w:t>c thương lư</w:t>
            </w:r>
            <w:r w:rsidRPr="00F07D8D">
              <w:t>ợ</w:t>
            </w:r>
            <w:r w:rsidRPr="00F07D8D">
              <w:t>ng hi</w:t>
            </w:r>
            <w:r w:rsidRPr="00F07D8D">
              <w:t>ể</w:t>
            </w:r>
            <w:r w:rsidRPr="00F07D8D">
              <w:t>n th</w:t>
            </w:r>
            <w:r w:rsidRPr="00F07D8D">
              <w:t>ị</w:t>
            </w:r>
            <w:r w:rsidRPr="00F07D8D">
              <w:t xml:space="preserve"> Thu g</w:t>
            </w:r>
            <w:r w:rsidRPr="00F07D8D">
              <w:t>ọ</w:t>
            </w:r>
            <w:r w:rsidRPr="00F07D8D">
              <w:t>n và Khóa m</w:t>
            </w:r>
            <w:r w:rsidRPr="00F07D8D">
              <w:t>ờ</w:t>
            </w:r>
            <w:r w:rsidRPr="00F07D8D">
              <w:t xml:space="preserve"> [</w:t>
            </w:r>
            <w:r w:rsidRPr="00F07D8D">
              <w:t>🔒</w:t>
            </w:r>
            <w:r w:rsidRPr="00F07D8D">
              <w:t xml:space="preserve"> Chưa th</w:t>
            </w:r>
            <w:r w:rsidRPr="00F07D8D">
              <w:t>ự</w:t>
            </w:r>
            <w:r w:rsidRPr="00F07D8D">
              <w:t>c hi</w:t>
            </w:r>
            <w:r w:rsidRPr="00F07D8D">
              <w:t>ệ</w:t>
            </w:r>
            <w:r w:rsidRPr="00F07D8D">
              <w:t>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i/>
                <w:iCs/>
              </w:rPr>
              <w:t>A. Thông tin d</w:t>
            </w:r>
            <w:r w:rsidRPr="00F07D8D">
              <w:rPr>
                <w:i/>
                <w:iCs/>
              </w:rPr>
              <w:t>ự</w:t>
            </w:r>
            <w:r w:rsidRPr="00F07D8D">
              <w:rPr>
                <w:i/>
                <w:iCs/>
              </w:rPr>
              <w:t xml:space="preserve"> ki</w:t>
            </w:r>
            <w:r w:rsidRPr="00F07D8D">
              <w:rPr>
                <w:i/>
                <w:iCs/>
              </w:rPr>
              <w:t>ế</w:t>
            </w:r>
            <w:r w:rsidRPr="00F07D8D">
              <w:rPr>
                <w:i/>
                <w:iCs/>
              </w:rPr>
              <w:t>n phiên h</w:t>
            </w:r>
            <w:r w:rsidRPr="00F07D8D">
              <w:rPr>
                <w:i/>
                <w:iCs/>
              </w:rPr>
              <w:t>ọ</w:t>
            </w:r>
            <w:r w:rsidRPr="00F07D8D">
              <w:rPr>
                <w:i/>
                <w:iCs/>
              </w:rPr>
              <w:t xml:space="preserve">p thương </w:t>
            </w:r>
            <w:r w:rsidRPr="00F07D8D">
              <w:rPr>
                <w:i/>
                <w:iCs/>
              </w:rPr>
              <w:lastRenderedPageBreak/>
              <w:t>lư</w:t>
            </w:r>
            <w:r w:rsidRPr="00F07D8D">
              <w:rPr>
                <w:i/>
                <w:iCs/>
              </w:rPr>
              <w:t>ợ</w:t>
            </w:r>
            <w:r w:rsidRPr="00F07D8D">
              <w:rPr>
                <w:i/>
                <w:iCs/>
              </w:rPr>
              <w:t>ng</w:t>
            </w:r>
          </w:p>
        </w:tc>
        <w:tc>
          <w:tcPr>
            <w:tcW w:w="1584" w:type="dxa"/>
            <w:shd w:val="clear" w:color="auto" w:fill="auto"/>
          </w:tcPr>
          <w:p w:rsidR="005B3F2C" w:rsidRPr="00F07D8D" w:rsidRDefault="00F07D8D" w:rsidP="00F07D8D">
            <w:pPr>
              <w:spacing w:before="60" w:after="60" w:line="240" w:lineRule="auto"/>
            </w:pPr>
            <w:r w:rsidRPr="00F07D8D">
              <w:lastRenderedPageBreak/>
              <w:t>Section</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w:t>
            </w:r>
          </w:p>
        </w:tc>
        <w:tc>
          <w:tcPr>
            <w:tcW w:w="3773" w:type="dxa"/>
            <w:shd w:val="clear" w:color="auto" w:fill="auto"/>
          </w:tcPr>
          <w:p w:rsidR="005B3F2C" w:rsidRPr="00F07D8D" w:rsidRDefault="00F07D8D" w:rsidP="00F07D8D">
            <w:pPr>
              <w:spacing w:before="60" w:after="60" w:line="240" w:lineRule="auto"/>
              <w:jc w:val="left"/>
            </w:pPr>
            <w:r w:rsidRPr="00F07D8D">
              <w:t>Lưu tr</w:t>
            </w:r>
            <w:r w:rsidRPr="00F07D8D">
              <w:t>ữ</w:t>
            </w:r>
            <w:r w:rsidRPr="00F07D8D">
              <w:t xml:space="preserve"> thông tin lên k</w:t>
            </w:r>
            <w:r w:rsidRPr="00F07D8D">
              <w:t>ế</w:t>
            </w:r>
            <w:r w:rsidRPr="00F07D8D">
              <w:t xml:space="preserve"> ho</w:t>
            </w:r>
            <w:r w:rsidRPr="00F07D8D">
              <w:t>ạ</w:t>
            </w:r>
            <w:r w:rsidRPr="00F07D8D">
              <w:t>ch cho phiên h</w:t>
            </w:r>
            <w:r w:rsidRPr="00F07D8D">
              <w:t>ọ</w:t>
            </w:r>
            <w:r w:rsidRPr="00F07D8D">
              <w:t>p thương lư</w:t>
            </w:r>
            <w:r w:rsidRPr="00F07D8D">
              <w:t>ợ</w:t>
            </w:r>
            <w:r w:rsidRPr="00F07D8D">
              <w:t>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Th</w:t>
            </w:r>
            <w:r w:rsidRPr="00F07D8D">
              <w:t>ờ</w:t>
            </w:r>
            <w:r w:rsidRPr="00F07D8D">
              <w:t>i gian d</w:t>
            </w:r>
            <w:r w:rsidRPr="00F07D8D">
              <w:t>ự</w:t>
            </w:r>
            <w:r w:rsidRPr="00F07D8D">
              <w:t xml:space="preserve"> ki</w:t>
            </w:r>
            <w:r w:rsidRPr="00F07D8D">
              <w:t>ế</w:t>
            </w:r>
            <w:r w:rsidRPr="00F07D8D">
              <w:t>n</w:t>
            </w:r>
          </w:p>
        </w:tc>
        <w:tc>
          <w:tcPr>
            <w:tcW w:w="1584" w:type="dxa"/>
            <w:shd w:val="clear" w:color="auto" w:fill="auto"/>
          </w:tcPr>
          <w:p w:rsidR="005B3F2C" w:rsidRPr="00F07D8D" w:rsidRDefault="00F07D8D" w:rsidP="00F07D8D">
            <w:pPr>
              <w:spacing w:before="60" w:after="60" w:line="240" w:lineRule="auto"/>
            </w:pPr>
            <w:r w:rsidRPr="00F07D8D">
              <w:t>Datetime</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Datetime picker (đ</w:t>
            </w:r>
            <w:r w:rsidRPr="00F07D8D">
              <w:t>ị</w:t>
            </w:r>
            <w:r w:rsidRPr="00F07D8D">
              <w:t>nh d</w:t>
            </w:r>
            <w:r w:rsidRPr="00F07D8D">
              <w:t>ạ</w:t>
            </w:r>
            <w:r w:rsidRPr="00F07D8D">
              <w:t>ng dd/mm/yyyy HH:mm). Ghi nh</w:t>
            </w:r>
            <w:r w:rsidRPr="00F07D8D">
              <w:t>ậ</w:t>
            </w:r>
            <w:r w:rsidRPr="00F07D8D">
              <w:t>n th</w:t>
            </w:r>
            <w:r w:rsidRPr="00F07D8D">
              <w:t>ờ</w:t>
            </w:r>
            <w:r w:rsidRPr="00F07D8D">
              <w:t>i gian d</w:t>
            </w:r>
            <w:r w:rsidRPr="00F07D8D">
              <w:t>ự</w:t>
            </w:r>
            <w:r w:rsidRPr="00F07D8D">
              <w:t xml:space="preserve"> ki</w:t>
            </w:r>
            <w:r w:rsidRPr="00F07D8D">
              <w:t>ế</w:t>
            </w:r>
            <w:r w:rsidRPr="00F07D8D">
              <w:t>n t</w:t>
            </w:r>
            <w:r w:rsidRPr="00F07D8D">
              <w:t>ổ</w:t>
            </w:r>
            <w:r w:rsidRPr="00F07D8D">
              <w:t xml:space="preserve"> ch</w:t>
            </w:r>
            <w:r w:rsidRPr="00F07D8D">
              <w:t>ứ</w:t>
            </w:r>
            <w:r w:rsidRPr="00F07D8D">
              <w:t>c phiên h</w:t>
            </w:r>
            <w:r w:rsidRPr="00F07D8D">
              <w:t>ọ</w:t>
            </w:r>
            <w:r w:rsidRPr="00F07D8D">
              <w:t>p thương lư</w:t>
            </w:r>
            <w:r w:rsidRPr="00F07D8D">
              <w:t>ợ</w:t>
            </w:r>
            <w:r w:rsidRPr="00F07D8D">
              <w:t>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Đ</w:t>
            </w:r>
            <w:r w:rsidRPr="00F07D8D">
              <w:t>ị</w:t>
            </w:r>
            <w:r w:rsidRPr="00F07D8D">
              <w:t>a đi</w:t>
            </w:r>
            <w:r w:rsidRPr="00F07D8D">
              <w:t>ể</w:t>
            </w:r>
            <w:r w:rsidRPr="00F07D8D">
              <w:t>m d</w:t>
            </w:r>
            <w:r w:rsidRPr="00F07D8D">
              <w:t>ự</w:t>
            </w:r>
            <w:r w:rsidRPr="00F07D8D">
              <w:t xml:space="preserve"> ki</w:t>
            </w:r>
            <w:r w:rsidRPr="00F07D8D">
              <w:t>ế</w:t>
            </w:r>
            <w:r w:rsidRPr="00F07D8D">
              <w:t>n</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Input text. Đ</w:t>
            </w:r>
            <w:r w:rsidRPr="00F07D8D">
              <w:t>ị</w:t>
            </w:r>
            <w:r w:rsidRPr="00F07D8D">
              <w:t>a đi</w:t>
            </w:r>
            <w:r w:rsidRPr="00F07D8D">
              <w:t>ể</w:t>
            </w:r>
            <w:r w:rsidRPr="00F07D8D">
              <w:t>m d</w:t>
            </w:r>
            <w:r w:rsidRPr="00F07D8D">
              <w:t>ự</w:t>
            </w:r>
            <w:r w:rsidRPr="00F07D8D">
              <w:t xml:space="preserve"> ki</w:t>
            </w:r>
            <w:r w:rsidRPr="00F07D8D">
              <w:t>ế</w:t>
            </w:r>
            <w:r w:rsidRPr="00F07D8D">
              <w:t>n di</w:t>
            </w:r>
            <w:r w:rsidRPr="00F07D8D">
              <w:t>ễ</w:t>
            </w:r>
            <w:r w:rsidRPr="00F07D8D">
              <w:t>n ra phiên h</w:t>
            </w:r>
            <w:r w:rsidRPr="00F07D8D">
              <w:t>ọ</w:t>
            </w:r>
            <w:r w:rsidRPr="00F07D8D">
              <w:t>p thương lư</w:t>
            </w:r>
            <w:r w:rsidRPr="00F07D8D">
              <w:t>ợ</w:t>
            </w:r>
            <w:r w:rsidRPr="00F07D8D">
              <w:t>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Thành ph</w:t>
            </w:r>
            <w:r w:rsidRPr="00F07D8D">
              <w:t>ầ</w:t>
            </w:r>
            <w:r w:rsidRPr="00F07D8D">
              <w:t>n d</w:t>
            </w:r>
            <w:r w:rsidRPr="00F07D8D">
              <w:t>ự</w:t>
            </w:r>
            <w:r w:rsidRPr="00F07D8D">
              <w:t xml:space="preserve"> ki</w:t>
            </w:r>
            <w:r w:rsidRPr="00F07D8D">
              <w:t>ế</w:t>
            </w:r>
            <w:r w:rsidRPr="00F07D8D">
              <w:t>n</w:t>
            </w:r>
          </w:p>
        </w:tc>
        <w:tc>
          <w:tcPr>
            <w:tcW w:w="1584" w:type="dxa"/>
            <w:shd w:val="clear" w:color="auto" w:fill="auto"/>
          </w:tcPr>
          <w:p w:rsidR="005B3F2C" w:rsidRPr="00F07D8D" w:rsidRDefault="00F07D8D" w:rsidP="00F07D8D">
            <w:pPr>
              <w:spacing w:before="60" w:after="60" w:line="240" w:lineRule="auto"/>
            </w:pPr>
            <w:r w:rsidRPr="00F07D8D">
              <w:t>String(500)</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Input text. Danh sách cá nhân/đ</w:t>
            </w:r>
            <w:r w:rsidRPr="00F07D8D">
              <w:t>ạ</w:t>
            </w:r>
            <w:r w:rsidRPr="00F07D8D">
              <w:t>i di</w:t>
            </w:r>
            <w:r w:rsidRPr="00F07D8D">
              <w:t>ệ</w:t>
            </w:r>
            <w:r w:rsidRPr="00F07D8D">
              <w:t>n d</w:t>
            </w:r>
            <w:r w:rsidRPr="00F07D8D">
              <w:t>ự</w:t>
            </w:r>
            <w:r w:rsidRPr="00F07D8D">
              <w:t xml:space="preserve"> ki</w:t>
            </w:r>
            <w:r w:rsidRPr="00F07D8D">
              <w:t>ế</w:t>
            </w:r>
            <w:r w:rsidRPr="00F07D8D">
              <w:t>n tham gia phiên h</w:t>
            </w:r>
            <w:r w:rsidRPr="00F07D8D">
              <w:t>ọ</w:t>
            </w:r>
            <w:r w:rsidRPr="00F07D8D">
              <w:t>p.</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i/>
                <w:iCs/>
              </w:rPr>
              <w:t>B. K</w:t>
            </w:r>
            <w:r w:rsidRPr="00F07D8D">
              <w:rPr>
                <w:i/>
                <w:iCs/>
              </w:rPr>
              <w:t>ế</w:t>
            </w:r>
            <w:r w:rsidRPr="00F07D8D">
              <w:rPr>
                <w:i/>
                <w:iCs/>
              </w:rPr>
              <w:t>t qu</w:t>
            </w:r>
            <w:r w:rsidRPr="00F07D8D">
              <w:rPr>
                <w:i/>
                <w:iCs/>
              </w:rPr>
              <w:t>ả</w:t>
            </w:r>
            <w:r w:rsidRPr="00F07D8D">
              <w:rPr>
                <w:i/>
                <w:iCs/>
              </w:rPr>
              <w:t xml:space="preserve"> th</w:t>
            </w:r>
            <w:r w:rsidRPr="00F07D8D">
              <w:rPr>
                <w:i/>
                <w:iCs/>
              </w:rPr>
              <w:t>ự</w:t>
            </w:r>
            <w:r w:rsidRPr="00F07D8D">
              <w:rPr>
                <w:i/>
                <w:iCs/>
              </w:rPr>
              <w:t>c t</w:t>
            </w:r>
            <w:r w:rsidRPr="00F07D8D">
              <w:rPr>
                <w:i/>
                <w:iCs/>
              </w:rPr>
              <w:t>ế</w:t>
            </w:r>
            <w:r w:rsidRPr="00F07D8D">
              <w:rPr>
                <w:i/>
                <w:iCs/>
              </w:rPr>
              <w:t xml:space="preserve"> phiên h</w:t>
            </w:r>
            <w:r w:rsidRPr="00F07D8D">
              <w:rPr>
                <w:i/>
                <w:iCs/>
              </w:rPr>
              <w:t>ọ</w:t>
            </w:r>
            <w:r w:rsidRPr="00F07D8D">
              <w:rPr>
                <w:i/>
                <w:iCs/>
              </w:rPr>
              <w:t>p thương lư</w:t>
            </w:r>
            <w:r w:rsidRPr="00F07D8D">
              <w:rPr>
                <w:i/>
                <w:iCs/>
              </w:rPr>
              <w:t>ợ</w:t>
            </w:r>
            <w:r w:rsidRPr="00F07D8D">
              <w:rPr>
                <w:i/>
                <w:iCs/>
              </w:rPr>
              <w:t>ng</w:t>
            </w:r>
          </w:p>
        </w:tc>
        <w:tc>
          <w:tcPr>
            <w:tcW w:w="1584" w:type="dxa"/>
            <w:shd w:val="clear" w:color="auto" w:fill="auto"/>
          </w:tcPr>
          <w:p w:rsidR="005B3F2C" w:rsidRPr="00F07D8D" w:rsidRDefault="00F07D8D" w:rsidP="00F07D8D">
            <w:pPr>
              <w:spacing w:before="60" w:after="60" w:line="240" w:lineRule="auto"/>
            </w:pPr>
            <w:r w:rsidRPr="00F07D8D">
              <w:t>Section</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w:t>
            </w:r>
          </w:p>
        </w:tc>
        <w:tc>
          <w:tcPr>
            <w:tcW w:w="3773" w:type="dxa"/>
            <w:shd w:val="clear" w:color="auto" w:fill="auto"/>
          </w:tcPr>
          <w:p w:rsidR="005B3F2C" w:rsidRPr="00F07D8D" w:rsidRDefault="00F07D8D" w:rsidP="00F07D8D">
            <w:pPr>
              <w:spacing w:before="60" w:after="60" w:line="240" w:lineRule="auto"/>
              <w:jc w:val="left"/>
            </w:pPr>
            <w:r w:rsidRPr="00F07D8D">
              <w:t>Ghi nh</w:t>
            </w:r>
            <w:r w:rsidRPr="00F07D8D">
              <w:t>ậ</w:t>
            </w:r>
            <w:r w:rsidRPr="00F07D8D">
              <w:t>n di</w:t>
            </w:r>
            <w:r w:rsidRPr="00F07D8D">
              <w:t>ễ</w:t>
            </w:r>
            <w:r w:rsidRPr="00F07D8D">
              <w:t>n bi</w:t>
            </w:r>
            <w:r w:rsidRPr="00F07D8D">
              <w:t>ế</w:t>
            </w:r>
            <w:r w:rsidRPr="00F07D8D">
              <w:t>n và k</w:t>
            </w:r>
            <w:r w:rsidRPr="00F07D8D">
              <w:t>ế</w:t>
            </w:r>
            <w:r w:rsidRPr="00F07D8D">
              <w:t>t qu</w:t>
            </w:r>
            <w:r w:rsidRPr="00F07D8D">
              <w:t>ả</w:t>
            </w:r>
            <w:r w:rsidRPr="00F07D8D">
              <w:t xml:space="preserve"> sau khi phiên h</w:t>
            </w:r>
            <w:r w:rsidRPr="00F07D8D">
              <w:t>ọ</w:t>
            </w:r>
            <w:r w:rsidRPr="00F07D8D">
              <w:t>p di</w:t>
            </w:r>
            <w:r w:rsidRPr="00F07D8D">
              <w:t>ễ</w:t>
            </w:r>
            <w:r w:rsidRPr="00F07D8D">
              <w:t>n ra:</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Th</w:t>
            </w:r>
            <w:r w:rsidRPr="00F07D8D">
              <w:t>ờ</w:t>
            </w:r>
            <w:r w:rsidRPr="00F07D8D">
              <w:t>i gian th</w:t>
            </w:r>
            <w:r w:rsidRPr="00F07D8D">
              <w:t>ự</w:t>
            </w:r>
            <w:r w:rsidRPr="00F07D8D">
              <w:t>c t</w:t>
            </w:r>
            <w:r w:rsidRPr="00F07D8D">
              <w:t>ế</w:t>
            </w:r>
          </w:p>
        </w:tc>
        <w:tc>
          <w:tcPr>
            <w:tcW w:w="1584" w:type="dxa"/>
            <w:shd w:val="clear" w:color="auto" w:fill="auto"/>
          </w:tcPr>
          <w:p w:rsidR="005B3F2C" w:rsidRPr="00F07D8D" w:rsidRDefault="00F07D8D" w:rsidP="00F07D8D">
            <w:pPr>
              <w:spacing w:before="60" w:after="60" w:line="240" w:lineRule="auto"/>
            </w:pPr>
            <w:r w:rsidRPr="00F07D8D">
              <w:t>Datetime</w:t>
            </w:r>
          </w:p>
        </w:tc>
        <w:tc>
          <w:tcPr>
            <w:tcW w:w="979" w:type="dxa"/>
            <w:shd w:val="clear" w:color="auto" w:fill="auto"/>
          </w:tcPr>
          <w:p w:rsidR="005B3F2C" w:rsidRPr="00F07D8D" w:rsidRDefault="00F07D8D" w:rsidP="00F07D8D">
            <w:pPr>
              <w:spacing w:before="60" w:after="60" w:line="240" w:lineRule="auto"/>
            </w:pPr>
            <w:r w:rsidRPr="00F07D8D">
              <w:t>Có khi hoàn thành thương lư</w:t>
            </w:r>
            <w:r w:rsidRPr="00F07D8D">
              <w:t>ợ</w:t>
            </w:r>
            <w:r w:rsidRPr="00F07D8D">
              <w:t>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Datetime picker (đ</w:t>
            </w:r>
            <w:r w:rsidRPr="00F07D8D">
              <w:t>ị</w:t>
            </w:r>
            <w:r w:rsidRPr="00F07D8D">
              <w:t>nh d</w:t>
            </w:r>
            <w:r w:rsidRPr="00F07D8D">
              <w:t>ạ</w:t>
            </w:r>
            <w:r w:rsidRPr="00F07D8D">
              <w:t>ng dd/mm/yyyy HH:mm). Th</w:t>
            </w:r>
            <w:r w:rsidRPr="00F07D8D">
              <w:t>ờ</w:t>
            </w:r>
            <w:r w:rsidRPr="00F07D8D">
              <w:t>i gian th</w:t>
            </w:r>
            <w:r w:rsidRPr="00F07D8D">
              <w:t>ự</w:t>
            </w:r>
            <w:r w:rsidRPr="00F07D8D">
              <w:t>c t</w:t>
            </w:r>
            <w:r w:rsidRPr="00F07D8D">
              <w:t>ế</w:t>
            </w:r>
            <w:r w:rsidRPr="00F07D8D">
              <w:t xml:space="preserve"> di</w:t>
            </w:r>
            <w:r w:rsidRPr="00F07D8D">
              <w:t>ễ</w:t>
            </w:r>
            <w:r w:rsidRPr="00F07D8D">
              <w:t>n ra phiên h</w:t>
            </w:r>
            <w:r w:rsidRPr="00F07D8D">
              <w:t>ọ</w:t>
            </w:r>
            <w:r w:rsidRPr="00F07D8D">
              <w:t>p. B</w:t>
            </w:r>
            <w:r w:rsidRPr="00F07D8D">
              <w:t>ắ</w:t>
            </w:r>
            <w:r w:rsidRPr="00F07D8D">
              <w:t>t bu</w:t>
            </w:r>
            <w:r w:rsidRPr="00F07D8D">
              <w:t>ộ</w:t>
            </w:r>
            <w:r w:rsidRPr="00F07D8D">
              <w:t>c nh</w:t>
            </w:r>
            <w:r w:rsidRPr="00F07D8D">
              <w:t>ậ</w:t>
            </w:r>
            <w:r w:rsidRPr="00F07D8D">
              <w:t>p khi b</w:t>
            </w:r>
            <w:r w:rsidRPr="00F07D8D">
              <w:t>ấ</w:t>
            </w:r>
            <w:r w:rsidRPr="00F07D8D">
              <w:t>m Hoàn thành thương lư</w:t>
            </w:r>
            <w:r w:rsidRPr="00F07D8D">
              <w:t>ợ</w:t>
            </w:r>
            <w:r w:rsidRPr="00F07D8D">
              <w:t>ng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Đ</w:t>
            </w:r>
            <w:r w:rsidRPr="00F07D8D">
              <w:t>ị</w:t>
            </w:r>
            <w:r w:rsidRPr="00F07D8D">
              <w:t>a đi</w:t>
            </w:r>
            <w:r w:rsidRPr="00F07D8D">
              <w:t>ể</w:t>
            </w:r>
            <w:r w:rsidRPr="00F07D8D">
              <w:t>m th</w:t>
            </w:r>
            <w:r w:rsidRPr="00F07D8D">
              <w:t>ự</w:t>
            </w:r>
            <w:r w:rsidRPr="00F07D8D">
              <w:t>c t</w:t>
            </w:r>
            <w:r w:rsidRPr="00F07D8D">
              <w:t>ế</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Có khi hoàn thành thương lư</w:t>
            </w:r>
            <w:r w:rsidRPr="00F07D8D">
              <w:t>ợ</w:t>
            </w:r>
            <w:r w:rsidRPr="00F07D8D">
              <w:t>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Input text. Đ</w:t>
            </w:r>
            <w:r w:rsidRPr="00F07D8D">
              <w:t>ị</w:t>
            </w:r>
            <w:r w:rsidRPr="00F07D8D">
              <w:t>a đi</w:t>
            </w:r>
            <w:r w:rsidRPr="00F07D8D">
              <w:t>ể</w:t>
            </w:r>
            <w:r w:rsidRPr="00F07D8D">
              <w:t>m th</w:t>
            </w:r>
            <w:r w:rsidRPr="00F07D8D">
              <w:t>ự</w:t>
            </w:r>
            <w:r w:rsidRPr="00F07D8D">
              <w:t>c t</w:t>
            </w:r>
            <w:r w:rsidRPr="00F07D8D">
              <w:t>ế</w:t>
            </w:r>
            <w:r w:rsidRPr="00F07D8D">
              <w:t xml:space="preserve"> t</w:t>
            </w:r>
            <w:r w:rsidRPr="00F07D8D">
              <w:t>ổ</w:t>
            </w:r>
            <w:r w:rsidRPr="00F07D8D">
              <w:t xml:space="preserve"> ch</w:t>
            </w:r>
            <w:r w:rsidRPr="00F07D8D">
              <w:t>ứ</w:t>
            </w:r>
            <w:r w:rsidRPr="00F07D8D">
              <w:t>c phiên h</w:t>
            </w:r>
            <w:r w:rsidRPr="00F07D8D">
              <w:t>ọ</w:t>
            </w:r>
            <w:r w:rsidRPr="00F07D8D">
              <w:t>p. B</w:t>
            </w:r>
            <w:r w:rsidRPr="00F07D8D">
              <w:t>ắ</w:t>
            </w:r>
            <w:r w:rsidRPr="00F07D8D">
              <w:t>t bu</w:t>
            </w:r>
            <w:r w:rsidRPr="00F07D8D">
              <w:t>ộ</w:t>
            </w:r>
            <w:r w:rsidRPr="00F07D8D">
              <w:t>c nh</w:t>
            </w:r>
            <w:r w:rsidRPr="00F07D8D">
              <w:t>ậ</w:t>
            </w:r>
            <w:r w:rsidRPr="00F07D8D">
              <w:t>p khi b</w:t>
            </w:r>
            <w:r w:rsidRPr="00F07D8D">
              <w:t>ấ</w:t>
            </w:r>
            <w:r w:rsidRPr="00F07D8D">
              <w:t>m Hoàn thành thương lư</w:t>
            </w:r>
            <w:r w:rsidRPr="00F07D8D">
              <w:t>ợ</w:t>
            </w:r>
            <w:r w:rsidRPr="00F07D8D">
              <w:t>ng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Thành ph</w:t>
            </w:r>
            <w:r w:rsidRPr="00F07D8D">
              <w:t>ầ</w:t>
            </w:r>
            <w:r w:rsidRPr="00F07D8D">
              <w:t>n th</w:t>
            </w:r>
            <w:r w:rsidRPr="00F07D8D">
              <w:t>ự</w:t>
            </w:r>
            <w:r w:rsidRPr="00F07D8D">
              <w:t>c t</w:t>
            </w:r>
            <w:r w:rsidRPr="00F07D8D">
              <w:t>ế</w:t>
            </w:r>
          </w:p>
        </w:tc>
        <w:tc>
          <w:tcPr>
            <w:tcW w:w="1584" w:type="dxa"/>
            <w:shd w:val="clear" w:color="auto" w:fill="auto"/>
          </w:tcPr>
          <w:p w:rsidR="005B3F2C" w:rsidRPr="00F07D8D" w:rsidRDefault="00F07D8D" w:rsidP="00F07D8D">
            <w:pPr>
              <w:spacing w:before="60" w:after="60" w:line="240" w:lineRule="auto"/>
            </w:pPr>
            <w:r w:rsidRPr="00F07D8D">
              <w:t>String(500)</w:t>
            </w:r>
          </w:p>
        </w:tc>
        <w:tc>
          <w:tcPr>
            <w:tcW w:w="979" w:type="dxa"/>
            <w:shd w:val="clear" w:color="auto" w:fill="auto"/>
          </w:tcPr>
          <w:p w:rsidR="005B3F2C" w:rsidRPr="00F07D8D" w:rsidRDefault="00F07D8D" w:rsidP="00F07D8D">
            <w:pPr>
              <w:spacing w:before="60" w:after="60" w:line="240" w:lineRule="auto"/>
            </w:pPr>
            <w:r w:rsidRPr="00F07D8D">
              <w:t>Có khi hoàn thành thương lư</w:t>
            </w:r>
            <w:r w:rsidRPr="00F07D8D">
              <w:t>ợ</w:t>
            </w:r>
            <w:r w:rsidRPr="00F07D8D">
              <w:t>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Input text. Danh sách ngư</w:t>
            </w:r>
            <w:r w:rsidRPr="00F07D8D">
              <w:t>ờ</w:t>
            </w:r>
            <w:r w:rsidRPr="00F07D8D">
              <w:t>i th</w:t>
            </w:r>
            <w:r w:rsidRPr="00F07D8D">
              <w:t>ự</w:t>
            </w:r>
            <w:r w:rsidRPr="00F07D8D">
              <w:t>c t</w:t>
            </w:r>
            <w:r w:rsidRPr="00F07D8D">
              <w:t>ế</w:t>
            </w:r>
            <w:r w:rsidRPr="00F07D8D">
              <w:t xml:space="preserve"> có m</w:t>
            </w:r>
            <w:r w:rsidRPr="00F07D8D">
              <w:t>ặ</w:t>
            </w:r>
            <w:r w:rsidRPr="00F07D8D">
              <w:t>t tham gia phi</w:t>
            </w:r>
            <w:r w:rsidRPr="00F07D8D">
              <w:t>ên h</w:t>
            </w:r>
            <w:r w:rsidRPr="00F07D8D">
              <w:t>ọ</w:t>
            </w:r>
            <w:r w:rsidRPr="00F07D8D">
              <w:t>p. B</w:t>
            </w:r>
            <w:r w:rsidRPr="00F07D8D">
              <w:t>ắ</w:t>
            </w:r>
            <w:r w:rsidRPr="00F07D8D">
              <w:t>t bu</w:t>
            </w:r>
            <w:r w:rsidRPr="00F07D8D">
              <w:t>ộ</w:t>
            </w:r>
            <w:r w:rsidRPr="00F07D8D">
              <w:t>c nh</w:t>
            </w:r>
            <w:r w:rsidRPr="00F07D8D">
              <w:t>ậ</w:t>
            </w:r>
            <w:r w:rsidRPr="00F07D8D">
              <w:t>p khi b</w:t>
            </w:r>
            <w:r w:rsidRPr="00F07D8D">
              <w:t>ấ</w:t>
            </w:r>
            <w:r w:rsidRPr="00F07D8D">
              <w:t>m Hoàn thành thương lư</w:t>
            </w:r>
            <w:r w:rsidRPr="00F07D8D">
              <w:t>ợ</w:t>
            </w:r>
            <w:r w:rsidRPr="00F07D8D">
              <w:t>ng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K</w:t>
            </w:r>
            <w:r w:rsidRPr="00F07D8D">
              <w:t>ế</w:t>
            </w:r>
            <w:r w:rsidRPr="00F07D8D">
              <w:t>t qu</w:t>
            </w:r>
            <w:r w:rsidRPr="00F07D8D">
              <w:t>ả</w:t>
            </w:r>
            <w:r w:rsidRPr="00F07D8D">
              <w:t xml:space="preserve"> thương lư</w:t>
            </w:r>
            <w:r w:rsidRPr="00F07D8D">
              <w:t>ợ</w:t>
            </w:r>
            <w:r w:rsidRPr="00F07D8D">
              <w:t>ng</w:t>
            </w:r>
          </w:p>
        </w:tc>
        <w:tc>
          <w:tcPr>
            <w:tcW w:w="1584" w:type="dxa"/>
            <w:shd w:val="clear" w:color="auto" w:fill="auto"/>
          </w:tcPr>
          <w:p w:rsidR="005B3F2C" w:rsidRPr="00F07D8D" w:rsidRDefault="00F07D8D" w:rsidP="00F07D8D">
            <w:pPr>
              <w:spacing w:before="60" w:after="60" w:line="240" w:lineRule="auto"/>
            </w:pPr>
            <w:r w:rsidRPr="00F07D8D">
              <w:t>Enum(String(50))</w:t>
            </w:r>
          </w:p>
        </w:tc>
        <w:tc>
          <w:tcPr>
            <w:tcW w:w="979" w:type="dxa"/>
            <w:shd w:val="clear" w:color="auto" w:fill="auto"/>
          </w:tcPr>
          <w:p w:rsidR="005B3F2C" w:rsidRPr="00F07D8D" w:rsidRDefault="00F07D8D" w:rsidP="00F07D8D">
            <w:pPr>
              <w:spacing w:before="60" w:after="60" w:line="240" w:lineRule="auto"/>
            </w:pPr>
            <w:r w:rsidRPr="00F07D8D">
              <w:t>Có khi hoàn thành thương lư</w:t>
            </w:r>
            <w:r w:rsidRPr="00F07D8D">
              <w:t>ợ</w:t>
            </w:r>
            <w:r w:rsidRPr="00F07D8D">
              <w:t>ng</w:t>
            </w:r>
          </w:p>
        </w:tc>
        <w:tc>
          <w:tcPr>
            <w:tcW w:w="979" w:type="dxa"/>
            <w:shd w:val="clear" w:color="auto" w:fill="auto"/>
          </w:tcPr>
          <w:p w:rsidR="005B3F2C" w:rsidRPr="00F07D8D" w:rsidRDefault="00F07D8D" w:rsidP="00F07D8D">
            <w:pPr>
              <w:spacing w:before="60" w:after="60" w:line="240" w:lineRule="auto"/>
            </w:pPr>
            <w:r w:rsidRPr="00F07D8D">
              <w:t>Thương lư</w:t>
            </w:r>
            <w:r w:rsidRPr="00F07D8D">
              <w:t>ợ</w:t>
            </w:r>
            <w:r w:rsidRPr="00F07D8D">
              <w:t>ng thành công</w:t>
            </w:r>
          </w:p>
        </w:tc>
        <w:tc>
          <w:tcPr>
            <w:tcW w:w="3773" w:type="dxa"/>
            <w:shd w:val="clear" w:color="auto" w:fill="auto"/>
          </w:tcPr>
          <w:p w:rsidR="005B3F2C" w:rsidRPr="00F07D8D" w:rsidRDefault="00F07D8D" w:rsidP="00F07D8D">
            <w:pPr>
              <w:spacing w:before="60" w:after="60" w:line="240" w:lineRule="auto"/>
              <w:jc w:val="left"/>
            </w:pPr>
            <w:r w:rsidRPr="00F07D8D">
              <w:t>Control UI: Dropdown / Radio button.</w:t>
            </w:r>
            <w:r w:rsidRPr="00F07D8D">
              <w:br/>
            </w:r>
            <w:r w:rsidRPr="00F07D8D">
              <w:t>- G</w:t>
            </w:r>
            <w:r w:rsidRPr="00F07D8D">
              <w:t>ồ</w:t>
            </w:r>
            <w:r w:rsidRPr="00F07D8D">
              <w:t>m: Thương lư</w:t>
            </w:r>
            <w:r w:rsidRPr="00F07D8D">
              <w:t>ợ</w:t>
            </w:r>
            <w:r w:rsidRPr="00F07D8D">
              <w:t>ng thành công ho</w:t>
            </w:r>
            <w:r w:rsidRPr="00F07D8D">
              <w:t>ặ</w:t>
            </w:r>
            <w:r w:rsidRPr="00F07D8D">
              <w:t>c Thương lư</w:t>
            </w:r>
            <w:r w:rsidRPr="00F07D8D">
              <w:t>ợ</w:t>
            </w:r>
            <w:r w:rsidRPr="00F07D8D">
              <w:t>ng không thành công.</w:t>
            </w:r>
            <w:r w:rsidRPr="00F07D8D">
              <w:br/>
              <w:t>- B</w:t>
            </w:r>
            <w:r w:rsidRPr="00F07D8D">
              <w:t>ắ</w:t>
            </w:r>
            <w:r w:rsidRPr="00F07D8D">
              <w:t>t bu</w:t>
            </w:r>
            <w:r w:rsidRPr="00F07D8D">
              <w:t>ộ</w:t>
            </w:r>
            <w:r w:rsidRPr="00F07D8D">
              <w:t>c ch</w:t>
            </w:r>
            <w:r w:rsidRPr="00F07D8D">
              <w:t>ọ</w:t>
            </w:r>
            <w:r w:rsidRPr="00F07D8D">
              <w:t>n khi b</w:t>
            </w:r>
            <w:r w:rsidRPr="00F07D8D">
              <w:t>ấ</w:t>
            </w:r>
            <w:r w:rsidRPr="00F07D8D">
              <w:t>m Hoàn thành thương lư</w:t>
            </w:r>
            <w:r w:rsidRPr="00F07D8D">
              <w:t>ợ</w:t>
            </w:r>
            <w:r w:rsidRPr="00F07D8D">
              <w:t>ng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Ý ki</w:t>
            </w:r>
            <w:r w:rsidRPr="00F07D8D">
              <w:t>ế</w:t>
            </w:r>
            <w:r w:rsidRPr="00F07D8D">
              <w:t>n ngư</w:t>
            </w:r>
            <w:r w:rsidRPr="00F07D8D">
              <w:t>ờ</w:t>
            </w:r>
            <w:r w:rsidRPr="00F07D8D">
              <w:t>i yêu c</w:t>
            </w:r>
            <w:r w:rsidRPr="00F07D8D">
              <w:t>ầ</w:t>
            </w:r>
            <w:r w:rsidRPr="00F07D8D">
              <w:t>u b</w:t>
            </w:r>
            <w:r w:rsidRPr="00F07D8D">
              <w:t>ồ</w:t>
            </w:r>
            <w:r w:rsidRPr="00F07D8D">
              <w:t>i thư</w:t>
            </w:r>
            <w:r w:rsidRPr="00F07D8D">
              <w:t>ờ</w:t>
            </w:r>
            <w:r w:rsidRPr="00F07D8D">
              <w:t>ng</w:t>
            </w:r>
          </w:p>
        </w:tc>
        <w:tc>
          <w:tcPr>
            <w:tcW w:w="1584" w:type="dxa"/>
            <w:shd w:val="clear" w:color="auto" w:fill="auto"/>
          </w:tcPr>
          <w:p w:rsidR="005B3F2C" w:rsidRPr="00F07D8D" w:rsidRDefault="00F07D8D" w:rsidP="00F07D8D">
            <w:pPr>
              <w:spacing w:before="60" w:after="60" w:line="240" w:lineRule="auto"/>
            </w:pPr>
            <w:r w:rsidRPr="00F07D8D">
              <w:t>Text(2000)</w:t>
            </w:r>
          </w:p>
        </w:tc>
        <w:tc>
          <w:tcPr>
            <w:tcW w:w="979" w:type="dxa"/>
            <w:shd w:val="clear" w:color="auto" w:fill="auto"/>
          </w:tcPr>
          <w:p w:rsidR="005B3F2C" w:rsidRPr="00F07D8D" w:rsidRDefault="00F07D8D" w:rsidP="00F07D8D">
            <w:pPr>
              <w:spacing w:before="60" w:after="60" w:line="240" w:lineRule="auto"/>
            </w:pPr>
            <w:r w:rsidRPr="00F07D8D">
              <w:t xml:space="preserve">Có khi hoàn thành </w:t>
            </w:r>
            <w:r w:rsidRPr="00F07D8D">
              <w:lastRenderedPageBreak/>
              <w:t>thương lư</w:t>
            </w:r>
            <w:r w:rsidRPr="00F07D8D">
              <w:t>ợ</w:t>
            </w:r>
            <w:r w:rsidRPr="00F07D8D">
              <w:t>ng</w:t>
            </w:r>
          </w:p>
        </w:tc>
        <w:tc>
          <w:tcPr>
            <w:tcW w:w="979" w:type="dxa"/>
            <w:shd w:val="clear" w:color="auto" w:fill="auto"/>
          </w:tcPr>
          <w:p w:rsidR="005B3F2C" w:rsidRPr="00F07D8D" w:rsidRDefault="00F07D8D" w:rsidP="00F07D8D">
            <w:pPr>
              <w:spacing w:before="60" w:after="60" w:line="240" w:lineRule="auto"/>
            </w:pPr>
            <w:r w:rsidRPr="00F07D8D">
              <w:lastRenderedPageBreak/>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Textarea. Ghi nh</w:t>
            </w:r>
            <w:r w:rsidRPr="00F07D8D">
              <w:t>ậ</w:t>
            </w:r>
            <w:r w:rsidRPr="00F07D8D">
              <w:t>n ý ki</w:t>
            </w:r>
            <w:r w:rsidRPr="00F07D8D">
              <w:t>ế</w:t>
            </w:r>
            <w:r w:rsidRPr="00F07D8D">
              <w:t>n, l</w:t>
            </w:r>
            <w:r w:rsidRPr="00F07D8D">
              <w:t>ậ</w:t>
            </w:r>
            <w:r w:rsidRPr="00F07D8D">
              <w:t>p lu</w:t>
            </w:r>
            <w:r w:rsidRPr="00F07D8D">
              <w:t>ậ</w:t>
            </w:r>
            <w:r w:rsidRPr="00F07D8D">
              <w:t>n c</w:t>
            </w:r>
            <w:r w:rsidRPr="00F07D8D">
              <w:t>ủ</w:t>
            </w:r>
            <w:r w:rsidRPr="00F07D8D">
              <w:t>a ngư</w:t>
            </w:r>
            <w:r w:rsidRPr="00F07D8D">
              <w:t>ờ</w:t>
            </w:r>
            <w:r w:rsidRPr="00F07D8D">
              <w:t>i yêu c</w:t>
            </w:r>
            <w:r w:rsidRPr="00F07D8D">
              <w:t>ầ</w:t>
            </w:r>
            <w:r w:rsidRPr="00F07D8D">
              <w:t>u b</w:t>
            </w:r>
            <w:r w:rsidRPr="00F07D8D">
              <w:t>ồ</w:t>
            </w:r>
            <w:r w:rsidRPr="00F07D8D">
              <w:t>i thư</w:t>
            </w:r>
            <w:r w:rsidRPr="00F07D8D">
              <w:t>ờ</w:t>
            </w:r>
            <w:r w:rsidRPr="00F07D8D">
              <w:t>ng t</w:t>
            </w:r>
            <w:r w:rsidRPr="00F07D8D">
              <w:t>ạ</w:t>
            </w:r>
            <w:r w:rsidRPr="00F07D8D">
              <w:t>i phiên h</w:t>
            </w:r>
            <w:r w:rsidRPr="00F07D8D">
              <w:t>ọ</w:t>
            </w:r>
            <w:r w:rsidRPr="00F07D8D">
              <w:t xml:space="preserve">p thương </w:t>
            </w:r>
            <w:r w:rsidRPr="00F07D8D">
              <w:lastRenderedPageBreak/>
              <w:t>lư</w:t>
            </w:r>
            <w:r w:rsidRPr="00F07D8D">
              <w:t>ợ</w:t>
            </w:r>
            <w:r w:rsidRPr="00F07D8D">
              <w:t>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Ý ki</w:t>
            </w:r>
            <w:r w:rsidRPr="00F07D8D">
              <w:t>ế</w:t>
            </w:r>
            <w:r w:rsidRPr="00F07D8D">
              <w:t>n ngư</w:t>
            </w:r>
            <w:r w:rsidRPr="00F07D8D">
              <w:t>ờ</w:t>
            </w:r>
            <w:r w:rsidRPr="00F07D8D">
              <w:t>i gi</w:t>
            </w:r>
            <w:r w:rsidRPr="00F07D8D">
              <w:t>ả</w:t>
            </w:r>
            <w:r w:rsidRPr="00F07D8D">
              <w:t>i quy</w:t>
            </w:r>
            <w:r w:rsidRPr="00F07D8D">
              <w:t>ế</w:t>
            </w:r>
            <w:r w:rsidRPr="00F07D8D">
              <w:t>t b</w:t>
            </w:r>
            <w:r w:rsidRPr="00F07D8D">
              <w:t>ồ</w:t>
            </w:r>
            <w:r w:rsidRPr="00F07D8D">
              <w:t>i thư</w:t>
            </w:r>
            <w:r w:rsidRPr="00F07D8D">
              <w:t>ờ</w:t>
            </w:r>
            <w:r w:rsidRPr="00F07D8D">
              <w:t>ng</w:t>
            </w:r>
          </w:p>
        </w:tc>
        <w:tc>
          <w:tcPr>
            <w:tcW w:w="1584" w:type="dxa"/>
            <w:shd w:val="clear" w:color="auto" w:fill="auto"/>
          </w:tcPr>
          <w:p w:rsidR="005B3F2C" w:rsidRPr="00F07D8D" w:rsidRDefault="00F07D8D" w:rsidP="00F07D8D">
            <w:pPr>
              <w:spacing w:before="60" w:after="60" w:line="240" w:lineRule="auto"/>
            </w:pPr>
            <w:r w:rsidRPr="00F07D8D">
              <w:t>Text(2000)</w:t>
            </w:r>
          </w:p>
        </w:tc>
        <w:tc>
          <w:tcPr>
            <w:tcW w:w="979" w:type="dxa"/>
            <w:shd w:val="clear" w:color="auto" w:fill="auto"/>
          </w:tcPr>
          <w:p w:rsidR="005B3F2C" w:rsidRPr="00F07D8D" w:rsidRDefault="00F07D8D" w:rsidP="00F07D8D">
            <w:pPr>
              <w:spacing w:before="60" w:after="60" w:line="240" w:lineRule="auto"/>
            </w:pPr>
            <w:r w:rsidRPr="00F07D8D">
              <w:t>Có khi hoàn thành thương lư</w:t>
            </w:r>
            <w:r w:rsidRPr="00F07D8D">
              <w:t>ợ</w:t>
            </w:r>
            <w:r w:rsidRPr="00F07D8D">
              <w:t>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Textarea. Ghi nh</w:t>
            </w:r>
            <w:r w:rsidRPr="00F07D8D">
              <w:t>ậ</w:t>
            </w:r>
            <w:r w:rsidRPr="00F07D8D">
              <w:t>n ý ki</w:t>
            </w:r>
            <w:r w:rsidRPr="00F07D8D">
              <w:t>ế</w:t>
            </w:r>
            <w:r w:rsidRPr="00F07D8D">
              <w:t>n, l</w:t>
            </w:r>
            <w:r w:rsidRPr="00F07D8D">
              <w:t>ậ</w:t>
            </w:r>
            <w:r w:rsidRPr="00F07D8D">
              <w:t>p lu</w:t>
            </w:r>
            <w:r w:rsidRPr="00F07D8D">
              <w:t>ậ</w:t>
            </w:r>
            <w:r w:rsidRPr="00F07D8D">
              <w:t>n c</w:t>
            </w:r>
            <w:r w:rsidRPr="00F07D8D">
              <w:t>ủ</w:t>
            </w:r>
            <w:r w:rsidRPr="00F07D8D">
              <w:t>a ngư</w:t>
            </w:r>
            <w:r w:rsidRPr="00F07D8D">
              <w:t>ờ</w:t>
            </w:r>
            <w:r w:rsidRPr="00F07D8D">
              <w:t>i gi</w:t>
            </w:r>
            <w:r w:rsidRPr="00F07D8D">
              <w:t>ả</w:t>
            </w:r>
            <w:r w:rsidRPr="00F07D8D">
              <w:t>i quy</w:t>
            </w:r>
            <w:r w:rsidRPr="00F07D8D">
              <w:t>ế</w:t>
            </w:r>
            <w:r w:rsidRPr="00F07D8D">
              <w:t>t b</w:t>
            </w:r>
            <w:r w:rsidRPr="00F07D8D">
              <w:t>ồ</w:t>
            </w:r>
            <w:r w:rsidRPr="00F07D8D">
              <w:t>i thư</w:t>
            </w:r>
            <w:r w:rsidRPr="00F07D8D">
              <w:t>ờ</w:t>
            </w:r>
            <w:r w:rsidRPr="00F07D8D">
              <w:t>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Ý ki</w:t>
            </w:r>
            <w:r w:rsidRPr="00F07D8D">
              <w:t>ế</w:t>
            </w:r>
            <w:r w:rsidRPr="00F07D8D">
              <w:t>n cơ quan tài chính / cơ quan liên quan</w:t>
            </w:r>
          </w:p>
        </w:tc>
        <w:tc>
          <w:tcPr>
            <w:tcW w:w="1584" w:type="dxa"/>
            <w:shd w:val="clear" w:color="auto" w:fill="auto"/>
          </w:tcPr>
          <w:p w:rsidR="005B3F2C" w:rsidRPr="00F07D8D" w:rsidRDefault="00F07D8D" w:rsidP="00F07D8D">
            <w:pPr>
              <w:spacing w:before="60" w:after="60" w:line="240" w:lineRule="auto"/>
            </w:pPr>
            <w:r w:rsidRPr="00F07D8D">
              <w:t>Text(2000)</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Textarea. Ghi nh</w:t>
            </w:r>
            <w:r w:rsidRPr="00F07D8D">
              <w:t>ậ</w:t>
            </w:r>
            <w:r w:rsidRPr="00F07D8D">
              <w:t>n ý ki</w:t>
            </w:r>
            <w:r w:rsidRPr="00F07D8D">
              <w:t>ế</w:t>
            </w:r>
            <w:r w:rsidRPr="00F07D8D">
              <w:t>n c</w:t>
            </w:r>
            <w:r w:rsidRPr="00F07D8D">
              <w:t>ủ</w:t>
            </w:r>
            <w:r w:rsidRPr="00F07D8D">
              <w:t>a cơ quan tài chính ho</w:t>
            </w:r>
            <w:r w:rsidRPr="00F07D8D">
              <w:t>ặ</w:t>
            </w:r>
            <w:r w:rsidRPr="00F07D8D">
              <w:t>c các đơn v</w:t>
            </w:r>
            <w:r w:rsidRPr="00F07D8D">
              <w:t>ị</w:t>
            </w:r>
            <w:r w:rsidRPr="00F07D8D">
              <w:t xml:space="preserve"> ph</w:t>
            </w:r>
            <w:r w:rsidRPr="00F07D8D">
              <w:t>ố</w:t>
            </w:r>
            <w:r w:rsidRPr="00F07D8D">
              <w:t>i h</w:t>
            </w:r>
            <w:r w:rsidRPr="00F07D8D">
              <w:t>ợ</w:t>
            </w:r>
            <w:r w:rsidRPr="00F07D8D">
              <w:t>p tham gia phiên thương lư</w:t>
            </w:r>
            <w:r w:rsidRPr="00F07D8D">
              <w:t>ợ</w:t>
            </w:r>
            <w:r w:rsidRPr="00F07D8D">
              <w:t>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w:t>
            </w:r>
            <w:r w:rsidRPr="00F07D8D">
              <w:t>ộ</w:t>
            </w:r>
            <w:r w:rsidRPr="00F07D8D">
              <w:t>i dung th</w:t>
            </w:r>
            <w:r w:rsidRPr="00F07D8D">
              <w:t>ỏ</w:t>
            </w:r>
            <w:r w:rsidRPr="00F07D8D">
              <w:t>a thu</w:t>
            </w:r>
            <w:r w:rsidRPr="00F07D8D">
              <w:t>ậ</w:t>
            </w:r>
            <w:r w:rsidRPr="00F07D8D">
              <w:t>n đ</w:t>
            </w:r>
            <w:r w:rsidRPr="00F07D8D">
              <w:t>ạ</w:t>
            </w:r>
            <w:r w:rsidRPr="00F07D8D">
              <w:t>t đư</w:t>
            </w:r>
            <w:r w:rsidRPr="00F07D8D">
              <w:t>ợ</w:t>
            </w:r>
            <w:r w:rsidRPr="00F07D8D">
              <w:t>c / không đ</w:t>
            </w:r>
            <w:r w:rsidRPr="00F07D8D">
              <w:t>ạ</w:t>
            </w:r>
            <w:r w:rsidRPr="00F07D8D">
              <w:t>t đư</w:t>
            </w:r>
            <w:r w:rsidRPr="00F07D8D">
              <w:t>ợ</w:t>
            </w:r>
            <w:r w:rsidRPr="00F07D8D">
              <w:t>c</w:t>
            </w:r>
          </w:p>
        </w:tc>
        <w:tc>
          <w:tcPr>
            <w:tcW w:w="1584" w:type="dxa"/>
            <w:shd w:val="clear" w:color="auto" w:fill="auto"/>
          </w:tcPr>
          <w:p w:rsidR="005B3F2C" w:rsidRPr="00F07D8D" w:rsidRDefault="00F07D8D" w:rsidP="00F07D8D">
            <w:pPr>
              <w:spacing w:before="60" w:after="60" w:line="240" w:lineRule="auto"/>
            </w:pPr>
            <w:r w:rsidRPr="00F07D8D">
              <w:t>Text(2000)</w:t>
            </w:r>
          </w:p>
        </w:tc>
        <w:tc>
          <w:tcPr>
            <w:tcW w:w="979" w:type="dxa"/>
            <w:shd w:val="clear" w:color="auto" w:fill="auto"/>
          </w:tcPr>
          <w:p w:rsidR="005B3F2C" w:rsidRPr="00F07D8D" w:rsidRDefault="00F07D8D" w:rsidP="00F07D8D">
            <w:pPr>
              <w:spacing w:before="60" w:after="60" w:line="240" w:lineRule="auto"/>
            </w:pPr>
            <w:r w:rsidRPr="00F07D8D">
              <w:t>Có khi hoàn thàn</w:t>
            </w:r>
            <w:r w:rsidRPr="00F07D8D">
              <w:t>h thương lư</w:t>
            </w:r>
            <w:r w:rsidRPr="00F07D8D">
              <w:t>ợ</w:t>
            </w:r>
            <w:r w:rsidRPr="00F07D8D">
              <w:t>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Textarea. Mô t</w:t>
            </w:r>
            <w:r w:rsidRPr="00F07D8D">
              <w:t>ả</w:t>
            </w:r>
            <w:r w:rsidRPr="00F07D8D">
              <w:t xml:space="preserve"> tóm t</w:t>
            </w:r>
            <w:r w:rsidRPr="00F07D8D">
              <w:t>ắ</w:t>
            </w:r>
            <w:r w:rsidRPr="00F07D8D">
              <w:t>t n</w:t>
            </w:r>
            <w:r w:rsidRPr="00F07D8D">
              <w:t>ộ</w:t>
            </w:r>
            <w:r w:rsidRPr="00F07D8D">
              <w:t>i dung th</w:t>
            </w:r>
            <w:r w:rsidRPr="00F07D8D">
              <w:t>ỏ</w:t>
            </w:r>
            <w:r w:rsidRPr="00F07D8D">
              <w:t>a thu</w:t>
            </w:r>
            <w:r w:rsidRPr="00F07D8D">
              <w:t>ậ</w:t>
            </w:r>
            <w:r w:rsidRPr="00F07D8D">
              <w:t>n đ</w:t>
            </w:r>
            <w:r w:rsidRPr="00F07D8D">
              <w:t>ạ</w:t>
            </w:r>
            <w:r w:rsidRPr="00F07D8D">
              <w:t>t đư</w:t>
            </w:r>
            <w:r w:rsidRPr="00F07D8D">
              <w:t>ợ</w:t>
            </w:r>
            <w:r w:rsidRPr="00F07D8D">
              <w:t>c gi</w:t>
            </w:r>
            <w:r w:rsidRPr="00F07D8D">
              <w:t>ữ</w:t>
            </w:r>
            <w:r w:rsidRPr="00F07D8D">
              <w:t>a các bên ho</w:t>
            </w:r>
            <w:r w:rsidRPr="00F07D8D">
              <w:t>ặ</w:t>
            </w:r>
            <w:r w:rsidRPr="00F07D8D">
              <w:t>c lý do không đ</w:t>
            </w:r>
            <w:r w:rsidRPr="00F07D8D">
              <w:t>ạ</w:t>
            </w:r>
            <w:r w:rsidRPr="00F07D8D">
              <w:t>t đư</w:t>
            </w:r>
            <w:r w:rsidRPr="00F07D8D">
              <w:t>ợ</w:t>
            </w:r>
            <w:r w:rsidRPr="00F07D8D">
              <w:t>c th</w:t>
            </w:r>
            <w:r w:rsidRPr="00F07D8D">
              <w:t>ỏ</w:t>
            </w:r>
            <w:r w:rsidRPr="00F07D8D">
              <w:t>a thu</w:t>
            </w:r>
            <w:r w:rsidRPr="00F07D8D">
              <w:t>ậ</w:t>
            </w:r>
            <w:r w:rsidRPr="00F07D8D">
              <w:t>n b</w:t>
            </w:r>
            <w:r w:rsidRPr="00F07D8D">
              <w:t>ồ</w:t>
            </w:r>
            <w:r w:rsidRPr="00F07D8D">
              <w:t>i thư</w:t>
            </w:r>
            <w:r w:rsidRPr="00F07D8D">
              <w:t>ờ</w:t>
            </w:r>
            <w:r w:rsidRPr="00F07D8D">
              <w:t>ng. Áp d</w:t>
            </w:r>
            <w:r w:rsidRPr="00F07D8D">
              <w:t>ụ</w:t>
            </w:r>
            <w:r w:rsidRPr="00F07D8D">
              <w:t>ng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i/>
                <w:iCs/>
              </w:rPr>
              <w:t>Kh</w:t>
            </w:r>
            <w:r w:rsidRPr="00F07D8D">
              <w:rPr>
                <w:i/>
                <w:iCs/>
              </w:rPr>
              <w:t>ố</w:t>
            </w:r>
            <w:r w:rsidRPr="00F07D8D">
              <w:rPr>
                <w:i/>
                <w:iCs/>
              </w:rPr>
              <w:t>i B</w:t>
            </w:r>
            <w:r w:rsidRPr="00F07D8D">
              <w:rPr>
                <w:i/>
                <w:iCs/>
              </w:rPr>
              <w:t>ả</w:t>
            </w:r>
            <w:r w:rsidRPr="00F07D8D">
              <w:rPr>
                <w:i/>
                <w:iCs/>
              </w:rPr>
              <w:t>ng đ</w:t>
            </w:r>
            <w:r w:rsidRPr="00F07D8D">
              <w:rPr>
                <w:i/>
                <w:iCs/>
              </w:rPr>
              <w:t>ố</w:t>
            </w:r>
            <w:r w:rsidRPr="00F07D8D">
              <w:rPr>
                <w:i/>
                <w:iCs/>
              </w:rPr>
              <w:t>i soát &amp; xác đ</w:t>
            </w:r>
            <w:r w:rsidRPr="00F07D8D">
              <w:rPr>
                <w:i/>
                <w:iCs/>
              </w:rPr>
              <w:t>ị</w:t>
            </w:r>
            <w:r w:rsidRPr="00F07D8D">
              <w:rPr>
                <w:i/>
                <w:iCs/>
              </w:rPr>
              <w:t>nh các kho</w:t>
            </w:r>
            <w:r w:rsidRPr="00F07D8D">
              <w:rPr>
                <w:i/>
                <w:iCs/>
              </w:rPr>
              <w:t>ả</w:t>
            </w:r>
            <w:r w:rsidRPr="00F07D8D">
              <w:rPr>
                <w:i/>
                <w:iCs/>
              </w:rPr>
              <w:t>n b</w:t>
            </w:r>
            <w:r w:rsidRPr="00F07D8D">
              <w:rPr>
                <w:i/>
                <w:iCs/>
              </w:rPr>
              <w:t>ồ</w:t>
            </w:r>
            <w:r w:rsidRPr="00F07D8D">
              <w:rPr>
                <w:i/>
                <w:iCs/>
              </w:rPr>
              <w:t>i thư</w:t>
            </w:r>
            <w:r w:rsidRPr="00F07D8D">
              <w:rPr>
                <w:i/>
                <w:iCs/>
              </w:rPr>
              <w:t>ờ</w:t>
            </w:r>
            <w:r w:rsidRPr="00F07D8D">
              <w:rPr>
                <w:i/>
                <w:iCs/>
              </w:rPr>
              <w:t>ng thương lư</w:t>
            </w:r>
            <w:r w:rsidRPr="00F07D8D">
              <w:rPr>
                <w:i/>
                <w:iCs/>
              </w:rPr>
              <w:t>ợ</w:t>
            </w:r>
            <w:r w:rsidRPr="00F07D8D">
              <w:rPr>
                <w:i/>
                <w:iCs/>
              </w:rPr>
              <w:t>ng</w:t>
            </w:r>
          </w:p>
        </w:tc>
        <w:tc>
          <w:tcPr>
            <w:tcW w:w="1584" w:type="dxa"/>
            <w:shd w:val="clear" w:color="auto" w:fill="auto"/>
          </w:tcPr>
          <w:p w:rsidR="005B3F2C" w:rsidRPr="00F07D8D" w:rsidRDefault="00F07D8D" w:rsidP="00F07D8D">
            <w:pPr>
              <w:spacing w:before="60" w:after="60" w:line="240" w:lineRule="auto"/>
            </w:pPr>
            <w:r w:rsidRPr="00F07D8D">
              <w:t>List(Object)</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h</w:t>
            </w:r>
            <w:r w:rsidRPr="00F07D8D">
              <w:t>ồ</w:t>
            </w:r>
            <w:r w:rsidRPr="00F07D8D">
              <w:t xml:space="preserve"> sơ</w:t>
            </w:r>
          </w:p>
        </w:tc>
        <w:tc>
          <w:tcPr>
            <w:tcW w:w="3773" w:type="dxa"/>
            <w:shd w:val="clear" w:color="auto" w:fill="auto"/>
          </w:tcPr>
          <w:p w:rsidR="005B3F2C" w:rsidRPr="00F07D8D" w:rsidRDefault="00F07D8D" w:rsidP="00F07D8D">
            <w:pPr>
              <w:spacing w:before="60" w:after="60" w:line="240" w:lineRule="auto"/>
              <w:jc w:val="left"/>
            </w:pPr>
            <w:r w:rsidRPr="00F07D8D">
              <w:t>Control UI: Data grid.</w:t>
            </w:r>
            <w:r w:rsidRPr="00F07D8D">
              <w:br/>
              <w:t>- Ch</w:t>
            </w:r>
            <w:r w:rsidRPr="00F07D8D">
              <w:t>ỉ</w:t>
            </w:r>
            <w:r w:rsidRPr="00F07D8D">
              <w:t xml:space="preserve"> hi</w:t>
            </w:r>
            <w:r w:rsidRPr="00F07D8D">
              <w:t>ể</w:t>
            </w:r>
            <w:r w:rsidRPr="00F07D8D">
              <w:t>n th</w:t>
            </w:r>
            <w:r w:rsidRPr="00F07D8D">
              <w:t>ị</w:t>
            </w:r>
            <w:r w:rsidRPr="00F07D8D">
              <w:t xml:space="preserve"> khi K</w:t>
            </w:r>
            <w:r w:rsidRPr="00F07D8D">
              <w:t>ế</w:t>
            </w:r>
            <w:r w:rsidRPr="00F07D8D">
              <w:t>t qu</w:t>
            </w:r>
            <w:r w:rsidRPr="00F07D8D">
              <w:t>ả</w:t>
            </w:r>
            <w:r w:rsidRPr="00F07D8D">
              <w:t xml:space="preserve"> thương lư</w:t>
            </w:r>
            <w:r w:rsidRPr="00F07D8D">
              <w:t>ợ</w:t>
            </w:r>
            <w:r w:rsidRPr="00F07D8D">
              <w:t>ng là Thương lư</w:t>
            </w:r>
            <w:r w:rsidRPr="00F07D8D">
              <w:t>ợ</w:t>
            </w:r>
            <w:r w:rsidRPr="00F07D8D">
              <w:t>ng thành công.</w:t>
            </w:r>
            <w:r w:rsidRPr="00F07D8D">
              <w:br/>
              <w:t>- B</w:t>
            </w:r>
            <w:r w:rsidRPr="00F07D8D">
              <w:t>ả</w:t>
            </w:r>
            <w:r w:rsidRPr="00F07D8D">
              <w:t>ng t</w:t>
            </w:r>
            <w:r w:rsidRPr="00F07D8D">
              <w:t>ổ</w:t>
            </w:r>
            <w:r w:rsidRPr="00F07D8D">
              <w:t>ng h</w:t>
            </w:r>
            <w:r w:rsidRPr="00F07D8D">
              <w:t>ợ</w:t>
            </w:r>
            <w:r w:rsidRPr="00F07D8D">
              <w:t>p các kho</w:t>
            </w:r>
            <w:r w:rsidRPr="00F07D8D">
              <w:t>ả</w:t>
            </w:r>
            <w:r w:rsidRPr="00F07D8D">
              <w:t>n thi</w:t>
            </w:r>
            <w:r w:rsidRPr="00F07D8D">
              <w:t>ệ</w:t>
            </w:r>
            <w:r w:rsidRPr="00F07D8D">
              <w:t>t h</w:t>
            </w:r>
            <w:r w:rsidRPr="00F07D8D">
              <w:t>ạ</w:t>
            </w:r>
            <w:r w:rsidRPr="00F07D8D">
              <w:t>i do hai bên thương lư</w:t>
            </w:r>
            <w:r w:rsidRPr="00F07D8D">
              <w:t>ợ</w:t>
            </w:r>
            <w:r w:rsidRPr="00F07D8D">
              <w:t>ng th</w:t>
            </w:r>
            <w:r w:rsidRPr="00F07D8D">
              <w:t>ố</w:t>
            </w:r>
            <w:r w:rsidRPr="00F07D8D">
              <w:t>ng nh</w:t>
            </w:r>
            <w:r w:rsidRPr="00F07D8D">
              <w:t>ấ</w:t>
            </w:r>
            <w:r w:rsidRPr="00F07D8D">
              <w:t>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STT</w:t>
            </w:r>
          </w:p>
        </w:tc>
        <w:tc>
          <w:tcPr>
            <w:tcW w:w="1584" w:type="dxa"/>
            <w:shd w:val="clear" w:color="auto" w:fill="auto"/>
          </w:tcPr>
          <w:p w:rsidR="005B3F2C" w:rsidRPr="00F07D8D" w:rsidRDefault="00F07D8D" w:rsidP="00F07D8D">
            <w:pPr>
              <w:spacing w:before="60" w:after="60" w:line="240" w:lineRule="auto"/>
            </w:pPr>
            <w:r w:rsidRPr="00F07D8D">
              <w:t>Integer(10)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w:t>
            </w:r>
            <w:r w:rsidRPr="00F07D8D">
              <w:t>ự</w:t>
            </w:r>
            <w:r w:rsidRPr="00F07D8D">
              <w:t xml:space="preserve"> tăng</w:t>
            </w:r>
          </w:p>
        </w:tc>
        <w:tc>
          <w:tcPr>
            <w:tcW w:w="3773" w:type="dxa"/>
            <w:shd w:val="clear" w:color="auto" w:fill="auto"/>
          </w:tcPr>
          <w:p w:rsidR="005B3F2C" w:rsidRPr="00F07D8D" w:rsidRDefault="00F07D8D" w:rsidP="00F07D8D">
            <w:pPr>
              <w:spacing w:before="60" w:after="60" w:line="240" w:lineRule="auto"/>
              <w:jc w:val="left"/>
            </w:pPr>
            <w:r w:rsidRPr="00F07D8D">
              <w:t>Căn gi</w:t>
            </w:r>
            <w:r w:rsidRPr="00F07D8D">
              <w:t>ữ</w:t>
            </w:r>
            <w:r w:rsidRPr="00F07D8D">
              <w:t>a.</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M</w:t>
            </w:r>
            <w:r w:rsidRPr="00F07D8D">
              <w:t>ụ</w:t>
            </w:r>
            <w:r w:rsidRPr="00F07D8D">
              <w:t>c thi</w:t>
            </w:r>
            <w:r w:rsidRPr="00F07D8D">
              <w:t>ệ</w:t>
            </w:r>
            <w:r w:rsidRPr="00F07D8D">
              <w:t>t h</w:t>
            </w:r>
            <w:r w:rsidRPr="00F07D8D">
              <w:t>ạ</w:t>
            </w:r>
            <w:r w:rsidRPr="00F07D8D">
              <w:t>i yêu c</w:t>
            </w:r>
            <w:r w:rsidRPr="00F07D8D">
              <w:t>ầ</w:t>
            </w:r>
            <w:r w:rsidRPr="00F07D8D">
              <w:t>u</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h</w:t>
            </w:r>
            <w:r w:rsidRPr="00F07D8D">
              <w:t>ồ</w:t>
            </w:r>
            <w:r w:rsidRPr="00F07D8D">
              <w:t xml:space="preserve"> sơ</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Danh m</w:t>
            </w:r>
            <w:r w:rsidRPr="00F07D8D">
              <w:t>ụ</w:t>
            </w:r>
            <w:r w:rsidRPr="00F07D8D">
              <w:t>c các kho</w:t>
            </w:r>
            <w:r w:rsidRPr="00F07D8D">
              <w:t>ả</w:t>
            </w:r>
            <w:r w:rsidRPr="00F07D8D">
              <w:t>n thi</w:t>
            </w:r>
            <w:r w:rsidRPr="00F07D8D">
              <w:t>ệ</w:t>
            </w:r>
            <w:r w:rsidRPr="00F07D8D">
              <w:t>t h</w:t>
            </w:r>
            <w:r w:rsidRPr="00F07D8D">
              <w:t>ạ</w:t>
            </w:r>
            <w:r w:rsidRPr="00F07D8D">
              <w:t>i yêu c</w:t>
            </w:r>
            <w:r w:rsidRPr="00F07D8D">
              <w:t>ầ</w:t>
            </w:r>
            <w:r w:rsidRPr="00F07D8D">
              <w:t>u.</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M</w:t>
            </w:r>
            <w:r w:rsidRPr="00F07D8D">
              <w:t>ứ</w:t>
            </w:r>
            <w:r w:rsidRPr="00F07D8D">
              <w:t>c b</w:t>
            </w:r>
            <w:r w:rsidRPr="00F07D8D">
              <w:t>ồ</w:t>
            </w:r>
            <w:r w:rsidRPr="00F07D8D">
              <w:t>i thư</w:t>
            </w:r>
            <w:r w:rsidRPr="00F07D8D">
              <w:t>ờ</w:t>
            </w:r>
            <w:r w:rsidRPr="00F07D8D">
              <w:t>ng theo đ</w:t>
            </w:r>
            <w:r w:rsidRPr="00F07D8D">
              <w:t>ề</w:t>
            </w:r>
            <w:r w:rsidRPr="00F07D8D">
              <w:t xml:space="preserve"> xu</w:t>
            </w:r>
            <w:r w:rsidRPr="00F07D8D">
              <w:t>ấ</w:t>
            </w:r>
            <w:r w:rsidRPr="00F07D8D">
              <w:t>t xác minh (đ</w:t>
            </w:r>
            <w:r w:rsidRPr="00F07D8D">
              <w:t>ồ</w:t>
            </w:r>
            <w:r w:rsidRPr="00F07D8D">
              <w:t>ng)</w:t>
            </w:r>
          </w:p>
        </w:tc>
        <w:tc>
          <w:tcPr>
            <w:tcW w:w="1584" w:type="dxa"/>
            <w:shd w:val="clear" w:color="auto" w:fill="auto"/>
          </w:tcPr>
          <w:p w:rsidR="005B3F2C" w:rsidRPr="00F07D8D" w:rsidRDefault="00F07D8D" w:rsidP="00F07D8D">
            <w:pPr>
              <w:spacing w:before="60" w:after="60" w:line="240" w:lineRule="auto"/>
            </w:pPr>
            <w:r w:rsidRPr="00F07D8D">
              <w:t>Decimal(18,0)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xác minh</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M</w:t>
            </w:r>
            <w:r w:rsidRPr="00F07D8D">
              <w:t>ứ</w:t>
            </w:r>
            <w:r w:rsidRPr="00F07D8D">
              <w:t>c ti</w:t>
            </w:r>
            <w:r w:rsidRPr="00F07D8D">
              <w:t>ề</w:t>
            </w:r>
            <w:r w:rsidRPr="00F07D8D">
              <w:t>n b</w:t>
            </w:r>
            <w:r w:rsidRPr="00F07D8D">
              <w:t>ồ</w:t>
            </w:r>
            <w:r w:rsidRPr="00F07D8D">
              <w:t>i thư</w:t>
            </w:r>
            <w:r w:rsidRPr="00F07D8D">
              <w:t>ờ</w:t>
            </w:r>
            <w:r w:rsidRPr="00F07D8D">
              <w:t>ng đã đ</w:t>
            </w:r>
            <w:r w:rsidRPr="00F07D8D">
              <w:t>ề</w:t>
            </w:r>
            <w:r w:rsidRPr="00F07D8D">
              <w:t xml:space="preserve"> xu</w:t>
            </w:r>
            <w:r w:rsidRPr="00F07D8D">
              <w:t>ấ</w:t>
            </w:r>
            <w:r w:rsidRPr="00F07D8D">
              <w:t xml:space="preserve">t </w:t>
            </w:r>
            <w:r w:rsidRPr="00F07D8D">
              <w:t>ở</w:t>
            </w:r>
            <w:r w:rsidRPr="00F07D8D">
              <w:t xml:space="preserve"> bư</w:t>
            </w:r>
            <w:r w:rsidRPr="00F07D8D">
              <w:t>ớ</w:t>
            </w:r>
            <w:r w:rsidRPr="00F07D8D">
              <w:t>c xác minh thi</w:t>
            </w:r>
            <w:r w:rsidRPr="00F07D8D">
              <w:t>ệ</w:t>
            </w:r>
            <w:r w:rsidRPr="00F07D8D">
              <w:t>t h</w:t>
            </w:r>
            <w:r w:rsidRPr="00F07D8D">
              <w:t>ạ</w:t>
            </w:r>
            <w:r w:rsidRPr="00F07D8D">
              <w:t>i.</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M</w:t>
            </w:r>
            <w:r w:rsidRPr="00F07D8D">
              <w:t>ứ</w:t>
            </w:r>
            <w:r w:rsidRPr="00F07D8D">
              <w:t>c b</w:t>
            </w:r>
            <w:r w:rsidRPr="00F07D8D">
              <w:t>ồ</w:t>
            </w:r>
            <w:r w:rsidRPr="00F07D8D">
              <w:t>i thư</w:t>
            </w:r>
            <w:r w:rsidRPr="00F07D8D">
              <w:t>ờ</w:t>
            </w:r>
            <w:r w:rsidRPr="00F07D8D">
              <w:t>ng qua thương lư</w:t>
            </w:r>
            <w:r w:rsidRPr="00F07D8D">
              <w:t>ợ</w:t>
            </w:r>
            <w:r w:rsidRPr="00F07D8D">
              <w:t>ng (đ</w:t>
            </w:r>
            <w:r w:rsidRPr="00F07D8D">
              <w:t>ồ</w:t>
            </w:r>
            <w:r w:rsidRPr="00F07D8D">
              <w:t>ng)</w:t>
            </w:r>
          </w:p>
        </w:tc>
        <w:tc>
          <w:tcPr>
            <w:tcW w:w="1584" w:type="dxa"/>
            <w:shd w:val="clear" w:color="auto" w:fill="auto"/>
          </w:tcPr>
          <w:p w:rsidR="005B3F2C" w:rsidRPr="00F07D8D" w:rsidRDefault="00F07D8D" w:rsidP="00F07D8D">
            <w:pPr>
              <w:spacing w:before="60" w:after="60" w:line="240" w:lineRule="auto"/>
            </w:pPr>
            <w:r w:rsidRPr="00F07D8D">
              <w:t>Decimal(18,0)</w:t>
            </w:r>
          </w:p>
        </w:tc>
        <w:tc>
          <w:tcPr>
            <w:tcW w:w="979" w:type="dxa"/>
            <w:shd w:val="clear" w:color="auto" w:fill="auto"/>
          </w:tcPr>
          <w:p w:rsidR="005B3F2C" w:rsidRPr="00F07D8D" w:rsidRDefault="00F07D8D" w:rsidP="00F07D8D">
            <w:pPr>
              <w:spacing w:before="60" w:after="60" w:line="240" w:lineRule="auto"/>
            </w:pPr>
            <w:r w:rsidRPr="00F07D8D">
              <w:t>Có theo đi</w:t>
            </w:r>
            <w:r w:rsidRPr="00F07D8D">
              <w:t>ề</w:t>
            </w:r>
            <w:r w:rsidRPr="00F07D8D">
              <w:t xml:space="preserve">u </w:t>
            </w:r>
            <w:r w:rsidRPr="00F07D8D">
              <w:t>ki</w:t>
            </w:r>
            <w:r w:rsidRPr="00F07D8D">
              <w:t>ệ</w:t>
            </w:r>
            <w:r w:rsidRPr="00F07D8D">
              <w:t>n</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Ô nh</w:t>
            </w:r>
            <w:r w:rsidRPr="00F07D8D">
              <w:t>ậ</w:t>
            </w:r>
            <w:r w:rsidRPr="00F07D8D">
              <w:t>p s</w:t>
            </w:r>
            <w:r w:rsidRPr="00F07D8D">
              <w:t>ố</w:t>
            </w:r>
            <w:r w:rsidRPr="00F07D8D">
              <w:t xml:space="preserve"> ti</w:t>
            </w:r>
            <w:r w:rsidRPr="00F07D8D">
              <w:t>ề</w:t>
            </w:r>
            <w:r w:rsidRPr="00F07D8D">
              <w:t>n.</w:t>
            </w:r>
            <w:r w:rsidRPr="00F07D8D">
              <w:br/>
              <w:t>- Nh</w:t>
            </w:r>
            <w:r w:rsidRPr="00F07D8D">
              <w:t>ậ</w:t>
            </w:r>
            <w:r w:rsidRPr="00F07D8D">
              <w:t>p s</w:t>
            </w:r>
            <w:r w:rsidRPr="00F07D8D">
              <w:t>ố</w:t>
            </w:r>
            <w:r w:rsidRPr="00F07D8D">
              <w:t xml:space="preserve"> ti</w:t>
            </w:r>
            <w:r w:rsidRPr="00F07D8D">
              <w:t>ề</w:t>
            </w:r>
            <w:r w:rsidRPr="00F07D8D">
              <w:t>n b</w:t>
            </w:r>
            <w:r w:rsidRPr="00F07D8D">
              <w:t>ồ</w:t>
            </w:r>
            <w:r w:rsidRPr="00F07D8D">
              <w:t>i thư</w:t>
            </w:r>
            <w:r w:rsidRPr="00F07D8D">
              <w:t>ờ</w:t>
            </w:r>
            <w:r w:rsidRPr="00F07D8D">
              <w:t>ng hai bên đã th</w:t>
            </w:r>
            <w:r w:rsidRPr="00F07D8D">
              <w:t>ố</w:t>
            </w:r>
            <w:r w:rsidRPr="00F07D8D">
              <w:t>ng nh</w:t>
            </w:r>
            <w:r w:rsidRPr="00F07D8D">
              <w:t>ấ</w:t>
            </w:r>
            <w:r w:rsidRPr="00F07D8D">
              <w:t>t qua thương lư</w:t>
            </w:r>
            <w:r w:rsidRPr="00F07D8D">
              <w:t>ợ</w:t>
            </w:r>
            <w:r w:rsidRPr="00F07D8D">
              <w:t>ng.</w:t>
            </w:r>
            <w:r w:rsidRPr="00F07D8D">
              <w:br/>
              <w:t>- B</w:t>
            </w:r>
            <w:r w:rsidRPr="00F07D8D">
              <w:t>ắ</w:t>
            </w:r>
            <w:r w:rsidRPr="00F07D8D">
              <w:t>t bu</w:t>
            </w:r>
            <w:r w:rsidRPr="00F07D8D">
              <w:t>ộ</w:t>
            </w:r>
            <w:r w:rsidRPr="00F07D8D">
              <w:t>c nh</w:t>
            </w:r>
            <w:r w:rsidRPr="00F07D8D">
              <w:t>ậ</w:t>
            </w:r>
            <w:r w:rsidRPr="00F07D8D">
              <w:t>p khi ch</w:t>
            </w:r>
            <w:r w:rsidRPr="00F07D8D">
              <w:t>ọ</w:t>
            </w:r>
            <w:r w:rsidRPr="00F07D8D">
              <w:t>n Thương lư</w:t>
            </w:r>
            <w:r w:rsidRPr="00F07D8D">
              <w:t>ợ</w:t>
            </w:r>
            <w:r w:rsidRPr="00F07D8D">
              <w:t>ng thành công [BR-VAL-001], áp d</w:t>
            </w:r>
            <w:r w:rsidRPr="00F07D8D">
              <w:t>ụ</w:t>
            </w:r>
            <w:r w:rsidRPr="00F07D8D">
              <w:t>ng quy t</w:t>
            </w:r>
            <w:r w:rsidRPr="00F07D8D">
              <w:t>ắ</w:t>
            </w:r>
            <w:r w:rsidRPr="00F07D8D">
              <w:t>c s</w:t>
            </w:r>
            <w:r w:rsidRPr="00F07D8D">
              <w:t>ố</w:t>
            </w:r>
            <w:r w:rsidRPr="00F07D8D">
              <w:t xml:space="preserve"> dương [BR-VAL-010].</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Ghi chú thương lư</w:t>
            </w:r>
            <w:r w:rsidRPr="00F07D8D">
              <w:t>ợ</w:t>
            </w:r>
            <w:r w:rsidRPr="00F07D8D">
              <w:t>ng</w:t>
            </w:r>
          </w:p>
        </w:tc>
        <w:tc>
          <w:tcPr>
            <w:tcW w:w="1584" w:type="dxa"/>
            <w:shd w:val="clear" w:color="auto" w:fill="auto"/>
          </w:tcPr>
          <w:p w:rsidR="005B3F2C" w:rsidRPr="00F07D8D" w:rsidRDefault="00F07D8D" w:rsidP="00F07D8D">
            <w:pPr>
              <w:spacing w:before="60" w:after="60" w:line="240" w:lineRule="auto"/>
            </w:pPr>
            <w:r w:rsidRPr="00F07D8D">
              <w:t>String(500)</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Ô nh</w:t>
            </w:r>
            <w:r w:rsidRPr="00F07D8D">
              <w:t>ậ</w:t>
            </w:r>
            <w:r w:rsidRPr="00F07D8D">
              <w:t>p text ng</w:t>
            </w:r>
            <w:r w:rsidRPr="00F07D8D">
              <w:t>ắ</w:t>
            </w:r>
            <w:r w:rsidRPr="00F07D8D">
              <w:t>n ghi chú thêm v</w:t>
            </w:r>
            <w:r w:rsidRPr="00F07D8D">
              <w:t>ề</w:t>
            </w:r>
            <w:r w:rsidRPr="00F07D8D">
              <w:t xml:space="preserve"> kho</w:t>
            </w:r>
            <w:r w:rsidRPr="00F07D8D">
              <w:t>ả</w:t>
            </w:r>
            <w:r w:rsidRPr="00F07D8D">
              <w:t>n thi</w:t>
            </w:r>
            <w:r w:rsidRPr="00F07D8D">
              <w:t>ệ</w:t>
            </w:r>
            <w:r w:rsidRPr="00F07D8D">
              <w:t>t h</w:t>
            </w:r>
            <w:r w:rsidRPr="00F07D8D">
              <w:t>ạ</w:t>
            </w:r>
            <w:r w:rsidRPr="00F07D8D">
              <w:t>i.</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w:t>
            </w:r>
            <w:r w:rsidRPr="00F07D8D">
              <w:t>ổ</w:t>
            </w:r>
            <w:r w:rsidRPr="00F07D8D">
              <w:t>ng s</w:t>
            </w:r>
            <w:r w:rsidRPr="00F07D8D">
              <w:t>ố</w:t>
            </w:r>
            <w:r w:rsidRPr="00F07D8D">
              <w:t xml:space="preserve"> ti</w:t>
            </w:r>
            <w:r w:rsidRPr="00F07D8D">
              <w:t>ề</w:t>
            </w:r>
            <w:r w:rsidRPr="00F07D8D">
              <w:t>n b</w:t>
            </w:r>
            <w:r w:rsidRPr="00F07D8D">
              <w:t>ồ</w:t>
            </w:r>
            <w:r w:rsidRPr="00F07D8D">
              <w:t xml:space="preserve">i </w:t>
            </w:r>
            <w:r w:rsidRPr="00F07D8D">
              <w:lastRenderedPageBreak/>
              <w:t>thư</w:t>
            </w:r>
            <w:r w:rsidRPr="00F07D8D">
              <w:t>ờ</w:t>
            </w:r>
            <w:r w:rsidRPr="00F07D8D">
              <w:t>ng th</w:t>
            </w:r>
            <w:r w:rsidRPr="00F07D8D">
              <w:t>ố</w:t>
            </w:r>
            <w:r w:rsidRPr="00F07D8D">
              <w:t>ng nh</w:t>
            </w:r>
            <w:r w:rsidRPr="00F07D8D">
              <w:t>ấ</w:t>
            </w:r>
            <w:r w:rsidRPr="00F07D8D">
              <w:t>t (đ</w:t>
            </w:r>
            <w:r w:rsidRPr="00F07D8D">
              <w:t>ồ</w:t>
            </w:r>
            <w:r w:rsidRPr="00F07D8D">
              <w:t>ng)</w:t>
            </w:r>
          </w:p>
        </w:tc>
        <w:tc>
          <w:tcPr>
            <w:tcW w:w="1584" w:type="dxa"/>
            <w:shd w:val="clear" w:color="auto" w:fill="auto"/>
          </w:tcPr>
          <w:p w:rsidR="005B3F2C" w:rsidRPr="00F07D8D" w:rsidRDefault="00F07D8D" w:rsidP="00F07D8D">
            <w:pPr>
              <w:spacing w:before="60" w:after="60" w:line="240" w:lineRule="auto"/>
            </w:pPr>
            <w:r w:rsidRPr="00F07D8D">
              <w:lastRenderedPageBreak/>
              <w:t>Decimal(18,</w:t>
            </w:r>
            <w:r w:rsidRPr="00F07D8D">
              <w:lastRenderedPageBreak/>
              <w:t>0)</w:t>
            </w:r>
          </w:p>
        </w:tc>
        <w:tc>
          <w:tcPr>
            <w:tcW w:w="979" w:type="dxa"/>
            <w:shd w:val="clear" w:color="auto" w:fill="auto"/>
          </w:tcPr>
          <w:p w:rsidR="005B3F2C" w:rsidRPr="00F07D8D" w:rsidRDefault="00F07D8D" w:rsidP="00F07D8D">
            <w:pPr>
              <w:spacing w:before="60" w:after="60" w:line="240" w:lineRule="auto"/>
            </w:pPr>
            <w:r w:rsidRPr="00F07D8D">
              <w:lastRenderedPageBreak/>
              <w:t>-</w:t>
            </w:r>
          </w:p>
        </w:tc>
        <w:tc>
          <w:tcPr>
            <w:tcW w:w="979" w:type="dxa"/>
            <w:shd w:val="clear" w:color="auto" w:fill="auto"/>
          </w:tcPr>
          <w:p w:rsidR="005B3F2C" w:rsidRPr="00F07D8D" w:rsidRDefault="00F07D8D" w:rsidP="00F07D8D">
            <w:pPr>
              <w:spacing w:before="60" w:after="60" w:line="240" w:lineRule="auto"/>
            </w:pPr>
            <w:r w:rsidRPr="00F07D8D">
              <w:t>T</w:t>
            </w:r>
            <w:r w:rsidRPr="00F07D8D">
              <w:t>ự</w:t>
            </w:r>
            <w:r w:rsidRPr="00F07D8D">
              <w:t xml:space="preserve"> </w:t>
            </w:r>
            <w:r w:rsidRPr="00F07D8D">
              <w:lastRenderedPageBreak/>
              <w:t>đ</w:t>
            </w:r>
            <w:r w:rsidRPr="00F07D8D">
              <w:t>ộ</w:t>
            </w:r>
            <w:r w:rsidRPr="00F07D8D">
              <w:t>ng tính</w:t>
            </w:r>
          </w:p>
        </w:tc>
        <w:tc>
          <w:tcPr>
            <w:tcW w:w="3773" w:type="dxa"/>
            <w:shd w:val="clear" w:color="auto" w:fill="auto"/>
          </w:tcPr>
          <w:p w:rsidR="005B3F2C" w:rsidRPr="00F07D8D" w:rsidRDefault="00F07D8D" w:rsidP="00F07D8D">
            <w:pPr>
              <w:spacing w:before="60" w:after="60" w:line="240" w:lineRule="auto"/>
              <w:jc w:val="left"/>
            </w:pPr>
            <w:r w:rsidRPr="00F07D8D">
              <w:lastRenderedPageBreak/>
              <w:t>Ch</w:t>
            </w:r>
            <w:r w:rsidRPr="00F07D8D">
              <w:t>ỉ</w:t>
            </w:r>
            <w:r w:rsidRPr="00F07D8D">
              <w:t xml:space="preserve"> đ</w:t>
            </w:r>
            <w:r w:rsidRPr="00F07D8D">
              <w:t>ọ</w:t>
            </w:r>
            <w:r w:rsidRPr="00F07D8D">
              <w:t>c. T</w:t>
            </w:r>
            <w:r w:rsidRPr="00F07D8D">
              <w:t>ự</w:t>
            </w:r>
            <w:r w:rsidRPr="00F07D8D">
              <w:t xml:space="preserve"> đ</w:t>
            </w:r>
            <w:r w:rsidRPr="00F07D8D">
              <w:t>ộ</w:t>
            </w:r>
            <w:r w:rsidRPr="00F07D8D">
              <w:t>ng tính t</w:t>
            </w:r>
            <w:r w:rsidRPr="00F07D8D">
              <w:t>ổ</w:t>
            </w:r>
            <w:r w:rsidRPr="00F07D8D">
              <w:t xml:space="preserve">ng các </w:t>
            </w:r>
            <w:r w:rsidRPr="00F07D8D">
              <w:lastRenderedPageBreak/>
              <w:t>m</w:t>
            </w:r>
            <w:r w:rsidRPr="00F07D8D">
              <w:t>ứ</w:t>
            </w:r>
            <w:r w:rsidRPr="00F07D8D">
              <w:t>c b</w:t>
            </w:r>
            <w:r w:rsidRPr="00F07D8D">
              <w:t>ồ</w:t>
            </w:r>
            <w:r w:rsidRPr="00F07D8D">
              <w:t>i thư</w:t>
            </w:r>
            <w:r w:rsidRPr="00F07D8D">
              <w:t>ờ</w:t>
            </w:r>
            <w:r w:rsidRPr="00F07D8D">
              <w:t>ng qua thương lư</w:t>
            </w:r>
            <w:r w:rsidRPr="00F07D8D">
              <w:t>ợ</w:t>
            </w:r>
            <w:r w:rsidRPr="00F07D8D">
              <w:t>ng c</w:t>
            </w:r>
            <w:r w:rsidRPr="00F07D8D">
              <w:t>ủ</w:t>
            </w:r>
            <w:r w:rsidRPr="00F07D8D">
              <w:t>a các m</w:t>
            </w:r>
            <w:r w:rsidRPr="00F07D8D">
              <w:t>ụ</w:t>
            </w:r>
            <w:r w:rsidRPr="00F07D8D">
              <w:t>c thi</w:t>
            </w:r>
            <w:r w:rsidRPr="00F07D8D">
              <w:t>ệ</w:t>
            </w:r>
            <w:r w:rsidRPr="00F07D8D">
              <w:t>t h</w:t>
            </w:r>
            <w:r w:rsidRPr="00F07D8D">
              <w:t>ạ</w:t>
            </w:r>
            <w:r w:rsidRPr="00F07D8D">
              <w:t>i.</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Tài li</w:t>
            </w:r>
            <w:r w:rsidRPr="00F07D8D">
              <w:t>ệ</w:t>
            </w:r>
            <w:r w:rsidRPr="00F07D8D">
              <w:t>u biên b</w:t>
            </w:r>
            <w:r w:rsidRPr="00F07D8D">
              <w:t>ả</w:t>
            </w:r>
            <w:r w:rsidRPr="00F07D8D">
              <w:t>n thương lư</w:t>
            </w:r>
            <w:r w:rsidRPr="00F07D8D">
              <w:t>ợ</w:t>
            </w:r>
            <w:r w:rsidRPr="00F07D8D">
              <w:t>ng đính</w:t>
            </w:r>
            <w:r w:rsidRPr="00F07D8D">
              <w:t xml:space="preserve"> kèm</w:t>
            </w:r>
          </w:p>
        </w:tc>
        <w:tc>
          <w:tcPr>
            <w:tcW w:w="1584" w:type="dxa"/>
            <w:shd w:val="clear" w:color="auto" w:fill="auto"/>
          </w:tcPr>
          <w:p w:rsidR="005B3F2C" w:rsidRPr="00F07D8D" w:rsidRDefault="00F07D8D" w:rsidP="00F07D8D">
            <w:pPr>
              <w:spacing w:before="60" w:after="60" w:line="240" w:lineRule="auto"/>
            </w:pPr>
            <w:r w:rsidRPr="00F07D8D">
              <w:t>File/List(File)</w:t>
            </w:r>
          </w:p>
        </w:tc>
        <w:tc>
          <w:tcPr>
            <w:tcW w:w="979" w:type="dxa"/>
            <w:shd w:val="clear" w:color="auto" w:fill="auto"/>
          </w:tcPr>
          <w:p w:rsidR="005B3F2C" w:rsidRPr="00F07D8D" w:rsidRDefault="00F07D8D" w:rsidP="00F07D8D">
            <w:pPr>
              <w:spacing w:before="60" w:after="60" w:line="240" w:lineRule="auto"/>
            </w:pPr>
            <w:r w:rsidRPr="00F07D8D">
              <w:t>Có khi hoàn thành thương lư</w:t>
            </w:r>
            <w:r w:rsidRPr="00F07D8D">
              <w:t>ợ</w:t>
            </w:r>
            <w:r w:rsidRPr="00F07D8D">
              <w:t>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Upload file.</w:t>
            </w:r>
            <w:r w:rsidRPr="00F07D8D">
              <w:br/>
              <w:t>- Cho phép đính kèm Biên b</w:t>
            </w:r>
            <w:r w:rsidRPr="00F07D8D">
              <w:t>ả</w:t>
            </w:r>
            <w:r w:rsidRPr="00F07D8D">
              <w:t>n thương lư</w:t>
            </w:r>
            <w:r w:rsidRPr="00F07D8D">
              <w:t>ợ</w:t>
            </w:r>
            <w:r w:rsidRPr="00F07D8D">
              <w:t>ng thành (M</w:t>
            </w:r>
            <w:r w:rsidRPr="00F07D8D">
              <w:t>ẫ</w:t>
            </w:r>
            <w:r w:rsidRPr="00F07D8D">
              <w:t>u 09/BTNN) ho</w:t>
            </w:r>
            <w:r w:rsidRPr="00F07D8D">
              <w:t>ặ</w:t>
            </w:r>
            <w:r w:rsidRPr="00F07D8D">
              <w:t>c Biên b</w:t>
            </w:r>
            <w:r w:rsidRPr="00F07D8D">
              <w:t>ả</w:t>
            </w:r>
            <w:r w:rsidRPr="00F07D8D">
              <w:t>n thương lư</w:t>
            </w:r>
            <w:r w:rsidRPr="00F07D8D">
              <w:t>ợ</w:t>
            </w:r>
            <w:r w:rsidRPr="00F07D8D">
              <w:t>ng không thành (M</w:t>
            </w:r>
            <w:r w:rsidRPr="00F07D8D">
              <w:t>ẫ</w:t>
            </w:r>
            <w:r w:rsidRPr="00F07D8D">
              <w:t>u 10/BTNN) và các tài li</w:t>
            </w:r>
            <w:r w:rsidRPr="00F07D8D">
              <w:t>ệ</w:t>
            </w:r>
            <w:r w:rsidRPr="00F07D8D">
              <w:t>u liên quan.</w:t>
            </w:r>
            <w:r w:rsidRPr="00F07D8D">
              <w:br/>
              <w:t>- Sau khi t</w:t>
            </w:r>
            <w:r w:rsidRPr="00F07D8D">
              <w:t>ả</w:t>
            </w:r>
            <w:r w:rsidRPr="00F07D8D">
              <w:t>i lên hi</w:t>
            </w:r>
            <w:r w:rsidRPr="00F07D8D">
              <w:t>ể</w:t>
            </w:r>
            <w:r w:rsidRPr="00F07D8D">
              <w:t>n th</w:t>
            </w:r>
            <w:r w:rsidRPr="00F07D8D">
              <w:t>ị</w:t>
            </w:r>
            <w:r w:rsidRPr="00F07D8D">
              <w:t xml:space="preserve"> tên </w:t>
            </w:r>
            <w:r w:rsidRPr="00F07D8D">
              <w:t>file kèm link Xem file và nút Xóa. Áp d</w:t>
            </w:r>
            <w:r w:rsidRPr="00F07D8D">
              <w:t>ụ</w:t>
            </w:r>
            <w:r w:rsidRPr="00F07D8D">
              <w:t>ng [BR-FILE-010].</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bCs/>
              </w:rPr>
              <w:t>5. Kh</w:t>
            </w:r>
            <w:r w:rsidRPr="00F07D8D">
              <w:rPr>
                <w:bCs/>
              </w:rPr>
              <w:t>ố</w:t>
            </w:r>
            <w:r w:rsidRPr="00F07D8D">
              <w:rPr>
                <w:bCs/>
              </w:rPr>
              <w:t>i Quy</w:t>
            </w:r>
            <w:r w:rsidRPr="00F07D8D">
              <w:rPr>
                <w:bCs/>
              </w:rPr>
              <w:t>ế</w:t>
            </w:r>
            <w:r w:rsidRPr="00F07D8D">
              <w:rPr>
                <w:bCs/>
              </w:rPr>
              <w:t>t đ</w:t>
            </w:r>
            <w:r w:rsidRPr="00F07D8D">
              <w:rPr>
                <w:bCs/>
              </w:rPr>
              <w:t>ị</w:t>
            </w:r>
            <w:r w:rsidRPr="00F07D8D">
              <w:rPr>
                <w:bCs/>
              </w:rPr>
              <w:t>nh gi</w:t>
            </w:r>
            <w:r w:rsidRPr="00F07D8D">
              <w:rPr>
                <w:bCs/>
              </w:rPr>
              <w:t>ả</w:t>
            </w:r>
            <w:r w:rsidRPr="00F07D8D">
              <w:rPr>
                <w:bCs/>
              </w:rPr>
              <w:t>i quy</w:t>
            </w:r>
            <w:r w:rsidRPr="00F07D8D">
              <w:rPr>
                <w:bCs/>
              </w:rPr>
              <w:t>ế</w:t>
            </w:r>
            <w:r w:rsidRPr="00F07D8D">
              <w:rPr>
                <w:bCs/>
              </w:rPr>
              <w:t>t b</w:t>
            </w:r>
            <w:r w:rsidRPr="00F07D8D">
              <w:rPr>
                <w:bCs/>
              </w:rPr>
              <w:t>ồ</w:t>
            </w:r>
            <w:r w:rsidRPr="00F07D8D">
              <w:rPr>
                <w:bCs/>
              </w:rPr>
              <w:t>i thư</w:t>
            </w:r>
            <w:r w:rsidRPr="00F07D8D">
              <w:rPr>
                <w:bCs/>
              </w:rPr>
              <w:t>ờ</w:t>
            </w:r>
            <w:r w:rsidRPr="00F07D8D">
              <w:rPr>
                <w:bCs/>
              </w:rPr>
              <w:t>ng</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tr</w:t>
            </w:r>
            <w:r w:rsidRPr="00F07D8D">
              <w:t>ạ</w:t>
            </w:r>
            <w:r w:rsidRPr="00F07D8D">
              <w:t>ng thái</w:t>
            </w:r>
          </w:p>
        </w:tc>
        <w:tc>
          <w:tcPr>
            <w:tcW w:w="3773" w:type="dxa"/>
            <w:shd w:val="clear" w:color="auto" w:fill="auto"/>
          </w:tcPr>
          <w:p w:rsidR="005B3F2C" w:rsidRPr="00F07D8D" w:rsidRDefault="00F07D8D" w:rsidP="00F07D8D">
            <w:pPr>
              <w:spacing w:before="60" w:after="60" w:line="240" w:lineRule="auto"/>
              <w:jc w:val="left"/>
            </w:pPr>
            <w:r w:rsidRPr="00F07D8D">
              <w:t>Control UI: Kh</w:t>
            </w:r>
            <w:r w:rsidRPr="00F07D8D">
              <w:t>ố</w:t>
            </w:r>
            <w:r w:rsidRPr="00F07D8D">
              <w:t>i nghi</w:t>
            </w:r>
            <w:r w:rsidRPr="00F07D8D">
              <w:t>ệ</w:t>
            </w:r>
            <w:r w:rsidRPr="00F07D8D">
              <w:t>p v</w:t>
            </w:r>
            <w:r w:rsidRPr="00F07D8D">
              <w:t>ụ</w:t>
            </w:r>
            <w:r w:rsidRPr="00F07D8D">
              <w:t xml:space="preserve"> có th</w:t>
            </w:r>
            <w:r w:rsidRPr="00F07D8D">
              <w:t>ể</w:t>
            </w:r>
            <w:r w:rsidRPr="00F07D8D">
              <w:t xml:space="preserve"> m</w:t>
            </w:r>
            <w:r w:rsidRPr="00F07D8D">
              <w:t>ở</w:t>
            </w:r>
            <w:r w:rsidRPr="00F07D8D">
              <w:t xml:space="preserve"> r</w:t>
            </w:r>
            <w:r w:rsidRPr="00F07D8D">
              <w:t>ộ</w:t>
            </w:r>
            <w:r w:rsidRPr="00F07D8D">
              <w:t>ng/thu g</w:t>
            </w:r>
            <w:r w:rsidRPr="00F07D8D">
              <w:t>ọ</w:t>
            </w:r>
            <w:r w:rsidRPr="00F07D8D">
              <w:t>n.</w:t>
            </w:r>
            <w:r w:rsidRPr="00F07D8D">
              <w:br/>
              <w:t xml:space="preserve">- </w:t>
            </w:r>
            <w:r w:rsidRPr="00F07D8D">
              <w:rPr>
                <w:i/>
                <w:iCs/>
              </w:rPr>
              <w:t>Quy t</w:t>
            </w:r>
            <w:r w:rsidRPr="00F07D8D">
              <w:rPr>
                <w:i/>
                <w:iCs/>
              </w:rPr>
              <w:t>ắ</w:t>
            </w:r>
            <w:r w:rsidRPr="00F07D8D">
              <w:rPr>
                <w:i/>
                <w:iCs/>
              </w:rPr>
              <w:t>c hi</w:t>
            </w:r>
            <w:r w:rsidRPr="00F07D8D">
              <w:rPr>
                <w:i/>
                <w:iCs/>
              </w:rPr>
              <w:t>ể</w:t>
            </w:r>
            <w:r w:rsidRPr="00F07D8D">
              <w:rPr>
                <w:i/>
                <w:iCs/>
              </w:rPr>
              <w:t>n th</w:t>
            </w:r>
            <w:r w:rsidRPr="00F07D8D">
              <w:rPr>
                <w:i/>
                <w:iCs/>
              </w:rPr>
              <w:t>ị</w:t>
            </w:r>
            <w:r w:rsidRPr="00F07D8D">
              <w:t>: M</w:t>
            </w:r>
            <w:r w:rsidRPr="00F07D8D">
              <w:t>ặ</w:t>
            </w:r>
            <w:r w:rsidRPr="00F07D8D">
              <w:t>c đ</w:t>
            </w:r>
            <w:r w:rsidRPr="00F07D8D">
              <w:t>ị</w:t>
            </w:r>
            <w:r w:rsidRPr="00F07D8D">
              <w:t>nh thu g</w:t>
            </w:r>
            <w:r w:rsidRPr="00F07D8D">
              <w:t>ọ</w:t>
            </w:r>
            <w:r w:rsidRPr="00F07D8D">
              <w:t>n.</w:t>
            </w:r>
            <w:r w:rsidRPr="00F07D8D">
              <w:br/>
              <w:t>- T</w:t>
            </w:r>
            <w:r w:rsidRPr="00F07D8D">
              <w:t>ự</w:t>
            </w:r>
            <w:r w:rsidRPr="00F07D8D">
              <w:t xml:space="preserve"> đ</w:t>
            </w:r>
            <w:r w:rsidRPr="00F07D8D">
              <w:t>ộ</w:t>
            </w:r>
            <w:r w:rsidRPr="00F07D8D">
              <w:t>ng m</w:t>
            </w:r>
            <w:r w:rsidRPr="00F07D8D">
              <w:t>ở</w:t>
            </w:r>
            <w:r w:rsidRPr="00F07D8D">
              <w:t xml:space="preserve"> r</w:t>
            </w:r>
            <w:r w:rsidRPr="00F07D8D">
              <w:t>ộ</w:t>
            </w:r>
            <w:r w:rsidRPr="00F07D8D">
              <w:t xml:space="preserve">ng </w:t>
            </w:r>
            <w:r w:rsidRPr="00F07D8D">
              <w:t>ở</w:t>
            </w:r>
            <w:r w:rsidRPr="00F07D8D">
              <w:t xml:space="preserve"> ch</w:t>
            </w:r>
            <w:r w:rsidRPr="00F07D8D">
              <w:t>ế</w:t>
            </w:r>
            <w:r w:rsidRPr="00F07D8D">
              <w:t xml:space="preserve"> đ</w:t>
            </w:r>
            <w:r w:rsidRPr="00F07D8D">
              <w:t>ộ</w:t>
            </w:r>
            <w:r w:rsidRPr="00F07D8D">
              <w:t xml:space="preserve"> ch</w:t>
            </w:r>
            <w:r w:rsidRPr="00F07D8D">
              <w:t>ỉ</w:t>
            </w:r>
            <w:r w:rsidRPr="00F07D8D">
              <w:t>nh s</w:t>
            </w:r>
            <w:r w:rsidRPr="00F07D8D">
              <w:t>ử</w:t>
            </w:r>
            <w:r w:rsidRPr="00F07D8D">
              <w:t xml:space="preserve">a </w:t>
            </w:r>
            <w:r w:rsidRPr="00F07D8D">
              <w:t>khi h</w:t>
            </w:r>
            <w:r w:rsidRPr="00F07D8D">
              <w:t>ồ</w:t>
            </w:r>
            <w:r w:rsidRPr="00F07D8D">
              <w:t xml:space="preserve"> sơ </w:t>
            </w:r>
            <w:r w:rsidRPr="00F07D8D">
              <w:t>ở</w:t>
            </w:r>
            <w:r w:rsidRPr="00F07D8D">
              <w:t xml:space="preserve"> tr</w:t>
            </w:r>
            <w:r w:rsidRPr="00F07D8D">
              <w:t>ạ</w:t>
            </w:r>
            <w:r w:rsidRPr="00F07D8D">
              <w:t>ng thái Ch</w:t>
            </w:r>
            <w:r w:rsidRPr="00F07D8D">
              <w:t>ờ</w:t>
            </w:r>
            <w:r w:rsidRPr="00F07D8D">
              <w:t xml:space="preserve"> ban hành QĐ ho</w:t>
            </w:r>
            <w:r w:rsidRPr="00F07D8D">
              <w:t>ặ</w:t>
            </w:r>
            <w:r w:rsidRPr="00F07D8D">
              <w:t>c khi ngư</w:t>
            </w:r>
            <w:r w:rsidRPr="00F07D8D">
              <w:t>ờ</w:t>
            </w:r>
            <w:r w:rsidRPr="00F07D8D">
              <w:t>i dùng th</w:t>
            </w:r>
            <w:r w:rsidRPr="00F07D8D">
              <w:t>ự</w:t>
            </w:r>
            <w:r w:rsidRPr="00F07D8D">
              <w:t>c hi</w:t>
            </w:r>
            <w:r w:rsidRPr="00F07D8D">
              <w:t>ệ</w:t>
            </w:r>
            <w:r w:rsidRPr="00F07D8D">
              <w:t>n so</w:t>
            </w:r>
            <w:r w:rsidRPr="00F07D8D">
              <w:t>ạ</w:t>
            </w:r>
            <w:r w:rsidRPr="00F07D8D">
              <w:t>n th</w:t>
            </w:r>
            <w:r w:rsidRPr="00F07D8D">
              <w:t>ả</w:t>
            </w:r>
            <w:r w:rsidRPr="00F07D8D">
              <w:t>o d</w:t>
            </w:r>
            <w:r w:rsidRPr="00F07D8D">
              <w:t>ự</w:t>
            </w:r>
            <w:r w:rsidRPr="00F07D8D">
              <w:t xml:space="preserve"> th</w:t>
            </w:r>
            <w:r w:rsidRPr="00F07D8D">
              <w:t>ả</w:t>
            </w:r>
            <w:r w:rsidRPr="00F07D8D">
              <w:t>o Quy</w:t>
            </w:r>
            <w:r w:rsidRPr="00F07D8D">
              <w:t>ế</w:t>
            </w:r>
            <w:r w:rsidRPr="00F07D8D">
              <w:t>t đ</w:t>
            </w:r>
            <w:r w:rsidRPr="00F07D8D">
              <w:t>ị</w:t>
            </w:r>
            <w:r w:rsidRPr="00F07D8D">
              <w:t>nh.</w:t>
            </w:r>
            <w:r w:rsidRPr="00F07D8D">
              <w:br/>
              <w:t>- Khi đã ban hành (t</w:t>
            </w:r>
            <w:r w:rsidRPr="00F07D8D">
              <w:t>ừ</w:t>
            </w:r>
            <w:r w:rsidRPr="00F07D8D">
              <w:t xml:space="preserve"> Ch</w:t>
            </w:r>
            <w:r w:rsidRPr="00F07D8D">
              <w:t>ờ</w:t>
            </w:r>
            <w:r w:rsidRPr="00F07D8D">
              <w:t xml:space="preserve"> th</w:t>
            </w:r>
            <w:r w:rsidRPr="00F07D8D">
              <w:t>ự</w:t>
            </w:r>
            <w:r w:rsidRPr="00F07D8D">
              <w:t>c thi tr</w:t>
            </w:r>
            <w:r w:rsidRPr="00F07D8D">
              <w:t>ở</w:t>
            </w:r>
            <w:r w:rsidRPr="00F07D8D">
              <w:t xml:space="preserve"> đi) hi</w:t>
            </w:r>
            <w:r w:rsidRPr="00F07D8D">
              <w:t>ể</w:t>
            </w:r>
            <w:r w:rsidRPr="00F07D8D">
              <w:t>n th</w:t>
            </w:r>
            <w:r w:rsidRPr="00F07D8D">
              <w:t>ị</w:t>
            </w:r>
            <w:r w:rsidRPr="00F07D8D">
              <w:t xml:space="preserve"> Thu g</w:t>
            </w:r>
            <w:r w:rsidRPr="00F07D8D">
              <w:t>ọ</w:t>
            </w:r>
            <w:r w:rsidRPr="00F07D8D">
              <w:t>n và Ch</w:t>
            </w:r>
            <w:r w:rsidRPr="00F07D8D">
              <w:t>ỉ</w:t>
            </w:r>
            <w:r w:rsidRPr="00F07D8D">
              <w:t xml:space="preserve"> đ</w:t>
            </w:r>
            <w:r w:rsidRPr="00F07D8D">
              <w:t>ọ</w:t>
            </w:r>
            <w:r w:rsidRPr="00F07D8D">
              <w:t>c kèm [✓ Đã hoàn thành].</w:t>
            </w:r>
            <w:r w:rsidRPr="00F07D8D">
              <w:br/>
              <w:t>- Trư</w:t>
            </w:r>
            <w:r w:rsidRPr="00F07D8D">
              <w:t>ớ</w:t>
            </w:r>
            <w:r w:rsidRPr="00F07D8D">
              <w:t>c bư</w:t>
            </w:r>
            <w:r w:rsidRPr="00F07D8D">
              <w:t>ớ</w:t>
            </w:r>
            <w:r w:rsidRPr="00F07D8D">
              <w:t>c ban hành QĐ hi</w:t>
            </w:r>
            <w:r w:rsidRPr="00F07D8D">
              <w:t>ể</w:t>
            </w:r>
            <w:r w:rsidRPr="00F07D8D">
              <w:t>n th</w:t>
            </w:r>
            <w:r w:rsidRPr="00F07D8D">
              <w:t>ị</w:t>
            </w:r>
            <w:r w:rsidRPr="00F07D8D">
              <w:t xml:space="preserve"> Thu g</w:t>
            </w:r>
            <w:r w:rsidRPr="00F07D8D">
              <w:t>ọ</w:t>
            </w:r>
            <w:r w:rsidRPr="00F07D8D">
              <w:t>n và Khóa m</w:t>
            </w:r>
            <w:r w:rsidRPr="00F07D8D">
              <w:t>ờ</w:t>
            </w:r>
            <w:r w:rsidRPr="00F07D8D">
              <w:t xml:space="preserve"> [</w:t>
            </w:r>
            <w:r w:rsidRPr="00F07D8D">
              <w:t>🔒</w:t>
            </w:r>
            <w:r w:rsidRPr="00F07D8D">
              <w:t xml:space="preserve"> Chưa t</w:t>
            </w:r>
            <w:r w:rsidRPr="00F07D8D">
              <w:t>h</w:t>
            </w:r>
            <w:r w:rsidRPr="00F07D8D">
              <w:t>ự</w:t>
            </w:r>
            <w:r w:rsidRPr="00F07D8D">
              <w:t>c hi</w:t>
            </w:r>
            <w:r w:rsidRPr="00F07D8D">
              <w:t>ệ</w:t>
            </w:r>
            <w:r w:rsidRPr="00F07D8D">
              <w:t>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Hình th</w:t>
            </w:r>
            <w:r w:rsidRPr="00F07D8D">
              <w:t>ứ</w:t>
            </w:r>
            <w:r w:rsidRPr="00F07D8D">
              <w:t>c ban hành</w:t>
            </w:r>
          </w:p>
        </w:tc>
        <w:tc>
          <w:tcPr>
            <w:tcW w:w="1584" w:type="dxa"/>
            <w:shd w:val="clear" w:color="auto" w:fill="auto"/>
          </w:tcPr>
          <w:p w:rsidR="005B3F2C" w:rsidRPr="00F07D8D" w:rsidRDefault="00F07D8D" w:rsidP="00F07D8D">
            <w:pPr>
              <w:spacing w:before="60" w:after="60" w:line="240" w:lineRule="auto"/>
            </w:pPr>
            <w:r w:rsidRPr="00F07D8D">
              <w:t>Enum(String(50))</w:t>
            </w:r>
          </w:p>
        </w:tc>
        <w:tc>
          <w:tcPr>
            <w:tcW w:w="979" w:type="dxa"/>
            <w:shd w:val="clear" w:color="auto" w:fill="auto"/>
          </w:tcPr>
          <w:p w:rsidR="005B3F2C" w:rsidRPr="00F07D8D" w:rsidRDefault="00F07D8D" w:rsidP="00F07D8D">
            <w:pPr>
              <w:spacing w:before="60" w:after="60" w:line="240" w:lineRule="auto"/>
            </w:pPr>
            <w:r w:rsidRPr="00F07D8D">
              <w:t>Có khi l</w:t>
            </w:r>
            <w:r w:rsidRPr="00F07D8D">
              <w:t>ậ</w:t>
            </w:r>
            <w:r w:rsidRPr="00F07D8D">
              <w:t>p QĐ</w:t>
            </w:r>
          </w:p>
        </w:tc>
        <w:tc>
          <w:tcPr>
            <w:tcW w:w="979" w:type="dxa"/>
            <w:shd w:val="clear" w:color="auto" w:fill="auto"/>
          </w:tcPr>
          <w:p w:rsidR="005B3F2C" w:rsidRPr="00F07D8D" w:rsidRDefault="00F07D8D" w:rsidP="00F07D8D">
            <w:pPr>
              <w:spacing w:before="60" w:after="60" w:line="240" w:lineRule="auto"/>
            </w:pPr>
            <w:r w:rsidRPr="00F07D8D">
              <w:t>Ký s</w:t>
            </w:r>
            <w:r w:rsidRPr="00F07D8D">
              <w:t>ố</w:t>
            </w:r>
            <w:r w:rsidRPr="00F07D8D">
              <w:t xml:space="preserve"> trên h</w:t>
            </w:r>
            <w:r w:rsidRPr="00F07D8D">
              <w:t>ệ</w:t>
            </w:r>
            <w:r w:rsidRPr="00F07D8D">
              <w:t xml:space="preserve"> th</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Radio button.</w:t>
            </w:r>
            <w:r w:rsidRPr="00F07D8D">
              <w:br/>
              <w:t>- G</w:t>
            </w:r>
            <w:r w:rsidRPr="00F07D8D">
              <w:t>ồ</w:t>
            </w:r>
            <w:r w:rsidRPr="00F07D8D">
              <w:t>m Ký s</w:t>
            </w:r>
            <w:r w:rsidRPr="00F07D8D">
              <w:t>ố</w:t>
            </w:r>
            <w:r w:rsidRPr="00F07D8D">
              <w:t xml:space="preserve"> trên h</w:t>
            </w:r>
            <w:r w:rsidRPr="00F07D8D">
              <w:t>ệ</w:t>
            </w:r>
            <w:r w:rsidRPr="00F07D8D">
              <w:t xml:space="preserve"> th</w:t>
            </w:r>
            <w:r w:rsidRPr="00F07D8D">
              <w:t>ố</w:t>
            </w:r>
            <w:r w:rsidRPr="00F07D8D">
              <w:t>ng ho</w:t>
            </w:r>
            <w:r w:rsidRPr="00F07D8D">
              <w:t>ặ</w:t>
            </w:r>
            <w:r w:rsidRPr="00F07D8D">
              <w:t>c Ký bên ngoài.</w:t>
            </w:r>
            <w:r w:rsidRPr="00F07D8D">
              <w:br/>
              <w:t>- N</w:t>
            </w:r>
            <w:r w:rsidRPr="00F07D8D">
              <w:t>ế</w:t>
            </w:r>
            <w:r w:rsidRPr="00F07D8D">
              <w:t>u ch</w:t>
            </w:r>
            <w:r w:rsidRPr="00F07D8D">
              <w:t>ọ</w:t>
            </w:r>
            <w:r w:rsidRPr="00F07D8D">
              <w:t>n Ký s</w:t>
            </w:r>
            <w:r w:rsidRPr="00F07D8D">
              <w:t>ố</w:t>
            </w:r>
            <w:r w:rsidRPr="00F07D8D">
              <w:t xml:space="preserve"> trên h</w:t>
            </w:r>
            <w:r w:rsidRPr="00F07D8D">
              <w:t>ệ</w:t>
            </w:r>
            <w:r w:rsidRPr="00F07D8D">
              <w:t xml:space="preserve"> th</w:t>
            </w:r>
            <w:r w:rsidRPr="00F07D8D">
              <w:t>ố</w:t>
            </w:r>
            <w:r w:rsidRPr="00F07D8D">
              <w:t>ng: Hi</w:t>
            </w:r>
            <w:r w:rsidRPr="00F07D8D">
              <w:t>ể</w:t>
            </w:r>
            <w:r w:rsidRPr="00F07D8D">
              <w:t>n th</w:t>
            </w:r>
            <w:r w:rsidRPr="00F07D8D">
              <w:t>ị</w:t>
            </w:r>
            <w:r w:rsidRPr="00F07D8D">
              <w:t xml:space="preserve"> ô ch</w:t>
            </w:r>
            <w:r w:rsidRPr="00F07D8D">
              <w:t>ọ</w:t>
            </w:r>
            <w:r w:rsidRPr="00F07D8D">
              <w:t>n Lãnh đ</w:t>
            </w:r>
            <w:r w:rsidRPr="00F07D8D">
              <w:t>ạ</w:t>
            </w:r>
            <w:r w:rsidRPr="00F07D8D">
              <w:t>o ký ban hành và kích ho</w:t>
            </w:r>
            <w:r w:rsidRPr="00F07D8D">
              <w:t>ạ</w:t>
            </w:r>
            <w:r w:rsidRPr="00F07D8D">
              <w:t>t nút Trình ký QĐ.</w:t>
            </w:r>
            <w:r w:rsidRPr="00F07D8D">
              <w:br/>
              <w:t>- N</w:t>
            </w:r>
            <w:r w:rsidRPr="00F07D8D">
              <w:t>ế</w:t>
            </w:r>
            <w:r w:rsidRPr="00F07D8D">
              <w:t>u ch</w:t>
            </w:r>
            <w:r w:rsidRPr="00F07D8D">
              <w:t>ọ</w:t>
            </w:r>
            <w:r w:rsidRPr="00F07D8D">
              <w:t xml:space="preserve">n Ký bên ngoài: </w:t>
            </w:r>
            <w:r w:rsidRPr="00F07D8D">
              <w:t>Ẩ</w:t>
            </w:r>
            <w:r w:rsidRPr="00F07D8D">
              <w:t>n ch</w:t>
            </w:r>
            <w:r w:rsidRPr="00F07D8D">
              <w:t>ọ</w:t>
            </w:r>
            <w:r w:rsidRPr="00F07D8D">
              <w:t>n Lãnh đ</w:t>
            </w:r>
            <w:r w:rsidRPr="00F07D8D">
              <w:t>ạ</w:t>
            </w:r>
            <w:r w:rsidRPr="00F07D8D">
              <w:t>o ký, hi</w:t>
            </w:r>
            <w:r w:rsidRPr="00F07D8D">
              <w:t>ể</w:t>
            </w:r>
            <w:r w:rsidRPr="00F07D8D">
              <w:t>n th</w:t>
            </w:r>
            <w:r w:rsidRPr="00F07D8D">
              <w:t>ị</w:t>
            </w:r>
            <w:r w:rsidRPr="00F07D8D">
              <w:t xml:space="preserve"> các trư</w:t>
            </w:r>
            <w:r w:rsidRPr="00F07D8D">
              <w:t>ờ</w:t>
            </w:r>
            <w:r w:rsidRPr="00F07D8D">
              <w:t>ng nh</w:t>
            </w:r>
            <w:r w:rsidRPr="00F07D8D">
              <w:t>ậ</w:t>
            </w:r>
            <w:r w:rsidRPr="00F07D8D">
              <w:t>p s</w:t>
            </w:r>
            <w:r w:rsidRPr="00F07D8D">
              <w:t>ố</w:t>
            </w:r>
            <w:r w:rsidRPr="00F07D8D">
              <w:t>/ngày QĐ và t</w:t>
            </w:r>
            <w:r w:rsidRPr="00F07D8D">
              <w:t>ả</w:t>
            </w:r>
            <w:r w:rsidRPr="00F07D8D">
              <w:t>i file QĐ đã ký ngoài.</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Đơn v</w:t>
            </w:r>
            <w:r w:rsidRPr="00F07D8D">
              <w:t>ị</w:t>
            </w:r>
            <w:r w:rsidRPr="00F07D8D">
              <w:t xml:space="preserve"> ban hành</w:t>
            </w:r>
          </w:p>
        </w:tc>
        <w:tc>
          <w:tcPr>
            <w:tcW w:w="1584" w:type="dxa"/>
            <w:shd w:val="clear" w:color="auto" w:fill="auto"/>
          </w:tcPr>
          <w:p w:rsidR="005B3F2C" w:rsidRPr="00F07D8D" w:rsidRDefault="00F07D8D" w:rsidP="00F07D8D">
            <w:pPr>
              <w:spacing w:before="60" w:after="60" w:line="240" w:lineRule="auto"/>
            </w:pPr>
            <w:r w:rsidRPr="00F07D8D">
              <w:t>Enum(String(255))</w:t>
            </w:r>
          </w:p>
        </w:tc>
        <w:tc>
          <w:tcPr>
            <w:tcW w:w="979" w:type="dxa"/>
            <w:shd w:val="clear" w:color="auto" w:fill="auto"/>
          </w:tcPr>
          <w:p w:rsidR="005B3F2C" w:rsidRPr="00F07D8D" w:rsidRDefault="00F07D8D" w:rsidP="00F07D8D">
            <w:pPr>
              <w:spacing w:before="60" w:after="60" w:line="240" w:lineRule="auto"/>
            </w:pPr>
            <w:r w:rsidRPr="00F07D8D">
              <w:t>Có khi l</w:t>
            </w:r>
            <w:r w:rsidRPr="00F07D8D">
              <w:t>ậ</w:t>
            </w:r>
            <w:r w:rsidRPr="00F07D8D">
              <w:t>p QĐ</w:t>
            </w:r>
          </w:p>
        </w:tc>
        <w:tc>
          <w:tcPr>
            <w:tcW w:w="979" w:type="dxa"/>
            <w:shd w:val="clear" w:color="auto" w:fill="auto"/>
          </w:tcPr>
          <w:p w:rsidR="005B3F2C" w:rsidRPr="00F07D8D" w:rsidRDefault="00F07D8D" w:rsidP="00F07D8D">
            <w:pPr>
              <w:spacing w:before="60" w:after="60" w:line="240" w:lineRule="auto"/>
            </w:pPr>
            <w:r w:rsidRPr="00F07D8D">
              <w:t>Theo cơ quan gi</w:t>
            </w:r>
            <w:r w:rsidRPr="00F07D8D">
              <w:t>ả</w:t>
            </w:r>
            <w:r w:rsidRPr="00F07D8D">
              <w:t xml:space="preserve">i </w:t>
            </w:r>
            <w:r w:rsidRPr="00F07D8D">
              <w:lastRenderedPageBreak/>
              <w:t>quy</w:t>
            </w:r>
            <w:r w:rsidRPr="00F07D8D">
              <w:t>ế</w:t>
            </w:r>
            <w:r w:rsidRPr="00F07D8D">
              <w:t>t</w:t>
            </w:r>
          </w:p>
        </w:tc>
        <w:tc>
          <w:tcPr>
            <w:tcW w:w="3773" w:type="dxa"/>
            <w:shd w:val="clear" w:color="auto" w:fill="auto"/>
          </w:tcPr>
          <w:p w:rsidR="005B3F2C" w:rsidRPr="00F07D8D" w:rsidRDefault="00F07D8D" w:rsidP="00F07D8D">
            <w:pPr>
              <w:spacing w:before="60" w:after="60" w:line="240" w:lineRule="auto"/>
              <w:jc w:val="left"/>
            </w:pPr>
            <w:r w:rsidRPr="00F07D8D">
              <w:lastRenderedPageBreak/>
              <w:t>Control UI: Combobox ch</w:t>
            </w:r>
            <w:r w:rsidRPr="00F07D8D">
              <w:t>ọ</w:t>
            </w:r>
            <w:r w:rsidRPr="00F07D8D">
              <w:t>n đơn v</w:t>
            </w:r>
            <w:r w:rsidRPr="00F07D8D">
              <w:t>ị</w:t>
            </w:r>
            <w:r w:rsidRPr="00F07D8D">
              <w:t xml:space="preserve"> có th</w:t>
            </w:r>
            <w:r w:rsidRPr="00F07D8D">
              <w:t>ẩ</w:t>
            </w:r>
            <w:r w:rsidRPr="00F07D8D">
              <w:t>m quy</w:t>
            </w:r>
            <w:r w:rsidRPr="00F07D8D">
              <w:t>ề</w:t>
            </w:r>
            <w:r w:rsidRPr="00F07D8D">
              <w:t>n ban hành quy</w:t>
            </w:r>
            <w:r w:rsidRPr="00F07D8D">
              <w:t>ế</w:t>
            </w:r>
            <w:r w:rsidRPr="00F07D8D">
              <w:t>t đ</w:t>
            </w:r>
            <w:r w:rsidRPr="00F07D8D">
              <w:t>ị</w:t>
            </w:r>
            <w:r w:rsidRPr="00F07D8D">
              <w:t>nh.</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w:t>
            </w:r>
            <w:r w:rsidRPr="00F07D8D">
              <w:t>ổ</w:t>
            </w:r>
            <w:r w:rsidRPr="00F07D8D">
              <w:t xml:space="preserve"> văn b</w:t>
            </w:r>
            <w:r w:rsidRPr="00F07D8D">
              <w:t>ả</w:t>
            </w:r>
            <w:r w:rsidRPr="00F07D8D">
              <w:t>n áp d</w:t>
            </w:r>
            <w:r w:rsidRPr="00F07D8D">
              <w:t>ụ</w:t>
            </w:r>
            <w:r w:rsidRPr="00F07D8D">
              <w:t>ng</w:t>
            </w:r>
          </w:p>
        </w:tc>
        <w:tc>
          <w:tcPr>
            <w:tcW w:w="1584" w:type="dxa"/>
            <w:shd w:val="clear" w:color="auto" w:fill="auto"/>
          </w:tcPr>
          <w:p w:rsidR="005B3F2C" w:rsidRPr="00F07D8D" w:rsidRDefault="00F07D8D" w:rsidP="00F07D8D">
            <w:pPr>
              <w:spacing w:before="60" w:after="60" w:line="240" w:lineRule="auto"/>
            </w:pPr>
            <w:r w:rsidRPr="00F07D8D">
              <w:t>Enum(String(255))</w:t>
            </w:r>
          </w:p>
        </w:tc>
        <w:tc>
          <w:tcPr>
            <w:tcW w:w="979" w:type="dxa"/>
            <w:shd w:val="clear" w:color="auto" w:fill="auto"/>
          </w:tcPr>
          <w:p w:rsidR="005B3F2C" w:rsidRPr="00F07D8D" w:rsidRDefault="00F07D8D" w:rsidP="00F07D8D">
            <w:pPr>
              <w:spacing w:before="60" w:after="60" w:line="240" w:lineRule="auto"/>
            </w:pPr>
            <w:r w:rsidRPr="00F07D8D">
              <w:t>Có khi l</w:t>
            </w:r>
            <w:r w:rsidRPr="00F07D8D">
              <w:t>ậ</w:t>
            </w:r>
            <w:r w:rsidRPr="00F07D8D">
              <w:t>p QĐ</w:t>
            </w:r>
          </w:p>
        </w:tc>
        <w:tc>
          <w:tcPr>
            <w:tcW w:w="979" w:type="dxa"/>
            <w:shd w:val="clear" w:color="auto" w:fill="auto"/>
          </w:tcPr>
          <w:p w:rsidR="005B3F2C" w:rsidRPr="00F07D8D" w:rsidRDefault="00F07D8D" w:rsidP="00F07D8D">
            <w:pPr>
              <w:spacing w:before="60" w:after="60" w:line="240" w:lineRule="auto"/>
            </w:pPr>
            <w:r w:rsidRPr="00F07D8D">
              <w:t>T</w:t>
            </w:r>
            <w:r w:rsidRPr="00F07D8D">
              <w:t>ự</w:t>
            </w:r>
            <w:r w:rsidRPr="00F07D8D">
              <w:t xml:space="preserve"> đ</w:t>
            </w:r>
            <w:r w:rsidRPr="00F07D8D">
              <w:t>ộ</w:t>
            </w:r>
            <w:r w:rsidRPr="00F07D8D">
              <w:t>ng theo đơn v</w:t>
            </w:r>
            <w:r w:rsidRPr="00F07D8D">
              <w:t>ị</w:t>
            </w:r>
            <w:r w:rsidRPr="00F07D8D">
              <w:t xml:space="preserve"> ban hành</w:t>
            </w:r>
          </w:p>
        </w:tc>
        <w:tc>
          <w:tcPr>
            <w:tcW w:w="3773" w:type="dxa"/>
            <w:shd w:val="clear" w:color="auto" w:fill="auto"/>
          </w:tcPr>
          <w:p w:rsidR="005B3F2C" w:rsidRPr="00F07D8D" w:rsidRDefault="00F07D8D" w:rsidP="00F07D8D">
            <w:pPr>
              <w:spacing w:before="60" w:after="60" w:line="240" w:lineRule="auto"/>
              <w:jc w:val="left"/>
            </w:pPr>
            <w:r w:rsidRPr="00F07D8D">
              <w:t>Control UI: Combobox ch</w:t>
            </w:r>
            <w:r w:rsidRPr="00F07D8D">
              <w:t>ọ</w:t>
            </w:r>
            <w:r w:rsidRPr="00F07D8D">
              <w:t>n s</w:t>
            </w:r>
            <w:r w:rsidRPr="00F07D8D">
              <w:t>ổ</w:t>
            </w:r>
            <w:r w:rsidRPr="00F07D8D">
              <w:t xml:space="preserve"> văn b</w:t>
            </w:r>
            <w:r w:rsidRPr="00F07D8D">
              <w:t>ả</w:t>
            </w:r>
            <w:r w:rsidRPr="00F07D8D">
              <w:t xml:space="preserve">n tương </w:t>
            </w:r>
            <w:r w:rsidRPr="00F07D8D">
              <w:t>ứ</w:t>
            </w:r>
            <w:r w:rsidRPr="00F07D8D">
              <w:t>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Lãnh đ</w:t>
            </w:r>
            <w:r w:rsidRPr="00F07D8D">
              <w:t>ạ</w:t>
            </w:r>
            <w:r w:rsidRPr="00F07D8D">
              <w:t>o ký ban hành</w:t>
            </w:r>
          </w:p>
        </w:tc>
        <w:tc>
          <w:tcPr>
            <w:tcW w:w="1584" w:type="dxa"/>
            <w:shd w:val="clear" w:color="auto" w:fill="auto"/>
          </w:tcPr>
          <w:p w:rsidR="005B3F2C" w:rsidRPr="00F07D8D" w:rsidRDefault="00F07D8D" w:rsidP="00F07D8D">
            <w:pPr>
              <w:spacing w:before="60" w:after="60" w:line="240" w:lineRule="auto"/>
            </w:pPr>
            <w:r w:rsidRPr="00F07D8D">
              <w:t>Enum(String(255))</w:t>
            </w:r>
          </w:p>
        </w:tc>
        <w:tc>
          <w:tcPr>
            <w:tcW w:w="979" w:type="dxa"/>
            <w:shd w:val="clear" w:color="auto" w:fill="auto"/>
          </w:tcPr>
          <w:p w:rsidR="005B3F2C" w:rsidRPr="00F07D8D" w:rsidRDefault="00F07D8D" w:rsidP="00F07D8D">
            <w:pPr>
              <w:spacing w:before="60" w:after="60" w:line="240" w:lineRule="auto"/>
            </w:pPr>
            <w:r w:rsidRPr="00F07D8D">
              <w:t>Có khi ký s</w:t>
            </w:r>
            <w:r w:rsidRPr="00F07D8D">
              <w:t>ố</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Dropdown ch</w:t>
            </w:r>
            <w:r w:rsidRPr="00F07D8D">
              <w:t>ọ</w:t>
            </w:r>
            <w:r w:rsidRPr="00F07D8D">
              <w:t>n Lãnh đ</w:t>
            </w:r>
            <w:r w:rsidRPr="00F07D8D">
              <w:t>ạ</w:t>
            </w:r>
            <w:r w:rsidRPr="00F07D8D">
              <w:t>o phê duy</w:t>
            </w:r>
            <w:r w:rsidRPr="00F07D8D">
              <w:t>ệ</w:t>
            </w:r>
            <w:r w:rsidRPr="00F07D8D">
              <w:t>t/ký s</w:t>
            </w:r>
            <w:r w:rsidRPr="00F07D8D">
              <w:t>ố</w:t>
            </w:r>
            <w:r w:rsidRPr="00F07D8D">
              <w:t xml:space="preserve"> thu</w:t>
            </w:r>
            <w:r w:rsidRPr="00F07D8D">
              <w:t>ộ</w:t>
            </w:r>
            <w:r w:rsidRPr="00F07D8D">
              <w:t>c đơn v</w:t>
            </w:r>
            <w:r w:rsidRPr="00F07D8D">
              <w:t>ị</w:t>
            </w:r>
            <w:r w:rsidRPr="00F07D8D">
              <w:t xml:space="preserve"> ban h</w:t>
            </w:r>
            <w:r w:rsidRPr="00F07D8D">
              <w:t>ành.</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w:t>
            </w:r>
            <w:r w:rsidRPr="00F07D8D">
              <w:t>ố</w:t>
            </w:r>
            <w:r w:rsidRPr="00F07D8D">
              <w:t xml:space="preserve"> quy</w:t>
            </w:r>
            <w:r w:rsidRPr="00F07D8D">
              <w:t>ế</w:t>
            </w:r>
            <w:r w:rsidRPr="00F07D8D">
              <w:t>t đ</w:t>
            </w:r>
            <w:r w:rsidRPr="00F07D8D">
              <w:t>ị</w:t>
            </w:r>
            <w:r w:rsidRPr="00F07D8D">
              <w:t>nh</w:t>
            </w:r>
          </w:p>
        </w:tc>
        <w:tc>
          <w:tcPr>
            <w:tcW w:w="1584" w:type="dxa"/>
            <w:shd w:val="clear" w:color="auto" w:fill="auto"/>
          </w:tcPr>
          <w:p w:rsidR="005B3F2C" w:rsidRPr="00F07D8D" w:rsidRDefault="00F07D8D" w:rsidP="00F07D8D">
            <w:pPr>
              <w:spacing w:before="60" w:after="60" w:line="240" w:lineRule="auto"/>
            </w:pPr>
            <w:r w:rsidRPr="00F07D8D">
              <w:t>String(50)</w:t>
            </w:r>
          </w:p>
        </w:tc>
        <w:tc>
          <w:tcPr>
            <w:tcW w:w="979" w:type="dxa"/>
            <w:shd w:val="clear" w:color="auto" w:fill="auto"/>
          </w:tcPr>
          <w:p w:rsidR="005B3F2C" w:rsidRPr="00F07D8D" w:rsidRDefault="00F07D8D" w:rsidP="00F07D8D">
            <w:pPr>
              <w:spacing w:before="60" w:after="60" w:line="240" w:lineRule="auto"/>
            </w:pPr>
            <w:r w:rsidRPr="00F07D8D">
              <w:t>Có khi ký ngoài</w:t>
            </w:r>
          </w:p>
        </w:tc>
        <w:tc>
          <w:tcPr>
            <w:tcW w:w="979" w:type="dxa"/>
            <w:shd w:val="clear" w:color="auto" w:fill="auto"/>
          </w:tcPr>
          <w:p w:rsidR="005B3F2C" w:rsidRPr="00F07D8D" w:rsidRDefault="00F07D8D" w:rsidP="00F07D8D">
            <w:pPr>
              <w:spacing w:before="60" w:after="60" w:line="240" w:lineRule="auto"/>
            </w:pPr>
            <w:r w:rsidRPr="00F07D8D">
              <w:t>T</w:t>
            </w:r>
            <w:r w:rsidRPr="00F07D8D">
              <w:t>ự</w:t>
            </w:r>
            <w:r w:rsidRPr="00F07D8D">
              <w:t xml:space="preserve"> đ</w:t>
            </w:r>
            <w:r w:rsidRPr="00F07D8D">
              <w:t>ộ</w:t>
            </w:r>
            <w:r w:rsidRPr="00F07D8D">
              <w:t>ng c</w:t>
            </w:r>
            <w:r w:rsidRPr="00F07D8D">
              <w:t>ấ</w:t>
            </w:r>
            <w:r w:rsidRPr="00F07D8D">
              <w:t>p / 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Input text. T</w:t>
            </w:r>
            <w:r w:rsidRPr="00F07D8D">
              <w:t>ự</w:t>
            </w:r>
            <w:r w:rsidRPr="00F07D8D">
              <w:t xml:space="preserve"> đ</w:t>
            </w:r>
            <w:r w:rsidRPr="00F07D8D">
              <w:t>ộ</w:t>
            </w:r>
            <w:r w:rsidRPr="00F07D8D">
              <w:t>ng c</w:t>
            </w:r>
            <w:r w:rsidRPr="00F07D8D">
              <w:t>ấ</w:t>
            </w:r>
            <w:r w:rsidRPr="00F07D8D">
              <w:t>p s</w:t>
            </w:r>
            <w:r w:rsidRPr="00F07D8D">
              <w:t>ố</w:t>
            </w:r>
            <w:r w:rsidRPr="00F07D8D">
              <w:t xml:space="preserve"> t</w:t>
            </w:r>
            <w:r w:rsidRPr="00F07D8D">
              <w:t>ừ</w:t>
            </w:r>
            <w:r w:rsidRPr="00F07D8D">
              <w:t xml:space="preserve"> s</w:t>
            </w:r>
            <w:r w:rsidRPr="00F07D8D">
              <w:t>ổ</w:t>
            </w:r>
            <w:r w:rsidRPr="00F07D8D">
              <w:t xml:space="preserve"> khi ký s</w:t>
            </w:r>
            <w:r w:rsidRPr="00F07D8D">
              <w:t>ố</w:t>
            </w:r>
            <w:r w:rsidRPr="00F07D8D">
              <w:t xml:space="preserve"> thành công; ho</w:t>
            </w:r>
            <w:r w:rsidRPr="00F07D8D">
              <w:t>ặ</w:t>
            </w:r>
            <w:r w:rsidRPr="00F07D8D">
              <w:t>c cán b</w:t>
            </w:r>
            <w:r w:rsidRPr="00F07D8D">
              <w:t>ộ</w:t>
            </w:r>
            <w:r w:rsidRPr="00F07D8D">
              <w:t xml:space="preserve"> t</w:t>
            </w:r>
            <w:r w:rsidRPr="00F07D8D">
              <w:t>ự</w:t>
            </w:r>
            <w:r w:rsidRPr="00F07D8D">
              <w:t xml:space="preserve"> nh</w:t>
            </w:r>
            <w:r w:rsidRPr="00F07D8D">
              <w:t>ậ</w:t>
            </w:r>
            <w:r w:rsidRPr="00F07D8D">
              <w:t>p s</w:t>
            </w:r>
            <w:r w:rsidRPr="00F07D8D">
              <w:t>ố</w:t>
            </w:r>
            <w:r w:rsidRPr="00F07D8D">
              <w:t xml:space="preserve"> khi ch</w:t>
            </w:r>
            <w:r w:rsidRPr="00F07D8D">
              <w:t>ọ</w:t>
            </w:r>
            <w:r w:rsidRPr="00F07D8D">
              <w:t>n ký bên ngoài.</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Ngày quy</w:t>
            </w:r>
            <w:r w:rsidRPr="00F07D8D">
              <w:t>ế</w:t>
            </w:r>
            <w:r w:rsidRPr="00F07D8D">
              <w:t>t đ</w:t>
            </w:r>
            <w:r w:rsidRPr="00F07D8D">
              <w:t>ị</w:t>
            </w:r>
            <w:r w:rsidRPr="00F07D8D">
              <w:t>nh / Ngày ban hành</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Có khi l</w:t>
            </w:r>
            <w:r w:rsidRPr="00F07D8D">
              <w:t>ậ</w:t>
            </w:r>
            <w:r w:rsidRPr="00F07D8D">
              <w:t>p QĐ</w:t>
            </w:r>
          </w:p>
        </w:tc>
        <w:tc>
          <w:tcPr>
            <w:tcW w:w="979" w:type="dxa"/>
            <w:shd w:val="clear" w:color="auto" w:fill="auto"/>
          </w:tcPr>
          <w:p w:rsidR="005B3F2C" w:rsidRPr="00F07D8D" w:rsidRDefault="00F07D8D" w:rsidP="00F07D8D">
            <w:pPr>
              <w:spacing w:before="60" w:after="60" w:line="240" w:lineRule="auto"/>
            </w:pPr>
            <w:r w:rsidRPr="00F07D8D">
              <w:t>Ngày hi</w:t>
            </w:r>
            <w:r w:rsidRPr="00F07D8D">
              <w:t>ệ</w:t>
            </w:r>
            <w:r w:rsidRPr="00F07D8D">
              <w:t>n t</w:t>
            </w:r>
            <w:r w:rsidRPr="00F07D8D">
              <w:t>ạ</w:t>
            </w:r>
            <w:r w:rsidRPr="00F07D8D">
              <w:t>i</w:t>
            </w:r>
          </w:p>
        </w:tc>
        <w:tc>
          <w:tcPr>
            <w:tcW w:w="3773" w:type="dxa"/>
            <w:shd w:val="clear" w:color="auto" w:fill="auto"/>
          </w:tcPr>
          <w:p w:rsidR="005B3F2C" w:rsidRPr="00F07D8D" w:rsidRDefault="00F07D8D" w:rsidP="00F07D8D">
            <w:pPr>
              <w:spacing w:before="60" w:after="60" w:line="240" w:lineRule="auto"/>
              <w:jc w:val="left"/>
            </w:pPr>
            <w:r w:rsidRPr="00F07D8D">
              <w:t>Control UI: Datepicker (đ</w:t>
            </w:r>
            <w:r w:rsidRPr="00F07D8D">
              <w:t>ị</w:t>
            </w:r>
            <w:r w:rsidRPr="00F07D8D">
              <w:t>nh d</w:t>
            </w:r>
            <w:r w:rsidRPr="00F07D8D">
              <w:t>ạ</w:t>
            </w:r>
            <w:r w:rsidRPr="00F07D8D">
              <w:t>ng dd/mm/yyyy). Ngày ban hành quy</w:t>
            </w:r>
            <w:r w:rsidRPr="00F07D8D">
              <w:t>ế</w:t>
            </w:r>
            <w:r w:rsidRPr="00F07D8D">
              <w:t>t đ</w:t>
            </w:r>
            <w:r w:rsidRPr="00F07D8D">
              <w:t>ị</w:t>
            </w:r>
            <w:r w:rsidRPr="00F07D8D">
              <w:t>nh gi</w:t>
            </w:r>
            <w:r w:rsidRPr="00F07D8D">
              <w:t>ả</w:t>
            </w:r>
            <w:r w:rsidRPr="00F07D8D">
              <w:t>i quy</w:t>
            </w:r>
            <w:r w:rsidRPr="00F07D8D">
              <w:t>ế</w:t>
            </w:r>
            <w:r w:rsidRPr="00F07D8D">
              <w:t>t b</w:t>
            </w:r>
            <w:r w:rsidRPr="00F07D8D">
              <w:t>ồ</w:t>
            </w:r>
            <w:r w:rsidRPr="00F07D8D">
              <w:t>i thư</w:t>
            </w:r>
            <w:r w:rsidRPr="00F07D8D">
              <w:t>ờ</w:t>
            </w:r>
            <w:r w:rsidRPr="00F07D8D">
              <w:t>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Trích y</w:t>
            </w:r>
            <w:r w:rsidRPr="00F07D8D">
              <w:t>ế</w:t>
            </w:r>
            <w:r w:rsidRPr="00F07D8D">
              <w:t>u n</w:t>
            </w:r>
            <w:r w:rsidRPr="00F07D8D">
              <w:t>ộ</w:t>
            </w:r>
            <w:r w:rsidRPr="00F07D8D">
              <w:t>i dung quy</w:t>
            </w:r>
            <w:r w:rsidRPr="00F07D8D">
              <w:t>ế</w:t>
            </w:r>
            <w:r w:rsidRPr="00F07D8D">
              <w:t>t đ</w:t>
            </w:r>
            <w:r w:rsidRPr="00F07D8D">
              <w:t>ị</w:t>
            </w:r>
            <w:r w:rsidRPr="00F07D8D">
              <w:t>nh</w:t>
            </w:r>
          </w:p>
        </w:tc>
        <w:tc>
          <w:tcPr>
            <w:tcW w:w="1584" w:type="dxa"/>
            <w:shd w:val="clear" w:color="auto" w:fill="auto"/>
          </w:tcPr>
          <w:p w:rsidR="005B3F2C" w:rsidRPr="00F07D8D" w:rsidRDefault="00F07D8D" w:rsidP="00F07D8D">
            <w:pPr>
              <w:spacing w:before="60" w:after="60" w:line="240" w:lineRule="auto"/>
            </w:pPr>
            <w:r w:rsidRPr="00F07D8D">
              <w:t>String(500)</w:t>
            </w:r>
          </w:p>
        </w:tc>
        <w:tc>
          <w:tcPr>
            <w:tcW w:w="979" w:type="dxa"/>
            <w:shd w:val="clear" w:color="auto" w:fill="auto"/>
          </w:tcPr>
          <w:p w:rsidR="005B3F2C" w:rsidRPr="00F07D8D" w:rsidRDefault="00F07D8D" w:rsidP="00F07D8D">
            <w:pPr>
              <w:spacing w:before="60" w:after="60" w:line="240" w:lineRule="auto"/>
            </w:pPr>
            <w:r w:rsidRPr="00F07D8D">
              <w:t>Có khi l</w:t>
            </w:r>
            <w:r w:rsidRPr="00F07D8D">
              <w:t>ậ</w:t>
            </w:r>
            <w:r w:rsidRPr="00F07D8D">
              <w:t>p QĐ</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Textarea / Input text. Tóm t</w:t>
            </w:r>
            <w:r w:rsidRPr="00F07D8D">
              <w:t>ắ</w:t>
            </w:r>
            <w:r w:rsidRPr="00F07D8D">
              <w:t>t n</w:t>
            </w:r>
            <w:r w:rsidRPr="00F07D8D">
              <w:t>ộ</w:t>
            </w:r>
            <w:r w:rsidRPr="00F07D8D">
              <w:t>i dung quy</w:t>
            </w:r>
            <w:r w:rsidRPr="00F07D8D">
              <w:t>ế</w:t>
            </w:r>
            <w:r w:rsidRPr="00F07D8D">
              <w:t>t đ</w:t>
            </w:r>
            <w:r w:rsidRPr="00F07D8D">
              <w:t>ị</w:t>
            </w:r>
            <w:r w:rsidRPr="00F07D8D">
              <w:t>nh gi</w:t>
            </w:r>
            <w:r w:rsidRPr="00F07D8D">
              <w:t>ả</w:t>
            </w:r>
            <w:r w:rsidRPr="00F07D8D">
              <w:t>i quy</w:t>
            </w:r>
            <w:r w:rsidRPr="00F07D8D">
              <w:t>ế</w:t>
            </w:r>
            <w:r w:rsidRPr="00F07D8D">
              <w:t>t b</w:t>
            </w:r>
            <w:r w:rsidRPr="00F07D8D">
              <w:t>ồ</w:t>
            </w:r>
            <w:r w:rsidRPr="00F07D8D">
              <w:t>i thư</w:t>
            </w:r>
            <w:r w:rsidRPr="00F07D8D">
              <w:t>ờ</w:t>
            </w:r>
            <w:r w:rsidRPr="00F07D8D">
              <w:t>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w:t>
            </w:r>
            <w:r w:rsidRPr="00F07D8D">
              <w:t>ổ</w:t>
            </w:r>
            <w:r w:rsidRPr="00F07D8D">
              <w:t>ng s</w:t>
            </w:r>
            <w:r w:rsidRPr="00F07D8D">
              <w:t>ố</w:t>
            </w:r>
            <w:r w:rsidRPr="00F07D8D">
              <w:t xml:space="preserve"> ti</w:t>
            </w:r>
            <w:r w:rsidRPr="00F07D8D">
              <w:t>ề</w:t>
            </w:r>
            <w:r w:rsidRPr="00F07D8D">
              <w:t>n b</w:t>
            </w:r>
            <w:r w:rsidRPr="00F07D8D">
              <w:t>ồ</w:t>
            </w:r>
            <w:r w:rsidRPr="00F07D8D">
              <w:t>i thư</w:t>
            </w:r>
            <w:r w:rsidRPr="00F07D8D">
              <w:t>ờ</w:t>
            </w:r>
            <w:r w:rsidRPr="00F07D8D">
              <w:t>ng theo quy</w:t>
            </w:r>
            <w:r w:rsidRPr="00F07D8D">
              <w:t>ế</w:t>
            </w:r>
            <w:r w:rsidRPr="00F07D8D">
              <w:t>t đ</w:t>
            </w:r>
            <w:r w:rsidRPr="00F07D8D">
              <w:t>ị</w:t>
            </w:r>
            <w:r w:rsidRPr="00F07D8D">
              <w:t>nh (đ</w:t>
            </w:r>
            <w:r w:rsidRPr="00F07D8D">
              <w:t>ồ</w:t>
            </w:r>
            <w:r w:rsidRPr="00F07D8D">
              <w:t>ng)</w:t>
            </w:r>
          </w:p>
        </w:tc>
        <w:tc>
          <w:tcPr>
            <w:tcW w:w="1584" w:type="dxa"/>
            <w:shd w:val="clear" w:color="auto" w:fill="auto"/>
          </w:tcPr>
          <w:p w:rsidR="005B3F2C" w:rsidRPr="00F07D8D" w:rsidRDefault="00F07D8D" w:rsidP="00F07D8D">
            <w:pPr>
              <w:spacing w:before="60" w:after="60" w:line="240" w:lineRule="auto"/>
            </w:pPr>
            <w:r w:rsidRPr="00F07D8D">
              <w:t>Decimal(18,0)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thương lư</w:t>
            </w:r>
            <w:r w:rsidRPr="00F07D8D">
              <w:t>ợ</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T</w:t>
            </w:r>
            <w:r w:rsidRPr="00F07D8D">
              <w:t>ự</w:t>
            </w:r>
            <w:r w:rsidRPr="00F07D8D">
              <w:t xml:space="preserve"> đ</w:t>
            </w:r>
            <w:r w:rsidRPr="00F07D8D">
              <w:t>ộ</w:t>
            </w:r>
            <w:r w:rsidRPr="00F07D8D">
              <w:t>ng l</w:t>
            </w:r>
            <w:r w:rsidRPr="00F07D8D">
              <w:t>ấ</w:t>
            </w:r>
            <w:r w:rsidRPr="00F07D8D">
              <w:t>y t</w:t>
            </w:r>
            <w:r w:rsidRPr="00F07D8D">
              <w:t>ổ</w:t>
            </w:r>
            <w:r w:rsidRPr="00F07D8D">
              <w:t>ng s</w:t>
            </w:r>
            <w:r w:rsidRPr="00F07D8D">
              <w:t>ố</w:t>
            </w:r>
            <w:r w:rsidRPr="00F07D8D">
              <w:t xml:space="preserve"> ti</w:t>
            </w:r>
            <w:r w:rsidRPr="00F07D8D">
              <w:t>ề</w:t>
            </w:r>
            <w:r w:rsidRPr="00F07D8D">
              <w:t>n b</w:t>
            </w:r>
            <w:r w:rsidRPr="00F07D8D">
              <w:t>ồ</w:t>
            </w:r>
            <w:r w:rsidRPr="00F07D8D">
              <w:t>i thư</w:t>
            </w:r>
            <w:r w:rsidRPr="00F07D8D">
              <w:t>ờ</w:t>
            </w:r>
            <w:r w:rsidRPr="00F07D8D">
              <w:t>ng đã thương lư</w:t>
            </w:r>
            <w:r w:rsidRPr="00F07D8D">
              <w:t>ợ</w:t>
            </w:r>
            <w:r w:rsidRPr="00F07D8D">
              <w:t>ng thành công (ho</w:t>
            </w:r>
            <w:r w:rsidRPr="00F07D8D">
              <w:t>ặ</w:t>
            </w:r>
            <w:r w:rsidRPr="00F07D8D">
              <w:t>c theo m</w:t>
            </w:r>
            <w:r w:rsidRPr="00F07D8D">
              <w:t>ứ</w:t>
            </w:r>
            <w:r w:rsidRPr="00F07D8D">
              <w:t>c b</w:t>
            </w:r>
            <w:r w:rsidRPr="00F07D8D">
              <w:t>ả</w:t>
            </w:r>
            <w:r w:rsidRPr="00F07D8D">
              <w:t>n án).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Ngày có hi</w:t>
            </w:r>
            <w:r w:rsidRPr="00F07D8D">
              <w:t>ệ</w:t>
            </w:r>
            <w:r w:rsidRPr="00F07D8D">
              <w:t>u l</w:t>
            </w:r>
            <w:r w:rsidRPr="00F07D8D">
              <w:t>ự</w:t>
            </w:r>
            <w:r w:rsidRPr="00F07D8D">
              <w:t>c thi hành</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Có khi l</w:t>
            </w:r>
            <w:r w:rsidRPr="00F07D8D">
              <w:t>ậ</w:t>
            </w:r>
            <w:r w:rsidRPr="00F07D8D">
              <w:t>p QĐ</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Datepicker (đ</w:t>
            </w:r>
            <w:r w:rsidRPr="00F07D8D">
              <w:t>ị</w:t>
            </w:r>
            <w:r w:rsidRPr="00F07D8D">
              <w:t>nh d</w:t>
            </w:r>
            <w:r w:rsidRPr="00F07D8D">
              <w:t>ạ</w:t>
            </w:r>
            <w:r w:rsidRPr="00F07D8D">
              <w:t>ng dd/m</w:t>
            </w:r>
            <w:r w:rsidRPr="00F07D8D">
              <w:t>m/yyyy). Ngày quy</w:t>
            </w:r>
            <w:r w:rsidRPr="00F07D8D">
              <w:t>ế</w:t>
            </w:r>
            <w:r w:rsidRPr="00F07D8D">
              <w:t>t đ</w:t>
            </w:r>
            <w:r w:rsidRPr="00F07D8D">
              <w:t>ị</w:t>
            </w:r>
            <w:r w:rsidRPr="00F07D8D">
              <w:t>nh có hi</w:t>
            </w:r>
            <w:r w:rsidRPr="00F07D8D">
              <w:t>ệ</w:t>
            </w:r>
            <w:r w:rsidRPr="00F07D8D">
              <w:t>u l</w:t>
            </w:r>
            <w:r w:rsidRPr="00F07D8D">
              <w:t>ự</w:t>
            </w:r>
            <w:r w:rsidRPr="00F07D8D">
              <w:t>c pháp lu</w:t>
            </w:r>
            <w:r w:rsidRPr="00F07D8D">
              <w:t>ậ</w:t>
            </w:r>
            <w:r w:rsidRPr="00F07D8D">
              <w:t>t. Áp d</w:t>
            </w:r>
            <w:r w:rsidRPr="00F07D8D">
              <w:t>ụ</w:t>
            </w:r>
            <w:r w:rsidRPr="00F07D8D">
              <w:t>ng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Tài li</w:t>
            </w:r>
            <w:r w:rsidRPr="00F07D8D">
              <w:t>ệ</w:t>
            </w:r>
            <w:r w:rsidRPr="00F07D8D">
              <w:t>u Quy</w:t>
            </w:r>
            <w:r w:rsidRPr="00F07D8D">
              <w:t>ế</w:t>
            </w:r>
            <w:r w:rsidRPr="00F07D8D">
              <w:t>t đ</w:t>
            </w:r>
            <w:r w:rsidRPr="00F07D8D">
              <w:t>ị</w:t>
            </w:r>
            <w:r w:rsidRPr="00F07D8D">
              <w:t>nh gi</w:t>
            </w:r>
            <w:r w:rsidRPr="00F07D8D">
              <w:t>ả</w:t>
            </w:r>
            <w:r w:rsidRPr="00F07D8D">
              <w:t>i quy</w:t>
            </w:r>
            <w:r w:rsidRPr="00F07D8D">
              <w:t>ế</w:t>
            </w:r>
            <w:r w:rsidRPr="00F07D8D">
              <w:t>t b</w:t>
            </w:r>
            <w:r w:rsidRPr="00F07D8D">
              <w:t>ồ</w:t>
            </w:r>
            <w:r w:rsidRPr="00F07D8D">
              <w:t>i thư</w:t>
            </w:r>
            <w:r w:rsidRPr="00F07D8D">
              <w:t>ờ</w:t>
            </w:r>
            <w:r w:rsidRPr="00F07D8D">
              <w:t>ng</w:t>
            </w:r>
          </w:p>
        </w:tc>
        <w:tc>
          <w:tcPr>
            <w:tcW w:w="1584" w:type="dxa"/>
            <w:shd w:val="clear" w:color="auto" w:fill="auto"/>
          </w:tcPr>
          <w:p w:rsidR="005B3F2C" w:rsidRPr="00F07D8D" w:rsidRDefault="00F07D8D" w:rsidP="00F07D8D">
            <w:pPr>
              <w:spacing w:before="60" w:after="60" w:line="240" w:lineRule="auto"/>
            </w:pPr>
            <w:r w:rsidRPr="00F07D8D">
              <w:t>File/List(File)</w:t>
            </w:r>
          </w:p>
        </w:tc>
        <w:tc>
          <w:tcPr>
            <w:tcW w:w="979" w:type="dxa"/>
            <w:shd w:val="clear" w:color="auto" w:fill="auto"/>
          </w:tcPr>
          <w:p w:rsidR="005B3F2C" w:rsidRPr="00F07D8D" w:rsidRDefault="00F07D8D" w:rsidP="00F07D8D">
            <w:pPr>
              <w:spacing w:before="60" w:after="60" w:line="240" w:lineRule="auto"/>
            </w:pPr>
            <w:r w:rsidRPr="00F07D8D">
              <w:t>Có khi ban hành</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Upload file.</w:t>
            </w:r>
            <w:r w:rsidRPr="00F07D8D">
              <w:br/>
            </w:r>
            <w:r w:rsidRPr="00F07D8D">
              <w:t>- Đính kèm file d</w:t>
            </w:r>
            <w:r w:rsidRPr="00F07D8D">
              <w:t>ự</w:t>
            </w:r>
            <w:r w:rsidRPr="00F07D8D">
              <w:t xml:space="preserve"> th</w:t>
            </w:r>
            <w:r w:rsidRPr="00F07D8D">
              <w:t>ả</w:t>
            </w:r>
            <w:r w:rsidRPr="00F07D8D">
              <w:t>o quy</w:t>
            </w:r>
            <w:r w:rsidRPr="00F07D8D">
              <w:t>ế</w:t>
            </w:r>
            <w:r w:rsidRPr="00F07D8D">
              <w:t>t đ</w:t>
            </w:r>
            <w:r w:rsidRPr="00F07D8D">
              <w:t>ị</w:t>
            </w:r>
            <w:r w:rsidRPr="00F07D8D">
              <w:t>nh ho</w:t>
            </w:r>
            <w:r w:rsidRPr="00F07D8D">
              <w:t>ặ</w:t>
            </w:r>
            <w:r w:rsidRPr="00F07D8D">
              <w:t>c file quy</w:t>
            </w:r>
            <w:r w:rsidRPr="00F07D8D">
              <w:t>ế</w:t>
            </w:r>
            <w:r w:rsidRPr="00F07D8D">
              <w:t>t đ</w:t>
            </w:r>
            <w:r w:rsidRPr="00F07D8D">
              <w:t>ị</w:t>
            </w:r>
            <w:r w:rsidRPr="00F07D8D">
              <w:t>nh đã ký đóng d</w:t>
            </w:r>
            <w:r w:rsidRPr="00F07D8D">
              <w:t>ấ</w:t>
            </w:r>
            <w:r w:rsidRPr="00F07D8D">
              <w:t>u (b</w:t>
            </w:r>
            <w:r w:rsidRPr="00F07D8D">
              <w:t>ắ</w:t>
            </w:r>
            <w:r w:rsidRPr="00F07D8D">
              <w:t>t bu</w:t>
            </w:r>
            <w:r w:rsidRPr="00F07D8D">
              <w:t>ộ</w:t>
            </w:r>
            <w:r w:rsidRPr="00F07D8D">
              <w:t>c khi ký bên ngoài).</w:t>
            </w:r>
            <w:r w:rsidRPr="00F07D8D">
              <w:br/>
              <w:t>- H</w:t>
            </w:r>
            <w:r w:rsidRPr="00F07D8D">
              <w:t>ỗ</w:t>
            </w:r>
            <w:r w:rsidRPr="00F07D8D">
              <w:t xml:space="preserve"> tr</w:t>
            </w:r>
            <w:r w:rsidRPr="00F07D8D">
              <w:t>ợ</w:t>
            </w:r>
            <w:r w:rsidRPr="00F07D8D">
              <w:t xml:space="preserve"> đính kèm nhi</w:t>
            </w:r>
            <w:r w:rsidRPr="00F07D8D">
              <w:t>ề</w:t>
            </w:r>
            <w:r w:rsidRPr="00F07D8D">
              <w:t>u file căn c</w:t>
            </w:r>
            <w:r w:rsidRPr="00F07D8D">
              <w:t>ứ</w:t>
            </w:r>
            <w:r w:rsidRPr="00F07D8D">
              <w:t>; sau khi t</w:t>
            </w:r>
            <w:r w:rsidRPr="00F07D8D">
              <w:t>ả</w:t>
            </w:r>
            <w:r w:rsidRPr="00F07D8D">
              <w:t>i lên hi</w:t>
            </w:r>
            <w:r w:rsidRPr="00F07D8D">
              <w:t>ể</w:t>
            </w:r>
            <w:r w:rsidRPr="00F07D8D">
              <w:t>n th</w:t>
            </w:r>
            <w:r w:rsidRPr="00F07D8D">
              <w:t>ị</w:t>
            </w:r>
            <w:r w:rsidRPr="00F07D8D">
              <w:t xml:space="preserve"> tên file kèm liên k</w:t>
            </w:r>
            <w:r w:rsidRPr="00F07D8D">
              <w:t>ế</w:t>
            </w:r>
            <w:r w:rsidRPr="00F07D8D">
              <w:t>t Xem file và nút Xóa. Áp d</w:t>
            </w:r>
            <w:r w:rsidRPr="00F07D8D">
              <w:t>ụ</w:t>
            </w:r>
            <w:r w:rsidRPr="00F07D8D">
              <w:t>ng [BR-FILE-010].</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bCs/>
              </w:rPr>
              <w:t>6. Kh</w:t>
            </w:r>
            <w:r w:rsidRPr="00F07D8D">
              <w:rPr>
                <w:bCs/>
              </w:rPr>
              <w:t>ố</w:t>
            </w:r>
            <w:r w:rsidRPr="00F07D8D">
              <w:rPr>
                <w:bCs/>
              </w:rPr>
              <w:t>i Th</w:t>
            </w:r>
            <w:r w:rsidRPr="00F07D8D">
              <w:rPr>
                <w:bCs/>
              </w:rPr>
              <w:t>ự</w:t>
            </w:r>
            <w:r w:rsidRPr="00F07D8D">
              <w:rPr>
                <w:bCs/>
              </w:rPr>
              <w:t>c thi Quy</w:t>
            </w:r>
            <w:r w:rsidRPr="00F07D8D">
              <w:rPr>
                <w:bCs/>
              </w:rPr>
              <w:t>ế</w:t>
            </w:r>
            <w:r w:rsidRPr="00F07D8D">
              <w:rPr>
                <w:bCs/>
              </w:rPr>
              <w:t>t đ</w:t>
            </w:r>
            <w:r w:rsidRPr="00F07D8D">
              <w:rPr>
                <w:bCs/>
              </w:rPr>
              <w:t>ị</w:t>
            </w:r>
            <w:r w:rsidRPr="00F07D8D">
              <w:rPr>
                <w:bCs/>
              </w:rPr>
              <w:t>nh</w:t>
            </w:r>
            <w:r w:rsidRPr="00F07D8D">
              <w:rPr>
                <w:bCs/>
              </w:rPr>
              <w:t xml:space="preserve"> gi</w:t>
            </w:r>
            <w:r w:rsidRPr="00F07D8D">
              <w:rPr>
                <w:bCs/>
              </w:rPr>
              <w:t>ả</w:t>
            </w:r>
            <w:r w:rsidRPr="00F07D8D">
              <w:rPr>
                <w:bCs/>
              </w:rPr>
              <w:t xml:space="preserve">i </w:t>
            </w:r>
            <w:r w:rsidRPr="00F07D8D">
              <w:rPr>
                <w:bCs/>
              </w:rPr>
              <w:lastRenderedPageBreak/>
              <w:t>quy</w:t>
            </w:r>
            <w:r w:rsidRPr="00F07D8D">
              <w:rPr>
                <w:bCs/>
              </w:rPr>
              <w:t>ế</w:t>
            </w:r>
            <w:r w:rsidRPr="00F07D8D">
              <w:rPr>
                <w:bCs/>
              </w:rPr>
              <w:t>t b</w:t>
            </w:r>
            <w:r w:rsidRPr="00F07D8D">
              <w:rPr>
                <w:bCs/>
              </w:rPr>
              <w:t>ồ</w:t>
            </w:r>
            <w:r w:rsidRPr="00F07D8D">
              <w:rPr>
                <w:bCs/>
              </w:rPr>
              <w:t>i thư</w:t>
            </w:r>
            <w:r w:rsidRPr="00F07D8D">
              <w:rPr>
                <w:bCs/>
              </w:rPr>
              <w:t>ờ</w:t>
            </w:r>
            <w:r w:rsidRPr="00F07D8D">
              <w:rPr>
                <w:bCs/>
              </w:rPr>
              <w:t>ng</w:t>
            </w:r>
          </w:p>
        </w:tc>
        <w:tc>
          <w:tcPr>
            <w:tcW w:w="1584" w:type="dxa"/>
            <w:shd w:val="clear" w:color="auto" w:fill="auto"/>
          </w:tcPr>
          <w:p w:rsidR="005B3F2C" w:rsidRPr="00F07D8D" w:rsidRDefault="00F07D8D" w:rsidP="00F07D8D">
            <w:pPr>
              <w:spacing w:before="60" w:after="60" w:line="240" w:lineRule="auto"/>
            </w:pPr>
            <w:r w:rsidRPr="00F07D8D">
              <w:lastRenderedPageBreak/>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tr</w:t>
            </w:r>
            <w:r w:rsidRPr="00F07D8D">
              <w:t>ạ</w:t>
            </w:r>
            <w:r w:rsidRPr="00F07D8D">
              <w:t xml:space="preserve">ng </w:t>
            </w:r>
            <w:r w:rsidRPr="00F07D8D">
              <w:lastRenderedPageBreak/>
              <w:t>thái</w:t>
            </w:r>
          </w:p>
        </w:tc>
        <w:tc>
          <w:tcPr>
            <w:tcW w:w="3773" w:type="dxa"/>
            <w:shd w:val="clear" w:color="auto" w:fill="auto"/>
          </w:tcPr>
          <w:p w:rsidR="005B3F2C" w:rsidRPr="00F07D8D" w:rsidRDefault="00F07D8D" w:rsidP="00F07D8D">
            <w:pPr>
              <w:spacing w:before="60" w:after="60" w:line="240" w:lineRule="auto"/>
              <w:jc w:val="left"/>
            </w:pPr>
            <w:r w:rsidRPr="00F07D8D">
              <w:lastRenderedPageBreak/>
              <w:t>Control UI: Kh</w:t>
            </w:r>
            <w:r w:rsidRPr="00F07D8D">
              <w:t>ố</w:t>
            </w:r>
            <w:r w:rsidRPr="00F07D8D">
              <w:t>i nghi</w:t>
            </w:r>
            <w:r w:rsidRPr="00F07D8D">
              <w:t>ệ</w:t>
            </w:r>
            <w:r w:rsidRPr="00F07D8D">
              <w:t>p v</w:t>
            </w:r>
            <w:r w:rsidRPr="00F07D8D">
              <w:t>ụ</w:t>
            </w:r>
            <w:r w:rsidRPr="00F07D8D">
              <w:t xml:space="preserve"> có th</w:t>
            </w:r>
            <w:r w:rsidRPr="00F07D8D">
              <w:t>ể</w:t>
            </w:r>
            <w:r w:rsidRPr="00F07D8D">
              <w:t xml:space="preserve"> m</w:t>
            </w:r>
            <w:r w:rsidRPr="00F07D8D">
              <w:t>ở</w:t>
            </w:r>
            <w:r w:rsidRPr="00F07D8D">
              <w:t xml:space="preserve"> r</w:t>
            </w:r>
            <w:r w:rsidRPr="00F07D8D">
              <w:t>ộ</w:t>
            </w:r>
            <w:r w:rsidRPr="00F07D8D">
              <w:t>ng/thu g</w:t>
            </w:r>
            <w:r w:rsidRPr="00F07D8D">
              <w:t>ọ</w:t>
            </w:r>
            <w:r w:rsidRPr="00F07D8D">
              <w:t>n.</w:t>
            </w:r>
            <w:r w:rsidRPr="00F07D8D">
              <w:br/>
              <w:t xml:space="preserve">- </w:t>
            </w:r>
            <w:r w:rsidRPr="00F07D8D">
              <w:rPr>
                <w:i/>
                <w:iCs/>
              </w:rPr>
              <w:t>Quy t</w:t>
            </w:r>
            <w:r w:rsidRPr="00F07D8D">
              <w:rPr>
                <w:i/>
                <w:iCs/>
              </w:rPr>
              <w:t>ắ</w:t>
            </w:r>
            <w:r w:rsidRPr="00F07D8D">
              <w:rPr>
                <w:i/>
                <w:iCs/>
              </w:rPr>
              <w:t>c hi</w:t>
            </w:r>
            <w:r w:rsidRPr="00F07D8D">
              <w:rPr>
                <w:i/>
                <w:iCs/>
              </w:rPr>
              <w:t>ể</w:t>
            </w:r>
            <w:r w:rsidRPr="00F07D8D">
              <w:rPr>
                <w:i/>
                <w:iCs/>
              </w:rPr>
              <w:t>n th</w:t>
            </w:r>
            <w:r w:rsidRPr="00F07D8D">
              <w:rPr>
                <w:i/>
                <w:iCs/>
              </w:rPr>
              <w:t>ị</w:t>
            </w:r>
            <w:r w:rsidRPr="00F07D8D">
              <w:t>: M</w:t>
            </w:r>
            <w:r w:rsidRPr="00F07D8D">
              <w:t>ặ</w:t>
            </w:r>
            <w:r w:rsidRPr="00F07D8D">
              <w:t>c đ</w:t>
            </w:r>
            <w:r w:rsidRPr="00F07D8D">
              <w:t>ị</w:t>
            </w:r>
            <w:r w:rsidRPr="00F07D8D">
              <w:t xml:space="preserve">nh thu </w:t>
            </w:r>
            <w:r w:rsidRPr="00F07D8D">
              <w:lastRenderedPageBreak/>
              <w:t>g</w:t>
            </w:r>
            <w:r w:rsidRPr="00F07D8D">
              <w:t>ọ</w:t>
            </w:r>
            <w:r w:rsidRPr="00F07D8D">
              <w:t>n.</w:t>
            </w:r>
            <w:r w:rsidRPr="00F07D8D">
              <w:br/>
              <w:t>- T</w:t>
            </w:r>
            <w:r w:rsidRPr="00F07D8D">
              <w:t>ự</w:t>
            </w:r>
            <w:r w:rsidRPr="00F07D8D">
              <w:t xml:space="preserve"> đ</w:t>
            </w:r>
            <w:r w:rsidRPr="00F07D8D">
              <w:t>ộ</w:t>
            </w:r>
            <w:r w:rsidRPr="00F07D8D">
              <w:t>ng m</w:t>
            </w:r>
            <w:r w:rsidRPr="00F07D8D">
              <w:t>ở</w:t>
            </w:r>
            <w:r w:rsidRPr="00F07D8D">
              <w:t xml:space="preserve"> r</w:t>
            </w:r>
            <w:r w:rsidRPr="00F07D8D">
              <w:t>ộ</w:t>
            </w:r>
            <w:r w:rsidRPr="00F07D8D">
              <w:t xml:space="preserve">ng </w:t>
            </w:r>
            <w:r w:rsidRPr="00F07D8D">
              <w:t>ở</w:t>
            </w:r>
            <w:r w:rsidRPr="00F07D8D">
              <w:t xml:space="preserve"> ch</w:t>
            </w:r>
            <w:r w:rsidRPr="00F07D8D">
              <w:t>ế</w:t>
            </w:r>
            <w:r w:rsidRPr="00F07D8D">
              <w:t xml:space="preserve"> đ</w:t>
            </w:r>
            <w:r w:rsidRPr="00F07D8D">
              <w:t>ộ</w:t>
            </w:r>
            <w:r w:rsidRPr="00F07D8D">
              <w:t xml:space="preserve"> ch</w:t>
            </w:r>
            <w:r w:rsidRPr="00F07D8D">
              <w:t>ỉ</w:t>
            </w:r>
            <w:r w:rsidRPr="00F07D8D">
              <w:t>nh s</w:t>
            </w:r>
            <w:r w:rsidRPr="00F07D8D">
              <w:t>ử</w:t>
            </w:r>
            <w:r w:rsidRPr="00F07D8D">
              <w:t>a khi h</w:t>
            </w:r>
            <w:r w:rsidRPr="00F07D8D">
              <w:t>ồ</w:t>
            </w:r>
            <w:r w:rsidRPr="00F07D8D">
              <w:t xml:space="preserve"> sơ </w:t>
            </w:r>
            <w:r w:rsidRPr="00F07D8D">
              <w:t>ở</w:t>
            </w:r>
            <w:r w:rsidRPr="00F07D8D">
              <w:t xml:space="preserve"> tr</w:t>
            </w:r>
            <w:r w:rsidRPr="00F07D8D">
              <w:t>ạ</w:t>
            </w:r>
            <w:r w:rsidRPr="00F07D8D">
              <w:t>ng thái Ch</w:t>
            </w:r>
            <w:r w:rsidRPr="00F07D8D">
              <w:t>ờ</w:t>
            </w:r>
            <w:r w:rsidRPr="00F07D8D">
              <w:t xml:space="preserve"> th</w:t>
            </w:r>
            <w:r w:rsidRPr="00F07D8D">
              <w:t>ự</w:t>
            </w:r>
            <w:r w:rsidRPr="00F07D8D">
              <w:t>c thi.</w:t>
            </w:r>
            <w:r w:rsidRPr="00F07D8D">
              <w:br/>
              <w:t>- Khi đã hoàn thành th</w:t>
            </w:r>
            <w:r w:rsidRPr="00F07D8D">
              <w:t>ự</w:t>
            </w:r>
            <w:r w:rsidRPr="00F07D8D">
              <w:t>c thi (Hoàn thành</w:t>
            </w:r>
            <w:r w:rsidRPr="00F07D8D">
              <w:t>) hi</w:t>
            </w:r>
            <w:r w:rsidRPr="00F07D8D">
              <w:t>ể</w:t>
            </w:r>
            <w:r w:rsidRPr="00F07D8D">
              <w:t>n th</w:t>
            </w:r>
            <w:r w:rsidRPr="00F07D8D">
              <w:t>ị</w:t>
            </w:r>
            <w:r w:rsidRPr="00F07D8D">
              <w:t xml:space="preserve"> Thu g</w:t>
            </w:r>
            <w:r w:rsidRPr="00F07D8D">
              <w:t>ọ</w:t>
            </w:r>
            <w:r w:rsidRPr="00F07D8D">
              <w:t>n và Ch</w:t>
            </w:r>
            <w:r w:rsidRPr="00F07D8D">
              <w:t>ỉ</w:t>
            </w:r>
            <w:r w:rsidRPr="00F07D8D">
              <w:t xml:space="preserve"> đ</w:t>
            </w:r>
            <w:r w:rsidRPr="00F07D8D">
              <w:t>ọ</w:t>
            </w:r>
            <w:r w:rsidRPr="00F07D8D">
              <w:t>c kèm [✓ Đã hoàn thành].</w:t>
            </w:r>
            <w:r w:rsidRPr="00F07D8D">
              <w:br/>
              <w:t>- Trư</w:t>
            </w:r>
            <w:r w:rsidRPr="00F07D8D">
              <w:t>ớ</w:t>
            </w:r>
            <w:r w:rsidRPr="00F07D8D">
              <w:t>c bư</w:t>
            </w:r>
            <w:r w:rsidRPr="00F07D8D">
              <w:t>ớ</w:t>
            </w:r>
            <w:r w:rsidRPr="00F07D8D">
              <w:t>c th</w:t>
            </w:r>
            <w:r w:rsidRPr="00F07D8D">
              <w:t>ự</w:t>
            </w:r>
            <w:r w:rsidRPr="00F07D8D">
              <w:t>c thi hi</w:t>
            </w:r>
            <w:r w:rsidRPr="00F07D8D">
              <w:t>ể</w:t>
            </w:r>
            <w:r w:rsidRPr="00F07D8D">
              <w:t>n th</w:t>
            </w:r>
            <w:r w:rsidRPr="00F07D8D">
              <w:t>ị</w:t>
            </w:r>
            <w:r w:rsidRPr="00F07D8D">
              <w:t xml:space="preserve"> Thu g</w:t>
            </w:r>
            <w:r w:rsidRPr="00F07D8D">
              <w:t>ọ</w:t>
            </w:r>
            <w:r w:rsidRPr="00F07D8D">
              <w:t>n và Khóa m</w:t>
            </w:r>
            <w:r w:rsidRPr="00F07D8D">
              <w:t>ờ</w:t>
            </w:r>
            <w:r w:rsidRPr="00F07D8D">
              <w:t xml:space="preserve"> [</w:t>
            </w:r>
            <w:r w:rsidRPr="00F07D8D">
              <w:t>🔒</w:t>
            </w:r>
            <w:r w:rsidRPr="00F07D8D">
              <w:t xml:space="preserve"> Chưa th</w:t>
            </w:r>
            <w:r w:rsidRPr="00F07D8D">
              <w:t>ự</w:t>
            </w:r>
            <w:r w:rsidRPr="00F07D8D">
              <w:t>c hi</w:t>
            </w:r>
            <w:r w:rsidRPr="00F07D8D">
              <w:t>ệ</w:t>
            </w:r>
            <w:r w:rsidRPr="00F07D8D">
              <w:t>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Ngày th</w:t>
            </w:r>
            <w:r w:rsidRPr="00F07D8D">
              <w:t>ự</w:t>
            </w:r>
            <w:r w:rsidRPr="00F07D8D">
              <w:t>c hi</w:t>
            </w:r>
            <w:r w:rsidRPr="00F07D8D">
              <w:t>ệ</w:t>
            </w:r>
            <w:r w:rsidRPr="00F07D8D">
              <w:t>n chi tr</w:t>
            </w:r>
            <w:r w:rsidRPr="00F07D8D">
              <w:t>ả</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Có khi hoàn thành th</w:t>
            </w:r>
            <w:r w:rsidRPr="00F07D8D">
              <w:t>ự</w:t>
            </w:r>
            <w:r w:rsidRPr="00F07D8D">
              <w:t>c thi</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Datepicker (đ</w:t>
            </w:r>
            <w:r w:rsidRPr="00F07D8D">
              <w:t>ị</w:t>
            </w:r>
            <w:r w:rsidRPr="00F07D8D">
              <w:t>nh d</w:t>
            </w:r>
            <w:r w:rsidRPr="00F07D8D">
              <w:t>ạ</w:t>
            </w:r>
            <w:r w:rsidRPr="00F07D8D">
              <w:t>ng dd/mm/yyyy). Ngày cơ quan hoàn t</w:t>
            </w:r>
            <w:r w:rsidRPr="00F07D8D">
              <w:t>ấ</w:t>
            </w:r>
            <w:r w:rsidRPr="00F07D8D">
              <w:t>t c</w:t>
            </w:r>
            <w:r w:rsidRPr="00F07D8D">
              <w:t>hi tr</w:t>
            </w:r>
            <w:r w:rsidRPr="00F07D8D">
              <w:t>ả</w:t>
            </w:r>
            <w:r w:rsidRPr="00F07D8D">
              <w:t xml:space="preserve"> ti</w:t>
            </w:r>
            <w:r w:rsidRPr="00F07D8D">
              <w:t>ề</w:t>
            </w:r>
            <w:r w:rsidRPr="00F07D8D">
              <w:t>n b</w:t>
            </w:r>
            <w:r w:rsidRPr="00F07D8D">
              <w:t>ồ</w:t>
            </w:r>
            <w:r w:rsidRPr="00F07D8D">
              <w:t>i thư</w:t>
            </w:r>
            <w:r w:rsidRPr="00F07D8D">
              <w:t>ờ</w:t>
            </w:r>
            <w:r w:rsidRPr="00F07D8D">
              <w:t>ng cho ngư</w:t>
            </w:r>
            <w:r w:rsidRPr="00F07D8D">
              <w:t>ờ</w:t>
            </w:r>
            <w:r w:rsidRPr="00F07D8D">
              <w:t>i b</w:t>
            </w:r>
            <w:r w:rsidRPr="00F07D8D">
              <w:t>ị</w:t>
            </w:r>
            <w:r w:rsidRPr="00F07D8D">
              <w:t xml:space="preserve"> thi</w:t>
            </w:r>
            <w:r w:rsidRPr="00F07D8D">
              <w:t>ệ</w:t>
            </w:r>
            <w:r w:rsidRPr="00F07D8D">
              <w:t>t h</w:t>
            </w:r>
            <w:r w:rsidRPr="00F07D8D">
              <w:t>ạ</w:t>
            </w:r>
            <w:r w:rsidRPr="00F07D8D">
              <w:t>i. Áp d</w:t>
            </w:r>
            <w:r w:rsidRPr="00F07D8D">
              <w:t>ụ</w:t>
            </w:r>
            <w:r w:rsidRPr="00F07D8D">
              <w:t>ng [BR-VAL-001] và [BR-VAL-008].</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Hình th</w:t>
            </w:r>
            <w:r w:rsidRPr="00F07D8D">
              <w:t>ứ</w:t>
            </w:r>
            <w:r w:rsidRPr="00F07D8D">
              <w:t>c chi tr</w:t>
            </w:r>
            <w:r w:rsidRPr="00F07D8D">
              <w:t>ả</w:t>
            </w:r>
          </w:p>
        </w:tc>
        <w:tc>
          <w:tcPr>
            <w:tcW w:w="1584" w:type="dxa"/>
            <w:shd w:val="clear" w:color="auto" w:fill="auto"/>
          </w:tcPr>
          <w:p w:rsidR="005B3F2C" w:rsidRPr="00F07D8D" w:rsidRDefault="00F07D8D" w:rsidP="00F07D8D">
            <w:pPr>
              <w:spacing w:before="60" w:after="60" w:line="240" w:lineRule="auto"/>
            </w:pPr>
            <w:r w:rsidRPr="00F07D8D">
              <w:t>Enum(String(50))</w:t>
            </w:r>
          </w:p>
        </w:tc>
        <w:tc>
          <w:tcPr>
            <w:tcW w:w="979" w:type="dxa"/>
            <w:shd w:val="clear" w:color="auto" w:fill="auto"/>
          </w:tcPr>
          <w:p w:rsidR="005B3F2C" w:rsidRPr="00F07D8D" w:rsidRDefault="00F07D8D" w:rsidP="00F07D8D">
            <w:pPr>
              <w:spacing w:before="60" w:after="60" w:line="240" w:lineRule="auto"/>
            </w:pPr>
            <w:r w:rsidRPr="00F07D8D">
              <w:t>Có khi hoàn thành th</w:t>
            </w:r>
            <w:r w:rsidRPr="00F07D8D">
              <w:t>ự</w:t>
            </w:r>
            <w:r w:rsidRPr="00F07D8D">
              <w:t>c thi</w:t>
            </w:r>
          </w:p>
        </w:tc>
        <w:tc>
          <w:tcPr>
            <w:tcW w:w="979" w:type="dxa"/>
            <w:shd w:val="clear" w:color="auto" w:fill="auto"/>
          </w:tcPr>
          <w:p w:rsidR="005B3F2C" w:rsidRPr="00F07D8D" w:rsidRDefault="00F07D8D" w:rsidP="00F07D8D">
            <w:pPr>
              <w:spacing w:before="60" w:after="60" w:line="240" w:lineRule="auto"/>
            </w:pPr>
            <w:r w:rsidRPr="00F07D8D">
              <w:t>Chuy</w:t>
            </w:r>
            <w:r w:rsidRPr="00F07D8D">
              <w:t>ể</w:t>
            </w:r>
            <w:r w:rsidRPr="00F07D8D">
              <w:t>n kho</w:t>
            </w:r>
            <w:r w:rsidRPr="00F07D8D">
              <w:t>ả</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Control UI: Radio button / Combobox.</w:t>
            </w:r>
            <w:r w:rsidRPr="00F07D8D">
              <w:br/>
              <w:t>- G</w:t>
            </w:r>
            <w:r w:rsidRPr="00F07D8D">
              <w:t>ồ</w:t>
            </w:r>
            <w:r w:rsidRPr="00F07D8D">
              <w:t>m Chuy</w:t>
            </w:r>
            <w:r w:rsidRPr="00F07D8D">
              <w:t>ể</w:t>
            </w:r>
            <w:r w:rsidRPr="00F07D8D">
              <w:t>n kho</w:t>
            </w:r>
            <w:r w:rsidRPr="00F07D8D">
              <w:t>ả</w:t>
            </w:r>
            <w:r w:rsidRPr="00F07D8D">
              <w:t>n ho</w:t>
            </w:r>
            <w:r w:rsidRPr="00F07D8D">
              <w:t>ặ</w:t>
            </w:r>
            <w:r w:rsidRPr="00F07D8D">
              <w:t>c Ti</w:t>
            </w:r>
            <w:r w:rsidRPr="00F07D8D">
              <w:t>ề</w:t>
            </w:r>
            <w:r w:rsidRPr="00F07D8D">
              <w:t>n m</w:t>
            </w:r>
            <w:r w:rsidRPr="00F07D8D">
              <w:t>ặ</w:t>
            </w:r>
            <w:r w:rsidRPr="00F07D8D">
              <w:t>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w:t>
            </w:r>
            <w:r w:rsidRPr="00F07D8D">
              <w:t>ố</w:t>
            </w:r>
            <w:r w:rsidRPr="00F07D8D">
              <w:t xml:space="preserve"> ti</w:t>
            </w:r>
            <w:r w:rsidRPr="00F07D8D">
              <w:t>ề</w:t>
            </w:r>
            <w:r w:rsidRPr="00F07D8D">
              <w:t>n th</w:t>
            </w:r>
            <w:r w:rsidRPr="00F07D8D">
              <w:t>ự</w:t>
            </w:r>
            <w:r w:rsidRPr="00F07D8D">
              <w:t>c t</w:t>
            </w:r>
            <w:r w:rsidRPr="00F07D8D">
              <w:t>ế</w:t>
            </w:r>
            <w:r w:rsidRPr="00F07D8D">
              <w:t xml:space="preserve"> đã chi </w:t>
            </w:r>
            <w:r w:rsidRPr="00F07D8D">
              <w:t>tr</w:t>
            </w:r>
            <w:r w:rsidRPr="00F07D8D">
              <w:t>ả</w:t>
            </w:r>
            <w:r w:rsidRPr="00F07D8D">
              <w:t xml:space="preserve"> (đ</w:t>
            </w:r>
            <w:r w:rsidRPr="00F07D8D">
              <w:t>ồ</w:t>
            </w:r>
            <w:r w:rsidRPr="00F07D8D">
              <w:t>ng)</w:t>
            </w:r>
          </w:p>
        </w:tc>
        <w:tc>
          <w:tcPr>
            <w:tcW w:w="1584" w:type="dxa"/>
            <w:shd w:val="clear" w:color="auto" w:fill="auto"/>
          </w:tcPr>
          <w:p w:rsidR="005B3F2C" w:rsidRPr="00F07D8D" w:rsidRDefault="00F07D8D" w:rsidP="00F07D8D">
            <w:pPr>
              <w:spacing w:before="60" w:after="60" w:line="240" w:lineRule="auto"/>
            </w:pPr>
            <w:r w:rsidRPr="00F07D8D">
              <w:t>Decimal(18,0)</w:t>
            </w:r>
          </w:p>
        </w:tc>
        <w:tc>
          <w:tcPr>
            <w:tcW w:w="979" w:type="dxa"/>
            <w:shd w:val="clear" w:color="auto" w:fill="auto"/>
          </w:tcPr>
          <w:p w:rsidR="005B3F2C" w:rsidRPr="00F07D8D" w:rsidRDefault="00F07D8D" w:rsidP="00F07D8D">
            <w:pPr>
              <w:spacing w:before="60" w:after="60" w:line="240" w:lineRule="auto"/>
            </w:pPr>
            <w:r w:rsidRPr="00F07D8D">
              <w:t>Có khi hoàn thành th</w:t>
            </w:r>
            <w:r w:rsidRPr="00F07D8D">
              <w:t>ự</w:t>
            </w:r>
            <w:r w:rsidRPr="00F07D8D">
              <w:t>c thi</w:t>
            </w:r>
          </w:p>
        </w:tc>
        <w:tc>
          <w:tcPr>
            <w:tcW w:w="979" w:type="dxa"/>
            <w:shd w:val="clear" w:color="auto" w:fill="auto"/>
          </w:tcPr>
          <w:p w:rsidR="005B3F2C" w:rsidRPr="00F07D8D" w:rsidRDefault="00F07D8D" w:rsidP="00F07D8D">
            <w:pPr>
              <w:spacing w:before="60" w:after="60" w:line="240" w:lineRule="auto"/>
            </w:pPr>
            <w:r w:rsidRPr="00F07D8D">
              <w:t>Theo quy</w:t>
            </w:r>
            <w:r w:rsidRPr="00F07D8D">
              <w:t>ế</w:t>
            </w:r>
            <w:r w:rsidRPr="00F07D8D">
              <w:t>t đ</w:t>
            </w:r>
            <w:r w:rsidRPr="00F07D8D">
              <w:t>ị</w:t>
            </w:r>
            <w:r w:rsidRPr="00F07D8D">
              <w:t>nh</w:t>
            </w:r>
          </w:p>
        </w:tc>
        <w:tc>
          <w:tcPr>
            <w:tcW w:w="3773" w:type="dxa"/>
            <w:shd w:val="clear" w:color="auto" w:fill="auto"/>
          </w:tcPr>
          <w:p w:rsidR="005B3F2C" w:rsidRPr="00F07D8D" w:rsidRDefault="00F07D8D" w:rsidP="00F07D8D">
            <w:pPr>
              <w:spacing w:before="60" w:after="60" w:line="240" w:lineRule="auto"/>
              <w:jc w:val="left"/>
            </w:pPr>
            <w:r w:rsidRPr="00F07D8D">
              <w:t>Control UI: Ô nh</w:t>
            </w:r>
            <w:r w:rsidRPr="00F07D8D">
              <w:t>ậ</w:t>
            </w:r>
            <w:r w:rsidRPr="00F07D8D">
              <w:t>p s</w:t>
            </w:r>
            <w:r w:rsidRPr="00F07D8D">
              <w:t>ố</w:t>
            </w:r>
            <w:r w:rsidRPr="00F07D8D">
              <w:t xml:space="preserve"> ti</w:t>
            </w:r>
            <w:r w:rsidRPr="00F07D8D">
              <w:t>ề</w:t>
            </w:r>
            <w:r w:rsidRPr="00F07D8D">
              <w:t>n. M</w:t>
            </w:r>
            <w:r w:rsidRPr="00F07D8D">
              <w:t>ặ</w:t>
            </w:r>
            <w:r w:rsidRPr="00F07D8D">
              <w:t>c đ</w:t>
            </w:r>
            <w:r w:rsidRPr="00F07D8D">
              <w:t>ị</w:t>
            </w:r>
            <w:r w:rsidRPr="00F07D8D">
              <w:t>nh b</w:t>
            </w:r>
            <w:r w:rsidRPr="00F07D8D">
              <w:t>ằ</w:t>
            </w:r>
            <w:r w:rsidRPr="00F07D8D">
              <w:t>ng s</w:t>
            </w:r>
            <w:r w:rsidRPr="00F07D8D">
              <w:t>ố</w:t>
            </w:r>
            <w:r w:rsidRPr="00F07D8D">
              <w:t xml:space="preserve"> ti</w:t>
            </w:r>
            <w:r w:rsidRPr="00F07D8D">
              <w:t>ề</w:t>
            </w:r>
            <w:r w:rsidRPr="00F07D8D">
              <w:t>n theo Quy</w:t>
            </w:r>
            <w:r w:rsidRPr="00F07D8D">
              <w:t>ế</w:t>
            </w:r>
            <w:r w:rsidRPr="00F07D8D">
              <w:t>t đ</w:t>
            </w:r>
            <w:r w:rsidRPr="00F07D8D">
              <w:t>ị</w:t>
            </w:r>
            <w:r w:rsidRPr="00F07D8D">
              <w:t>nh b</w:t>
            </w:r>
            <w:r w:rsidRPr="00F07D8D">
              <w:t>ồ</w:t>
            </w:r>
            <w:r w:rsidRPr="00F07D8D">
              <w:t>i thư</w:t>
            </w:r>
            <w:r w:rsidRPr="00F07D8D">
              <w:t>ờ</w:t>
            </w:r>
            <w:r w:rsidRPr="00F07D8D">
              <w:t>ng tr</w:t>
            </w:r>
            <w:r w:rsidRPr="00F07D8D">
              <w:t>ừ</w:t>
            </w:r>
            <w:r w:rsidRPr="00F07D8D">
              <w:t xml:space="preserve"> s</w:t>
            </w:r>
            <w:r w:rsidRPr="00F07D8D">
              <w:t>ố</w:t>
            </w:r>
            <w:r w:rsidRPr="00F07D8D">
              <w:t xml:space="preserve"> ti</w:t>
            </w:r>
            <w:r w:rsidRPr="00F07D8D">
              <w:t>ề</w:t>
            </w:r>
            <w:r w:rsidRPr="00F07D8D">
              <w:t>n đã t</w:t>
            </w:r>
            <w:r w:rsidRPr="00F07D8D">
              <w:t>ạ</w:t>
            </w:r>
            <w:r w:rsidRPr="00F07D8D">
              <w:t xml:space="preserve">m </w:t>
            </w:r>
            <w:r w:rsidRPr="00F07D8D">
              <w:t>ứ</w:t>
            </w:r>
            <w:r w:rsidRPr="00F07D8D">
              <w:t>ng. Áp d</w:t>
            </w:r>
            <w:r w:rsidRPr="00F07D8D">
              <w:t>ụ</w:t>
            </w:r>
            <w:r w:rsidRPr="00F07D8D">
              <w:t>ng [BR-VAL-010].</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Ch</w:t>
            </w:r>
            <w:r w:rsidRPr="00F07D8D">
              <w:t>ứ</w:t>
            </w:r>
            <w:r w:rsidRPr="00F07D8D">
              <w:t>ng t</w:t>
            </w:r>
            <w:r w:rsidRPr="00F07D8D">
              <w:t>ừ</w:t>
            </w:r>
            <w:r w:rsidRPr="00F07D8D">
              <w:t xml:space="preserve"> / Biên nh</w:t>
            </w:r>
            <w:r w:rsidRPr="00F07D8D">
              <w:t>ậ</w:t>
            </w:r>
            <w:r w:rsidRPr="00F07D8D">
              <w:t>n chi tr</w:t>
            </w:r>
            <w:r w:rsidRPr="00F07D8D">
              <w:t>ả</w:t>
            </w:r>
            <w:r w:rsidRPr="00F07D8D">
              <w:t xml:space="preserve"> đính kèm</w:t>
            </w:r>
          </w:p>
        </w:tc>
        <w:tc>
          <w:tcPr>
            <w:tcW w:w="1584" w:type="dxa"/>
            <w:shd w:val="clear" w:color="auto" w:fill="auto"/>
          </w:tcPr>
          <w:p w:rsidR="005B3F2C" w:rsidRPr="00F07D8D" w:rsidRDefault="00F07D8D" w:rsidP="00F07D8D">
            <w:pPr>
              <w:spacing w:before="60" w:after="60" w:line="240" w:lineRule="auto"/>
            </w:pPr>
            <w:r w:rsidRPr="00F07D8D">
              <w:t>File/List(File)</w:t>
            </w:r>
          </w:p>
        </w:tc>
        <w:tc>
          <w:tcPr>
            <w:tcW w:w="979" w:type="dxa"/>
            <w:shd w:val="clear" w:color="auto" w:fill="auto"/>
          </w:tcPr>
          <w:p w:rsidR="005B3F2C" w:rsidRPr="00F07D8D" w:rsidRDefault="00F07D8D" w:rsidP="00F07D8D">
            <w:pPr>
              <w:spacing w:before="60" w:after="60" w:line="240" w:lineRule="auto"/>
            </w:pPr>
            <w:r w:rsidRPr="00F07D8D">
              <w:t>Có khi hoàn thành th</w:t>
            </w:r>
            <w:r w:rsidRPr="00F07D8D">
              <w:t>ự</w:t>
            </w:r>
            <w:r w:rsidRPr="00F07D8D">
              <w:t>c thi</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Upload file.</w:t>
            </w:r>
            <w:r w:rsidRPr="00F07D8D">
              <w:br/>
              <w:t xml:space="preserve">- Đính kèm </w:t>
            </w:r>
            <w:r w:rsidRPr="00F07D8D">
              <w:t>Ủ</w:t>
            </w:r>
            <w:r w:rsidRPr="00F07D8D">
              <w:t>y nhi</w:t>
            </w:r>
            <w:r w:rsidRPr="00F07D8D">
              <w:t>ệ</w:t>
            </w:r>
            <w:r w:rsidRPr="00F07D8D">
              <w:t>m chi, Gi</w:t>
            </w:r>
            <w:r w:rsidRPr="00F07D8D">
              <w:t>ấ</w:t>
            </w:r>
            <w:r w:rsidRPr="00F07D8D">
              <w:t>y n</w:t>
            </w:r>
            <w:r w:rsidRPr="00F07D8D">
              <w:t>ộ</w:t>
            </w:r>
            <w:r w:rsidRPr="00F07D8D">
              <w:t>p ti</w:t>
            </w:r>
            <w:r w:rsidRPr="00F07D8D">
              <w:t>ề</w:t>
            </w:r>
            <w:r w:rsidRPr="00F07D8D">
              <w:t>n ho</w:t>
            </w:r>
            <w:r w:rsidRPr="00F07D8D">
              <w:t>ặ</w:t>
            </w:r>
            <w:r w:rsidRPr="00F07D8D">
              <w:t>c Phi</w:t>
            </w:r>
            <w:r w:rsidRPr="00F07D8D">
              <w:t>ế</w:t>
            </w:r>
            <w:r w:rsidRPr="00F07D8D">
              <w:t>u chi/Biên nh</w:t>
            </w:r>
            <w:r w:rsidRPr="00F07D8D">
              <w:t>ậ</w:t>
            </w:r>
            <w:r w:rsidRPr="00F07D8D">
              <w:t>n giao nh</w:t>
            </w:r>
            <w:r w:rsidRPr="00F07D8D">
              <w:t>ậ</w:t>
            </w:r>
            <w:r w:rsidRPr="00F07D8D">
              <w:t>n ti</w:t>
            </w:r>
            <w:r w:rsidRPr="00F07D8D">
              <w:t>ề</w:t>
            </w:r>
            <w:r w:rsidRPr="00F07D8D">
              <w:t>n m</w:t>
            </w:r>
            <w:r w:rsidRPr="00F07D8D">
              <w:t>ặ</w:t>
            </w:r>
            <w:r w:rsidRPr="00F07D8D">
              <w:t>t.</w:t>
            </w:r>
            <w:r w:rsidRPr="00F07D8D">
              <w:br/>
              <w:t>- Sau khi t</w:t>
            </w:r>
            <w:r w:rsidRPr="00F07D8D">
              <w:t>ả</w:t>
            </w:r>
            <w:r w:rsidRPr="00F07D8D">
              <w:t>i lên hi</w:t>
            </w:r>
            <w:r w:rsidRPr="00F07D8D">
              <w:t>ể</w:t>
            </w:r>
            <w:r w:rsidRPr="00F07D8D">
              <w:t>n th</w:t>
            </w:r>
            <w:r w:rsidRPr="00F07D8D">
              <w:t>ị</w:t>
            </w:r>
            <w:r w:rsidRPr="00F07D8D">
              <w:t xml:space="preserve"> tên file kèm link Xem file và nút Xóa. Áp d</w:t>
            </w:r>
            <w:r w:rsidRPr="00F07D8D">
              <w:t>ụ</w:t>
            </w:r>
            <w:r w:rsidRPr="00F07D8D">
              <w:t>ng [BR-FILE-010].</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Ghi chú th</w:t>
            </w:r>
            <w:r w:rsidRPr="00F07D8D">
              <w:t>ự</w:t>
            </w:r>
            <w:r w:rsidRPr="00F07D8D">
              <w:t>c thi</w:t>
            </w:r>
          </w:p>
        </w:tc>
        <w:tc>
          <w:tcPr>
            <w:tcW w:w="1584" w:type="dxa"/>
            <w:shd w:val="clear" w:color="auto" w:fill="auto"/>
          </w:tcPr>
          <w:p w:rsidR="005B3F2C" w:rsidRPr="00F07D8D" w:rsidRDefault="00F07D8D" w:rsidP="00F07D8D">
            <w:pPr>
              <w:spacing w:before="60" w:after="60" w:line="240" w:lineRule="auto"/>
            </w:pPr>
            <w:r w:rsidRPr="00F07D8D">
              <w:t>Text(2000)</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Textarea. Ghi nh</w:t>
            </w:r>
            <w:r w:rsidRPr="00F07D8D">
              <w:t>ậ</w:t>
            </w:r>
            <w:r w:rsidRPr="00F07D8D">
              <w:t>n tình hình th</w:t>
            </w:r>
            <w:r w:rsidRPr="00F07D8D">
              <w:t>ự</w:t>
            </w:r>
            <w:r w:rsidRPr="00F07D8D">
              <w:t>c thi chi tr</w:t>
            </w:r>
            <w:r w:rsidRPr="00F07D8D">
              <w:t>ả</w:t>
            </w:r>
            <w:r w:rsidRPr="00F07D8D">
              <w:t xml:space="preserve"> ho</w:t>
            </w:r>
            <w:r w:rsidRPr="00F07D8D">
              <w:t>ặ</w:t>
            </w:r>
            <w:r w:rsidRPr="00F07D8D">
              <w:t>c các n</w:t>
            </w:r>
            <w:r w:rsidRPr="00F07D8D">
              <w:t>ộ</w:t>
            </w:r>
            <w:r w:rsidRPr="00F07D8D">
              <w:t>i dung phát sinh khác.</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bCs/>
              </w:rPr>
              <w:t>7. Kh</w:t>
            </w:r>
            <w:r w:rsidRPr="00F07D8D">
              <w:rPr>
                <w:bCs/>
              </w:rPr>
              <w:t>ố</w:t>
            </w:r>
            <w:r w:rsidRPr="00F07D8D">
              <w:rPr>
                <w:bCs/>
              </w:rPr>
              <w:t>i thông tin Hoãn / T</w:t>
            </w:r>
            <w:r w:rsidRPr="00F07D8D">
              <w:rPr>
                <w:bCs/>
              </w:rPr>
              <w:t>ạ</w:t>
            </w:r>
            <w:r w:rsidRPr="00F07D8D">
              <w:rPr>
                <w:bCs/>
              </w:rPr>
              <w:t>m đình ch</w:t>
            </w:r>
            <w:r w:rsidRPr="00F07D8D">
              <w:rPr>
                <w:bCs/>
              </w:rPr>
              <w:t>ỉ</w:t>
            </w:r>
            <w:r w:rsidRPr="00F07D8D">
              <w:rPr>
                <w:bCs/>
              </w:rPr>
              <w:t xml:space="preserve"> / Đình ch</w:t>
            </w:r>
            <w:r w:rsidRPr="00F07D8D">
              <w:rPr>
                <w:bCs/>
              </w:rPr>
              <w:t>ỉ</w:t>
            </w:r>
            <w:r w:rsidRPr="00F07D8D">
              <w:rPr>
                <w:bCs/>
              </w:rPr>
              <w:t xml:space="preserve"> gi</w:t>
            </w:r>
            <w:r w:rsidRPr="00F07D8D">
              <w:rPr>
                <w:bCs/>
              </w:rPr>
              <w:t>ả</w:t>
            </w:r>
            <w:r w:rsidRPr="00F07D8D">
              <w:rPr>
                <w:bCs/>
              </w:rPr>
              <w:t>i quy</w:t>
            </w:r>
            <w:r w:rsidRPr="00F07D8D">
              <w:rPr>
                <w:bCs/>
              </w:rPr>
              <w:t>ế</w:t>
            </w:r>
            <w:r w:rsidRPr="00F07D8D">
              <w:rPr>
                <w:bCs/>
              </w:rPr>
              <w:t>t</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tr</w:t>
            </w:r>
            <w:r w:rsidRPr="00F07D8D">
              <w:t>ạ</w:t>
            </w:r>
            <w:r w:rsidRPr="00F07D8D">
              <w:t>ng thái</w:t>
            </w:r>
          </w:p>
        </w:tc>
        <w:tc>
          <w:tcPr>
            <w:tcW w:w="3773" w:type="dxa"/>
            <w:shd w:val="clear" w:color="auto" w:fill="auto"/>
          </w:tcPr>
          <w:p w:rsidR="005B3F2C" w:rsidRPr="00F07D8D" w:rsidRDefault="00F07D8D" w:rsidP="00F07D8D">
            <w:pPr>
              <w:spacing w:before="60" w:after="60" w:line="240" w:lineRule="auto"/>
              <w:jc w:val="left"/>
            </w:pPr>
            <w:r w:rsidRPr="00F07D8D">
              <w:t>Control UI: Kh</w:t>
            </w:r>
            <w:r w:rsidRPr="00F07D8D">
              <w:t>ố</w:t>
            </w:r>
            <w:r w:rsidRPr="00F07D8D">
              <w:t>i nghi</w:t>
            </w:r>
            <w:r w:rsidRPr="00F07D8D">
              <w:t>ệ</w:t>
            </w:r>
            <w:r w:rsidRPr="00F07D8D">
              <w:t>p v</w:t>
            </w:r>
            <w:r w:rsidRPr="00F07D8D">
              <w:t>ụ</w:t>
            </w:r>
            <w:r w:rsidRPr="00F07D8D">
              <w:t xml:space="preserve"> có th</w:t>
            </w:r>
            <w:r w:rsidRPr="00F07D8D">
              <w:t>ể</w:t>
            </w:r>
            <w:r w:rsidRPr="00F07D8D">
              <w:t xml:space="preserve"> m</w:t>
            </w:r>
            <w:r w:rsidRPr="00F07D8D">
              <w:t>ở</w:t>
            </w:r>
            <w:r w:rsidRPr="00F07D8D">
              <w:t xml:space="preserve"> r</w:t>
            </w:r>
            <w:r w:rsidRPr="00F07D8D">
              <w:t>ộ</w:t>
            </w:r>
            <w:r w:rsidRPr="00F07D8D">
              <w:t>ng/thu g</w:t>
            </w:r>
            <w:r w:rsidRPr="00F07D8D">
              <w:t>ọ</w:t>
            </w:r>
            <w:r w:rsidRPr="00F07D8D">
              <w:t>n.</w:t>
            </w:r>
            <w:r w:rsidRPr="00F07D8D">
              <w:br/>
              <w:t xml:space="preserve">- </w:t>
            </w:r>
            <w:r w:rsidRPr="00F07D8D">
              <w:rPr>
                <w:i/>
                <w:iCs/>
              </w:rPr>
              <w:t>Đi</w:t>
            </w:r>
            <w:r w:rsidRPr="00F07D8D">
              <w:rPr>
                <w:i/>
                <w:iCs/>
              </w:rPr>
              <w:t>ề</w:t>
            </w:r>
            <w:r w:rsidRPr="00F07D8D">
              <w:rPr>
                <w:i/>
                <w:iCs/>
              </w:rPr>
              <w:t>u ki</w:t>
            </w:r>
            <w:r w:rsidRPr="00F07D8D">
              <w:rPr>
                <w:i/>
                <w:iCs/>
              </w:rPr>
              <w:t>ệ</w:t>
            </w:r>
            <w:r w:rsidRPr="00F07D8D">
              <w:rPr>
                <w:i/>
                <w:iCs/>
              </w:rPr>
              <w:t>n hi</w:t>
            </w:r>
            <w:r w:rsidRPr="00F07D8D">
              <w:rPr>
                <w:i/>
                <w:iCs/>
              </w:rPr>
              <w:t>ể</w:t>
            </w:r>
            <w:r w:rsidRPr="00F07D8D">
              <w:rPr>
                <w:i/>
                <w:iCs/>
              </w:rPr>
              <w:t>n th</w:t>
            </w:r>
            <w:r w:rsidRPr="00F07D8D">
              <w:rPr>
                <w:i/>
                <w:iCs/>
              </w:rPr>
              <w:t>ị</w:t>
            </w:r>
            <w:r w:rsidRPr="00F07D8D">
              <w:t>: Ch</w:t>
            </w:r>
            <w:r w:rsidRPr="00F07D8D">
              <w:t>ỉ</w:t>
            </w:r>
            <w:r w:rsidRPr="00F07D8D">
              <w:t xml:space="preserve"> hi</w:t>
            </w:r>
            <w:r w:rsidRPr="00F07D8D">
              <w:t>ể</w:t>
            </w:r>
            <w:r w:rsidRPr="00F07D8D">
              <w:t>n th</w:t>
            </w:r>
            <w:r w:rsidRPr="00F07D8D">
              <w:t>ị</w:t>
            </w:r>
            <w:r w:rsidRPr="00F07D8D">
              <w:t xml:space="preserve"> khi h</w:t>
            </w:r>
            <w:r w:rsidRPr="00F07D8D">
              <w:t>ồ</w:t>
            </w:r>
            <w:r w:rsidRPr="00F07D8D">
              <w:t xml:space="preserve"> sơ phát sinh quy</w:t>
            </w:r>
            <w:r w:rsidRPr="00F07D8D">
              <w:t>ế</w:t>
            </w:r>
            <w:r w:rsidRPr="00F07D8D">
              <w:t>t đ</w:t>
            </w:r>
            <w:r w:rsidRPr="00F07D8D">
              <w:t>ị</w:t>
            </w:r>
            <w:r w:rsidRPr="00F07D8D">
              <w:t>nh Hoãn gi</w:t>
            </w:r>
            <w:r w:rsidRPr="00F07D8D">
              <w:t>ả</w:t>
            </w:r>
            <w:r w:rsidRPr="00F07D8D">
              <w:t>i quy</w:t>
            </w:r>
            <w:r w:rsidRPr="00F07D8D">
              <w:t>ế</w:t>
            </w:r>
            <w:r w:rsidRPr="00F07D8D">
              <w:t>t, T</w:t>
            </w:r>
            <w:r w:rsidRPr="00F07D8D">
              <w:t>ạ</w:t>
            </w:r>
            <w:r w:rsidRPr="00F07D8D">
              <w:t>m đình ch</w:t>
            </w:r>
            <w:r w:rsidRPr="00F07D8D">
              <w:t>ỉ</w:t>
            </w:r>
            <w:r w:rsidRPr="00F07D8D">
              <w:t xml:space="preserve"> gi</w:t>
            </w:r>
            <w:r w:rsidRPr="00F07D8D">
              <w:t>ả</w:t>
            </w:r>
            <w:r w:rsidRPr="00F07D8D">
              <w:t>i quy</w:t>
            </w:r>
            <w:r w:rsidRPr="00F07D8D">
              <w:t>ế</w:t>
            </w:r>
            <w:r w:rsidRPr="00F07D8D">
              <w:t>t ho</w:t>
            </w:r>
            <w:r w:rsidRPr="00F07D8D">
              <w:t>ặ</w:t>
            </w:r>
            <w:r w:rsidRPr="00F07D8D">
              <w:t>c Đình ch</w:t>
            </w:r>
            <w:r w:rsidRPr="00F07D8D">
              <w:t>ỉ</w:t>
            </w:r>
            <w:r w:rsidRPr="00F07D8D">
              <w:t xml:space="preserve"> gi</w:t>
            </w:r>
            <w:r w:rsidRPr="00F07D8D">
              <w:t>ả</w:t>
            </w:r>
            <w:r w:rsidRPr="00F07D8D">
              <w:t xml:space="preserve">i </w:t>
            </w:r>
            <w:r w:rsidRPr="00F07D8D">
              <w:lastRenderedPageBreak/>
              <w:t>quy</w:t>
            </w:r>
            <w:r w:rsidRPr="00F07D8D">
              <w:t>ế</w:t>
            </w:r>
            <w:r w:rsidRPr="00F07D8D">
              <w:t>t (thu</w:t>
            </w:r>
            <w:r w:rsidRPr="00F07D8D">
              <w:t>ộ</w:t>
            </w:r>
            <w:r w:rsidRPr="00F07D8D">
              <w:t>c nhóm tr</w:t>
            </w:r>
            <w:r w:rsidRPr="00F07D8D">
              <w:t>ạ</w:t>
            </w:r>
            <w:r w:rsidRPr="00F07D8D">
              <w:t>ng thái t</w:t>
            </w:r>
            <w:r w:rsidRPr="00F07D8D">
              <w:t>ừ</w:t>
            </w:r>
            <w:r w:rsidRPr="00F07D8D">
              <w:t xml:space="preserve"> Đang xác minh thi</w:t>
            </w:r>
            <w:r w:rsidRPr="00F07D8D">
              <w:t>ệ</w:t>
            </w:r>
            <w:r w:rsidRPr="00F07D8D">
              <w:t>t h</w:t>
            </w:r>
            <w:r w:rsidRPr="00F07D8D">
              <w:t>ạ</w:t>
            </w:r>
            <w:r w:rsidRPr="00F07D8D">
              <w:t>i tr</w:t>
            </w:r>
            <w:r w:rsidRPr="00F07D8D">
              <w:t>ở</w:t>
            </w:r>
            <w:r w:rsidRPr="00F07D8D">
              <w:t xml:space="preserve"> đi).</w:t>
            </w:r>
            <w:r w:rsidRPr="00F07D8D">
              <w:br/>
              <w:t xml:space="preserve">- </w:t>
            </w:r>
            <w:r w:rsidRPr="00F07D8D">
              <w:rPr>
                <w:i/>
                <w:iCs/>
              </w:rPr>
              <w:t>Quy t</w:t>
            </w:r>
            <w:r w:rsidRPr="00F07D8D">
              <w:rPr>
                <w:i/>
                <w:iCs/>
              </w:rPr>
              <w:t>ắ</w:t>
            </w:r>
            <w:r w:rsidRPr="00F07D8D">
              <w:rPr>
                <w:i/>
                <w:iCs/>
              </w:rPr>
              <w:t>c hi</w:t>
            </w:r>
            <w:r w:rsidRPr="00F07D8D">
              <w:rPr>
                <w:i/>
                <w:iCs/>
              </w:rPr>
              <w:t>ể</w:t>
            </w:r>
            <w:r w:rsidRPr="00F07D8D">
              <w:rPr>
                <w:i/>
                <w:iCs/>
              </w:rPr>
              <w:t>n th</w:t>
            </w:r>
            <w:r w:rsidRPr="00F07D8D">
              <w:rPr>
                <w:i/>
                <w:iCs/>
              </w:rPr>
              <w:t>ị</w:t>
            </w:r>
            <w:r w:rsidRPr="00F07D8D">
              <w:t>: T</w:t>
            </w:r>
            <w:r w:rsidRPr="00F07D8D">
              <w:t>ự</w:t>
            </w:r>
            <w:r w:rsidRPr="00F07D8D">
              <w:t xml:space="preserve"> đ</w:t>
            </w:r>
            <w:r w:rsidRPr="00F07D8D">
              <w:t>ộ</w:t>
            </w:r>
            <w:r w:rsidRPr="00F07D8D">
              <w:t>ng m</w:t>
            </w:r>
            <w:r w:rsidRPr="00F07D8D">
              <w:t>ở</w:t>
            </w:r>
            <w:r w:rsidRPr="00F07D8D">
              <w:t xml:space="preserve"> r</w:t>
            </w:r>
            <w:r w:rsidRPr="00F07D8D">
              <w:t>ộ</w:t>
            </w:r>
            <w:r w:rsidRPr="00F07D8D">
              <w:t xml:space="preserve">ng </w:t>
            </w:r>
            <w:r w:rsidRPr="00F07D8D">
              <w:t>ở</w:t>
            </w:r>
            <w:r w:rsidRPr="00F07D8D">
              <w:t xml:space="preserve"> ch</w:t>
            </w:r>
            <w:r w:rsidRPr="00F07D8D">
              <w:t>ế</w:t>
            </w:r>
            <w:r w:rsidRPr="00F07D8D">
              <w:t xml:space="preserve"> đ</w:t>
            </w:r>
            <w:r w:rsidRPr="00F07D8D">
              <w:t>ộ</w:t>
            </w:r>
            <w:r w:rsidRPr="00F07D8D">
              <w:t xml:space="preserve"> ch</w:t>
            </w:r>
            <w:r w:rsidRPr="00F07D8D">
              <w:t>ỉ</w:t>
            </w:r>
            <w:r w:rsidRPr="00F07D8D">
              <w:t>nh s</w:t>
            </w:r>
            <w:r w:rsidRPr="00F07D8D">
              <w:t>ử</w:t>
            </w:r>
            <w:r w:rsidRPr="00F07D8D">
              <w:t>a khi ngư</w:t>
            </w:r>
            <w:r w:rsidRPr="00F07D8D">
              <w:t>ờ</w:t>
            </w:r>
            <w:r w:rsidRPr="00F07D8D">
              <w:t>i</w:t>
            </w:r>
            <w:r w:rsidRPr="00F07D8D">
              <w:t xml:space="preserve"> dùng b</w:t>
            </w:r>
            <w:r w:rsidRPr="00F07D8D">
              <w:t>ấ</w:t>
            </w:r>
            <w:r w:rsidRPr="00F07D8D">
              <w:t>m thao tác Hoãn gi</w:t>
            </w:r>
            <w:r w:rsidRPr="00F07D8D">
              <w:t>ả</w:t>
            </w:r>
            <w:r w:rsidRPr="00F07D8D">
              <w:t>i quy</w:t>
            </w:r>
            <w:r w:rsidRPr="00F07D8D">
              <w:t>ế</w:t>
            </w:r>
            <w:r w:rsidRPr="00F07D8D">
              <w:t>t ho</w:t>
            </w:r>
            <w:r w:rsidRPr="00F07D8D">
              <w:t>ặ</w:t>
            </w:r>
            <w:r w:rsidRPr="00F07D8D">
              <w:t>c T</w:t>
            </w:r>
            <w:r w:rsidRPr="00F07D8D">
              <w:t>ạ</w:t>
            </w:r>
            <w:r w:rsidRPr="00F07D8D">
              <w:t>m đình ch</w:t>
            </w:r>
            <w:r w:rsidRPr="00F07D8D">
              <w:t>ỉ</w:t>
            </w:r>
            <w:r w:rsidRPr="00F07D8D">
              <w:t xml:space="preserve"> / Đình ch</w:t>
            </w:r>
            <w:r w:rsidRPr="00F07D8D">
              <w:t>ỉ</w:t>
            </w:r>
            <w:r w:rsidRPr="00F07D8D">
              <w:t xml:space="preserve"> t</w:t>
            </w:r>
            <w:r w:rsidRPr="00F07D8D">
              <w:t>ừ</w:t>
            </w:r>
            <w:r w:rsidRPr="00F07D8D">
              <w:t xml:space="preserve"> MH04; hi</w:t>
            </w:r>
            <w:r w:rsidRPr="00F07D8D">
              <w:t>ể</w:t>
            </w:r>
            <w:r w:rsidRPr="00F07D8D">
              <w:t>n th</w:t>
            </w:r>
            <w:r w:rsidRPr="00F07D8D">
              <w:t>ị</w:t>
            </w:r>
            <w:r w:rsidRPr="00F07D8D">
              <w:t xml:space="preserve"> Thu g</w:t>
            </w:r>
            <w:r w:rsidRPr="00F07D8D">
              <w:t>ọ</w:t>
            </w:r>
            <w:r w:rsidRPr="00F07D8D">
              <w:t>n và Ch</w:t>
            </w:r>
            <w:r w:rsidRPr="00F07D8D">
              <w:t>ỉ</w:t>
            </w:r>
            <w:r w:rsidRPr="00F07D8D">
              <w:t xml:space="preserve"> đ</w:t>
            </w:r>
            <w:r w:rsidRPr="00F07D8D">
              <w:t>ọ</w:t>
            </w:r>
            <w:r w:rsidRPr="00F07D8D">
              <w:t>c kèm [✓ Đã hoàn thành] khi đã ban hành quy</w:t>
            </w:r>
            <w:r w:rsidRPr="00F07D8D">
              <w:t>ế</w:t>
            </w:r>
            <w:r w:rsidRPr="00F07D8D">
              <w:t>t đ</w:t>
            </w:r>
            <w:r w:rsidRPr="00F07D8D">
              <w:t>ị</w:t>
            </w:r>
            <w:r w:rsidRPr="00F07D8D">
              <w:t xml:space="preserve">nh tương </w:t>
            </w:r>
            <w:r w:rsidRPr="00F07D8D">
              <w:t>ứ</w:t>
            </w:r>
            <w:r w:rsidRPr="00F07D8D">
              <w:t>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Lo</w:t>
            </w:r>
            <w:r w:rsidRPr="00F07D8D">
              <w:t>ạ</w:t>
            </w:r>
            <w:r w:rsidRPr="00F07D8D">
              <w:t>i quy</w:t>
            </w:r>
            <w:r w:rsidRPr="00F07D8D">
              <w:t>ế</w:t>
            </w:r>
            <w:r w:rsidRPr="00F07D8D">
              <w:t>t đ</w:t>
            </w:r>
            <w:r w:rsidRPr="00F07D8D">
              <w:t>ị</w:t>
            </w:r>
            <w:r w:rsidRPr="00F07D8D">
              <w:t>nh áp d</w:t>
            </w:r>
            <w:r w:rsidRPr="00F07D8D">
              <w:t>ụ</w:t>
            </w:r>
            <w:r w:rsidRPr="00F07D8D">
              <w:t>ng</w:t>
            </w:r>
          </w:p>
        </w:tc>
        <w:tc>
          <w:tcPr>
            <w:tcW w:w="1584" w:type="dxa"/>
            <w:shd w:val="clear" w:color="auto" w:fill="auto"/>
          </w:tcPr>
          <w:p w:rsidR="005B3F2C" w:rsidRPr="00F07D8D" w:rsidRDefault="00F07D8D" w:rsidP="00F07D8D">
            <w:pPr>
              <w:spacing w:before="60" w:after="60" w:line="240" w:lineRule="auto"/>
            </w:pPr>
            <w:r w:rsidRPr="00F07D8D">
              <w:t>Enum(String(100))</w:t>
            </w:r>
          </w:p>
        </w:tc>
        <w:tc>
          <w:tcPr>
            <w:tcW w:w="979" w:type="dxa"/>
            <w:shd w:val="clear" w:color="auto" w:fill="auto"/>
          </w:tcPr>
          <w:p w:rsidR="005B3F2C" w:rsidRPr="00F07D8D" w:rsidRDefault="00F07D8D" w:rsidP="00F07D8D">
            <w:pPr>
              <w:spacing w:before="60" w:after="60" w:line="240" w:lineRule="auto"/>
            </w:pPr>
            <w:r w:rsidRPr="00F07D8D">
              <w:t>Có khi áp d</w:t>
            </w:r>
            <w:r w:rsidRPr="00F07D8D">
              <w:t>ụ</w:t>
            </w:r>
            <w:r w:rsidRPr="00F07D8D">
              <w:t>ng</w:t>
            </w:r>
          </w:p>
        </w:tc>
        <w:tc>
          <w:tcPr>
            <w:tcW w:w="979" w:type="dxa"/>
            <w:shd w:val="clear" w:color="auto" w:fill="auto"/>
          </w:tcPr>
          <w:p w:rsidR="005B3F2C" w:rsidRPr="00F07D8D" w:rsidRDefault="00F07D8D" w:rsidP="00F07D8D">
            <w:pPr>
              <w:spacing w:before="60" w:after="60" w:line="240" w:lineRule="auto"/>
            </w:pPr>
            <w:r w:rsidRPr="00F07D8D">
              <w:t>Quy</w:t>
            </w:r>
            <w:r w:rsidRPr="00F07D8D">
              <w:t>ế</w:t>
            </w:r>
            <w:r w:rsidRPr="00F07D8D">
              <w:t>t đ</w:t>
            </w:r>
            <w:r w:rsidRPr="00F07D8D">
              <w:t>ị</w:t>
            </w:r>
            <w:r w:rsidRPr="00F07D8D">
              <w:t>nh hoãn gi</w:t>
            </w:r>
            <w:r w:rsidRPr="00F07D8D">
              <w:t>ả</w:t>
            </w:r>
            <w:r w:rsidRPr="00F07D8D">
              <w:t>i quy</w:t>
            </w:r>
            <w:r w:rsidRPr="00F07D8D">
              <w:t>ế</w:t>
            </w:r>
            <w:r w:rsidRPr="00F07D8D">
              <w:t>t b</w:t>
            </w:r>
            <w:r w:rsidRPr="00F07D8D">
              <w:t>ồ</w:t>
            </w:r>
            <w:r w:rsidRPr="00F07D8D">
              <w:t>i thư</w:t>
            </w:r>
            <w:r w:rsidRPr="00F07D8D">
              <w:t>ờ</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Combobox / Radio button.</w:t>
            </w:r>
            <w:r w:rsidRPr="00F07D8D">
              <w:br/>
              <w:t>- Giá tr</w:t>
            </w:r>
            <w:r w:rsidRPr="00F07D8D">
              <w:t>ị</w:t>
            </w:r>
            <w:r w:rsidRPr="00F07D8D">
              <w:t xml:space="preserve"> g</w:t>
            </w:r>
            <w:r w:rsidRPr="00F07D8D">
              <w:t>ồ</w:t>
            </w:r>
            <w:r w:rsidRPr="00F07D8D">
              <w:t>m: Quy</w:t>
            </w:r>
            <w:r w:rsidRPr="00F07D8D">
              <w:t>ế</w:t>
            </w:r>
            <w:r w:rsidRPr="00F07D8D">
              <w:t>t đ</w:t>
            </w:r>
            <w:r w:rsidRPr="00F07D8D">
              <w:t>ị</w:t>
            </w:r>
            <w:r w:rsidRPr="00F07D8D">
              <w:t>nh hoãn gi</w:t>
            </w:r>
            <w:r w:rsidRPr="00F07D8D">
              <w:t>ả</w:t>
            </w:r>
            <w:r w:rsidRPr="00F07D8D">
              <w:t>i quy</w:t>
            </w:r>
            <w:r w:rsidRPr="00F07D8D">
              <w:t>ế</w:t>
            </w:r>
            <w:r w:rsidRPr="00F07D8D">
              <w:t>t b</w:t>
            </w:r>
            <w:r w:rsidRPr="00F07D8D">
              <w:t>ồ</w:t>
            </w:r>
            <w:r w:rsidRPr="00F07D8D">
              <w:t>i thư</w:t>
            </w:r>
            <w:r w:rsidRPr="00F07D8D">
              <w:t>ờ</w:t>
            </w:r>
            <w:r w:rsidRPr="00F07D8D">
              <w:t>ng, Quy</w:t>
            </w:r>
            <w:r w:rsidRPr="00F07D8D">
              <w:t>ế</w:t>
            </w:r>
            <w:r w:rsidRPr="00F07D8D">
              <w:t>t đ</w:t>
            </w:r>
            <w:r w:rsidRPr="00F07D8D">
              <w:t>ị</w:t>
            </w:r>
            <w:r w:rsidRPr="00F07D8D">
              <w:t>nh t</w:t>
            </w:r>
            <w:r w:rsidRPr="00F07D8D">
              <w:t>ạ</w:t>
            </w:r>
            <w:r w:rsidRPr="00F07D8D">
              <w:t>m đình ch</w:t>
            </w:r>
            <w:r w:rsidRPr="00F07D8D">
              <w:t>ỉ</w:t>
            </w:r>
            <w:r w:rsidRPr="00F07D8D">
              <w:t xml:space="preserve"> gi</w:t>
            </w:r>
            <w:r w:rsidRPr="00F07D8D">
              <w:t>ả</w:t>
            </w:r>
            <w:r w:rsidRPr="00F07D8D">
              <w:t>i quy</w:t>
            </w:r>
            <w:r w:rsidRPr="00F07D8D">
              <w:t>ế</w:t>
            </w:r>
            <w:r w:rsidRPr="00F07D8D">
              <w:t>t b</w:t>
            </w:r>
            <w:r w:rsidRPr="00F07D8D">
              <w:t>ồ</w:t>
            </w:r>
            <w:r w:rsidRPr="00F07D8D">
              <w:t>i thư</w:t>
            </w:r>
            <w:r w:rsidRPr="00F07D8D">
              <w:t>ờ</w:t>
            </w:r>
            <w:r w:rsidRPr="00F07D8D">
              <w:t>ng, Quy</w:t>
            </w:r>
            <w:r w:rsidRPr="00F07D8D">
              <w:t>ế</w:t>
            </w:r>
            <w:r w:rsidRPr="00F07D8D">
              <w:t>t đ</w:t>
            </w:r>
            <w:r w:rsidRPr="00F07D8D">
              <w:t>ị</w:t>
            </w:r>
            <w:r w:rsidRPr="00F07D8D">
              <w:t>nh đình ch</w:t>
            </w:r>
            <w:r w:rsidRPr="00F07D8D">
              <w:t>ỉ</w:t>
            </w:r>
            <w:r w:rsidRPr="00F07D8D">
              <w:t xml:space="preserve"> gi</w:t>
            </w:r>
            <w:r w:rsidRPr="00F07D8D">
              <w:t>ả</w:t>
            </w:r>
            <w:r w:rsidRPr="00F07D8D">
              <w:t>i quy</w:t>
            </w:r>
            <w:r w:rsidRPr="00F07D8D">
              <w:t>ế</w:t>
            </w:r>
            <w:r w:rsidRPr="00F07D8D">
              <w:t>t b</w:t>
            </w:r>
            <w:r w:rsidRPr="00F07D8D">
              <w:t>ồ</w:t>
            </w:r>
            <w:r w:rsidRPr="00F07D8D">
              <w:t>i thư</w:t>
            </w:r>
            <w:r w:rsidRPr="00F07D8D">
              <w:t>ờ</w:t>
            </w:r>
            <w:r w:rsidRPr="00F07D8D">
              <w:t>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Hình th</w:t>
            </w:r>
            <w:r w:rsidRPr="00F07D8D">
              <w:t>ứ</w:t>
            </w:r>
            <w:r w:rsidRPr="00F07D8D">
              <w:t>c ban hành</w:t>
            </w:r>
          </w:p>
        </w:tc>
        <w:tc>
          <w:tcPr>
            <w:tcW w:w="1584" w:type="dxa"/>
            <w:shd w:val="clear" w:color="auto" w:fill="auto"/>
          </w:tcPr>
          <w:p w:rsidR="005B3F2C" w:rsidRPr="00F07D8D" w:rsidRDefault="00F07D8D" w:rsidP="00F07D8D">
            <w:pPr>
              <w:spacing w:before="60" w:after="60" w:line="240" w:lineRule="auto"/>
            </w:pPr>
            <w:r w:rsidRPr="00F07D8D">
              <w:t>Enum(String(50))</w:t>
            </w:r>
          </w:p>
        </w:tc>
        <w:tc>
          <w:tcPr>
            <w:tcW w:w="979" w:type="dxa"/>
            <w:shd w:val="clear" w:color="auto" w:fill="auto"/>
          </w:tcPr>
          <w:p w:rsidR="005B3F2C" w:rsidRPr="00F07D8D" w:rsidRDefault="00F07D8D" w:rsidP="00F07D8D">
            <w:pPr>
              <w:spacing w:before="60" w:after="60" w:line="240" w:lineRule="auto"/>
            </w:pPr>
            <w:r w:rsidRPr="00F07D8D">
              <w:t>Có khi áp d</w:t>
            </w:r>
            <w:r w:rsidRPr="00F07D8D">
              <w:t>ụ</w:t>
            </w:r>
            <w:r w:rsidRPr="00F07D8D">
              <w:t>ng</w:t>
            </w:r>
          </w:p>
        </w:tc>
        <w:tc>
          <w:tcPr>
            <w:tcW w:w="979" w:type="dxa"/>
            <w:shd w:val="clear" w:color="auto" w:fill="auto"/>
          </w:tcPr>
          <w:p w:rsidR="005B3F2C" w:rsidRPr="00F07D8D" w:rsidRDefault="00F07D8D" w:rsidP="00F07D8D">
            <w:pPr>
              <w:spacing w:before="60" w:after="60" w:line="240" w:lineRule="auto"/>
            </w:pPr>
            <w:r w:rsidRPr="00F07D8D">
              <w:t>Ký s</w:t>
            </w:r>
            <w:r w:rsidRPr="00F07D8D">
              <w:t>ố</w:t>
            </w:r>
            <w:r w:rsidRPr="00F07D8D">
              <w:t xml:space="preserve"> trên h</w:t>
            </w:r>
            <w:r w:rsidRPr="00F07D8D">
              <w:t>ệ</w:t>
            </w:r>
            <w:r w:rsidRPr="00F07D8D">
              <w:t xml:space="preserve"> th</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w:t>
            </w:r>
            <w:r w:rsidRPr="00F07D8D">
              <w:t>ntrol UI: Radio button.</w:t>
            </w:r>
            <w:r w:rsidRPr="00F07D8D">
              <w:br/>
              <w:t>- G</w:t>
            </w:r>
            <w:r w:rsidRPr="00F07D8D">
              <w:t>ồ</w:t>
            </w:r>
            <w:r w:rsidRPr="00F07D8D">
              <w:t>m: Ký s</w:t>
            </w:r>
            <w:r w:rsidRPr="00F07D8D">
              <w:t>ố</w:t>
            </w:r>
            <w:r w:rsidRPr="00F07D8D">
              <w:t xml:space="preserve"> trên h</w:t>
            </w:r>
            <w:r w:rsidRPr="00F07D8D">
              <w:t>ệ</w:t>
            </w:r>
            <w:r w:rsidRPr="00F07D8D">
              <w:t xml:space="preserve"> th</w:t>
            </w:r>
            <w:r w:rsidRPr="00F07D8D">
              <w:t>ố</w:t>
            </w:r>
            <w:r w:rsidRPr="00F07D8D">
              <w:t>ng ho</w:t>
            </w:r>
            <w:r w:rsidRPr="00F07D8D">
              <w:t>ặ</w:t>
            </w:r>
            <w:r w:rsidRPr="00F07D8D">
              <w:t>c Ký bên ngoài.</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Đơn v</w:t>
            </w:r>
            <w:r w:rsidRPr="00F07D8D">
              <w:t>ị</w:t>
            </w:r>
            <w:r w:rsidRPr="00F07D8D">
              <w:t xml:space="preserve"> ban hành</w:t>
            </w:r>
          </w:p>
        </w:tc>
        <w:tc>
          <w:tcPr>
            <w:tcW w:w="1584" w:type="dxa"/>
            <w:shd w:val="clear" w:color="auto" w:fill="auto"/>
          </w:tcPr>
          <w:p w:rsidR="005B3F2C" w:rsidRPr="00F07D8D" w:rsidRDefault="00F07D8D" w:rsidP="00F07D8D">
            <w:pPr>
              <w:spacing w:before="60" w:after="60" w:line="240" w:lineRule="auto"/>
            </w:pPr>
            <w:r w:rsidRPr="00F07D8D">
              <w:t>Enum(String(255))</w:t>
            </w:r>
          </w:p>
        </w:tc>
        <w:tc>
          <w:tcPr>
            <w:tcW w:w="979" w:type="dxa"/>
            <w:shd w:val="clear" w:color="auto" w:fill="auto"/>
          </w:tcPr>
          <w:p w:rsidR="005B3F2C" w:rsidRPr="00F07D8D" w:rsidRDefault="00F07D8D" w:rsidP="00F07D8D">
            <w:pPr>
              <w:spacing w:before="60" w:after="60" w:line="240" w:lineRule="auto"/>
            </w:pPr>
            <w:r w:rsidRPr="00F07D8D">
              <w:t>Có khi áp d</w:t>
            </w:r>
            <w:r w:rsidRPr="00F07D8D">
              <w:t>ụ</w:t>
            </w:r>
            <w:r w:rsidRPr="00F07D8D">
              <w:t>ng</w:t>
            </w:r>
          </w:p>
        </w:tc>
        <w:tc>
          <w:tcPr>
            <w:tcW w:w="979" w:type="dxa"/>
            <w:shd w:val="clear" w:color="auto" w:fill="auto"/>
          </w:tcPr>
          <w:p w:rsidR="005B3F2C" w:rsidRPr="00F07D8D" w:rsidRDefault="00F07D8D" w:rsidP="00F07D8D">
            <w:pPr>
              <w:spacing w:before="60" w:after="60" w:line="240" w:lineRule="auto"/>
            </w:pPr>
            <w:r w:rsidRPr="00F07D8D">
              <w:t>Theo cơ quan gi</w:t>
            </w:r>
            <w:r w:rsidRPr="00F07D8D">
              <w:t>ả</w:t>
            </w:r>
            <w:r w:rsidRPr="00F07D8D">
              <w:t>i quy</w:t>
            </w:r>
            <w:r w:rsidRPr="00F07D8D">
              <w:t>ế</w:t>
            </w:r>
            <w:r w:rsidRPr="00F07D8D">
              <w:t>t</w:t>
            </w:r>
          </w:p>
        </w:tc>
        <w:tc>
          <w:tcPr>
            <w:tcW w:w="3773" w:type="dxa"/>
            <w:shd w:val="clear" w:color="auto" w:fill="auto"/>
          </w:tcPr>
          <w:p w:rsidR="005B3F2C" w:rsidRPr="00F07D8D" w:rsidRDefault="00F07D8D" w:rsidP="00F07D8D">
            <w:pPr>
              <w:spacing w:before="60" w:after="60" w:line="240" w:lineRule="auto"/>
              <w:jc w:val="left"/>
            </w:pPr>
            <w:r w:rsidRPr="00F07D8D">
              <w:t>Control UI: Combobox ch</w:t>
            </w:r>
            <w:r w:rsidRPr="00F07D8D">
              <w:t>ọ</w:t>
            </w:r>
            <w:r w:rsidRPr="00F07D8D">
              <w:t>n đơn v</w:t>
            </w:r>
            <w:r w:rsidRPr="00F07D8D">
              <w:t>ị</w:t>
            </w:r>
            <w:r w:rsidRPr="00F07D8D">
              <w:t xml:space="preserve"> ban hành quy</w:t>
            </w:r>
            <w:r w:rsidRPr="00F07D8D">
              <w:t>ế</w:t>
            </w:r>
            <w:r w:rsidRPr="00F07D8D">
              <w:t>t đ</w:t>
            </w:r>
            <w:r w:rsidRPr="00F07D8D">
              <w:t>ị</w:t>
            </w:r>
            <w:r w:rsidRPr="00F07D8D">
              <w:t>nh hoãn/t</w:t>
            </w:r>
            <w:r w:rsidRPr="00F07D8D">
              <w:t>ạ</w:t>
            </w:r>
            <w:r w:rsidRPr="00F07D8D">
              <w:t>m đình ch</w:t>
            </w:r>
            <w:r w:rsidRPr="00F07D8D">
              <w:t>ỉ</w:t>
            </w:r>
            <w:r w:rsidRPr="00F07D8D">
              <w:t>/đình ch</w:t>
            </w:r>
            <w:r w:rsidRPr="00F07D8D">
              <w:t>ỉ</w:t>
            </w:r>
            <w:r w:rsidRPr="00F07D8D">
              <w: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w:t>
            </w:r>
            <w:r w:rsidRPr="00F07D8D">
              <w:t>ổ</w:t>
            </w:r>
            <w:r w:rsidRPr="00F07D8D">
              <w:t xml:space="preserve"> văn b</w:t>
            </w:r>
            <w:r w:rsidRPr="00F07D8D">
              <w:t>ả</w:t>
            </w:r>
            <w:r w:rsidRPr="00F07D8D">
              <w:t>n áp d</w:t>
            </w:r>
            <w:r w:rsidRPr="00F07D8D">
              <w:t>ụ</w:t>
            </w:r>
            <w:r w:rsidRPr="00F07D8D">
              <w:t>ng</w:t>
            </w:r>
          </w:p>
        </w:tc>
        <w:tc>
          <w:tcPr>
            <w:tcW w:w="1584" w:type="dxa"/>
            <w:shd w:val="clear" w:color="auto" w:fill="auto"/>
          </w:tcPr>
          <w:p w:rsidR="005B3F2C" w:rsidRPr="00F07D8D" w:rsidRDefault="00F07D8D" w:rsidP="00F07D8D">
            <w:pPr>
              <w:spacing w:before="60" w:after="60" w:line="240" w:lineRule="auto"/>
            </w:pPr>
            <w:r w:rsidRPr="00F07D8D">
              <w:t>Enum(String</w:t>
            </w:r>
            <w:r w:rsidRPr="00F07D8D">
              <w:t>(255))</w:t>
            </w:r>
          </w:p>
        </w:tc>
        <w:tc>
          <w:tcPr>
            <w:tcW w:w="979" w:type="dxa"/>
            <w:shd w:val="clear" w:color="auto" w:fill="auto"/>
          </w:tcPr>
          <w:p w:rsidR="005B3F2C" w:rsidRPr="00F07D8D" w:rsidRDefault="00F07D8D" w:rsidP="00F07D8D">
            <w:pPr>
              <w:spacing w:before="60" w:after="60" w:line="240" w:lineRule="auto"/>
            </w:pPr>
            <w:r w:rsidRPr="00F07D8D">
              <w:t>Có khi áp d</w:t>
            </w:r>
            <w:r w:rsidRPr="00F07D8D">
              <w:t>ụ</w:t>
            </w:r>
            <w:r w:rsidRPr="00F07D8D">
              <w:t>ng</w:t>
            </w:r>
          </w:p>
        </w:tc>
        <w:tc>
          <w:tcPr>
            <w:tcW w:w="979" w:type="dxa"/>
            <w:shd w:val="clear" w:color="auto" w:fill="auto"/>
          </w:tcPr>
          <w:p w:rsidR="005B3F2C" w:rsidRPr="00F07D8D" w:rsidRDefault="00F07D8D" w:rsidP="00F07D8D">
            <w:pPr>
              <w:spacing w:before="60" w:after="60" w:line="240" w:lineRule="auto"/>
            </w:pPr>
            <w:r w:rsidRPr="00F07D8D">
              <w:t>T</w:t>
            </w:r>
            <w:r w:rsidRPr="00F07D8D">
              <w:t>ự</w:t>
            </w:r>
            <w:r w:rsidRPr="00F07D8D">
              <w:t xml:space="preserve"> đ</w:t>
            </w:r>
            <w:r w:rsidRPr="00F07D8D">
              <w:t>ộ</w:t>
            </w:r>
            <w:r w:rsidRPr="00F07D8D">
              <w:t>ng theo đơn v</w:t>
            </w:r>
            <w:r w:rsidRPr="00F07D8D">
              <w:t>ị</w:t>
            </w:r>
            <w:r w:rsidRPr="00F07D8D">
              <w:t xml:space="preserve"> ban hành</w:t>
            </w:r>
          </w:p>
        </w:tc>
        <w:tc>
          <w:tcPr>
            <w:tcW w:w="3773" w:type="dxa"/>
            <w:shd w:val="clear" w:color="auto" w:fill="auto"/>
          </w:tcPr>
          <w:p w:rsidR="005B3F2C" w:rsidRPr="00F07D8D" w:rsidRDefault="00F07D8D" w:rsidP="00F07D8D">
            <w:pPr>
              <w:spacing w:before="60" w:after="60" w:line="240" w:lineRule="auto"/>
              <w:jc w:val="left"/>
            </w:pPr>
            <w:r w:rsidRPr="00F07D8D">
              <w:t>Control UI: Combobox ch</w:t>
            </w:r>
            <w:r w:rsidRPr="00F07D8D">
              <w:t>ọ</w:t>
            </w:r>
            <w:r w:rsidRPr="00F07D8D">
              <w:t>n s</w:t>
            </w:r>
            <w:r w:rsidRPr="00F07D8D">
              <w:t>ổ</w:t>
            </w:r>
            <w:r w:rsidRPr="00F07D8D">
              <w:t xml:space="preserve"> văn b</w:t>
            </w:r>
            <w:r w:rsidRPr="00F07D8D">
              <w:t>ả</w:t>
            </w:r>
            <w:r w:rsidRPr="00F07D8D">
              <w:t xml:space="preserve">n tương </w:t>
            </w:r>
            <w:r w:rsidRPr="00F07D8D">
              <w:t>ứ</w:t>
            </w:r>
            <w:r w:rsidRPr="00F07D8D">
              <w:t>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w:t>
            </w:r>
            <w:r w:rsidRPr="00F07D8D">
              <w:t>ố</w:t>
            </w:r>
            <w:r w:rsidRPr="00F07D8D">
              <w:t xml:space="preserve"> quy</w:t>
            </w:r>
            <w:r w:rsidRPr="00F07D8D">
              <w:t>ế</w:t>
            </w:r>
            <w:r w:rsidRPr="00F07D8D">
              <w:t>t đ</w:t>
            </w:r>
            <w:r w:rsidRPr="00F07D8D">
              <w:t>ị</w:t>
            </w:r>
            <w:r w:rsidRPr="00F07D8D">
              <w:t>nh</w:t>
            </w:r>
          </w:p>
        </w:tc>
        <w:tc>
          <w:tcPr>
            <w:tcW w:w="1584" w:type="dxa"/>
            <w:shd w:val="clear" w:color="auto" w:fill="auto"/>
          </w:tcPr>
          <w:p w:rsidR="005B3F2C" w:rsidRPr="00F07D8D" w:rsidRDefault="00F07D8D" w:rsidP="00F07D8D">
            <w:pPr>
              <w:spacing w:before="60" w:after="60" w:line="240" w:lineRule="auto"/>
            </w:pPr>
            <w:r w:rsidRPr="00F07D8D">
              <w:t>String(50)</w:t>
            </w:r>
          </w:p>
        </w:tc>
        <w:tc>
          <w:tcPr>
            <w:tcW w:w="979" w:type="dxa"/>
            <w:shd w:val="clear" w:color="auto" w:fill="auto"/>
          </w:tcPr>
          <w:p w:rsidR="005B3F2C" w:rsidRPr="00F07D8D" w:rsidRDefault="00F07D8D" w:rsidP="00F07D8D">
            <w:pPr>
              <w:spacing w:before="60" w:after="60" w:line="240" w:lineRule="auto"/>
            </w:pPr>
            <w:r w:rsidRPr="00F07D8D">
              <w:t>Có khi áp d</w:t>
            </w:r>
            <w:r w:rsidRPr="00F07D8D">
              <w:t>ụ</w:t>
            </w:r>
            <w:r w:rsidRPr="00F07D8D">
              <w:t>ng</w:t>
            </w:r>
          </w:p>
        </w:tc>
        <w:tc>
          <w:tcPr>
            <w:tcW w:w="979" w:type="dxa"/>
            <w:shd w:val="clear" w:color="auto" w:fill="auto"/>
          </w:tcPr>
          <w:p w:rsidR="005B3F2C" w:rsidRPr="00F07D8D" w:rsidRDefault="00F07D8D" w:rsidP="00F07D8D">
            <w:pPr>
              <w:spacing w:before="60" w:after="60" w:line="240" w:lineRule="auto"/>
            </w:pPr>
            <w:r w:rsidRPr="00F07D8D">
              <w:t>T</w:t>
            </w:r>
            <w:r w:rsidRPr="00F07D8D">
              <w:t>ự</w:t>
            </w:r>
            <w:r w:rsidRPr="00F07D8D">
              <w:t xml:space="preserve"> đ</w:t>
            </w:r>
            <w:r w:rsidRPr="00F07D8D">
              <w:t>ộ</w:t>
            </w:r>
            <w:r w:rsidRPr="00F07D8D">
              <w:t>ng c</w:t>
            </w:r>
            <w:r w:rsidRPr="00F07D8D">
              <w:t>ấ</w:t>
            </w:r>
            <w:r w:rsidRPr="00F07D8D">
              <w:t>p / 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Input text. T</w:t>
            </w:r>
            <w:r w:rsidRPr="00F07D8D">
              <w:t>ự</w:t>
            </w:r>
            <w:r w:rsidRPr="00F07D8D">
              <w:t xml:space="preserve"> đ</w:t>
            </w:r>
            <w:r w:rsidRPr="00F07D8D">
              <w:t>ộ</w:t>
            </w:r>
            <w:r w:rsidRPr="00F07D8D">
              <w:t>ng c</w:t>
            </w:r>
            <w:r w:rsidRPr="00F07D8D">
              <w:t>ấ</w:t>
            </w:r>
            <w:r w:rsidRPr="00F07D8D">
              <w:t>p s</w:t>
            </w:r>
            <w:r w:rsidRPr="00F07D8D">
              <w:t>ố</w:t>
            </w:r>
            <w:r w:rsidRPr="00F07D8D">
              <w:t xml:space="preserve"> t</w:t>
            </w:r>
            <w:r w:rsidRPr="00F07D8D">
              <w:t>ừ</w:t>
            </w:r>
            <w:r w:rsidRPr="00F07D8D">
              <w:t xml:space="preserve"> s</w:t>
            </w:r>
            <w:r w:rsidRPr="00F07D8D">
              <w:t>ổ</w:t>
            </w:r>
            <w:r w:rsidRPr="00F07D8D">
              <w:t xml:space="preserve"> khi ký s</w:t>
            </w:r>
            <w:r w:rsidRPr="00F07D8D">
              <w:t>ố</w:t>
            </w:r>
            <w:r w:rsidRPr="00F07D8D">
              <w:t>; ho</w:t>
            </w:r>
            <w:r w:rsidRPr="00F07D8D">
              <w:t>ặ</w:t>
            </w:r>
            <w:r w:rsidRPr="00F07D8D">
              <w:t>c cán b</w:t>
            </w:r>
            <w:r w:rsidRPr="00F07D8D">
              <w:t>ộ</w:t>
            </w:r>
            <w:r w:rsidRPr="00F07D8D">
              <w:t xml:space="preserve"> t</w:t>
            </w:r>
            <w:r w:rsidRPr="00F07D8D">
              <w:t>ự</w:t>
            </w:r>
            <w:r w:rsidRPr="00F07D8D">
              <w:t xml:space="preserve"> nh</w:t>
            </w:r>
            <w:r w:rsidRPr="00F07D8D">
              <w:t>ậ</w:t>
            </w:r>
            <w:r w:rsidRPr="00F07D8D">
              <w:t>p s</w:t>
            </w:r>
            <w:r w:rsidRPr="00F07D8D">
              <w:t>ố</w:t>
            </w:r>
            <w:r w:rsidRPr="00F07D8D">
              <w:t xml:space="preserve"> khi ch</w:t>
            </w:r>
            <w:r w:rsidRPr="00F07D8D">
              <w:t>ọ</w:t>
            </w:r>
            <w:r w:rsidRPr="00F07D8D">
              <w:t>n ký ngoài.</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Ngày ban hành quy</w:t>
            </w:r>
            <w:r w:rsidRPr="00F07D8D">
              <w:t>ế</w:t>
            </w:r>
            <w:r w:rsidRPr="00F07D8D">
              <w:t>t đ</w:t>
            </w:r>
            <w:r w:rsidRPr="00F07D8D">
              <w:t>ị</w:t>
            </w:r>
            <w:r w:rsidRPr="00F07D8D">
              <w:t>nh</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Có khi áp d</w:t>
            </w:r>
            <w:r w:rsidRPr="00F07D8D">
              <w:t>ụ</w:t>
            </w:r>
            <w:r w:rsidRPr="00F07D8D">
              <w:t>ng</w:t>
            </w:r>
          </w:p>
        </w:tc>
        <w:tc>
          <w:tcPr>
            <w:tcW w:w="979" w:type="dxa"/>
            <w:shd w:val="clear" w:color="auto" w:fill="auto"/>
          </w:tcPr>
          <w:p w:rsidR="005B3F2C" w:rsidRPr="00F07D8D" w:rsidRDefault="00F07D8D" w:rsidP="00F07D8D">
            <w:pPr>
              <w:spacing w:before="60" w:after="60" w:line="240" w:lineRule="auto"/>
            </w:pPr>
            <w:r w:rsidRPr="00F07D8D">
              <w:t>Ngày hi</w:t>
            </w:r>
            <w:r w:rsidRPr="00F07D8D">
              <w:t>ệ</w:t>
            </w:r>
            <w:r w:rsidRPr="00F07D8D">
              <w:t>n t</w:t>
            </w:r>
            <w:r w:rsidRPr="00F07D8D">
              <w:t>ạ</w:t>
            </w:r>
            <w:r w:rsidRPr="00F07D8D">
              <w:t>i</w:t>
            </w:r>
          </w:p>
        </w:tc>
        <w:tc>
          <w:tcPr>
            <w:tcW w:w="3773" w:type="dxa"/>
            <w:shd w:val="clear" w:color="auto" w:fill="auto"/>
          </w:tcPr>
          <w:p w:rsidR="005B3F2C" w:rsidRPr="00F07D8D" w:rsidRDefault="00F07D8D" w:rsidP="00F07D8D">
            <w:pPr>
              <w:spacing w:before="60" w:after="60" w:line="240" w:lineRule="auto"/>
              <w:jc w:val="left"/>
            </w:pPr>
            <w:r w:rsidRPr="00F07D8D">
              <w:t>Control UI: Datepicker (đ</w:t>
            </w:r>
            <w:r w:rsidRPr="00F07D8D">
              <w:t>ị</w:t>
            </w:r>
            <w:r w:rsidRPr="00F07D8D">
              <w:t>nh d</w:t>
            </w:r>
            <w:r w:rsidRPr="00F07D8D">
              <w:t>ạ</w:t>
            </w:r>
            <w:r w:rsidRPr="00F07D8D">
              <w:t>ng dd/mm/yyyy). Ngày ban hành quy</w:t>
            </w:r>
            <w:r w:rsidRPr="00F07D8D">
              <w:t>ế</w:t>
            </w:r>
            <w:r w:rsidRPr="00F07D8D">
              <w:t>t đ</w:t>
            </w:r>
            <w:r w:rsidRPr="00F07D8D">
              <w:t>ị</w:t>
            </w:r>
            <w:r w:rsidRPr="00F07D8D">
              <w:t>nh hoãn/t</w:t>
            </w:r>
            <w:r w:rsidRPr="00F07D8D">
              <w:t>ạ</w:t>
            </w:r>
            <w:r w:rsidRPr="00F07D8D">
              <w:t>m đình ch</w:t>
            </w:r>
            <w:r w:rsidRPr="00F07D8D">
              <w:t>ỉ</w:t>
            </w:r>
            <w:r w:rsidRPr="00F07D8D">
              <w:t>/đình ch</w:t>
            </w:r>
            <w:r w:rsidRPr="00F07D8D">
              <w:t>ỉ</w:t>
            </w:r>
            <w:r w:rsidRPr="00F07D8D">
              <w: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Ngày b</w:t>
            </w:r>
            <w:r w:rsidRPr="00F07D8D">
              <w:t>ắ</w:t>
            </w:r>
            <w:r w:rsidRPr="00F07D8D">
              <w:t>t đ</w:t>
            </w:r>
            <w:r w:rsidRPr="00F07D8D">
              <w:t>ầ</w:t>
            </w:r>
            <w:r w:rsidRPr="00F07D8D">
              <w:t>u áp d</w:t>
            </w:r>
            <w:r w:rsidRPr="00F07D8D">
              <w:t>ụ</w:t>
            </w:r>
            <w:r w:rsidRPr="00F07D8D">
              <w:t>ng</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 xml:space="preserve">Có khi áp </w:t>
            </w:r>
            <w:r w:rsidRPr="00F07D8D">
              <w:lastRenderedPageBreak/>
              <w:t>d</w:t>
            </w:r>
            <w:r w:rsidRPr="00F07D8D">
              <w:t>ụ</w:t>
            </w:r>
            <w:r w:rsidRPr="00F07D8D">
              <w:t>ng</w:t>
            </w:r>
          </w:p>
        </w:tc>
        <w:tc>
          <w:tcPr>
            <w:tcW w:w="979" w:type="dxa"/>
            <w:shd w:val="clear" w:color="auto" w:fill="auto"/>
          </w:tcPr>
          <w:p w:rsidR="005B3F2C" w:rsidRPr="00F07D8D" w:rsidRDefault="00F07D8D" w:rsidP="00F07D8D">
            <w:pPr>
              <w:spacing w:before="60" w:after="60" w:line="240" w:lineRule="auto"/>
            </w:pPr>
            <w:r w:rsidRPr="00F07D8D">
              <w:lastRenderedPageBreak/>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Datepicker (đ</w:t>
            </w:r>
            <w:r w:rsidRPr="00F07D8D">
              <w:t>ị</w:t>
            </w:r>
            <w:r w:rsidRPr="00F07D8D">
              <w:t>nh d</w:t>
            </w:r>
            <w:r w:rsidRPr="00F07D8D">
              <w:t>ạ</w:t>
            </w:r>
            <w:r w:rsidRPr="00F07D8D">
              <w:t>ng dd/mm/yyyy). Th</w:t>
            </w:r>
            <w:r w:rsidRPr="00F07D8D">
              <w:t>ờ</w:t>
            </w:r>
            <w:r w:rsidRPr="00F07D8D">
              <w:t>i đi</w:t>
            </w:r>
            <w:r w:rsidRPr="00F07D8D">
              <w:t>ể</w:t>
            </w:r>
            <w:r w:rsidRPr="00F07D8D">
              <w:t xml:space="preserve">m </w:t>
            </w:r>
            <w:r w:rsidRPr="00F07D8D">
              <w:lastRenderedPageBreak/>
              <w:t>b</w:t>
            </w:r>
            <w:r w:rsidRPr="00F07D8D">
              <w:t>ắ</w:t>
            </w:r>
            <w:r w:rsidRPr="00F07D8D">
              <w:t>t đ</w:t>
            </w:r>
            <w:r w:rsidRPr="00F07D8D">
              <w:t>ầ</w:t>
            </w:r>
            <w:r w:rsidRPr="00F07D8D">
              <w:t>u có hi</w:t>
            </w:r>
            <w:r w:rsidRPr="00F07D8D">
              <w:t>ệ</w:t>
            </w:r>
            <w:r w:rsidRPr="00F07D8D">
              <w:t>u l</w:t>
            </w:r>
            <w:r w:rsidRPr="00F07D8D">
              <w:t>ự</w:t>
            </w:r>
            <w:r w:rsidRPr="00F07D8D">
              <w:t>c t</w:t>
            </w:r>
            <w:r w:rsidRPr="00F07D8D">
              <w:t>ạ</w:t>
            </w:r>
            <w:r w:rsidRPr="00F07D8D">
              <w:t>m d</w:t>
            </w:r>
            <w:r w:rsidRPr="00F07D8D">
              <w:t>ừ</w:t>
            </w:r>
            <w:r w:rsidRPr="00F07D8D">
              <w:t>ng/hoãn/đình ch</w:t>
            </w:r>
            <w:r w:rsidRPr="00F07D8D">
              <w:t>ỉ</w:t>
            </w:r>
            <w:r w:rsidRPr="00F07D8D">
              <w:t>. Áp d</w:t>
            </w:r>
            <w:r w:rsidRPr="00F07D8D">
              <w:t>ụ</w:t>
            </w:r>
            <w:r w:rsidRPr="00F07D8D">
              <w:t>ng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Ngày d</w:t>
            </w:r>
            <w:r w:rsidRPr="00F07D8D">
              <w:t>ự</w:t>
            </w:r>
            <w:r w:rsidRPr="00F07D8D">
              <w:t xml:space="preserve"> ki</w:t>
            </w:r>
            <w:r w:rsidRPr="00F07D8D">
              <w:t>ế</w:t>
            </w:r>
            <w:r w:rsidRPr="00F07D8D">
              <w:t>n k</w:t>
            </w:r>
            <w:r w:rsidRPr="00F07D8D">
              <w:t>ế</w:t>
            </w:r>
            <w:r w:rsidRPr="00F07D8D">
              <w:t>t thúc / H</w:t>
            </w:r>
            <w:r w:rsidRPr="00F07D8D">
              <w:t>ạ</w:t>
            </w:r>
            <w:r w:rsidRPr="00F07D8D">
              <w:t>n hoãn</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Datepicker (đ</w:t>
            </w:r>
            <w:r w:rsidRPr="00F07D8D">
              <w:t>ị</w:t>
            </w:r>
            <w:r w:rsidRPr="00F07D8D">
              <w:t>nh d</w:t>
            </w:r>
            <w:r w:rsidRPr="00F07D8D">
              <w:t>ạ</w:t>
            </w:r>
            <w:r w:rsidRPr="00F07D8D">
              <w:t>ng dd/mm/yyyy). Áp d</w:t>
            </w:r>
            <w:r w:rsidRPr="00F07D8D">
              <w:t>ụ</w:t>
            </w:r>
            <w:r w:rsidRPr="00F07D8D">
              <w:t>ng khi hoãn ho</w:t>
            </w:r>
            <w:r w:rsidRPr="00F07D8D">
              <w:t>ặ</w:t>
            </w:r>
            <w:r w:rsidRPr="00F07D8D">
              <w:t>c t</w:t>
            </w:r>
            <w:r w:rsidRPr="00F07D8D">
              <w:t>ạ</w:t>
            </w:r>
            <w:r w:rsidRPr="00F07D8D">
              <w:t>m đình ch</w:t>
            </w:r>
            <w:r w:rsidRPr="00F07D8D">
              <w:t>ỉ</w:t>
            </w:r>
            <w:r w:rsidRPr="00F07D8D">
              <w:t xml:space="preserve"> có th</w:t>
            </w:r>
            <w:r w:rsidRPr="00F07D8D">
              <w:t>ờ</w:t>
            </w:r>
            <w:r w:rsidRPr="00F07D8D">
              <w:t>i h</w:t>
            </w:r>
            <w:r w:rsidRPr="00F07D8D">
              <w:t>ạ</w:t>
            </w:r>
            <w:r w:rsidRPr="00F07D8D">
              <w:t>n xác đ</w:t>
            </w:r>
            <w:r w:rsidRPr="00F07D8D">
              <w:t>ị</w:t>
            </w:r>
            <w:r w:rsidRPr="00F07D8D">
              <w:t>nh.</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Căn c</w:t>
            </w:r>
            <w:r w:rsidRPr="00F07D8D">
              <w:t>ứ</w:t>
            </w:r>
            <w:r w:rsidRPr="00F07D8D">
              <w:t xml:space="preserve"> pháp lý và Lý do áp d</w:t>
            </w:r>
            <w:r w:rsidRPr="00F07D8D">
              <w:t>ụ</w:t>
            </w:r>
            <w:r w:rsidRPr="00F07D8D">
              <w:t>ng</w:t>
            </w:r>
          </w:p>
        </w:tc>
        <w:tc>
          <w:tcPr>
            <w:tcW w:w="1584" w:type="dxa"/>
            <w:shd w:val="clear" w:color="auto" w:fill="auto"/>
          </w:tcPr>
          <w:p w:rsidR="005B3F2C" w:rsidRPr="00F07D8D" w:rsidRDefault="00F07D8D" w:rsidP="00F07D8D">
            <w:pPr>
              <w:spacing w:before="60" w:after="60" w:line="240" w:lineRule="auto"/>
            </w:pPr>
            <w:r w:rsidRPr="00F07D8D">
              <w:t>Text(2000)</w:t>
            </w:r>
          </w:p>
        </w:tc>
        <w:tc>
          <w:tcPr>
            <w:tcW w:w="979" w:type="dxa"/>
            <w:shd w:val="clear" w:color="auto" w:fill="auto"/>
          </w:tcPr>
          <w:p w:rsidR="005B3F2C" w:rsidRPr="00F07D8D" w:rsidRDefault="00F07D8D" w:rsidP="00F07D8D">
            <w:pPr>
              <w:spacing w:before="60" w:after="60" w:line="240" w:lineRule="auto"/>
            </w:pPr>
            <w:r w:rsidRPr="00F07D8D">
              <w:t>Có khi áp d</w:t>
            </w:r>
            <w:r w:rsidRPr="00F07D8D">
              <w:t>ụ</w:t>
            </w:r>
            <w:r w:rsidRPr="00F07D8D">
              <w:t>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Textarea. Ghi nh</w:t>
            </w:r>
            <w:r w:rsidRPr="00F07D8D">
              <w:t>ậ</w:t>
            </w:r>
            <w:r w:rsidRPr="00F07D8D">
              <w:t>n căn c</w:t>
            </w:r>
            <w:r w:rsidRPr="00F07D8D">
              <w:t>ứ</w:t>
            </w:r>
            <w:r w:rsidRPr="00F07D8D">
              <w:t xml:space="preserve"> pháp lu</w:t>
            </w:r>
            <w:r w:rsidRPr="00F07D8D">
              <w:t>ậ</w:t>
            </w:r>
            <w:r w:rsidRPr="00F07D8D">
              <w:t>t và lý do chi ti</w:t>
            </w:r>
            <w:r w:rsidRPr="00F07D8D">
              <w:t>ế</w:t>
            </w:r>
            <w:r w:rsidRPr="00F07D8D">
              <w:t>t th</w:t>
            </w:r>
            <w:r w:rsidRPr="00F07D8D">
              <w:t>ự</w:t>
            </w:r>
            <w:r w:rsidRPr="00F07D8D">
              <w:t>c hi</w:t>
            </w:r>
            <w:r w:rsidRPr="00F07D8D">
              <w:t>ệ</w:t>
            </w:r>
            <w:r w:rsidRPr="00F07D8D">
              <w:t>n hoãn, t</w:t>
            </w:r>
            <w:r w:rsidRPr="00F07D8D">
              <w:t>ạ</w:t>
            </w:r>
            <w:r w:rsidRPr="00F07D8D">
              <w:t>m đ</w:t>
            </w:r>
            <w:r w:rsidRPr="00F07D8D">
              <w:t>ình ch</w:t>
            </w:r>
            <w:r w:rsidRPr="00F07D8D">
              <w:t>ỉ</w:t>
            </w:r>
            <w:r w:rsidRPr="00F07D8D">
              <w:t xml:space="preserve"> ho</w:t>
            </w:r>
            <w:r w:rsidRPr="00F07D8D">
              <w:t>ặ</w:t>
            </w:r>
            <w:r w:rsidRPr="00F07D8D">
              <w:t>c đình ch</w:t>
            </w:r>
            <w:r w:rsidRPr="00F07D8D">
              <w:t>ỉ</w:t>
            </w:r>
            <w:r w:rsidRPr="00F07D8D">
              <w:t xml:space="preserve"> gi</w:t>
            </w:r>
            <w:r w:rsidRPr="00F07D8D">
              <w:t>ả</w:t>
            </w:r>
            <w:r w:rsidRPr="00F07D8D">
              <w:t>i quy</w:t>
            </w:r>
            <w:r w:rsidRPr="00F07D8D">
              <w:t>ế</w:t>
            </w:r>
            <w:r w:rsidRPr="00F07D8D">
              <w:t>t v</w:t>
            </w:r>
            <w:r w:rsidRPr="00F07D8D">
              <w:t>ụ</w:t>
            </w:r>
            <w:r w:rsidRPr="00F07D8D">
              <w:t xml:space="preserve"> vi</w:t>
            </w:r>
            <w:r w:rsidRPr="00F07D8D">
              <w:t>ệ</w:t>
            </w:r>
            <w:r w:rsidRPr="00F07D8D">
              <w:t>c. Áp d</w:t>
            </w:r>
            <w:r w:rsidRPr="00F07D8D">
              <w:t>ụ</w:t>
            </w:r>
            <w:r w:rsidRPr="00F07D8D">
              <w:t>ng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Tài li</w:t>
            </w:r>
            <w:r w:rsidRPr="00F07D8D">
              <w:t>ệ</w:t>
            </w:r>
            <w:r w:rsidRPr="00F07D8D">
              <w:t>u quy</w:t>
            </w:r>
            <w:r w:rsidRPr="00F07D8D">
              <w:t>ế</w:t>
            </w:r>
            <w:r w:rsidRPr="00F07D8D">
              <w:t>t đ</w:t>
            </w:r>
            <w:r w:rsidRPr="00F07D8D">
              <w:t>ị</w:t>
            </w:r>
            <w:r w:rsidRPr="00F07D8D">
              <w:t>nh đính kèm</w:t>
            </w:r>
          </w:p>
        </w:tc>
        <w:tc>
          <w:tcPr>
            <w:tcW w:w="1584" w:type="dxa"/>
            <w:shd w:val="clear" w:color="auto" w:fill="auto"/>
          </w:tcPr>
          <w:p w:rsidR="005B3F2C" w:rsidRPr="00F07D8D" w:rsidRDefault="00F07D8D" w:rsidP="00F07D8D">
            <w:pPr>
              <w:spacing w:before="60" w:after="60" w:line="240" w:lineRule="auto"/>
            </w:pPr>
            <w:r w:rsidRPr="00F07D8D">
              <w:t>File/List(File)</w:t>
            </w:r>
          </w:p>
        </w:tc>
        <w:tc>
          <w:tcPr>
            <w:tcW w:w="979" w:type="dxa"/>
            <w:shd w:val="clear" w:color="auto" w:fill="auto"/>
          </w:tcPr>
          <w:p w:rsidR="005B3F2C" w:rsidRPr="00F07D8D" w:rsidRDefault="00F07D8D" w:rsidP="00F07D8D">
            <w:pPr>
              <w:spacing w:before="60" w:after="60" w:line="240" w:lineRule="auto"/>
            </w:pPr>
            <w:r w:rsidRPr="00F07D8D">
              <w:t>Có khi áp d</w:t>
            </w:r>
            <w:r w:rsidRPr="00F07D8D">
              <w:t>ụ</w:t>
            </w:r>
            <w:r w:rsidRPr="00F07D8D">
              <w:t>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Upload file.</w:t>
            </w:r>
            <w:r w:rsidRPr="00F07D8D">
              <w:br/>
            </w:r>
            <w:r w:rsidRPr="00F07D8D">
              <w:t>- V</w:t>
            </w:r>
            <w:r w:rsidRPr="00F07D8D">
              <w:t>ớ</w:t>
            </w:r>
            <w:r w:rsidRPr="00F07D8D">
              <w:t>i ký bên ngoài, b</w:t>
            </w:r>
            <w:r w:rsidRPr="00F07D8D">
              <w:t>ắ</w:t>
            </w:r>
            <w:r w:rsidRPr="00F07D8D">
              <w:t>t bu</w:t>
            </w:r>
            <w:r w:rsidRPr="00F07D8D">
              <w:t>ộ</w:t>
            </w:r>
            <w:r w:rsidRPr="00F07D8D">
              <w:t>c đính kèm file quy</w:t>
            </w:r>
            <w:r w:rsidRPr="00F07D8D">
              <w:t>ế</w:t>
            </w:r>
            <w:r w:rsidRPr="00F07D8D">
              <w:t>t đ</w:t>
            </w:r>
            <w:r w:rsidRPr="00F07D8D">
              <w:t>ị</w:t>
            </w:r>
            <w:r w:rsidRPr="00F07D8D">
              <w:t>nh đã ký; cho phép đính kèm thêm nhi</w:t>
            </w:r>
            <w:r w:rsidRPr="00F07D8D">
              <w:t>ề</w:t>
            </w:r>
            <w:r w:rsidRPr="00F07D8D">
              <w:t>u file căn c</w:t>
            </w:r>
            <w:r w:rsidRPr="00F07D8D">
              <w:t>ứ</w:t>
            </w:r>
            <w:r w:rsidRPr="00F07D8D">
              <w:t>. Sau khi ch</w:t>
            </w:r>
            <w:r w:rsidRPr="00F07D8D">
              <w:t>ọ</w:t>
            </w:r>
            <w:r w:rsidRPr="00F07D8D">
              <w:t>n file, UI hi</w:t>
            </w:r>
            <w:r w:rsidRPr="00F07D8D">
              <w:t>ể</w:t>
            </w:r>
            <w:r w:rsidRPr="00F07D8D">
              <w:t>n th</w:t>
            </w:r>
            <w:r w:rsidRPr="00F07D8D">
              <w:t>ị</w:t>
            </w:r>
            <w:r w:rsidRPr="00F07D8D">
              <w:t xml:space="preserve"> tên file, dung lư</w:t>
            </w:r>
            <w:r w:rsidRPr="00F07D8D">
              <w:t>ợ</w:t>
            </w:r>
            <w:r w:rsidRPr="00F07D8D">
              <w:t>ng, link Xem file và link Xóa. Áp d</w:t>
            </w:r>
            <w:r w:rsidRPr="00F07D8D">
              <w:t>ụ</w:t>
            </w:r>
            <w:r w:rsidRPr="00F07D8D">
              <w:t>ng [BR-FILE-010].</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Popup Ti</w:t>
            </w:r>
            <w:r w:rsidRPr="00F07D8D">
              <w:t>ế</w:t>
            </w:r>
            <w:r w:rsidRPr="00F07D8D">
              <w:t>p t</w:t>
            </w:r>
            <w:r w:rsidRPr="00F07D8D">
              <w:t>ụ</w:t>
            </w:r>
            <w:r w:rsidRPr="00F07D8D">
              <w:t>c gi</w:t>
            </w:r>
            <w:r w:rsidRPr="00F07D8D">
              <w:t>ả</w:t>
            </w:r>
            <w:r w:rsidRPr="00F07D8D">
              <w:t>i quy</w:t>
            </w:r>
            <w:r w:rsidRPr="00F07D8D">
              <w:t>ế</w:t>
            </w:r>
            <w:r w:rsidRPr="00F07D8D">
              <w:t>t</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Ẩ</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w:t>
            </w:r>
            <w:r w:rsidRPr="00F07D8D">
              <w:t>h</w:t>
            </w:r>
            <w:r w:rsidRPr="00F07D8D">
              <w:t>ị</w:t>
            </w:r>
            <w:r w:rsidRPr="00F07D8D">
              <w:t xml:space="preserve"> khi ngư</w:t>
            </w:r>
            <w:r w:rsidRPr="00F07D8D">
              <w:t>ờ</w:t>
            </w:r>
            <w:r w:rsidRPr="00F07D8D">
              <w:t>i dùng b</w:t>
            </w:r>
            <w:r w:rsidRPr="00F07D8D">
              <w:t>ấ</w:t>
            </w:r>
            <w:r w:rsidRPr="00F07D8D">
              <w:t>m Ti</w:t>
            </w:r>
            <w:r w:rsidRPr="00F07D8D">
              <w:t>ế</w:t>
            </w:r>
            <w:r w:rsidRPr="00F07D8D">
              <w:t>p t</w:t>
            </w:r>
            <w:r w:rsidRPr="00F07D8D">
              <w:t>ụ</w:t>
            </w:r>
            <w:r w:rsidRPr="00F07D8D">
              <w:t>c gi</w:t>
            </w:r>
            <w:r w:rsidRPr="00F07D8D">
              <w:t>ả</w:t>
            </w:r>
            <w:r w:rsidRPr="00F07D8D">
              <w:t>i quy</w:t>
            </w:r>
            <w:r w:rsidRPr="00F07D8D">
              <w:t>ế</w:t>
            </w:r>
            <w:r w:rsidRPr="00F07D8D">
              <w:t>t đ</w:t>
            </w:r>
            <w:r w:rsidRPr="00F07D8D">
              <w:t>ố</w:t>
            </w:r>
            <w:r w:rsidRPr="00F07D8D">
              <w:t>i v</w:t>
            </w:r>
            <w:r w:rsidRPr="00F07D8D">
              <w:t>ớ</w:t>
            </w:r>
            <w:r w:rsidRPr="00F07D8D">
              <w:t>i v</w:t>
            </w:r>
            <w:r w:rsidRPr="00F07D8D">
              <w:t>ụ</w:t>
            </w:r>
            <w:r w:rsidRPr="00F07D8D">
              <w:t xml:space="preserve"> vi</w:t>
            </w:r>
            <w:r w:rsidRPr="00F07D8D">
              <w:t>ệ</w:t>
            </w:r>
            <w:r w:rsidRPr="00F07D8D">
              <w:t>c đang Hoãn gi</w:t>
            </w:r>
            <w:r w:rsidRPr="00F07D8D">
              <w:t>ả</w:t>
            </w:r>
            <w:r w:rsidRPr="00F07D8D">
              <w:t>i quy</w:t>
            </w:r>
            <w:r w:rsidRPr="00F07D8D">
              <w:t>ế</w:t>
            </w:r>
            <w:r w:rsidRPr="00F07D8D">
              <w:t>t ho</w:t>
            </w:r>
            <w:r w:rsidRPr="00F07D8D">
              <w:t>ặ</w:t>
            </w:r>
            <w:r w:rsidRPr="00F07D8D">
              <w:t>c T</w:t>
            </w:r>
            <w:r w:rsidRPr="00F07D8D">
              <w:t>ạ</w:t>
            </w:r>
            <w:r w:rsidRPr="00F07D8D">
              <w:t>m đình ch</w:t>
            </w:r>
            <w:r w:rsidRPr="00F07D8D">
              <w:t>ỉ</w:t>
            </w:r>
            <w:r w:rsidRPr="00F07D8D">
              <w:t xml:space="preserve"> gi</w:t>
            </w:r>
            <w:r w:rsidRPr="00F07D8D">
              <w:t>ả</w:t>
            </w:r>
            <w:r w:rsidRPr="00F07D8D">
              <w:t>i quy</w:t>
            </w:r>
            <w:r w:rsidRPr="00F07D8D">
              <w:t>ế</w:t>
            </w:r>
            <w:r w:rsidRPr="00F07D8D">
              <w:t>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w:t>
            </w:r>
            <w:r w:rsidRPr="00F07D8D">
              <w:t>ố</w:t>
            </w:r>
            <w:r w:rsidRPr="00F07D8D">
              <w:t xml:space="preserve"> quy</w:t>
            </w:r>
            <w:r w:rsidRPr="00F07D8D">
              <w:t>ế</w:t>
            </w:r>
            <w:r w:rsidRPr="00F07D8D">
              <w:t>t đ</w:t>
            </w:r>
            <w:r w:rsidRPr="00F07D8D">
              <w:t>ị</w:t>
            </w:r>
            <w:r w:rsidRPr="00F07D8D">
              <w:t>nh ti</w:t>
            </w:r>
            <w:r w:rsidRPr="00F07D8D">
              <w:t>ế</w:t>
            </w:r>
            <w:r w:rsidRPr="00F07D8D">
              <w:t>p t</w:t>
            </w:r>
            <w:r w:rsidRPr="00F07D8D">
              <w:t>ụ</w:t>
            </w:r>
            <w:r w:rsidRPr="00F07D8D">
              <w:t>c gi</w:t>
            </w:r>
            <w:r w:rsidRPr="00F07D8D">
              <w:t>ả</w:t>
            </w:r>
            <w:r w:rsidRPr="00F07D8D">
              <w:t>i quy</w:t>
            </w:r>
            <w:r w:rsidRPr="00F07D8D">
              <w:t>ế</w:t>
            </w:r>
            <w:r w:rsidRPr="00F07D8D">
              <w:t>t</w:t>
            </w:r>
          </w:p>
        </w:tc>
        <w:tc>
          <w:tcPr>
            <w:tcW w:w="1584" w:type="dxa"/>
            <w:shd w:val="clear" w:color="auto" w:fill="auto"/>
          </w:tcPr>
          <w:p w:rsidR="005B3F2C" w:rsidRPr="00F07D8D" w:rsidRDefault="00F07D8D" w:rsidP="00F07D8D">
            <w:pPr>
              <w:spacing w:before="60" w:after="60" w:line="240" w:lineRule="auto"/>
            </w:pPr>
            <w:r w:rsidRPr="00F07D8D">
              <w:t>String(50)</w:t>
            </w:r>
          </w:p>
        </w:tc>
        <w:tc>
          <w:tcPr>
            <w:tcW w:w="979" w:type="dxa"/>
            <w:shd w:val="clear" w:color="auto" w:fill="auto"/>
          </w:tcPr>
          <w:p w:rsidR="005B3F2C" w:rsidRPr="00F07D8D" w:rsidRDefault="00F07D8D" w:rsidP="00F07D8D">
            <w:pPr>
              <w:spacing w:before="60" w:after="60" w:line="240" w:lineRule="auto"/>
            </w:pPr>
            <w:r w:rsidRPr="00F07D8D">
              <w:t>Có khi ti</w:t>
            </w:r>
            <w:r w:rsidRPr="00F07D8D">
              <w:t>ế</w:t>
            </w:r>
            <w:r w:rsidRPr="00F07D8D">
              <w:t>p t</w:t>
            </w:r>
            <w:r w:rsidRPr="00F07D8D">
              <w:t>ụ</w:t>
            </w:r>
            <w:r w:rsidRPr="00F07D8D">
              <w:t>c gi</w:t>
            </w:r>
            <w:r w:rsidRPr="00F07D8D">
              <w:t>ả</w:t>
            </w:r>
            <w:r w:rsidRPr="00F07D8D">
              <w:t>i quy</w:t>
            </w:r>
            <w:r w:rsidRPr="00F07D8D">
              <w:t>ế</w:t>
            </w:r>
            <w:r w:rsidRPr="00F07D8D">
              <w:t>t</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S</w:t>
            </w:r>
            <w:r w:rsidRPr="00F07D8D">
              <w:t>ố</w:t>
            </w:r>
            <w:r w:rsidRPr="00F07D8D">
              <w:t xml:space="preserve"> quy</w:t>
            </w:r>
            <w:r w:rsidRPr="00F07D8D">
              <w:t>ế</w:t>
            </w:r>
            <w:r w:rsidRPr="00F07D8D">
              <w:t>t đ</w:t>
            </w:r>
            <w:r w:rsidRPr="00F07D8D">
              <w:t>ị</w:t>
            </w:r>
            <w:r w:rsidRPr="00F07D8D">
              <w:t>nh/văn b</w:t>
            </w:r>
            <w:r w:rsidRPr="00F07D8D">
              <w:t>ả</w:t>
            </w:r>
            <w:r w:rsidRPr="00F07D8D">
              <w:t>n cho phép ti</w:t>
            </w:r>
            <w:r w:rsidRPr="00F07D8D">
              <w:t>ế</w:t>
            </w:r>
            <w:r w:rsidRPr="00F07D8D">
              <w:t>p t</w:t>
            </w:r>
            <w:r w:rsidRPr="00F07D8D">
              <w:t>ụ</w:t>
            </w:r>
            <w:r w:rsidRPr="00F07D8D">
              <w:t>c gi</w:t>
            </w:r>
            <w:r w:rsidRPr="00F07D8D">
              <w:t>ả</w:t>
            </w:r>
            <w:r w:rsidRPr="00F07D8D">
              <w:t>i quy</w:t>
            </w:r>
            <w:r w:rsidRPr="00F07D8D">
              <w:t>ế</w:t>
            </w:r>
            <w:r w:rsidRPr="00F07D8D">
              <w:t>t v</w:t>
            </w:r>
            <w:r w:rsidRPr="00F07D8D">
              <w:t>ụ</w:t>
            </w:r>
            <w:r w:rsidRPr="00F07D8D">
              <w:t xml:space="preserve"> vi</w:t>
            </w:r>
            <w:r w:rsidRPr="00F07D8D">
              <w:t>ệ</w:t>
            </w:r>
            <w:r w:rsidRPr="00F07D8D">
              <w:t>c; áp d</w:t>
            </w:r>
            <w:r w:rsidRPr="00F07D8D">
              <w:t>ụ</w:t>
            </w:r>
            <w:r w:rsidRPr="00F07D8D">
              <w:t xml:space="preserve">ng </w:t>
            </w:r>
            <w:r w:rsidRPr="00F07D8D">
              <w:t>cùng nguyên t</w:t>
            </w:r>
            <w:r w:rsidRPr="00F07D8D">
              <w:t>ắ</w:t>
            </w:r>
            <w:r w:rsidRPr="00F07D8D">
              <w:t>c Đơn v</w:t>
            </w:r>
            <w:r w:rsidRPr="00F07D8D">
              <w:t>ị</w:t>
            </w:r>
            <w:r w:rsidRPr="00F07D8D">
              <w:t xml:space="preserve"> ban hành + S</w:t>
            </w:r>
            <w:r w:rsidRPr="00F07D8D">
              <w:t>ổ</w:t>
            </w:r>
            <w:r w:rsidRPr="00F07D8D">
              <w:t xml:space="preserve"> văn b</w:t>
            </w:r>
            <w:r w:rsidRPr="00F07D8D">
              <w:t>ả</w:t>
            </w:r>
            <w:r w:rsidRPr="00F07D8D">
              <w:t>n áp d</w:t>
            </w:r>
            <w:r w:rsidRPr="00F07D8D">
              <w:t>ụ</w:t>
            </w:r>
            <w:r w:rsidRPr="00F07D8D">
              <w:t>ng + Hình th</w:t>
            </w:r>
            <w:r w:rsidRPr="00F07D8D">
              <w:t>ứ</w:t>
            </w:r>
            <w:r w:rsidRPr="00F07D8D">
              <w:t>c ban hành như quy</w:t>
            </w:r>
            <w:r w:rsidRPr="00F07D8D">
              <w:t>ế</w:t>
            </w:r>
            <w:r w:rsidRPr="00F07D8D">
              <w:t>t đ</w:t>
            </w:r>
            <w:r w:rsidRPr="00F07D8D">
              <w:t>ị</w:t>
            </w:r>
            <w:r w:rsidRPr="00F07D8D">
              <w:t>nh hoãn/t</w:t>
            </w:r>
            <w:r w:rsidRPr="00F07D8D">
              <w:t>ạ</w:t>
            </w:r>
            <w:r w:rsidRPr="00F07D8D">
              <w:t>m đình ch</w:t>
            </w:r>
            <w:r w:rsidRPr="00F07D8D">
              <w:t>ỉ</w:t>
            </w:r>
            <w:r w:rsidRPr="00F07D8D">
              <w:t>/đình ch</w:t>
            </w:r>
            <w:r w:rsidRPr="00F07D8D">
              <w:t>ỉ</w:t>
            </w:r>
            <w:r w:rsidRPr="00F07D8D">
              <w: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Ngày quy</w:t>
            </w:r>
            <w:r w:rsidRPr="00F07D8D">
              <w:t>ế</w:t>
            </w:r>
            <w:r w:rsidRPr="00F07D8D">
              <w:t>t đ</w:t>
            </w:r>
            <w:r w:rsidRPr="00F07D8D">
              <w:t>ị</w:t>
            </w:r>
            <w:r w:rsidRPr="00F07D8D">
              <w:t>nh ti</w:t>
            </w:r>
            <w:r w:rsidRPr="00F07D8D">
              <w:t>ế</w:t>
            </w:r>
            <w:r w:rsidRPr="00F07D8D">
              <w:t>p t</w:t>
            </w:r>
            <w:r w:rsidRPr="00F07D8D">
              <w:t>ụ</w:t>
            </w:r>
            <w:r w:rsidRPr="00F07D8D">
              <w:t>c gi</w:t>
            </w:r>
            <w:r w:rsidRPr="00F07D8D">
              <w:t>ả</w:t>
            </w:r>
            <w:r w:rsidRPr="00F07D8D">
              <w:t>i quy</w:t>
            </w:r>
            <w:r w:rsidRPr="00F07D8D">
              <w:t>ế</w:t>
            </w:r>
            <w:r w:rsidRPr="00F07D8D">
              <w:t>t</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Có khi ti</w:t>
            </w:r>
            <w:r w:rsidRPr="00F07D8D">
              <w:t>ế</w:t>
            </w:r>
            <w:r w:rsidRPr="00F07D8D">
              <w:t>p t</w:t>
            </w:r>
            <w:r w:rsidRPr="00F07D8D">
              <w:t>ụ</w:t>
            </w:r>
            <w:r w:rsidRPr="00F07D8D">
              <w:t>c gi</w:t>
            </w:r>
            <w:r w:rsidRPr="00F07D8D">
              <w:t>ả</w:t>
            </w:r>
            <w:r w:rsidRPr="00F07D8D">
              <w:t>i quy</w:t>
            </w:r>
            <w:r w:rsidRPr="00F07D8D">
              <w:t>ế</w:t>
            </w:r>
            <w:r w:rsidRPr="00F07D8D">
              <w:t>t</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Đ</w:t>
            </w:r>
            <w:r w:rsidRPr="00F07D8D">
              <w:t>ị</w:t>
            </w:r>
            <w:r w:rsidRPr="00F07D8D">
              <w:t>nh d</w:t>
            </w:r>
            <w:r w:rsidRPr="00F07D8D">
              <w:t>ạ</w:t>
            </w:r>
            <w:r w:rsidRPr="00F07D8D">
              <w:t>ng dd/mm/yyyy. Áp d</w:t>
            </w:r>
            <w:r w:rsidRPr="00F07D8D">
              <w:t>ụ</w:t>
            </w:r>
            <w:r w:rsidRPr="00F07D8D">
              <w:t>ng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Lý do/N</w:t>
            </w:r>
            <w:r w:rsidRPr="00F07D8D">
              <w:t>ộ</w:t>
            </w:r>
            <w:r w:rsidRPr="00F07D8D">
              <w:t>i dung ti</w:t>
            </w:r>
            <w:r w:rsidRPr="00F07D8D">
              <w:t>ế</w:t>
            </w:r>
            <w:r w:rsidRPr="00F07D8D">
              <w:t>p t</w:t>
            </w:r>
            <w:r w:rsidRPr="00F07D8D">
              <w:t>ụ</w:t>
            </w:r>
            <w:r w:rsidRPr="00F07D8D">
              <w:t>c gi</w:t>
            </w:r>
            <w:r w:rsidRPr="00F07D8D">
              <w:t>ả</w:t>
            </w:r>
            <w:r w:rsidRPr="00F07D8D">
              <w:t>i quy</w:t>
            </w:r>
            <w:r w:rsidRPr="00F07D8D">
              <w:t>ế</w:t>
            </w:r>
            <w:r w:rsidRPr="00F07D8D">
              <w:t>t</w:t>
            </w:r>
          </w:p>
        </w:tc>
        <w:tc>
          <w:tcPr>
            <w:tcW w:w="1584" w:type="dxa"/>
            <w:shd w:val="clear" w:color="auto" w:fill="auto"/>
          </w:tcPr>
          <w:p w:rsidR="005B3F2C" w:rsidRPr="00F07D8D" w:rsidRDefault="00F07D8D" w:rsidP="00F07D8D">
            <w:pPr>
              <w:spacing w:before="60" w:after="60" w:line="240" w:lineRule="auto"/>
            </w:pPr>
            <w:r w:rsidRPr="00F07D8D">
              <w:t>Text(2000)</w:t>
            </w:r>
          </w:p>
        </w:tc>
        <w:tc>
          <w:tcPr>
            <w:tcW w:w="979" w:type="dxa"/>
            <w:shd w:val="clear" w:color="auto" w:fill="auto"/>
          </w:tcPr>
          <w:p w:rsidR="005B3F2C" w:rsidRPr="00F07D8D" w:rsidRDefault="00F07D8D" w:rsidP="00F07D8D">
            <w:pPr>
              <w:spacing w:before="60" w:after="60" w:line="240" w:lineRule="auto"/>
            </w:pPr>
            <w:r w:rsidRPr="00F07D8D">
              <w:t>Có khi ti</w:t>
            </w:r>
            <w:r w:rsidRPr="00F07D8D">
              <w:t>ế</w:t>
            </w:r>
            <w:r w:rsidRPr="00F07D8D">
              <w:t>p t</w:t>
            </w:r>
            <w:r w:rsidRPr="00F07D8D">
              <w:t>ụ</w:t>
            </w:r>
            <w:r w:rsidRPr="00F07D8D">
              <w:t>c gi</w:t>
            </w:r>
            <w:r w:rsidRPr="00F07D8D">
              <w:t>ả</w:t>
            </w:r>
            <w:r w:rsidRPr="00F07D8D">
              <w:t>i quy</w:t>
            </w:r>
            <w:r w:rsidRPr="00F07D8D">
              <w:t>ế</w:t>
            </w:r>
            <w:r w:rsidRPr="00F07D8D">
              <w:t>t</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Ghi nh</w:t>
            </w:r>
            <w:r w:rsidRPr="00F07D8D">
              <w:t>ậ</w:t>
            </w:r>
            <w:r w:rsidRPr="00F07D8D">
              <w:t>n căn c</w:t>
            </w:r>
            <w:r w:rsidRPr="00F07D8D">
              <w:t>ứ</w:t>
            </w:r>
            <w:r w:rsidRPr="00F07D8D">
              <w:t xml:space="preserve"> ho</w:t>
            </w:r>
            <w:r w:rsidRPr="00F07D8D">
              <w:t>ặ</w:t>
            </w:r>
            <w:r w:rsidRPr="00F07D8D">
              <w:t>c n</w:t>
            </w:r>
            <w:r w:rsidRPr="00F07D8D">
              <w:t>ộ</w:t>
            </w:r>
            <w:r w:rsidRPr="00F07D8D">
              <w:t>i dung cho phép ti</w:t>
            </w:r>
            <w:r w:rsidRPr="00F07D8D">
              <w:t>ế</w:t>
            </w:r>
            <w:r w:rsidRPr="00F07D8D">
              <w:t>p t</w:t>
            </w:r>
            <w:r w:rsidRPr="00F07D8D">
              <w:t>ụ</w:t>
            </w:r>
            <w:r w:rsidRPr="00F07D8D">
              <w:t>c gi</w:t>
            </w:r>
            <w:r w:rsidRPr="00F07D8D">
              <w:t>ả</w:t>
            </w:r>
            <w:r w:rsidRPr="00F07D8D">
              <w:t>i quy</w:t>
            </w:r>
            <w:r w:rsidRPr="00F07D8D">
              <w:t>ế</w:t>
            </w:r>
            <w:r w:rsidRPr="00F07D8D">
              <w:t>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Tài li</w:t>
            </w:r>
            <w:r w:rsidRPr="00F07D8D">
              <w:t>ệ</w:t>
            </w:r>
            <w:r w:rsidRPr="00F07D8D">
              <w:t>u ti</w:t>
            </w:r>
            <w:r w:rsidRPr="00F07D8D">
              <w:t>ế</w:t>
            </w:r>
            <w:r w:rsidRPr="00F07D8D">
              <w:t>p t</w:t>
            </w:r>
            <w:r w:rsidRPr="00F07D8D">
              <w:t>ụ</w:t>
            </w:r>
            <w:r w:rsidRPr="00F07D8D">
              <w:t>c gi</w:t>
            </w:r>
            <w:r w:rsidRPr="00F07D8D">
              <w:t>ả</w:t>
            </w:r>
            <w:r w:rsidRPr="00F07D8D">
              <w:t xml:space="preserve">i </w:t>
            </w:r>
            <w:r w:rsidRPr="00F07D8D">
              <w:lastRenderedPageBreak/>
              <w:t>quy</w:t>
            </w:r>
            <w:r w:rsidRPr="00F07D8D">
              <w:t>ế</w:t>
            </w:r>
            <w:r w:rsidRPr="00F07D8D">
              <w:t>t</w:t>
            </w:r>
          </w:p>
        </w:tc>
        <w:tc>
          <w:tcPr>
            <w:tcW w:w="1584" w:type="dxa"/>
            <w:shd w:val="clear" w:color="auto" w:fill="auto"/>
          </w:tcPr>
          <w:p w:rsidR="005B3F2C" w:rsidRPr="00F07D8D" w:rsidRDefault="00F07D8D" w:rsidP="00F07D8D">
            <w:pPr>
              <w:spacing w:before="60" w:after="60" w:line="240" w:lineRule="auto"/>
            </w:pPr>
            <w:r w:rsidRPr="00F07D8D">
              <w:lastRenderedPageBreak/>
              <w:t>File/List(Fil</w:t>
            </w:r>
            <w:r w:rsidRPr="00F07D8D">
              <w:lastRenderedPageBreak/>
              <w:t>e)</w:t>
            </w:r>
          </w:p>
        </w:tc>
        <w:tc>
          <w:tcPr>
            <w:tcW w:w="979" w:type="dxa"/>
            <w:shd w:val="clear" w:color="auto" w:fill="auto"/>
          </w:tcPr>
          <w:p w:rsidR="005B3F2C" w:rsidRPr="00F07D8D" w:rsidRDefault="00F07D8D" w:rsidP="00F07D8D">
            <w:pPr>
              <w:spacing w:before="60" w:after="60" w:line="240" w:lineRule="auto"/>
            </w:pPr>
            <w:r w:rsidRPr="00F07D8D">
              <w:lastRenderedPageBreak/>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Cho phép đính kèm nhi</w:t>
            </w:r>
            <w:r w:rsidRPr="00F07D8D">
              <w:t>ề</w:t>
            </w:r>
            <w:r w:rsidRPr="00F07D8D">
              <w:t>u file, h</w:t>
            </w:r>
            <w:r w:rsidRPr="00F07D8D">
              <w:t>ỗ</w:t>
            </w:r>
            <w:r w:rsidRPr="00F07D8D">
              <w:t xml:space="preserve"> </w:t>
            </w:r>
            <w:r w:rsidRPr="00F07D8D">
              <w:lastRenderedPageBreak/>
              <w:t>tr</w:t>
            </w:r>
            <w:r w:rsidRPr="00F07D8D">
              <w:t>ợ</w:t>
            </w:r>
            <w:r w:rsidRPr="00F07D8D">
              <w:t xml:space="preserve"> Xem file và Xóa.</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bCs/>
              </w:rPr>
              <w:lastRenderedPageBreak/>
              <w:t xml:space="preserve">Tab </w:t>
            </w:r>
            <w:r w:rsidRPr="00F07D8D">
              <w:rPr>
                <w:bCs/>
              </w:rPr>
              <w:t>Ph</w:t>
            </w:r>
            <w:r w:rsidRPr="00F07D8D">
              <w:rPr>
                <w:bCs/>
              </w:rPr>
              <w:t>ụ</w:t>
            </w:r>
            <w:r w:rsidRPr="00F07D8D">
              <w:rPr>
                <w:bCs/>
              </w:rPr>
              <w:t>c h</w:t>
            </w:r>
            <w:r w:rsidRPr="00F07D8D">
              <w:rPr>
                <w:bCs/>
              </w:rPr>
              <w:t>ồ</w:t>
            </w:r>
            <w:r w:rsidRPr="00F07D8D">
              <w:rPr>
                <w:bCs/>
              </w:rPr>
              <w:t>i danh d</w:t>
            </w:r>
            <w:r w:rsidRPr="00F07D8D">
              <w:rPr>
                <w:bCs/>
              </w:rPr>
              <w:t>ự</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Ẩ</w:t>
            </w:r>
            <w:r w:rsidRPr="00F07D8D">
              <w:t>n/Hi</w:t>
            </w:r>
            <w:r w:rsidRPr="00F07D8D">
              <w:t>ệ</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Kh</w:t>
            </w:r>
            <w:r w:rsidRPr="00F07D8D">
              <w:t>ố</w:t>
            </w:r>
            <w:r w:rsidRPr="00F07D8D">
              <w:t>i qu</w:t>
            </w:r>
            <w:r w:rsidRPr="00F07D8D">
              <w:t>ả</w:t>
            </w:r>
            <w:r w:rsidRPr="00F07D8D">
              <w:t>n lý quy trình t</w:t>
            </w:r>
            <w:r w:rsidRPr="00F07D8D">
              <w:t>ổ</w:t>
            </w:r>
            <w:r w:rsidRPr="00F07D8D">
              <w:t xml:space="preserve"> ch</w:t>
            </w:r>
            <w:r w:rsidRPr="00F07D8D">
              <w:t>ứ</w:t>
            </w:r>
            <w:r w:rsidRPr="00F07D8D">
              <w:t>c ph</w:t>
            </w:r>
            <w:r w:rsidRPr="00F07D8D">
              <w:t>ụ</w:t>
            </w:r>
            <w:r w:rsidRPr="00F07D8D">
              <w:t>c h</w:t>
            </w:r>
            <w:r w:rsidRPr="00F07D8D">
              <w:t>ồ</w:t>
            </w:r>
            <w:r w:rsidRPr="00F07D8D">
              <w:t>i danh d</w:t>
            </w:r>
            <w:r w:rsidRPr="00F07D8D">
              <w:t>ự</w:t>
            </w:r>
            <w:r w:rsidRPr="00F07D8D">
              <w:t xml:space="preserve"> cho ngư</w:t>
            </w:r>
            <w:r w:rsidRPr="00F07D8D">
              <w:t>ờ</w:t>
            </w:r>
            <w:r w:rsidRPr="00F07D8D">
              <w:t>i b</w:t>
            </w:r>
            <w:r w:rsidRPr="00F07D8D">
              <w:t>ị</w:t>
            </w:r>
            <w:r w:rsidRPr="00F07D8D">
              <w:t xml:space="preserve"> thi</w:t>
            </w:r>
            <w:r w:rsidRPr="00F07D8D">
              <w:t>ệ</w:t>
            </w:r>
            <w:r w:rsidRPr="00F07D8D">
              <w:t>t h</w:t>
            </w:r>
            <w:r w:rsidRPr="00F07D8D">
              <w:t>ạ</w:t>
            </w:r>
            <w:r w:rsidRPr="00F07D8D">
              <w:t>i, cho phép nh</w:t>
            </w:r>
            <w:r w:rsidRPr="00F07D8D">
              <w:t>ậ</w:t>
            </w:r>
            <w:r w:rsidRPr="00F07D8D">
              <w:t>p/c</w:t>
            </w:r>
            <w:r w:rsidRPr="00F07D8D">
              <w:t>ậ</w:t>
            </w:r>
            <w:r w:rsidRPr="00F07D8D">
              <w:t>p nh</w:t>
            </w:r>
            <w:r w:rsidRPr="00F07D8D">
              <w:t>ậ</w:t>
            </w:r>
            <w:r w:rsidRPr="00F07D8D">
              <w:t>t.</w:t>
            </w:r>
            <w:r w:rsidRPr="00F07D8D">
              <w:br/>
              <w:t>- Đi</w:t>
            </w:r>
            <w:r w:rsidRPr="00F07D8D">
              <w:t>ề</w:t>
            </w:r>
            <w:r w:rsidRPr="00F07D8D">
              <w:t>u ki</w:t>
            </w:r>
            <w:r w:rsidRPr="00F07D8D">
              <w:t>ệ</w:t>
            </w:r>
            <w:r w:rsidRPr="00F07D8D">
              <w:t>n hi</w:t>
            </w:r>
            <w:r w:rsidRPr="00F07D8D">
              <w:t>ể</w:t>
            </w:r>
            <w:r w:rsidRPr="00F07D8D">
              <w:t>n th</w:t>
            </w:r>
            <w:r w:rsidRPr="00F07D8D">
              <w:t>ị</w:t>
            </w:r>
            <w:r w:rsidRPr="00F07D8D">
              <w:t>: Ch</w:t>
            </w:r>
            <w:r w:rsidRPr="00F07D8D">
              <w:t>ỉ</w:t>
            </w:r>
            <w:r w:rsidRPr="00F07D8D">
              <w:t xml:space="preserve"> hi</w:t>
            </w:r>
            <w:r w:rsidRPr="00F07D8D">
              <w:t>ể</w:t>
            </w:r>
            <w:r w:rsidRPr="00F07D8D">
              <w:t>n th</w:t>
            </w:r>
            <w:r w:rsidRPr="00F07D8D">
              <w:t>ị</w:t>
            </w:r>
            <w:r w:rsidRPr="00F07D8D">
              <w:t xml:space="preserve"> khi h</w:t>
            </w:r>
            <w:r w:rsidRPr="00F07D8D">
              <w:t>ồ</w:t>
            </w:r>
            <w:r w:rsidRPr="00F07D8D">
              <w:t xml:space="preserve"> sơ có yêu c</w:t>
            </w:r>
            <w:r w:rsidRPr="00F07D8D">
              <w:t>ầ</w:t>
            </w:r>
            <w:r w:rsidRPr="00F07D8D">
              <w:t>u ph</w:t>
            </w:r>
            <w:r w:rsidRPr="00F07D8D">
              <w:t>ụ</w:t>
            </w:r>
            <w:r w:rsidRPr="00F07D8D">
              <w:t>c h</w:t>
            </w:r>
            <w:r w:rsidRPr="00F07D8D">
              <w:t>ồ</w:t>
            </w:r>
            <w:r w:rsidRPr="00F07D8D">
              <w:t>i danh d</w:t>
            </w:r>
            <w:r w:rsidRPr="00F07D8D">
              <w:t>ự</w:t>
            </w:r>
            <w:r w:rsidRPr="00F07D8D">
              <w:t xml:space="preserve"> và thu</w:t>
            </w:r>
            <w:r w:rsidRPr="00F07D8D">
              <w:t>ộ</w:t>
            </w:r>
            <w:r w:rsidRPr="00F07D8D">
              <w:t>c nhóm tr</w:t>
            </w:r>
            <w:r w:rsidRPr="00F07D8D">
              <w:t>ạ</w:t>
            </w:r>
            <w:r w:rsidRPr="00F07D8D">
              <w:t>ng thái t</w:t>
            </w:r>
            <w:r w:rsidRPr="00F07D8D">
              <w:t>ừ</w:t>
            </w:r>
            <w:r w:rsidRPr="00F07D8D">
              <w:t xml:space="preserve"> “Đang xác minh thi</w:t>
            </w:r>
            <w:r w:rsidRPr="00F07D8D">
              <w:t>ệ</w:t>
            </w:r>
            <w:r w:rsidRPr="00F07D8D">
              <w:t>t</w:t>
            </w:r>
            <w:r w:rsidRPr="00F07D8D">
              <w:t xml:space="preserve"> h</w:t>
            </w:r>
            <w:r w:rsidRPr="00F07D8D">
              <w:t>ạ</w:t>
            </w:r>
            <w:r w:rsidRPr="00F07D8D">
              <w:t>i” tr</w:t>
            </w:r>
            <w:r w:rsidRPr="00F07D8D">
              <w:t>ở</w:t>
            </w:r>
            <w:r w:rsidRPr="00F07D8D">
              <w:t xml:space="preserve"> đi.</w:t>
            </w:r>
            <w:r w:rsidRPr="00F07D8D">
              <w:br/>
              <w:t>- Ph</w:t>
            </w:r>
            <w:r w:rsidRPr="00F07D8D">
              <w:t>ạ</w:t>
            </w:r>
            <w:r w:rsidRPr="00F07D8D">
              <w:t>m vi kh</w:t>
            </w:r>
            <w:r w:rsidRPr="00F07D8D">
              <w:t>ố</w:t>
            </w:r>
            <w:r w:rsidRPr="00F07D8D">
              <w:t>i: Bao g</w:t>
            </w:r>
            <w:r w:rsidRPr="00F07D8D">
              <w:t>ồ</w:t>
            </w:r>
            <w:r w:rsidRPr="00F07D8D">
              <w:t>m “Th</w:t>
            </w:r>
            <w:r w:rsidRPr="00F07D8D">
              <w:t>ẻ</w:t>
            </w:r>
            <w:r w:rsidRPr="00F07D8D">
              <w:t xml:space="preserve"> thông tin ph</w:t>
            </w:r>
            <w:r w:rsidRPr="00F07D8D">
              <w:t>ụ</w:t>
            </w:r>
            <w:r w:rsidRPr="00F07D8D">
              <w:t>c h</w:t>
            </w:r>
            <w:r w:rsidRPr="00F07D8D">
              <w:t>ồ</w:t>
            </w:r>
            <w:r w:rsidRPr="00F07D8D">
              <w:t>i danh d</w:t>
            </w:r>
            <w:r w:rsidRPr="00F07D8D">
              <w:t>ự</w:t>
            </w:r>
            <w:r w:rsidRPr="00F07D8D">
              <w:t>” và Stepper 04 bư</w:t>
            </w:r>
            <w:r w:rsidRPr="00F07D8D">
              <w:t>ớ</w:t>
            </w:r>
            <w:r w:rsidRPr="00F07D8D">
              <w:t>c ph</w:t>
            </w:r>
            <w:r w:rsidRPr="00F07D8D">
              <w:t>ụ</w:t>
            </w:r>
            <w:r w:rsidRPr="00F07D8D">
              <w:t>c h</w:t>
            </w:r>
            <w:r w:rsidRPr="00F07D8D">
              <w:t>ồ</w:t>
            </w:r>
            <w:r w:rsidRPr="00F07D8D">
              <w:t>i danh d</w:t>
            </w:r>
            <w:r w:rsidRPr="00F07D8D">
              <w:t>ự</w:t>
            </w:r>
            <w:r w:rsidRPr="00F07D8D">
              <w:t xml:space="preserve"> (chi ti</w:t>
            </w:r>
            <w:r w:rsidRPr="00F07D8D">
              <w:t>ế</w:t>
            </w:r>
            <w:r w:rsidRPr="00F07D8D">
              <w:t>t đ</w:t>
            </w:r>
            <w:r w:rsidRPr="00F07D8D">
              <w:t>ặ</w:t>
            </w:r>
            <w:r w:rsidRPr="00F07D8D">
              <w:t>c t</w:t>
            </w:r>
            <w:r w:rsidRPr="00F07D8D">
              <w:t>ả</w:t>
            </w:r>
            <w:r w:rsidRPr="00F07D8D">
              <w:t xml:space="preserve"> t</w:t>
            </w:r>
            <w:r w:rsidRPr="00F07D8D">
              <w:t>ạ</w:t>
            </w:r>
            <w:r w:rsidRPr="00F07D8D">
              <w:t xml:space="preserve">i </w:t>
            </w:r>
            <w:hyperlink w:anchor="X1620c6bc06235645805c243a6496237da35fa00">
              <w:r w:rsidRPr="00F07D8D">
                <w:rPr>
                  <w:rStyle w:val="Hyperlink"/>
                </w:rPr>
                <w:t>MH05 - Tab Ph</w:t>
              </w:r>
              <w:r w:rsidRPr="00F07D8D">
                <w:rPr>
                  <w:rStyle w:val="Hyperlink"/>
                </w:rPr>
                <w:t>ụ</w:t>
              </w:r>
              <w:r w:rsidRPr="00F07D8D">
                <w:rPr>
                  <w:rStyle w:val="Hyperlink"/>
                </w:rPr>
                <w:t>c h</w:t>
              </w:r>
              <w:r w:rsidRPr="00F07D8D">
                <w:rPr>
                  <w:rStyle w:val="Hyperlink"/>
                </w:rPr>
                <w:t>ồ</w:t>
              </w:r>
              <w:r w:rsidRPr="00F07D8D">
                <w:rPr>
                  <w:rStyle w:val="Hyperlink"/>
                </w:rPr>
                <w:t>i danh d</w:t>
              </w:r>
              <w:r w:rsidRPr="00F07D8D">
                <w:rPr>
                  <w:rStyle w:val="Hyperlink"/>
                </w:rPr>
                <w:t>ự</w:t>
              </w:r>
            </w:hyperlink>
            <w:r w:rsidRPr="00F07D8D">
              <w: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Timeline x</w:t>
            </w:r>
            <w:r w:rsidRPr="00F07D8D">
              <w:t>ử</w:t>
            </w:r>
            <w:r w:rsidRPr="00F07D8D">
              <w:t xml:space="preserve"> lý</w:t>
            </w:r>
          </w:p>
        </w:tc>
        <w:tc>
          <w:tcPr>
            <w:tcW w:w="1584" w:type="dxa"/>
            <w:shd w:val="clear" w:color="auto" w:fill="auto"/>
          </w:tcPr>
          <w:p w:rsidR="005B3F2C" w:rsidRPr="00F07D8D" w:rsidRDefault="00F07D8D" w:rsidP="00F07D8D">
            <w:pPr>
              <w:spacing w:before="60" w:after="60" w:line="240" w:lineRule="auto"/>
            </w:pPr>
            <w:r w:rsidRPr="00F07D8D">
              <w:t>List(Object)</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h</w:t>
            </w:r>
            <w:r w:rsidRPr="00F07D8D">
              <w:t>ồ</w:t>
            </w:r>
            <w:r w:rsidRPr="00F07D8D">
              <w:t xml:space="preserve"> sơ</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theo th</w:t>
            </w:r>
            <w:r w:rsidRPr="00F07D8D">
              <w:t>ứ</w:t>
            </w:r>
            <w:r w:rsidRPr="00F07D8D">
              <w:t xml:space="preserve"> t</w:t>
            </w:r>
            <w:r w:rsidRPr="00F07D8D">
              <w:t>ự</w:t>
            </w:r>
            <w:r w:rsidRPr="00F07D8D">
              <w:t xml:space="preserve"> th</w:t>
            </w:r>
            <w:r w:rsidRPr="00F07D8D">
              <w:t>ờ</w:t>
            </w:r>
            <w:r w:rsidRPr="00F07D8D">
              <w:t>i gian toàn b</w:t>
            </w:r>
            <w:r w:rsidRPr="00F07D8D">
              <w:t>ộ</w:t>
            </w:r>
            <w:r w:rsidRPr="00F07D8D">
              <w:t xml:space="preserve"> l</w:t>
            </w:r>
            <w:r w:rsidRPr="00F07D8D">
              <w:t>ị</w:t>
            </w:r>
            <w:r w:rsidRPr="00F07D8D">
              <w:t>ch x</w:t>
            </w:r>
            <w:r w:rsidRPr="00F07D8D">
              <w:t>ử</w:t>
            </w:r>
            <w:r w:rsidRPr="00F07D8D">
              <w:t xml:space="preserve"> lý c</w:t>
            </w:r>
            <w:r w:rsidRPr="00F07D8D">
              <w:t>ủ</w:t>
            </w:r>
            <w:r w:rsidRPr="00F07D8D">
              <w:t>a v</w:t>
            </w:r>
            <w:r w:rsidRPr="00F07D8D">
              <w:t>ụ</w:t>
            </w:r>
            <w:r w:rsidRPr="00F07D8D">
              <w:t xml:space="preserve"> vi</w:t>
            </w:r>
            <w:r w:rsidRPr="00F07D8D">
              <w:t>ệ</w:t>
            </w:r>
            <w:r w:rsidRPr="00F07D8D">
              <w:t>c; m</w:t>
            </w:r>
            <w:r w:rsidRPr="00F07D8D">
              <w:t>ỗ</w:t>
            </w:r>
            <w:r w:rsidRPr="00F07D8D">
              <w:t>i dòng l</w:t>
            </w:r>
            <w:r w:rsidRPr="00F07D8D">
              <w:t>ị</w:t>
            </w:r>
            <w:r w:rsidRPr="00F07D8D">
              <w:t>ch s</w:t>
            </w:r>
            <w:r w:rsidRPr="00F07D8D">
              <w:t>ử</w:t>
            </w:r>
            <w:r w:rsidRPr="00F07D8D">
              <w:t xml:space="preserve"> g</w:t>
            </w:r>
            <w:r w:rsidRPr="00F07D8D">
              <w:t>ồ</w:t>
            </w:r>
            <w:r w:rsidRPr="00F07D8D">
              <w:t>m các trư</w:t>
            </w:r>
            <w:r w:rsidRPr="00F07D8D">
              <w:t>ờ</w:t>
            </w:r>
            <w:r w:rsidRPr="00F07D8D">
              <w:t>ng mô t</w:t>
            </w:r>
            <w:r w:rsidRPr="00F07D8D">
              <w:t>ả</w:t>
            </w:r>
            <w:r w:rsidRPr="00F07D8D">
              <w:t xml:space="preserve"> bên dư</w:t>
            </w:r>
            <w:r w:rsidRPr="00F07D8D">
              <w:t>ớ</w:t>
            </w:r>
            <w:r w:rsidRPr="00F07D8D">
              <w:t>i.</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Th</w:t>
            </w:r>
            <w:r w:rsidRPr="00F07D8D">
              <w:t>ờ</w:t>
            </w:r>
            <w:r w:rsidRPr="00F07D8D">
              <w:t>i đi</w:t>
            </w:r>
            <w:r w:rsidRPr="00F07D8D">
              <w:t>ể</w:t>
            </w:r>
            <w:r w:rsidRPr="00F07D8D">
              <w:t>m thao tác</w:t>
            </w:r>
          </w:p>
        </w:tc>
        <w:tc>
          <w:tcPr>
            <w:tcW w:w="1584" w:type="dxa"/>
            <w:shd w:val="clear" w:color="auto" w:fill="auto"/>
          </w:tcPr>
          <w:p w:rsidR="005B3F2C" w:rsidRPr="00F07D8D" w:rsidRDefault="00F07D8D" w:rsidP="00F07D8D">
            <w:pPr>
              <w:spacing w:before="60" w:after="60" w:line="240" w:lineRule="auto"/>
            </w:pPr>
            <w:r w:rsidRPr="00F07D8D">
              <w:t>Datetime</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Đ</w:t>
            </w:r>
            <w:r w:rsidRPr="00F07D8D">
              <w:t>ị</w:t>
            </w:r>
            <w:r w:rsidRPr="00F07D8D">
              <w:t>nh d</w:t>
            </w:r>
            <w:r w:rsidRPr="00F07D8D">
              <w:t>ạ</w:t>
            </w:r>
            <w:r w:rsidRPr="00F07D8D">
              <w:t>ng dd/mm/yyyy HH:mm.</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Ngư</w:t>
            </w:r>
            <w:r w:rsidRPr="00F07D8D">
              <w:t>ờ</w:t>
            </w:r>
            <w:r w:rsidRPr="00F07D8D">
              <w:t>i th</w:t>
            </w:r>
            <w:r w:rsidRPr="00F07D8D">
              <w:t>ự</w:t>
            </w:r>
            <w:r w:rsidRPr="00F07D8D">
              <w:t>c hi</w:t>
            </w:r>
            <w:r w:rsidRPr="00F07D8D">
              <w:t>ệ</w:t>
            </w:r>
            <w:r w:rsidRPr="00F07D8D">
              <w:t>n</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H</w:t>
            </w:r>
            <w:r w:rsidRPr="00F07D8D">
              <w:t>ọ</w:t>
            </w:r>
            <w:r w:rsidRPr="00F07D8D">
              <w:t xml:space="preserve"> tên ngư</w:t>
            </w:r>
            <w:r w:rsidRPr="00F07D8D">
              <w:t>ờ</w:t>
            </w:r>
            <w:r w:rsidRPr="00F07D8D">
              <w:t>i th</w:t>
            </w:r>
            <w:r w:rsidRPr="00F07D8D">
              <w:t>ự</w:t>
            </w:r>
            <w:r w:rsidRPr="00F07D8D">
              <w:t>c hi</w:t>
            </w:r>
            <w:r w:rsidRPr="00F07D8D">
              <w:t>ệ</w:t>
            </w:r>
            <w:r w:rsidRPr="00F07D8D">
              <w:t>n thao tác.</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Vai trò</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Vai trò c</w:t>
            </w:r>
            <w:r w:rsidRPr="00F07D8D">
              <w:t>ủ</w:t>
            </w:r>
            <w:r w:rsidRPr="00F07D8D">
              <w:t>a ngư</w:t>
            </w:r>
            <w:r w:rsidRPr="00F07D8D">
              <w:t>ờ</w:t>
            </w:r>
            <w:r w:rsidRPr="00F07D8D">
              <w:t>i th</w:t>
            </w:r>
            <w:r w:rsidRPr="00F07D8D">
              <w:t>ự</w:t>
            </w:r>
            <w:r w:rsidRPr="00F07D8D">
              <w:t>c hi</w:t>
            </w:r>
            <w:r w:rsidRPr="00F07D8D">
              <w:t>ệ</w:t>
            </w:r>
            <w:r w:rsidRPr="00F07D8D">
              <w:t>n (Cán b</w:t>
            </w:r>
            <w:r w:rsidRPr="00F07D8D">
              <w:t>ộ</w:t>
            </w:r>
            <w:r w:rsidRPr="00F07D8D">
              <w:t>/Chuyên viên/Th</w:t>
            </w:r>
            <w:r w:rsidRPr="00F07D8D">
              <w:t>ủ</w:t>
            </w:r>
            <w:r w:rsidRPr="00F07D8D">
              <w:t xml:space="preserve"> trư</w:t>
            </w:r>
            <w:r w:rsidRPr="00F07D8D">
              <w:t>ở</w:t>
            </w:r>
            <w:r w:rsidRPr="00F07D8D">
              <w:t>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Hành đ</w:t>
            </w:r>
            <w:r w:rsidRPr="00F07D8D">
              <w:t>ộ</w:t>
            </w:r>
            <w:r w:rsidRPr="00F07D8D">
              <w:t>ng</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Tên thao tác nghi</w:t>
            </w:r>
            <w:r w:rsidRPr="00F07D8D">
              <w:t>ệ</w:t>
            </w:r>
            <w:r w:rsidRPr="00F07D8D">
              <w:t>p v</w:t>
            </w:r>
            <w:r w:rsidRPr="00F07D8D">
              <w:t>ụ</w:t>
            </w:r>
            <w:r w:rsidRPr="00F07D8D">
              <w:t xml:space="preserve"> đã th</w:t>
            </w:r>
            <w:r w:rsidRPr="00F07D8D">
              <w:t>ự</w:t>
            </w:r>
            <w:r w:rsidRPr="00F07D8D">
              <w:t>c hi</w:t>
            </w:r>
            <w:r w:rsidRPr="00F07D8D">
              <w:t>ệ</w:t>
            </w:r>
            <w:r w:rsidRPr="00F07D8D">
              <w:t>n, ví d</w:t>
            </w:r>
            <w:r w:rsidRPr="00F07D8D">
              <w:t>ụ</w:t>
            </w:r>
            <w:r w:rsidRPr="00F07D8D">
              <w:t xml:space="preserve"> Ti</w:t>
            </w:r>
            <w:r w:rsidRPr="00F07D8D">
              <w:t>ế</w:t>
            </w:r>
            <w:r w:rsidRPr="00F07D8D">
              <w:t>p nh</w:t>
            </w:r>
            <w:r w:rsidRPr="00F07D8D">
              <w:t>ậ</w:t>
            </w:r>
            <w:r w:rsidRPr="00F07D8D">
              <w:t>n yêu c</w:t>
            </w:r>
            <w:r w:rsidRPr="00F07D8D">
              <w:t>ầ</w:t>
            </w:r>
            <w:r w:rsidRPr="00F07D8D">
              <w:t>u,</w:t>
            </w:r>
            <w:r w:rsidRPr="00F07D8D">
              <w:t xml:space="preserve"> Nh</w:t>
            </w:r>
            <w:r w:rsidRPr="00F07D8D">
              <w:t>ậ</w:t>
            </w:r>
            <w:r w:rsidRPr="00F07D8D">
              <w:t>p li</w:t>
            </w:r>
            <w:r w:rsidRPr="00F07D8D">
              <w:t>ệ</w:t>
            </w:r>
            <w:r w:rsidRPr="00F07D8D">
              <w:t>u h</w:t>
            </w:r>
            <w:r w:rsidRPr="00F07D8D">
              <w:t>ồ</w:t>
            </w:r>
            <w:r w:rsidRPr="00F07D8D">
              <w:t xml:space="preserve"> sơ, Ki</w:t>
            </w:r>
            <w:r w:rsidRPr="00F07D8D">
              <w:t>ể</w:t>
            </w:r>
            <w:r w:rsidRPr="00F07D8D">
              <w:t>m tra h</w:t>
            </w:r>
            <w:r w:rsidRPr="00F07D8D">
              <w:t>ồ</w:t>
            </w:r>
            <w:r w:rsidRPr="00F07D8D">
              <w:t xml:space="preserve"> sơ, Yêu c</w:t>
            </w:r>
            <w:r w:rsidRPr="00F07D8D">
              <w:t>ầ</w:t>
            </w:r>
            <w:r w:rsidRPr="00F07D8D">
              <w:t>u b</w:t>
            </w:r>
            <w:r w:rsidRPr="00F07D8D">
              <w:t>ổ</w:t>
            </w:r>
            <w:r w:rsidRPr="00F07D8D">
              <w:t xml:space="preserve"> sung, T</w:t>
            </w:r>
            <w:r w:rsidRPr="00F07D8D">
              <w:t>ừ</w:t>
            </w:r>
            <w:r w:rsidRPr="00F07D8D">
              <w:t xml:space="preserve"> ch</w:t>
            </w:r>
            <w:r w:rsidRPr="00F07D8D">
              <w:t>ố</w:t>
            </w:r>
            <w:r w:rsidRPr="00F07D8D">
              <w:t>i, Th</w:t>
            </w:r>
            <w:r w:rsidRPr="00F07D8D">
              <w:t>ụ</w:t>
            </w:r>
            <w:r w:rsidRPr="00F07D8D">
              <w:t xml:space="preserve"> lý, T</w:t>
            </w:r>
            <w:r w:rsidRPr="00F07D8D">
              <w:t>ừ</w:t>
            </w:r>
            <w:r w:rsidRPr="00F07D8D">
              <w:t xml:space="preserve"> ch</w:t>
            </w:r>
            <w:r w:rsidRPr="00F07D8D">
              <w:t>ố</w:t>
            </w:r>
            <w:r w:rsidRPr="00F07D8D">
              <w:t>i th</w:t>
            </w:r>
            <w:r w:rsidRPr="00F07D8D">
              <w:t>ụ</w:t>
            </w:r>
            <w:r w:rsidRPr="00F07D8D">
              <w:t xml:space="preserve"> lý, Hoàn thành xác minh, Hoàn thành thương lư</w:t>
            </w:r>
            <w:r w:rsidRPr="00F07D8D">
              <w:t>ợ</w:t>
            </w:r>
            <w:r w:rsidRPr="00F07D8D">
              <w:t>ng, Hoãn/T</w:t>
            </w:r>
            <w:r w:rsidRPr="00F07D8D">
              <w:t>ạ</w:t>
            </w:r>
            <w:r w:rsidRPr="00F07D8D">
              <w:t>m đình ch</w:t>
            </w:r>
            <w:r w:rsidRPr="00F07D8D">
              <w:t>ỉ</w:t>
            </w:r>
            <w:r w:rsidRPr="00F07D8D">
              <w:t>/Đình ch</w:t>
            </w:r>
            <w:r w:rsidRPr="00F07D8D">
              <w:t>ỉ</w:t>
            </w:r>
            <w:r w:rsidRPr="00F07D8D">
              <w:t xml:space="preserve"> gi</w:t>
            </w:r>
            <w:r w:rsidRPr="00F07D8D">
              <w:t>ả</w:t>
            </w:r>
            <w:r w:rsidRPr="00F07D8D">
              <w:t>i quy</w:t>
            </w:r>
            <w:r w:rsidRPr="00F07D8D">
              <w:t>ế</w:t>
            </w:r>
            <w:r w:rsidRPr="00F07D8D">
              <w:t>t, Ti</w:t>
            </w:r>
            <w:r w:rsidRPr="00F07D8D">
              <w:t>ế</w:t>
            </w:r>
            <w:r w:rsidRPr="00F07D8D">
              <w:t>p t</w:t>
            </w:r>
            <w:r w:rsidRPr="00F07D8D">
              <w:t>ụ</w:t>
            </w:r>
            <w:r w:rsidRPr="00F07D8D">
              <w:t>c gi</w:t>
            </w:r>
            <w:r w:rsidRPr="00F07D8D">
              <w:t>ả</w:t>
            </w:r>
            <w:r w:rsidRPr="00F07D8D">
              <w:t>i quy</w:t>
            </w:r>
            <w:r w:rsidRPr="00F07D8D">
              <w:t>ế</w:t>
            </w:r>
            <w:r w:rsidRPr="00F07D8D">
              <w:t>t, Trình ký QĐ, Duy</w:t>
            </w:r>
            <w:r w:rsidRPr="00F07D8D">
              <w:t>ệ</w:t>
            </w:r>
            <w:r w:rsidRPr="00F07D8D">
              <w:t>t ký s</w:t>
            </w:r>
            <w:r w:rsidRPr="00F07D8D">
              <w:t>ố</w:t>
            </w:r>
            <w:r w:rsidRPr="00F07D8D">
              <w:t xml:space="preserve"> QĐ, Hoàn thành th</w:t>
            </w:r>
            <w:r w:rsidRPr="00F07D8D">
              <w:t>ự</w:t>
            </w:r>
            <w:r w:rsidRPr="00F07D8D">
              <w:t>c thi, c</w:t>
            </w:r>
            <w:r w:rsidRPr="00F07D8D">
              <w:t>ậ</w:t>
            </w:r>
            <w:r w:rsidRPr="00F07D8D">
              <w:t>p nh</w:t>
            </w:r>
            <w:r w:rsidRPr="00F07D8D">
              <w:t>ậ</w:t>
            </w:r>
            <w:r w:rsidRPr="00F07D8D">
              <w:t>t ph</w:t>
            </w:r>
            <w:r w:rsidRPr="00F07D8D">
              <w:t>ụ</w:t>
            </w:r>
            <w:r w:rsidRPr="00F07D8D">
              <w:t>c h</w:t>
            </w:r>
            <w:r w:rsidRPr="00F07D8D">
              <w:t>ồ</w:t>
            </w:r>
            <w:r w:rsidRPr="00F07D8D">
              <w:t>i danh d</w:t>
            </w:r>
            <w:r w:rsidRPr="00F07D8D">
              <w:t>ự</w:t>
            </w:r>
            <w:r w:rsidRPr="00F07D8D">
              <w: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Tr</w:t>
            </w:r>
            <w:r w:rsidRPr="00F07D8D">
              <w:t>ạ</w:t>
            </w:r>
            <w:r w:rsidRPr="00F07D8D">
              <w:t>ng thái trư</w:t>
            </w:r>
            <w:r w:rsidRPr="00F07D8D">
              <w:t>ớ</w:t>
            </w:r>
            <w:r w:rsidRPr="00F07D8D">
              <w:t>c</w:t>
            </w:r>
          </w:p>
        </w:tc>
        <w:tc>
          <w:tcPr>
            <w:tcW w:w="1584" w:type="dxa"/>
            <w:shd w:val="clear" w:color="auto" w:fill="auto"/>
          </w:tcPr>
          <w:p w:rsidR="005B3F2C" w:rsidRPr="00F07D8D" w:rsidRDefault="00F07D8D" w:rsidP="00F07D8D">
            <w:pPr>
              <w:spacing w:before="60" w:after="60" w:line="240" w:lineRule="auto"/>
            </w:pPr>
            <w:r w:rsidRPr="00F07D8D">
              <w:t>Enum(String(50))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Tr</w:t>
            </w:r>
            <w:r w:rsidRPr="00F07D8D">
              <w:t>ạ</w:t>
            </w:r>
            <w:r w:rsidRPr="00F07D8D">
              <w:t>ng thái v</w:t>
            </w:r>
            <w:r w:rsidRPr="00F07D8D">
              <w:t>ụ</w:t>
            </w:r>
            <w:r w:rsidRPr="00F07D8D">
              <w:t xml:space="preserve"> vi</w:t>
            </w:r>
            <w:r w:rsidRPr="00F07D8D">
              <w:t>ệ</w:t>
            </w:r>
            <w:r w:rsidRPr="00F07D8D">
              <w:t>c trư</w:t>
            </w:r>
            <w:r w:rsidRPr="00F07D8D">
              <w:t>ớ</w:t>
            </w:r>
            <w:r w:rsidRPr="00F07D8D">
              <w:t>c khi th</w:t>
            </w:r>
            <w:r w:rsidRPr="00F07D8D">
              <w:t>ự</w:t>
            </w:r>
            <w:r w:rsidRPr="00F07D8D">
              <w:t>c hi</w:t>
            </w:r>
            <w:r w:rsidRPr="00F07D8D">
              <w:t>ệ</w:t>
            </w:r>
            <w:r w:rsidRPr="00F07D8D">
              <w:t>n thao tác, Tham chi</w:t>
            </w:r>
            <w:r w:rsidRPr="00F07D8D">
              <w:t>ế</w:t>
            </w:r>
            <w:r w:rsidRPr="00F07D8D">
              <w:t>u Danh m</w:t>
            </w:r>
            <w:r w:rsidRPr="00F07D8D">
              <w:t>ụ</w:t>
            </w:r>
            <w:r w:rsidRPr="00F07D8D">
              <w:t>c Tr</w:t>
            </w:r>
            <w:r w:rsidRPr="00F07D8D">
              <w:t>ạ</w:t>
            </w:r>
            <w:r w:rsidRPr="00F07D8D">
              <w:t>ng thái v</w:t>
            </w:r>
            <w:r w:rsidRPr="00F07D8D">
              <w:t>ụ</w:t>
            </w:r>
            <w:r w:rsidRPr="00F07D8D">
              <w:t xml:space="preserve"> vi</w:t>
            </w:r>
            <w:r w:rsidRPr="00F07D8D">
              <w:t>ệ</w:t>
            </w:r>
            <w:r w:rsidRPr="00F07D8D">
              <w:t>c yêu c</w:t>
            </w:r>
            <w:r w:rsidRPr="00F07D8D">
              <w:t>ầ</w:t>
            </w:r>
            <w:r w:rsidRPr="00F07D8D">
              <w:t>u b</w:t>
            </w:r>
            <w:r w:rsidRPr="00F07D8D">
              <w:t>ồ</w:t>
            </w:r>
            <w:r w:rsidRPr="00F07D8D">
              <w:t>i thư</w:t>
            </w:r>
            <w:r w:rsidRPr="00F07D8D">
              <w:t>ờ</w:t>
            </w:r>
            <w:r w:rsidRPr="00F07D8D">
              <w:t>ng [DM_24].</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Tr</w:t>
            </w:r>
            <w:r w:rsidRPr="00F07D8D">
              <w:t>ạ</w:t>
            </w:r>
            <w:r w:rsidRPr="00F07D8D">
              <w:t>ng thái sau</w:t>
            </w:r>
          </w:p>
        </w:tc>
        <w:tc>
          <w:tcPr>
            <w:tcW w:w="1584" w:type="dxa"/>
            <w:shd w:val="clear" w:color="auto" w:fill="auto"/>
          </w:tcPr>
          <w:p w:rsidR="005B3F2C" w:rsidRPr="00F07D8D" w:rsidRDefault="00F07D8D" w:rsidP="00F07D8D">
            <w:pPr>
              <w:spacing w:before="60" w:after="60" w:line="240" w:lineRule="auto"/>
            </w:pPr>
            <w:r w:rsidRPr="00F07D8D">
              <w:t>Enum(String(50))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Tr</w:t>
            </w:r>
            <w:r w:rsidRPr="00F07D8D">
              <w:t>ạ</w:t>
            </w:r>
            <w:r w:rsidRPr="00F07D8D">
              <w:t>ng thái v</w:t>
            </w:r>
            <w:r w:rsidRPr="00F07D8D">
              <w:t>ụ</w:t>
            </w:r>
            <w:r w:rsidRPr="00F07D8D">
              <w:t xml:space="preserve"> vi</w:t>
            </w:r>
            <w:r w:rsidRPr="00F07D8D">
              <w:t>ệ</w:t>
            </w:r>
            <w:r w:rsidRPr="00F07D8D">
              <w:t>c sau khi th</w:t>
            </w:r>
            <w:r w:rsidRPr="00F07D8D">
              <w:t>ự</w:t>
            </w:r>
            <w:r w:rsidRPr="00F07D8D">
              <w:t>c hi</w:t>
            </w:r>
            <w:r w:rsidRPr="00F07D8D">
              <w:t>ệ</w:t>
            </w:r>
            <w:r w:rsidRPr="00F07D8D">
              <w:t>n thao tác, Tham chi</w:t>
            </w:r>
            <w:r w:rsidRPr="00F07D8D">
              <w:t>ế</w:t>
            </w:r>
            <w:r w:rsidRPr="00F07D8D">
              <w:t>u Danh m</w:t>
            </w:r>
            <w:r w:rsidRPr="00F07D8D">
              <w:t>ụ</w:t>
            </w:r>
            <w:r w:rsidRPr="00F07D8D">
              <w:t>c Tr</w:t>
            </w:r>
            <w:r w:rsidRPr="00F07D8D">
              <w:t>ạ</w:t>
            </w:r>
            <w:r w:rsidRPr="00F07D8D">
              <w:t>ng thái v</w:t>
            </w:r>
            <w:r w:rsidRPr="00F07D8D">
              <w:t>ụ</w:t>
            </w:r>
            <w:r w:rsidRPr="00F07D8D">
              <w:t xml:space="preserve"> vi</w:t>
            </w:r>
            <w:r w:rsidRPr="00F07D8D">
              <w:t>ệ</w:t>
            </w:r>
            <w:r w:rsidRPr="00F07D8D">
              <w:t>c yêu c</w:t>
            </w:r>
            <w:r w:rsidRPr="00F07D8D">
              <w:t>ầ</w:t>
            </w:r>
            <w:r w:rsidRPr="00F07D8D">
              <w:t>u b</w:t>
            </w:r>
            <w:r w:rsidRPr="00F07D8D">
              <w:t>ồ</w:t>
            </w:r>
            <w:r w:rsidRPr="00F07D8D">
              <w:t>i thư</w:t>
            </w:r>
            <w:r w:rsidRPr="00F07D8D">
              <w:t>ờ</w:t>
            </w:r>
            <w:r w:rsidRPr="00F07D8D">
              <w:t>ng [DM_24].</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w:t>
            </w:r>
            <w:r w:rsidRPr="00F07D8D">
              <w:t>ộ</w:t>
            </w:r>
            <w:r w:rsidRPr="00F07D8D">
              <w:t>i dung/Lý do</w:t>
            </w:r>
          </w:p>
        </w:tc>
        <w:tc>
          <w:tcPr>
            <w:tcW w:w="1584" w:type="dxa"/>
            <w:shd w:val="clear" w:color="auto" w:fill="auto"/>
          </w:tcPr>
          <w:p w:rsidR="005B3F2C" w:rsidRPr="00F07D8D" w:rsidRDefault="00F07D8D" w:rsidP="00F07D8D">
            <w:pPr>
              <w:spacing w:before="60" w:after="60" w:line="240" w:lineRule="auto"/>
            </w:pPr>
            <w:r w:rsidRPr="00F07D8D">
              <w:t>Text(2000)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N</w:t>
            </w:r>
            <w:r w:rsidRPr="00F07D8D">
              <w:t>ộ</w:t>
            </w:r>
            <w:r w:rsidRPr="00F07D8D">
              <w:t>i dung gi</w:t>
            </w:r>
            <w:r w:rsidRPr="00F07D8D">
              <w:t>ả</w:t>
            </w:r>
            <w:r w:rsidRPr="00F07D8D">
              <w:t>i trình, lý do t</w:t>
            </w:r>
            <w:r w:rsidRPr="00F07D8D">
              <w:t>ừ</w:t>
            </w:r>
            <w:r w:rsidRPr="00F07D8D">
              <w:t xml:space="preserve"> ch</w:t>
            </w:r>
            <w:r w:rsidRPr="00F07D8D">
              <w:t>ố</w:t>
            </w:r>
            <w:r w:rsidRPr="00F07D8D">
              <w:t>i/yêu c</w:t>
            </w:r>
            <w:r w:rsidRPr="00F07D8D">
              <w:t>ầ</w:t>
            </w:r>
            <w:r w:rsidRPr="00F07D8D">
              <w:t>u b</w:t>
            </w:r>
            <w:r w:rsidRPr="00F07D8D">
              <w:t>ổ</w:t>
            </w:r>
            <w:r w:rsidRPr="00F07D8D">
              <w:t xml:space="preserve"> sung, ho</w:t>
            </w:r>
            <w:r w:rsidRPr="00F07D8D">
              <w:t>ặ</w:t>
            </w:r>
            <w:r w:rsidRPr="00F07D8D">
              <w:t>c căn c</w:t>
            </w:r>
            <w:r w:rsidRPr="00F07D8D">
              <w:t>ứ</w:t>
            </w:r>
            <w:r w:rsidRPr="00F07D8D">
              <w:t>/lý do hoãn/t</w:t>
            </w:r>
            <w:r w:rsidRPr="00F07D8D">
              <w:t>ạ</w:t>
            </w:r>
            <w:r w:rsidRPr="00F07D8D">
              <w:t>m đìn</w:t>
            </w:r>
            <w:r w:rsidRPr="00F07D8D">
              <w:t>h ch</w:t>
            </w:r>
            <w:r w:rsidRPr="00F07D8D">
              <w:t>ỉ</w:t>
            </w:r>
            <w:r w:rsidRPr="00F07D8D">
              <w:t>/đình ch</w:t>
            </w:r>
            <w:r w:rsidRPr="00F07D8D">
              <w:t>ỉ</w:t>
            </w:r>
            <w:r w:rsidRPr="00F07D8D">
              <w:t xml:space="preserve"> n</w:t>
            </w:r>
            <w:r w:rsidRPr="00F07D8D">
              <w:t>ế</w:t>
            </w:r>
            <w:r w:rsidRPr="00F07D8D">
              <w:t>u thao tác có nh</w:t>
            </w:r>
            <w:r w:rsidRPr="00F07D8D">
              <w:t>ậ</w:t>
            </w:r>
            <w:r w:rsidRPr="00F07D8D">
              <w:t>p.</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Thanh thao tác cu</w:t>
            </w:r>
            <w:r w:rsidRPr="00F07D8D">
              <w:t>ố</w:t>
            </w:r>
            <w:r w:rsidRPr="00F07D8D">
              <w:t>i màn hình</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phân quy</w:t>
            </w:r>
            <w:r w:rsidRPr="00F07D8D">
              <w:t>ề</w:t>
            </w:r>
            <w:r w:rsidRPr="00F07D8D">
              <w:t>n/tr</w:t>
            </w:r>
            <w:r w:rsidRPr="00F07D8D">
              <w:t>ạ</w:t>
            </w:r>
            <w:r w:rsidRPr="00F07D8D">
              <w:t>ng thái</w:t>
            </w:r>
          </w:p>
        </w:tc>
        <w:tc>
          <w:tcPr>
            <w:tcW w:w="3773" w:type="dxa"/>
            <w:shd w:val="clear" w:color="auto" w:fill="auto"/>
          </w:tcPr>
          <w:p w:rsidR="005B3F2C" w:rsidRPr="00F07D8D" w:rsidRDefault="00F07D8D" w:rsidP="00F07D8D">
            <w:pPr>
              <w:spacing w:before="60" w:after="60" w:line="240" w:lineRule="auto"/>
              <w:jc w:val="left"/>
            </w:pPr>
            <w:r w:rsidRPr="00F07D8D">
              <w:t>Control UI: Fixed action bar.</w:t>
            </w:r>
            <w:r w:rsidRPr="00F07D8D">
              <w:br/>
              <w:t>- Render đ</w:t>
            </w:r>
            <w:r w:rsidRPr="00F07D8D">
              <w:t>ộ</w:t>
            </w:r>
            <w:r w:rsidRPr="00F07D8D">
              <w:t>ng theo tr</w:t>
            </w:r>
            <w:r w:rsidRPr="00F07D8D">
              <w:t>ạ</w:t>
            </w:r>
            <w:r w:rsidRPr="00F07D8D">
              <w:t>ng thái h</w:t>
            </w:r>
            <w:r w:rsidRPr="00F07D8D">
              <w:t>ồ</w:t>
            </w:r>
            <w:r w:rsidRPr="00F07D8D">
              <w:t xml:space="preserve"> sơ, quy</w:t>
            </w:r>
            <w:r w:rsidRPr="00F07D8D">
              <w:t>ề</w:t>
            </w:r>
            <w:r w:rsidRPr="00F07D8D">
              <w:t>n ngư</w:t>
            </w:r>
            <w:r w:rsidRPr="00F07D8D">
              <w:t>ờ</w:t>
            </w:r>
            <w:r w:rsidRPr="00F07D8D">
              <w:t>i dùng và cán b</w:t>
            </w:r>
            <w:r w:rsidRPr="00F07D8D">
              <w:t>ộ</w:t>
            </w:r>
            <w:r w:rsidRPr="00F07D8D">
              <w:t xml:space="preserve"> đư</w:t>
            </w:r>
            <w:r w:rsidRPr="00F07D8D">
              <w:t>ợ</w:t>
            </w:r>
            <w:r w:rsidRPr="00F07D8D">
              <w:t>c giao.</w:t>
            </w:r>
            <w:r w:rsidRPr="00F07D8D">
              <w:br/>
              <w:t>- Thanh thao tác hi</w:t>
            </w:r>
            <w:r w:rsidRPr="00F07D8D">
              <w:t>ể</w:t>
            </w:r>
            <w:r w:rsidRPr="00F07D8D">
              <w:t>n th</w:t>
            </w:r>
            <w:r w:rsidRPr="00F07D8D">
              <w:t>ị</w:t>
            </w:r>
            <w:r w:rsidRPr="00F07D8D">
              <w:t xml:space="preserve"> các nút hoàn t</w:t>
            </w:r>
            <w:r w:rsidRPr="00F07D8D">
              <w:t>ấ</w:t>
            </w:r>
            <w:r w:rsidRPr="00F07D8D">
              <w:t xml:space="preserve">t </w:t>
            </w:r>
            <w:r w:rsidRPr="00F07D8D">
              <w:t>giai đo</w:t>
            </w:r>
            <w:r w:rsidRPr="00F07D8D">
              <w:t>ạ</w:t>
            </w:r>
            <w:r w:rsidRPr="00F07D8D">
              <w:t xml:space="preserve">n tương </w:t>
            </w:r>
            <w:r w:rsidRPr="00F07D8D">
              <w:t>ứ</w:t>
            </w:r>
            <w:r w:rsidRPr="00F07D8D">
              <w:t>ng v</w:t>
            </w:r>
            <w:r w:rsidRPr="00F07D8D">
              <w:t>ớ</w:t>
            </w:r>
            <w:r w:rsidRPr="00F07D8D">
              <w:t>i kh</w:t>
            </w:r>
            <w:r w:rsidRPr="00F07D8D">
              <w:t>ố</w:t>
            </w:r>
            <w:r w:rsidRPr="00F07D8D">
              <w:t>i nghi</w:t>
            </w:r>
            <w:r w:rsidRPr="00F07D8D">
              <w:t>ệ</w:t>
            </w:r>
            <w:r w:rsidRPr="00F07D8D">
              <w:t>p v</w:t>
            </w:r>
            <w:r w:rsidRPr="00F07D8D">
              <w:t>ụ</w:t>
            </w:r>
            <w:r w:rsidRPr="00F07D8D">
              <w:t xml:space="preserve"> đang m</w:t>
            </w:r>
            <w:r w:rsidRPr="00F07D8D">
              <w:t>ở</w:t>
            </w:r>
            <w:r w:rsidRPr="00F07D8D">
              <w:t xml:space="preserve"> r</w:t>
            </w:r>
            <w:r w:rsidRPr="00F07D8D">
              <w:t>ộ</w:t>
            </w:r>
            <w:r w:rsidRPr="00F07D8D">
              <w:t>ng/nh</w:t>
            </w:r>
            <w:r w:rsidRPr="00F07D8D">
              <w:t>ậ</w:t>
            </w:r>
            <w:r w:rsidRPr="00F07D8D">
              <w:t>p li</w:t>
            </w:r>
            <w:r w:rsidRPr="00F07D8D">
              <w:t>ệ</w:t>
            </w:r>
            <w:r w:rsidRPr="00F07D8D">
              <w:t>u (ví d</w:t>
            </w:r>
            <w:r w:rsidRPr="00F07D8D">
              <w:t>ụ</w:t>
            </w:r>
            <w:r w:rsidRPr="00F07D8D">
              <w:t xml:space="preserve"> Hoàn thành b</w:t>
            </w:r>
            <w:r w:rsidRPr="00F07D8D">
              <w:t>ổ</w:t>
            </w:r>
            <w:r w:rsidRPr="00F07D8D">
              <w:t xml:space="preserve"> sung, Hoàn thành xác minh, Lưu thông tin thương lư</w:t>
            </w:r>
            <w:r w:rsidRPr="00F07D8D">
              <w:t>ợ</w:t>
            </w:r>
            <w:r w:rsidRPr="00F07D8D">
              <w:t>ng/Hoàn thành thương lư</w:t>
            </w:r>
            <w:r w:rsidRPr="00F07D8D">
              <w:t>ợ</w:t>
            </w:r>
            <w:r w:rsidRPr="00F07D8D">
              <w:t>ng, Hoàn thành th</w:t>
            </w:r>
            <w:r w:rsidRPr="00F07D8D">
              <w:t>ự</w:t>
            </w:r>
            <w:r w:rsidRPr="00F07D8D">
              <w:t>c thi…) kèm nút H</w:t>
            </w:r>
            <w:r w:rsidRPr="00F07D8D">
              <w:t>ủ</w:t>
            </w:r>
            <w:r w:rsidRPr="00F07D8D">
              <w:t>y.</w:t>
            </w:r>
            <w:r w:rsidRPr="00F07D8D">
              <w:br/>
              <w:t>- Đi</w:t>
            </w:r>
            <w:r w:rsidRPr="00F07D8D">
              <w:t>ề</w:t>
            </w:r>
            <w:r w:rsidRPr="00F07D8D">
              <w:t>u ki</w:t>
            </w:r>
            <w:r w:rsidRPr="00F07D8D">
              <w:t>ệ</w:t>
            </w:r>
            <w:r w:rsidRPr="00F07D8D">
              <w:t>n hi</w:t>
            </w:r>
            <w:r w:rsidRPr="00F07D8D">
              <w:t>ể</w:t>
            </w:r>
            <w:r w:rsidRPr="00F07D8D">
              <w:t>n th</w:t>
            </w:r>
            <w:r w:rsidRPr="00F07D8D">
              <w:t>ị</w:t>
            </w:r>
            <w:r w:rsidRPr="00F07D8D">
              <w:t xml:space="preserve"> chi ti</w:t>
            </w:r>
            <w:r w:rsidRPr="00F07D8D">
              <w:t>ế</w:t>
            </w:r>
            <w:r w:rsidRPr="00F07D8D">
              <w:t>t c</w:t>
            </w:r>
            <w:r w:rsidRPr="00F07D8D">
              <w:t>ủ</w:t>
            </w:r>
            <w:r w:rsidRPr="00F07D8D">
              <w:t>a t</w:t>
            </w:r>
            <w:r w:rsidRPr="00F07D8D">
              <w:t>ừ</w:t>
            </w:r>
            <w:r w:rsidRPr="00F07D8D">
              <w:t>ng nút đư</w:t>
            </w:r>
            <w:r w:rsidRPr="00F07D8D">
              <w:t>ợ</w:t>
            </w:r>
            <w:r w:rsidRPr="00F07D8D">
              <w:t>c đ</w:t>
            </w:r>
            <w:r w:rsidRPr="00F07D8D">
              <w:t>ặ</w:t>
            </w:r>
            <w:r w:rsidRPr="00F07D8D">
              <w:t>c t</w:t>
            </w:r>
            <w:r w:rsidRPr="00F07D8D">
              <w:t>ả</w:t>
            </w:r>
            <w:r w:rsidRPr="00F07D8D">
              <w:t xml:space="preserve"> t</w:t>
            </w:r>
            <w:r w:rsidRPr="00F07D8D">
              <w:t>ạ</w:t>
            </w:r>
            <w:r w:rsidRPr="00F07D8D">
              <w:t xml:space="preserve">i </w:t>
            </w:r>
            <w:r w:rsidRPr="00F07D8D">
              <w:t>b</w:t>
            </w:r>
            <w:r w:rsidRPr="00F07D8D">
              <w:t>ả</w:t>
            </w:r>
            <w:r w:rsidRPr="00F07D8D">
              <w:t>ng Ch</w:t>
            </w:r>
            <w:r w:rsidRPr="00F07D8D">
              <w:t>ứ</w:t>
            </w:r>
            <w:r w:rsidRPr="00F07D8D">
              <w:t>c năng trên màn hình.</w:t>
            </w:r>
          </w:p>
        </w:tc>
      </w:tr>
    </w:tbl>
    <w:p w:rsidR="005B3F2C" w:rsidRPr="00F07D8D" w:rsidRDefault="00F07D8D" w:rsidP="00F07D8D">
      <w:pPr>
        <w:pStyle w:val="Heading6"/>
        <w:numPr>
          <w:ilvl w:val="0"/>
          <w:numId w:val="0"/>
        </w:numPr>
        <w:jc w:val="both"/>
      </w:pPr>
      <w:bookmarkStart w:id="16" w:name="chức-năng-trên-màn-hình-2"/>
      <w:bookmarkEnd w:id="15"/>
      <w:r w:rsidRPr="00F07D8D">
        <w:t>4.3.3.1.5.3. Ch</w:t>
      </w:r>
      <w:r w:rsidRPr="00F07D8D">
        <w:t>ứ</w:t>
      </w:r>
      <w:r w:rsidRPr="00F07D8D">
        <w:t>c năng trên màn hình</w:t>
      </w: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821"/>
        <w:gridCol w:w="2549"/>
        <w:gridCol w:w="1411"/>
        <w:gridCol w:w="4838"/>
      </w:tblGrid>
      <w:tr w:rsidR="005B3F2C" w:rsidRPr="00F07D8D" w:rsidTr="00F07D8D">
        <w:trPr>
          <w:tblHeader/>
        </w:trPr>
        <w:tc>
          <w:tcPr>
            <w:tcW w:w="821" w:type="dxa"/>
            <w:shd w:val="clear" w:color="auto" w:fill="auto"/>
          </w:tcPr>
          <w:p w:rsidR="005B3F2C" w:rsidRPr="00F07D8D" w:rsidRDefault="00F07D8D" w:rsidP="00F07D8D">
            <w:pPr>
              <w:spacing w:before="60" w:after="60" w:line="240" w:lineRule="auto"/>
              <w:jc w:val="center"/>
              <w:rPr>
                <w:b/>
              </w:rPr>
            </w:pPr>
            <w:r w:rsidRPr="00F07D8D">
              <w:rPr>
                <w:b/>
              </w:rPr>
              <w:t>STT</w:t>
            </w:r>
          </w:p>
        </w:tc>
        <w:tc>
          <w:tcPr>
            <w:tcW w:w="2549" w:type="dxa"/>
            <w:shd w:val="clear" w:color="auto" w:fill="auto"/>
          </w:tcPr>
          <w:p w:rsidR="005B3F2C" w:rsidRPr="00F07D8D" w:rsidRDefault="00F07D8D" w:rsidP="00F07D8D">
            <w:pPr>
              <w:spacing w:before="60" w:after="60" w:line="240" w:lineRule="auto"/>
              <w:jc w:val="center"/>
              <w:rPr>
                <w:b/>
              </w:rPr>
            </w:pPr>
            <w:r w:rsidRPr="00F07D8D">
              <w:rPr>
                <w:b/>
              </w:rPr>
              <w:t>Tên ch</w:t>
            </w:r>
            <w:r w:rsidRPr="00F07D8D">
              <w:rPr>
                <w:b/>
              </w:rPr>
              <w:t>ứ</w:t>
            </w:r>
            <w:r w:rsidRPr="00F07D8D">
              <w:rPr>
                <w:b/>
              </w:rPr>
              <w:t>c năng</w:t>
            </w:r>
          </w:p>
        </w:tc>
        <w:tc>
          <w:tcPr>
            <w:tcW w:w="1411" w:type="dxa"/>
            <w:shd w:val="clear" w:color="auto" w:fill="auto"/>
          </w:tcPr>
          <w:p w:rsidR="005B3F2C" w:rsidRPr="00F07D8D" w:rsidRDefault="00F07D8D" w:rsidP="00F07D8D">
            <w:pPr>
              <w:spacing w:before="60" w:after="60" w:line="240" w:lineRule="auto"/>
              <w:jc w:val="center"/>
              <w:rPr>
                <w:b/>
              </w:rPr>
            </w:pPr>
            <w:r w:rsidRPr="00F07D8D">
              <w:rPr>
                <w:b/>
              </w:rPr>
              <w:t>Đ</w:t>
            </w:r>
            <w:r w:rsidRPr="00F07D8D">
              <w:rPr>
                <w:b/>
              </w:rPr>
              <w:t>ị</w:t>
            </w:r>
            <w:r w:rsidRPr="00F07D8D">
              <w:rPr>
                <w:b/>
              </w:rPr>
              <w:t>nh d</w:t>
            </w:r>
            <w:r w:rsidRPr="00F07D8D">
              <w:rPr>
                <w:b/>
              </w:rPr>
              <w:t>ạ</w:t>
            </w:r>
            <w:r w:rsidRPr="00F07D8D">
              <w:rPr>
                <w:b/>
              </w:rPr>
              <w:t>ng</w:t>
            </w:r>
          </w:p>
        </w:tc>
        <w:tc>
          <w:tcPr>
            <w:tcW w:w="4838" w:type="dxa"/>
            <w:shd w:val="clear" w:color="auto" w:fill="auto"/>
          </w:tcPr>
          <w:p w:rsidR="005B3F2C" w:rsidRPr="00F07D8D" w:rsidRDefault="00F07D8D" w:rsidP="00F07D8D">
            <w:pPr>
              <w:spacing w:before="60" w:after="60" w:line="240" w:lineRule="auto"/>
              <w:jc w:val="center"/>
              <w:rPr>
                <w:b/>
              </w:rPr>
            </w:pPr>
            <w:r w:rsidRPr="00F07D8D">
              <w:rPr>
                <w:b/>
              </w:rPr>
              <w:t>Mô t</w:t>
            </w:r>
            <w:r w:rsidRPr="00F07D8D">
              <w:rPr>
                <w:b/>
              </w:rPr>
              <w:t>ả</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1</w:t>
            </w:r>
          </w:p>
        </w:tc>
        <w:tc>
          <w:tcPr>
            <w:tcW w:w="2549" w:type="dxa"/>
            <w:shd w:val="clear" w:color="auto" w:fill="auto"/>
          </w:tcPr>
          <w:p w:rsidR="005B3F2C" w:rsidRPr="00F07D8D" w:rsidRDefault="00F07D8D" w:rsidP="00F07D8D">
            <w:pPr>
              <w:spacing w:before="60" w:after="60" w:line="240" w:lineRule="auto"/>
            </w:pPr>
            <w:r w:rsidRPr="00F07D8D">
              <w:t>Hoàn thành b</w:t>
            </w:r>
            <w:r w:rsidRPr="00F07D8D">
              <w:t>ổ</w:t>
            </w:r>
            <w:r w:rsidRPr="00F07D8D">
              <w:t xml:space="preserve"> sung</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jc w:val="left"/>
            </w:pPr>
            <w:r w:rsidRPr="00F07D8D">
              <w:t>- Đi</w:t>
            </w:r>
            <w:r w:rsidRPr="00F07D8D">
              <w:t>ề</w:t>
            </w:r>
            <w:r w:rsidRPr="00F07D8D">
              <w:t>u ki</w:t>
            </w:r>
            <w:r w:rsidRPr="00F07D8D">
              <w:t>ệ</w:t>
            </w:r>
            <w:r w:rsidRPr="00F07D8D">
              <w:t>n hi</w:t>
            </w:r>
            <w:r w:rsidRPr="00F07D8D">
              <w:t>ể</w:t>
            </w:r>
            <w:r w:rsidRPr="00F07D8D">
              <w:t>n th</w:t>
            </w:r>
            <w:r w:rsidRPr="00F07D8D">
              <w:t>ị</w:t>
            </w:r>
            <w:r w:rsidRPr="00F07D8D">
              <w:t>: Ch</w:t>
            </w:r>
            <w:r w:rsidRPr="00F07D8D">
              <w:t>ỉ</w:t>
            </w:r>
            <w:r w:rsidRPr="00F07D8D">
              <w:t xml:space="preserve"> hi</w:t>
            </w:r>
            <w:r w:rsidRPr="00F07D8D">
              <w:t>ể</w:t>
            </w:r>
            <w:r w:rsidRPr="00F07D8D">
              <w:t>n th</w:t>
            </w:r>
            <w:r w:rsidRPr="00F07D8D">
              <w:t>ị</w:t>
            </w:r>
            <w:r w:rsidRPr="00F07D8D">
              <w:t xml:space="preserve"> khi h</w:t>
            </w:r>
            <w:r w:rsidRPr="00F07D8D">
              <w:t>ồ</w:t>
            </w:r>
            <w:r w:rsidRPr="00F07D8D">
              <w:t xml:space="preserve"> sơ đang </w:t>
            </w:r>
            <w:r w:rsidRPr="00F07D8D">
              <w:t>ở</w:t>
            </w:r>
            <w:r w:rsidRPr="00F07D8D">
              <w:t xml:space="preserve"> tr</w:t>
            </w:r>
            <w:r w:rsidRPr="00F07D8D">
              <w:t>ạ</w:t>
            </w:r>
            <w:r w:rsidRPr="00F07D8D">
              <w:t>ng thái Yêu c</w:t>
            </w:r>
            <w:r w:rsidRPr="00F07D8D">
              <w:t>ầ</w:t>
            </w:r>
            <w:r w:rsidRPr="00F07D8D">
              <w:t>u b</w:t>
            </w:r>
            <w:r w:rsidRPr="00F07D8D">
              <w:t>ổ</w:t>
            </w:r>
            <w:r w:rsidRPr="00F07D8D">
              <w:t xml:space="preserve"> sung (đã đư</w:t>
            </w:r>
            <w:r w:rsidRPr="00F07D8D">
              <w:t>ợ</w:t>
            </w:r>
            <w:r w:rsidRPr="00F07D8D">
              <w:t>c đi</w:t>
            </w:r>
            <w:r w:rsidRPr="00F07D8D">
              <w:t>ề</w:t>
            </w:r>
            <w:r w:rsidRPr="00F07D8D">
              <w:t>u hư</w:t>
            </w:r>
            <w:r w:rsidRPr="00F07D8D">
              <w:t>ớ</w:t>
            </w:r>
            <w:r w:rsidRPr="00F07D8D">
              <w:t>ng vào MH03 t</w:t>
            </w:r>
            <w:r w:rsidRPr="00F07D8D">
              <w:t>ừ</w:t>
            </w:r>
            <w:r w:rsidRPr="00F07D8D">
              <w:t xml:space="preserve"> ch</w:t>
            </w:r>
            <w:r w:rsidRPr="00F07D8D">
              <w:t>ứ</w:t>
            </w:r>
            <w:r w:rsidRPr="00F07D8D">
              <w:t>c năng C</w:t>
            </w:r>
            <w:r w:rsidRPr="00F07D8D">
              <w:t>ậ</w:t>
            </w:r>
            <w:r w:rsidRPr="00F07D8D">
              <w:t>p nh</w:t>
            </w:r>
            <w:r w:rsidRPr="00F07D8D">
              <w:t>ậ</w:t>
            </w:r>
            <w:r w:rsidRPr="00F07D8D">
              <w:t>t k</w:t>
            </w:r>
            <w:r w:rsidRPr="00F07D8D">
              <w:t>ế</w:t>
            </w:r>
            <w:r w:rsidRPr="00F07D8D">
              <w:t>t qu</w:t>
            </w:r>
            <w:r w:rsidRPr="00F07D8D">
              <w:t>ả</w:t>
            </w:r>
            <w:r w:rsidRPr="00F07D8D">
              <w:t xml:space="preserve"> b</w:t>
            </w:r>
            <w:r w:rsidRPr="00F07D8D">
              <w:t>ổ</w:t>
            </w:r>
            <w:r w:rsidRPr="00F07D8D">
              <w:t xml:space="preserve"> sung trên MH04, kh</w:t>
            </w:r>
            <w:r w:rsidRPr="00F07D8D">
              <w:t>ố</w:t>
            </w:r>
            <w:r w:rsidRPr="00F07D8D">
              <w:t>i B</w:t>
            </w:r>
            <w:r w:rsidRPr="00F07D8D">
              <w:t>ổ</w:t>
            </w:r>
            <w:r w:rsidRPr="00F07D8D">
              <w:t xml:space="preserve"> sung h</w:t>
            </w:r>
            <w:r w:rsidRPr="00F07D8D">
              <w:t>ồ</w:t>
            </w:r>
            <w:r w:rsidRPr="00F07D8D">
              <w:t xml:space="preserve"> sơ đã t</w:t>
            </w:r>
            <w:r w:rsidRPr="00F07D8D">
              <w:t>ự</w:t>
            </w:r>
            <w:r w:rsidRPr="00F07D8D">
              <w:t xml:space="preserve"> đ</w:t>
            </w:r>
            <w:r w:rsidRPr="00F07D8D">
              <w:t>ộ</w:t>
            </w:r>
            <w:r w:rsidRPr="00F07D8D">
              <w:t>ng m</w:t>
            </w:r>
            <w:r w:rsidRPr="00F07D8D">
              <w:t>ở</w:t>
            </w:r>
            <w:r w:rsidRPr="00F07D8D">
              <w:t xml:space="preserve"> r</w:t>
            </w:r>
            <w:r w:rsidRPr="00F07D8D">
              <w:t>ộ</w:t>
            </w:r>
            <w:r w:rsidRPr="00F07D8D">
              <w:t xml:space="preserve">ng </w:t>
            </w:r>
            <w:r w:rsidRPr="00F07D8D">
              <w:t>ở</w:t>
            </w:r>
            <w:r w:rsidRPr="00F07D8D">
              <w:t xml:space="preserve"> ch</w:t>
            </w:r>
            <w:r w:rsidRPr="00F07D8D">
              <w:t>ế</w:t>
            </w:r>
            <w:r w:rsidRPr="00F07D8D">
              <w:t xml:space="preserve"> đ</w:t>
            </w:r>
            <w:r w:rsidRPr="00F07D8D">
              <w:t>ộ</w:t>
            </w:r>
            <w:r w:rsidRPr="00F07D8D">
              <w:t xml:space="preserve"> ch</w:t>
            </w:r>
            <w:r w:rsidRPr="00F07D8D">
              <w:t>ỉ</w:t>
            </w:r>
            <w:r w:rsidRPr="00F07D8D">
              <w:t>nh s</w:t>
            </w:r>
            <w:r w:rsidRPr="00F07D8D">
              <w:t>ử</w:t>
            </w:r>
            <w:r w:rsidRPr="00F07D8D">
              <w:t>a).</w:t>
            </w:r>
            <w:r w:rsidRPr="00F07D8D">
              <w:br/>
              <w:t>- Khi click: H</w:t>
            </w:r>
            <w:r w:rsidRPr="00F07D8D">
              <w:t>ệ</w:t>
            </w:r>
            <w:r w:rsidRPr="00F07D8D">
              <w:t xml:space="preserve"> th</w:t>
            </w:r>
            <w:r w:rsidRPr="00F07D8D">
              <w:t>ố</w:t>
            </w:r>
            <w:r w:rsidRPr="00F07D8D">
              <w:t>ng ki</w:t>
            </w:r>
            <w:r w:rsidRPr="00F07D8D">
              <w:t>ể</w:t>
            </w:r>
            <w:r w:rsidRPr="00F07D8D">
              <w:t>m tra đi</w:t>
            </w:r>
            <w:r w:rsidRPr="00F07D8D">
              <w:t>ề</w:t>
            </w:r>
            <w:r w:rsidRPr="00F07D8D">
              <w:t>u ki</w:t>
            </w:r>
            <w:r w:rsidRPr="00F07D8D">
              <w:t>ệ</w:t>
            </w:r>
            <w:r w:rsidRPr="00F07D8D">
              <w:t>n</w:t>
            </w:r>
            <w:r w:rsidRPr="00F07D8D">
              <w:t xml:space="preserve"> d</w:t>
            </w:r>
            <w:r w:rsidRPr="00F07D8D">
              <w:t>ữ</w:t>
            </w:r>
            <w:r w:rsidRPr="00F07D8D">
              <w:t xml:space="preserve"> li</w:t>
            </w:r>
            <w:r w:rsidRPr="00F07D8D">
              <w:t>ệ</w:t>
            </w:r>
            <w:r w:rsidRPr="00F07D8D">
              <w:t>u và x</w:t>
            </w:r>
            <w:r w:rsidRPr="00F07D8D">
              <w:t>ử</w:t>
            </w:r>
            <w:r w:rsidRPr="00F07D8D">
              <w:t xml:space="preserve"> lý theo các trư</w:t>
            </w:r>
            <w:r w:rsidRPr="00F07D8D">
              <w:t>ờ</w:t>
            </w:r>
            <w:r w:rsidRPr="00F07D8D">
              <w:t>ng h</w:t>
            </w:r>
            <w:r w:rsidRPr="00F07D8D">
              <w:t>ợ</w:t>
            </w:r>
            <w:r w:rsidRPr="00F07D8D">
              <w:t>p bên dư</w:t>
            </w:r>
            <w:r w:rsidRPr="00F07D8D">
              <w:t>ớ</w:t>
            </w:r>
            <w:r w:rsidRPr="00F07D8D">
              <w:t>i.</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TH1 - B</w:t>
            </w:r>
            <w:r w:rsidRPr="00F07D8D">
              <w:rPr>
                <w:bCs/>
              </w:rPr>
              <w:t>ỏ</w:t>
            </w:r>
            <w:r w:rsidRPr="00F07D8D">
              <w:rPr>
                <w:bCs/>
              </w:rPr>
              <w:t xml:space="preserve"> tr</w:t>
            </w:r>
            <w:r w:rsidRPr="00F07D8D">
              <w:rPr>
                <w:bCs/>
              </w:rPr>
              <w:t>ố</w:t>
            </w:r>
            <w:r w:rsidRPr="00F07D8D">
              <w:rPr>
                <w:bCs/>
              </w:rPr>
              <w:t>ng trư</w:t>
            </w:r>
            <w:r w:rsidRPr="00F07D8D">
              <w:rPr>
                <w:bCs/>
              </w:rPr>
              <w:t>ờ</w:t>
            </w:r>
            <w:r w:rsidRPr="00F07D8D">
              <w:rPr>
                <w:bCs/>
              </w:rPr>
              <w:t>ng b</w:t>
            </w:r>
            <w:r w:rsidRPr="00F07D8D">
              <w:rPr>
                <w:bCs/>
              </w:rPr>
              <w:t>ắ</w:t>
            </w:r>
            <w:r w:rsidRPr="00F07D8D">
              <w:rPr>
                <w:bCs/>
              </w:rPr>
              <w:t>t bu</w:t>
            </w:r>
            <w:r w:rsidRPr="00F07D8D">
              <w:rPr>
                <w:bCs/>
              </w:rPr>
              <w:t>ộ</w:t>
            </w:r>
            <w:r w:rsidRPr="00F07D8D">
              <w:rPr>
                <w:bCs/>
              </w:rPr>
              <w:t>c Nh</w:t>
            </w:r>
            <w:r w:rsidRPr="00F07D8D">
              <w:rPr>
                <w:bCs/>
              </w:rPr>
              <w:t>ậ</w:t>
            </w:r>
            <w:r w:rsidRPr="00F07D8D">
              <w:rPr>
                <w:bCs/>
              </w:rPr>
              <w:t>p thông tin đã b</w:t>
            </w:r>
            <w:r w:rsidRPr="00F07D8D">
              <w:rPr>
                <w:bCs/>
              </w:rPr>
              <w:t>ổ</w:t>
            </w:r>
            <w:r w:rsidRPr="00F07D8D">
              <w:rPr>
                <w:bCs/>
              </w:rPr>
              <w:t xml:space="preserve"> sung</w:t>
            </w:r>
            <w:r w:rsidRPr="00F07D8D">
              <w:t>: Vi ph</w:t>
            </w:r>
            <w:r w:rsidRPr="00F07D8D">
              <w:t>ạ</w:t>
            </w:r>
            <w:r w:rsidRPr="00F07D8D">
              <w:t>m [BR-VAL-001], h</w:t>
            </w:r>
            <w:r w:rsidRPr="00F07D8D">
              <w:t>ệ</w:t>
            </w:r>
            <w:r w:rsidRPr="00F07D8D">
              <w:t xml:space="preserve"> th</w:t>
            </w:r>
            <w:r w:rsidRPr="00F07D8D">
              <w:t>ố</w:t>
            </w:r>
            <w:r w:rsidRPr="00F07D8D">
              <w:t>ng highlight vi</w:t>
            </w:r>
            <w:r w:rsidRPr="00F07D8D">
              <w:t>ề</w:t>
            </w:r>
            <w:r w:rsidRPr="00F07D8D">
              <w:t>n đ</w:t>
            </w:r>
            <w:r w:rsidRPr="00F07D8D">
              <w:t>ỏ</w:t>
            </w:r>
            <w:r w:rsidRPr="00F07D8D">
              <w:t xml:space="preserve"> ô nh</w:t>
            </w:r>
            <w:r w:rsidRPr="00F07D8D">
              <w:t>ậ</w:t>
            </w:r>
            <w:r w:rsidRPr="00F07D8D">
              <w:t>p l</w:t>
            </w:r>
            <w:r w:rsidRPr="00F07D8D">
              <w:t>ỗ</w:t>
            </w:r>
            <w:r w:rsidRPr="00F07D8D">
              <w:t>i, hi</w:t>
            </w:r>
            <w:r w:rsidRPr="00F07D8D">
              <w:t>ể</w:t>
            </w:r>
            <w:r w:rsidRPr="00F07D8D">
              <w:t>n th</w:t>
            </w:r>
            <w:r w:rsidRPr="00F07D8D">
              <w:t>ị</w:t>
            </w:r>
            <w:r w:rsidRPr="00F07D8D">
              <w:t xml:space="preserve"> c</w:t>
            </w:r>
            <w:r w:rsidRPr="00F07D8D">
              <w:t>ả</w:t>
            </w:r>
            <w:r w:rsidRPr="00F07D8D">
              <w:t>nh báo [MSG-ERR-VAL-001] và không cho lưu.</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TH2 - H</w:t>
            </w:r>
            <w:r w:rsidRPr="00F07D8D">
              <w:rPr>
                <w:bCs/>
              </w:rPr>
              <w:t>ợ</w:t>
            </w:r>
            <w:r w:rsidRPr="00F07D8D">
              <w:rPr>
                <w:bCs/>
              </w:rPr>
              <w:t>p l</w:t>
            </w:r>
            <w:r w:rsidRPr="00F07D8D">
              <w:rPr>
                <w:bCs/>
              </w:rPr>
              <w:t>ệ</w:t>
            </w:r>
            <w:r w:rsidRPr="00F07D8D">
              <w:t>: H</w:t>
            </w:r>
            <w:r w:rsidRPr="00F07D8D">
              <w:t>ệ</w:t>
            </w:r>
            <w:r w:rsidRPr="00F07D8D">
              <w:t xml:space="preserve"> th</w:t>
            </w:r>
            <w:r w:rsidRPr="00F07D8D">
              <w:t>ố</w:t>
            </w:r>
            <w:r w:rsidRPr="00F07D8D">
              <w:t xml:space="preserve">ng lưu </w:t>
            </w:r>
            <w:r w:rsidRPr="00F07D8D">
              <w:t>n</w:t>
            </w:r>
            <w:r w:rsidRPr="00F07D8D">
              <w:t>ộ</w:t>
            </w:r>
            <w:r w:rsidRPr="00F07D8D">
              <w:t xml:space="preserve">i dung thông </w:t>
            </w:r>
            <w:r w:rsidRPr="00F07D8D">
              <w:lastRenderedPageBreak/>
              <w:t>tin và tài li</w:t>
            </w:r>
            <w:r w:rsidRPr="00F07D8D">
              <w:t>ệ</w:t>
            </w:r>
            <w:r w:rsidRPr="00F07D8D">
              <w:t>u b</w:t>
            </w:r>
            <w:r w:rsidRPr="00F07D8D">
              <w:t>ổ</w:t>
            </w:r>
            <w:r w:rsidRPr="00F07D8D">
              <w:t xml:space="preserve"> sung, chuy</w:t>
            </w:r>
            <w:r w:rsidRPr="00F07D8D">
              <w:t>ể</w:t>
            </w:r>
            <w:r w:rsidRPr="00F07D8D">
              <w:t>n tr</w:t>
            </w:r>
            <w:r w:rsidRPr="00F07D8D">
              <w:t>ạ</w:t>
            </w:r>
            <w:r w:rsidRPr="00F07D8D">
              <w:t>ng thái h</w:t>
            </w:r>
            <w:r w:rsidRPr="00F07D8D">
              <w:t>ồ</w:t>
            </w:r>
            <w:r w:rsidRPr="00F07D8D">
              <w:t xml:space="preserve"> sơ sang Ch</w:t>
            </w:r>
            <w:r w:rsidRPr="00F07D8D">
              <w:t>ờ</w:t>
            </w:r>
            <w:r w:rsidRPr="00F07D8D">
              <w:t xml:space="preserve"> ki</w:t>
            </w:r>
            <w:r w:rsidRPr="00F07D8D">
              <w:t>ể</w:t>
            </w:r>
            <w:r w:rsidRPr="00F07D8D">
              <w:t>m tra, c</w:t>
            </w:r>
            <w:r w:rsidRPr="00F07D8D">
              <w:t>ậ</w:t>
            </w:r>
            <w:r w:rsidRPr="00F07D8D">
              <w:t>p nh</w:t>
            </w:r>
            <w:r w:rsidRPr="00F07D8D">
              <w:t>ậ</w:t>
            </w:r>
            <w:r w:rsidRPr="00F07D8D">
              <w:t>t timeline x</w:t>
            </w:r>
            <w:r w:rsidRPr="00F07D8D">
              <w:t>ử</w:t>
            </w:r>
            <w:r w:rsidRPr="00F07D8D">
              <w:t xml:space="preserve"> lý và hi</w:t>
            </w:r>
            <w:r w:rsidRPr="00F07D8D">
              <w:t>ể</w:t>
            </w:r>
            <w:r w:rsidRPr="00F07D8D">
              <w:t>n th</w:t>
            </w:r>
            <w:r w:rsidRPr="00F07D8D">
              <w:t>ị</w:t>
            </w:r>
            <w:r w:rsidRPr="00F07D8D">
              <w:t xml:space="preserve"> thông báo thành công [MSG-SUC-SYS-002].</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lastRenderedPageBreak/>
              <w:t>2</w:t>
            </w:r>
          </w:p>
        </w:tc>
        <w:tc>
          <w:tcPr>
            <w:tcW w:w="2549" w:type="dxa"/>
            <w:shd w:val="clear" w:color="auto" w:fill="auto"/>
          </w:tcPr>
          <w:p w:rsidR="005B3F2C" w:rsidRPr="00F07D8D" w:rsidRDefault="00F07D8D" w:rsidP="00F07D8D">
            <w:pPr>
              <w:spacing w:before="60" w:after="60" w:line="240" w:lineRule="auto"/>
            </w:pPr>
            <w:r w:rsidRPr="00F07D8D">
              <w:t>Hoàn thành xác minh</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jc w:val="left"/>
            </w:pPr>
            <w:r w:rsidRPr="00F07D8D">
              <w:t>- Đi</w:t>
            </w:r>
            <w:r w:rsidRPr="00F07D8D">
              <w:t>ề</w:t>
            </w:r>
            <w:r w:rsidRPr="00F07D8D">
              <w:t>u ki</w:t>
            </w:r>
            <w:r w:rsidRPr="00F07D8D">
              <w:t>ệ</w:t>
            </w:r>
            <w:r w:rsidRPr="00F07D8D">
              <w:t>n hi</w:t>
            </w:r>
            <w:r w:rsidRPr="00F07D8D">
              <w:t>ể</w:t>
            </w:r>
            <w:r w:rsidRPr="00F07D8D">
              <w:t>n th</w:t>
            </w:r>
            <w:r w:rsidRPr="00F07D8D">
              <w:t>ị</w:t>
            </w:r>
            <w:r w:rsidRPr="00F07D8D">
              <w:t>: Ch</w:t>
            </w:r>
            <w:r w:rsidRPr="00F07D8D">
              <w:t>ỉ</w:t>
            </w:r>
            <w:r w:rsidRPr="00F07D8D">
              <w:t xml:space="preserve"> hi</w:t>
            </w:r>
            <w:r w:rsidRPr="00F07D8D">
              <w:t>ể</w:t>
            </w:r>
            <w:r w:rsidRPr="00F07D8D">
              <w:t>n th</w:t>
            </w:r>
            <w:r w:rsidRPr="00F07D8D">
              <w:t>ị</w:t>
            </w:r>
            <w:r w:rsidRPr="00F07D8D">
              <w:t xml:space="preserve"> khi h</w:t>
            </w:r>
            <w:r w:rsidRPr="00F07D8D">
              <w:t>ồ</w:t>
            </w:r>
            <w:r w:rsidRPr="00F07D8D">
              <w:t xml:space="preserve"> sơ đang </w:t>
            </w:r>
            <w:r w:rsidRPr="00F07D8D">
              <w:t>ở</w:t>
            </w:r>
            <w:r w:rsidRPr="00F07D8D">
              <w:t xml:space="preserve"> tr</w:t>
            </w:r>
            <w:r w:rsidRPr="00F07D8D">
              <w:t>ạ</w:t>
            </w:r>
            <w:r w:rsidRPr="00F07D8D">
              <w:t>ng thái Đang xác minh thi</w:t>
            </w:r>
            <w:r w:rsidRPr="00F07D8D">
              <w:t>ệ</w:t>
            </w:r>
            <w:r w:rsidRPr="00F07D8D">
              <w:t>t h</w:t>
            </w:r>
            <w:r w:rsidRPr="00F07D8D">
              <w:t>ạ</w:t>
            </w:r>
            <w:r w:rsidRPr="00F07D8D">
              <w:t>i (đã đư</w:t>
            </w:r>
            <w:r w:rsidRPr="00F07D8D">
              <w:t>ợ</w:t>
            </w:r>
            <w:r w:rsidRPr="00F07D8D">
              <w:t>c đi</w:t>
            </w:r>
            <w:r w:rsidRPr="00F07D8D">
              <w:t>ề</w:t>
            </w:r>
            <w:r w:rsidRPr="00F07D8D">
              <w:t>u hư</w:t>
            </w:r>
            <w:r w:rsidRPr="00F07D8D">
              <w:t>ớ</w:t>
            </w:r>
            <w:r w:rsidRPr="00F07D8D">
              <w:t>ng vào MH03 t</w:t>
            </w:r>
            <w:r w:rsidRPr="00F07D8D">
              <w:t>ừ</w:t>
            </w:r>
            <w:r w:rsidRPr="00F07D8D">
              <w:t xml:space="preserve"> ch</w:t>
            </w:r>
            <w:r w:rsidRPr="00F07D8D">
              <w:t>ứ</w:t>
            </w:r>
            <w:r w:rsidRPr="00F07D8D">
              <w:t>c năng C</w:t>
            </w:r>
            <w:r w:rsidRPr="00F07D8D">
              <w:t>ậ</w:t>
            </w:r>
            <w:r w:rsidRPr="00F07D8D">
              <w:t>p nh</w:t>
            </w:r>
            <w:r w:rsidRPr="00F07D8D">
              <w:t>ậ</w:t>
            </w:r>
            <w:r w:rsidRPr="00F07D8D">
              <w:t>t xác minh trên MH04, kh</w:t>
            </w:r>
            <w:r w:rsidRPr="00F07D8D">
              <w:t>ố</w:t>
            </w:r>
            <w:r w:rsidRPr="00F07D8D">
              <w:t>i Xác minh thi</w:t>
            </w:r>
            <w:r w:rsidRPr="00F07D8D">
              <w:t>ệ</w:t>
            </w:r>
            <w:r w:rsidRPr="00F07D8D">
              <w:t>t h</w:t>
            </w:r>
            <w:r w:rsidRPr="00F07D8D">
              <w:t>ạ</w:t>
            </w:r>
            <w:r w:rsidRPr="00F07D8D">
              <w:t>i đã t</w:t>
            </w:r>
            <w:r w:rsidRPr="00F07D8D">
              <w:t>ự</w:t>
            </w:r>
            <w:r w:rsidRPr="00F07D8D">
              <w:t xml:space="preserve"> đ</w:t>
            </w:r>
            <w:r w:rsidRPr="00F07D8D">
              <w:t>ộ</w:t>
            </w:r>
            <w:r w:rsidRPr="00F07D8D">
              <w:t>ng m</w:t>
            </w:r>
            <w:r w:rsidRPr="00F07D8D">
              <w:t>ở</w:t>
            </w:r>
            <w:r w:rsidRPr="00F07D8D">
              <w:t xml:space="preserve"> r</w:t>
            </w:r>
            <w:r w:rsidRPr="00F07D8D">
              <w:t>ộ</w:t>
            </w:r>
            <w:r w:rsidRPr="00F07D8D">
              <w:t xml:space="preserve">ng </w:t>
            </w:r>
            <w:r w:rsidRPr="00F07D8D">
              <w:t>ở</w:t>
            </w:r>
            <w:r w:rsidRPr="00F07D8D">
              <w:t xml:space="preserve"> ch</w:t>
            </w:r>
            <w:r w:rsidRPr="00F07D8D">
              <w:t>ế</w:t>
            </w:r>
            <w:r w:rsidRPr="00F07D8D">
              <w:t xml:space="preserve"> đ</w:t>
            </w:r>
            <w:r w:rsidRPr="00F07D8D">
              <w:t>ộ</w:t>
            </w:r>
            <w:r w:rsidRPr="00F07D8D">
              <w:t xml:space="preserve"> ch</w:t>
            </w:r>
            <w:r w:rsidRPr="00F07D8D">
              <w:t>ỉ</w:t>
            </w:r>
            <w:r w:rsidRPr="00F07D8D">
              <w:t>nh s</w:t>
            </w:r>
            <w:r w:rsidRPr="00F07D8D">
              <w:t>ử</w:t>
            </w:r>
            <w:r w:rsidRPr="00F07D8D">
              <w:t>a).</w:t>
            </w:r>
            <w:r w:rsidRPr="00F07D8D">
              <w:br/>
              <w:t>- Khi click: H</w:t>
            </w:r>
            <w:r w:rsidRPr="00F07D8D">
              <w:t>ệ</w:t>
            </w:r>
            <w:r w:rsidRPr="00F07D8D">
              <w:t xml:space="preserve"> th</w:t>
            </w:r>
            <w:r w:rsidRPr="00F07D8D">
              <w:t>ố</w:t>
            </w:r>
            <w:r w:rsidRPr="00F07D8D">
              <w:t>ng ki</w:t>
            </w:r>
            <w:r w:rsidRPr="00F07D8D">
              <w:t>ể</w:t>
            </w:r>
            <w:r w:rsidRPr="00F07D8D">
              <w:t>m tra d</w:t>
            </w:r>
            <w:r w:rsidRPr="00F07D8D">
              <w:t>ữ</w:t>
            </w:r>
            <w:r w:rsidRPr="00F07D8D">
              <w:t xml:space="preserve"> </w:t>
            </w:r>
            <w:r w:rsidRPr="00F07D8D">
              <w:t>li</w:t>
            </w:r>
            <w:r w:rsidRPr="00F07D8D">
              <w:t>ệ</w:t>
            </w:r>
            <w:r w:rsidRPr="00F07D8D">
              <w:t>u và lưu k</w:t>
            </w:r>
            <w:r w:rsidRPr="00F07D8D">
              <w:t>ế</w:t>
            </w:r>
            <w:r w:rsidRPr="00F07D8D">
              <w:t>t qu</w:t>
            </w:r>
            <w:r w:rsidRPr="00F07D8D">
              <w:t>ả</w:t>
            </w:r>
            <w:r w:rsidRPr="00F07D8D">
              <w:t xml:space="preserve"> xác minh thi</w:t>
            </w:r>
            <w:r w:rsidRPr="00F07D8D">
              <w:t>ệ</w:t>
            </w:r>
            <w:r w:rsidRPr="00F07D8D">
              <w:t>t h</w:t>
            </w:r>
            <w:r w:rsidRPr="00F07D8D">
              <w:t>ạ</w:t>
            </w:r>
            <w:r w:rsidRPr="00F07D8D">
              <w:t>i, chuy</w:t>
            </w:r>
            <w:r w:rsidRPr="00F07D8D">
              <w:t>ể</w:t>
            </w:r>
            <w:r w:rsidRPr="00F07D8D">
              <w:t>n h</w:t>
            </w:r>
            <w:r w:rsidRPr="00F07D8D">
              <w:t>ồ</w:t>
            </w:r>
            <w:r w:rsidRPr="00F07D8D">
              <w:t xml:space="preserve"> sơ sang tr</w:t>
            </w:r>
            <w:r w:rsidRPr="00F07D8D">
              <w:t>ạ</w:t>
            </w:r>
            <w:r w:rsidRPr="00F07D8D">
              <w:t>ng thái Đang thương lư</w:t>
            </w:r>
            <w:r w:rsidRPr="00F07D8D">
              <w:t>ợ</w:t>
            </w:r>
            <w:r w:rsidRPr="00F07D8D">
              <w:t>ng, c</w:t>
            </w:r>
            <w:r w:rsidRPr="00F07D8D">
              <w:t>ậ</w:t>
            </w:r>
            <w:r w:rsidRPr="00F07D8D">
              <w:t>p nh</w:t>
            </w:r>
            <w:r w:rsidRPr="00F07D8D">
              <w:t>ậ</w:t>
            </w:r>
            <w:r w:rsidRPr="00F07D8D">
              <w:t>t timeline và hi</w:t>
            </w:r>
            <w:r w:rsidRPr="00F07D8D">
              <w:t>ể</w:t>
            </w:r>
            <w:r w:rsidRPr="00F07D8D">
              <w:t>n th</w:t>
            </w:r>
            <w:r w:rsidRPr="00F07D8D">
              <w:t>ị</w:t>
            </w:r>
            <w:r w:rsidRPr="00F07D8D">
              <w:t xml:space="preserve"> [MSG-SUC-SYS-002].</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3</w:t>
            </w:r>
          </w:p>
        </w:tc>
        <w:tc>
          <w:tcPr>
            <w:tcW w:w="2549" w:type="dxa"/>
            <w:shd w:val="clear" w:color="auto" w:fill="auto"/>
          </w:tcPr>
          <w:p w:rsidR="005B3F2C" w:rsidRPr="00F07D8D" w:rsidRDefault="00F07D8D" w:rsidP="00F07D8D">
            <w:pPr>
              <w:spacing w:before="60" w:after="60" w:line="240" w:lineRule="auto"/>
            </w:pPr>
            <w:r w:rsidRPr="00F07D8D">
              <w:t>Lưu thông tin thương lư</w:t>
            </w:r>
            <w:r w:rsidRPr="00F07D8D">
              <w:t>ợ</w:t>
            </w:r>
            <w:r w:rsidRPr="00F07D8D">
              <w:t>ng</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jc w:val="left"/>
            </w:pPr>
            <w:r w:rsidRPr="00F07D8D">
              <w:t>- Đi</w:t>
            </w:r>
            <w:r w:rsidRPr="00F07D8D">
              <w:t>ề</w:t>
            </w:r>
            <w:r w:rsidRPr="00F07D8D">
              <w:t>u ki</w:t>
            </w:r>
            <w:r w:rsidRPr="00F07D8D">
              <w:t>ệ</w:t>
            </w:r>
            <w:r w:rsidRPr="00F07D8D">
              <w:t>n hi</w:t>
            </w:r>
            <w:r w:rsidRPr="00F07D8D">
              <w:t>ể</w:t>
            </w:r>
            <w:r w:rsidRPr="00F07D8D">
              <w:t>n th</w:t>
            </w:r>
            <w:r w:rsidRPr="00F07D8D">
              <w:t>ị</w:t>
            </w:r>
            <w:r w:rsidRPr="00F07D8D">
              <w:t>: Ch</w:t>
            </w:r>
            <w:r w:rsidRPr="00F07D8D">
              <w:t>ỉ</w:t>
            </w:r>
            <w:r w:rsidRPr="00F07D8D">
              <w:t xml:space="preserve"> hi</w:t>
            </w:r>
            <w:r w:rsidRPr="00F07D8D">
              <w:t>ể</w:t>
            </w:r>
            <w:r w:rsidRPr="00F07D8D">
              <w:t>n th</w:t>
            </w:r>
            <w:r w:rsidRPr="00F07D8D">
              <w:t>ị</w:t>
            </w:r>
            <w:r w:rsidRPr="00F07D8D">
              <w:t xml:space="preserve"> khi h</w:t>
            </w:r>
            <w:r w:rsidRPr="00F07D8D">
              <w:t>ồ</w:t>
            </w:r>
            <w:r w:rsidRPr="00F07D8D">
              <w:t xml:space="preserve"> sơ đang </w:t>
            </w:r>
            <w:r w:rsidRPr="00F07D8D">
              <w:t>ở</w:t>
            </w:r>
            <w:r w:rsidRPr="00F07D8D">
              <w:t xml:space="preserve"> tr</w:t>
            </w:r>
            <w:r w:rsidRPr="00F07D8D">
              <w:t>ạ</w:t>
            </w:r>
            <w:r w:rsidRPr="00F07D8D">
              <w:t>ng thái Đang thương lư</w:t>
            </w:r>
            <w:r w:rsidRPr="00F07D8D">
              <w:t>ợ</w:t>
            </w:r>
            <w:r w:rsidRPr="00F07D8D">
              <w:t>ng (</w:t>
            </w:r>
            <w:r w:rsidRPr="00F07D8D">
              <w:t>đã đư</w:t>
            </w:r>
            <w:r w:rsidRPr="00F07D8D">
              <w:t>ợ</w:t>
            </w:r>
            <w:r w:rsidRPr="00F07D8D">
              <w:t>c đi</w:t>
            </w:r>
            <w:r w:rsidRPr="00F07D8D">
              <w:t>ề</w:t>
            </w:r>
            <w:r w:rsidRPr="00F07D8D">
              <w:t>u hư</w:t>
            </w:r>
            <w:r w:rsidRPr="00F07D8D">
              <w:t>ớ</w:t>
            </w:r>
            <w:r w:rsidRPr="00F07D8D">
              <w:t>ng vào MH03 t</w:t>
            </w:r>
            <w:r w:rsidRPr="00F07D8D">
              <w:t>ừ</w:t>
            </w:r>
            <w:r w:rsidRPr="00F07D8D">
              <w:t xml:space="preserve"> ch</w:t>
            </w:r>
            <w:r w:rsidRPr="00F07D8D">
              <w:t>ứ</w:t>
            </w:r>
            <w:r w:rsidRPr="00F07D8D">
              <w:t>c năng C</w:t>
            </w:r>
            <w:r w:rsidRPr="00F07D8D">
              <w:t>ậ</w:t>
            </w:r>
            <w:r w:rsidRPr="00F07D8D">
              <w:t>p nh</w:t>
            </w:r>
            <w:r w:rsidRPr="00F07D8D">
              <w:t>ậ</w:t>
            </w:r>
            <w:r w:rsidRPr="00F07D8D">
              <w:t>t k</w:t>
            </w:r>
            <w:r w:rsidRPr="00F07D8D">
              <w:t>ế</w:t>
            </w:r>
            <w:r w:rsidRPr="00F07D8D">
              <w:t>t qu</w:t>
            </w:r>
            <w:r w:rsidRPr="00F07D8D">
              <w:t>ả</w:t>
            </w:r>
            <w:r w:rsidRPr="00F07D8D">
              <w:t xml:space="preserve"> thương lư</w:t>
            </w:r>
            <w:r w:rsidRPr="00F07D8D">
              <w:t>ợ</w:t>
            </w:r>
            <w:r w:rsidRPr="00F07D8D">
              <w:t>ng trên MH04, kh</w:t>
            </w:r>
            <w:r w:rsidRPr="00F07D8D">
              <w:t>ố</w:t>
            </w:r>
            <w:r w:rsidRPr="00F07D8D">
              <w:t>i Thương lư</w:t>
            </w:r>
            <w:r w:rsidRPr="00F07D8D">
              <w:t>ợ</w:t>
            </w:r>
            <w:r w:rsidRPr="00F07D8D">
              <w:t>ng b</w:t>
            </w:r>
            <w:r w:rsidRPr="00F07D8D">
              <w:t>ồ</w:t>
            </w:r>
            <w:r w:rsidRPr="00F07D8D">
              <w:t>i thư</w:t>
            </w:r>
            <w:r w:rsidRPr="00F07D8D">
              <w:t>ờ</w:t>
            </w:r>
            <w:r w:rsidRPr="00F07D8D">
              <w:t>ng đã t</w:t>
            </w:r>
            <w:r w:rsidRPr="00F07D8D">
              <w:t>ự</w:t>
            </w:r>
            <w:r w:rsidRPr="00F07D8D">
              <w:t xml:space="preserve"> đ</w:t>
            </w:r>
            <w:r w:rsidRPr="00F07D8D">
              <w:t>ộ</w:t>
            </w:r>
            <w:r w:rsidRPr="00F07D8D">
              <w:t>ng m</w:t>
            </w:r>
            <w:r w:rsidRPr="00F07D8D">
              <w:t>ở</w:t>
            </w:r>
            <w:r w:rsidRPr="00F07D8D">
              <w:t xml:space="preserve"> r</w:t>
            </w:r>
            <w:r w:rsidRPr="00F07D8D">
              <w:t>ộ</w:t>
            </w:r>
            <w:r w:rsidRPr="00F07D8D">
              <w:t xml:space="preserve">ng </w:t>
            </w:r>
            <w:r w:rsidRPr="00F07D8D">
              <w:t>ở</w:t>
            </w:r>
            <w:r w:rsidRPr="00F07D8D">
              <w:t xml:space="preserve"> ch</w:t>
            </w:r>
            <w:r w:rsidRPr="00F07D8D">
              <w:t>ế</w:t>
            </w:r>
            <w:r w:rsidRPr="00F07D8D">
              <w:t xml:space="preserve"> đ</w:t>
            </w:r>
            <w:r w:rsidRPr="00F07D8D">
              <w:t>ộ</w:t>
            </w:r>
            <w:r w:rsidRPr="00F07D8D">
              <w:t xml:space="preserve"> ch</w:t>
            </w:r>
            <w:r w:rsidRPr="00F07D8D">
              <w:t>ỉ</w:t>
            </w:r>
            <w:r w:rsidRPr="00F07D8D">
              <w:t>nh s</w:t>
            </w:r>
            <w:r w:rsidRPr="00F07D8D">
              <w:t>ử</w:t>
            </w:r>
            <w:r w:rsidRPr="00F07D8D">
              <w:t>a).</w:t>
            </w:r>
            <w:r w:rsidRPr="00F07D8D">
              <w:br/>
              <w:t>- Khi click: H</w:t>
            </w:r>
            <w:r w:rsidRPr="00F07D8D">
              <w:t>ệ</w:t>
            </w:r>
            <w:r w:rsidRPr="00F07D8D">
              <w:t xml:space="preserve"> th</w:t>
            </w:r>
            <w:r w:rsidRPr="00F07D8D">
              <w:t>ố</w:t>
            </w:r>
            <w:r w:rsidRPr="00F07D8D">
              <w:t>ng lưu t</w:t>
            </w:r>
            <w:r w:rsidRPr="00F07D8D">
              <w:t>ạ</w:t>
            </w:r>
            <w:r w:rsidRPr="00F07D8D">
              <w:t>m thông tin d</w:t>
            </w:r>
            <w:r w:rsidRPr="00F07D8D">
              <w:t>ự</w:t>
            </w:r>
            <w:r w:rsidRPr="00F07D8D">
              <w:t xml:space="preserve"> ki</w:t>
            </w:r>
            <w:r w:rsidRPr="00F07D8D">
              <w:t>ế</w:t>
            </w:r>
            <w:r w:rsidRPr="00F07D8D">
              <w:t>n/k</w:t>
            </w:r>
            <w:r w:rsidRPr="00F07D8D">
              <w:t>ế</w:t>
            </w:r>
            <w:r w:rsidRPr="00F07D8D">
              <w:t>t qu</w:t>
            </w:r>
            <w:r w:rsidRPr="00F07D8D">
              <w:t>ả</w:t>
            </w:r>
            <w:r w:rsidRPr="00F07D8D">
              <w:t xml:space="preserve"> phiên thương lư</w:t>
            </w:r>
            <w:r w:rsidRPr="00F07D8D">
              <w:t>ợ</w:t>
            </w:r>
            <w:r w:rsidRPr="00F07D8D">
              <w:t>ng đang nh</w:t>
            </w:r>
            <w:r w:rsidRPr="00F07D8D">
              <w:t>ậ</w:t>
            </w:r>
            <w:r w:rsidRPr="00F07D8D">
              <w:t>p và gi</w:t>
            </w:r>
            <w:r w:rsidRPr="00F07D8D">
              <w:t>ữ</w:t>
            </w:r>
            <w:r w:rsidRPr="00F07D8D">
              <w:t xml:space="preserve"> nguyên tr</w:t>
            </w:r>
            <w:r w:rsidRPr="00F07D8D">
              <w:t>ạ</w:t>
            </w:r>
            <w:r w:rsidRPr="00F07D8D">
              <w:t xml:space="preserve">ng </w:t>
            </w:r>
            <w:r w:rsidRPr="00F07D8D">
              <w:t>thái h</w:t>
            </w:r>
            <w:r w:rsidRPr="00F07D8D">
              <w:t>ồ</w:t>
            </w:r>
            <w:r w:rsidRPr="00F07D8D">
              <w:t xml:space="preserve"> sơ, hi</w:t>
            </w:r>
            <w:r w:rsidRPr="00F07D8D">
              <w:t>ể</w:t>
            </w:r>
            <w:r w:rsidRPr="00F07D8D">
              <w:t>n th</w:t>
            </w:r>
            <w:r w:rsidRPr="00F07D8D">
              <w:t>ị</w:t>
            </w:r>
            <w:r w:rsidRPr="00F07D8D">
              <w:t xml:space="preserve"> [MSG-SUC-SYS-001].</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4</w:t>
            </w:r>
          </w:p>
        </w:tc>
        <w:tc>
          <w:tcPr>
            <w:tcW w:w="2549" w:type="dxa"/>
            <w:shd w:val="clear" w:color="auto" w:fill="auto"/>
          </w:tcPr>
          <w:p w:rsidR="005B3F2C" w:rsidRPr="00F07D8D" w:rsidRDefault="00F07D8D" w:rsidP="00F07D8D">
            <w:pPr>
              <w:spacing w:before="60" w:after="60" w:line="240" w:lineRule="auto"/>
            </w:pPr>
            <w:r w:rsidRPr="00F07D8D">
              <w:t>Hoàn thành thương lư</w:t>
            </w:r>
            <w:r w:rsidRPr="00F07D8D">
              <w:t>ợ</w:t>
            </w:r>
            <w:r w:rsidRPr="00F07D8D">
              <w:t>ng</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jc w:val="left"/>
            </w:pPr>
            <w:r w:rsidRPr="00F07D8D">
              <w:t>- Đi</w:t>
            </w:r>
            <w:r w:rsidRPr="00F07D8D">
              <w:t>ề</w:t>
            </w:r>
            <w:r w:rsidRPr="00F07D8D">
              <w:t>u ki</w:t>
            </w:r>
            <w:r w:rsidRPr="00F07D8D">
              <w:t>ệ</w:t>
            </w:r>
            <w:r w:rsidRPr="00F07D8D">
              <w:t>n hi</w:t>
            </w:r>
            <w:r w:rsidRPr="00F07D8D">
              <w:t>ể</w:t>
            </w:r>
            <w:r w:rsidRPr="00F07D8D">
              <w:t>n th</w:t>
            </w:r>
            <w:r w:rsidRPr="00F07D8D">
              <w:t>ị</w:t>
            </w:r>
            <w:r w:rsidRPr="00F07D8D">
              <w:t>: Ch</w:t>
            </w:r>
            <w:r w:rsidRPr="00F07D8D">
              <w:t>ỉ</w:t>
            </w:r>
            <w:r w:rsidRPr="00F07D8D">
              <w:t xml:space="preserve"> hi</w:t>
            </w:r>
            <w:r w:rsidRPr="00F07D8D">
              <w:t>ể</w:t>
            </w:r>
            <w:r w:rsidRPr="00F07D8D">
              <w:t>n th</w:t>
            </w:r>
            <w:r w:rsidRPr="00F07D8D">
              <w:t>ị</w:t>
            </w:r>
            <w:r w:rsidRPr="00F07D8D">
              <w:t xml:space="preserve"> khi h</w:t>
            </w:r>
            <w:r w:rsidRPr="00F07D8D">
              <w:t>ồ</w:t>
            </w:r>
            <w:r w:rsidRPr="00F07D8D">
              <w:t xml:space="preserve"> sơ đang </w:t>
            </w:r>
            <w:r w:rsidRPr="00F07D8D">
              <w:t>ở</w:t>
            </w:r>
            <w:r w:rsidRPr="00F07D8D">
              <w:t xml:space="preserve"> tr</w:t>
            </w:r>
            <w:r w:rsidRPr="00F07D8D">
              <w:t>ạ</w:t>
            </w:r>
            <w:r w:rsidRPr="00F07D8D">
              <w:t>ng thái Đang thương lư</w:t>
            </w:r>
            <w:r w:rsidRPr="00F07D8D">
              <w:t>ợ</w:t>
            </w:r>
            <w:r w:rsidRPr="00F07D8D">
              <w:t>ng.</w:t>
            </w:r>
            <w:r w:rsidRPr="00F07D8D">
              <w:br/>
              <w:t>- Khi click: Ki</w:t>
            </w:r>
            <w:r w:rsidRPr="00F07D8D">
              <w:t>ể</w:t>
            </w:r>
            <w:r w:rsidRPr="00F07D8D">
              <w:t>m tra các trư</w:t>
            </w:r>
            <w:r w:rsidRPr="00F07D8D">
              <w:t>ờ</w:t>
            </w:r>
            <w:r w:rsidRPr="00F07D8D">
              <w:t>ng b</w:t>
            </w:r>
            <w:r w:rsidRPr="00F07D8D">
              <w:t>ắ</w:t>
            </w:r>
            <w:r w:rsidRPr="00F07D8D">
              <w:t>t bu</w:t>
            </w:r>
            <w:r w:rsidRPr="00F07D8D">
              <w:t>ộ</w:t>
            </w:r>
            <w:r w:rsidRPr="00F07D8D">
              <w:t>c; n</w:t>
            </w:r>
            <w:r w:rsidRPr="00F07D8D">
              <w:t>ế</w:t>
            </w:r>
            <w:r w:rsidRPr="00F07D8D">
              <w:t>u k</w:t>
            </w:r>
            <w:r w:rsidRPr="00F07D8D">
              <w:t>ế</w:t>
            </w:r>
            <w:r w:rsidRPr="00F07D8D">
              <w:t>t qu</w:t>
            </w:r>
            <w:r w:rsidRPr="00F07D8D">
              <w:t>ả</w:t>
            </w:r>
            <w:r w:rsidRPr="00F07D8D">
              <w:t xml:space="preserve"> là Thương lư</w:t>
            </w:r>
            <w:r w:rsidRPr="00F07D8D">
              <w:t>ợ</w:t>
            </w:r>
            <w:r w:rsidRPr="00F07D8D">
              <w:t>ng thành công chuy</w:t>
            </w:r>
            <w:r w:rsidRPr="00F07D8D">
              <w:t>ể</w:t>
            </w:r>
            <w:r w:rsidRPr="00F07D8D">
              <w:t>n h</w:t>
            </w:r>
            <w:r w:rsidRPr="00F07D8D">
              <w:t>ồ</w:t>
            </w:r>
            <w:r w:rsidRPr="00F07D8D">
              <w:t xml:space="preserve"> sơ sang </w:t>
            </w:r>
            <w:r w:rsidRPr="00F07D8D">
              <w:t>Ch</w:t>
            </w:r>
            <w:r w:rsidRPr="00F07D8D">
              <w:t>ờ</w:t>
            </w:r>
            <w:r w:rsidRPr="00F07D8D">
              <w:t xml:space="preserve"> ban hành QĐ, n</w:t>
            </w:r>
            <w:r w:rsidRPr="00F07D8D">
              <w:t>ế</w:t>
            </w:r>
            <w:r w:rsidRPr="00F07D8D">
              <w:t>u Thương lư</w:t>
            </w:r>
            <w:r w:rsidRPr="00F07D8D">
              <w:t>ợ</w:t>
            </w:r>
            <w:r w:rsidRPr="00F07D8D">
              <w:t>ng không thành công chuy</w:t>
            </w:r>
            <w:r w:rsidRPr="00F07D8D">
              <w:t>ể</w:t>
            </w:r>
            <w:r w:rsidRPr="00F07D8D">
              <w:t>n sang tr</w:t>
            </w:r>
            <w:r w:rsidRPr="00F07D8D">
              <w:t>ạ</w:t>
            </w:r>
            <w:r w:rsidRPr="00F07D8D">
              <w:t>ng thái Thương lư</w:t>
            </w:r>
            <w:r w:rsidRPr="00F07D8D">
              <w:t>ợ</w:t>
            </w:r>
            <w:r w:rsidRPr="00F07D8D">
              <w:t>ng không thành công, c</w:t>
            </w:r>
            <w:r w:rsidRPr="00F07D8D">
              <w:t>ậ</w:t>
            </w:r>
            <w:r w:rsidRPr="00F07D8D">
              <w:t>p nh</w:t>
            </w:r>
            <w:r w:rsidRPr="00F07D8D">
              <w:t>ậ</w:t>
            </w:r>
            <w:r w:rsidRPr="00F07D8D">
              <w:t>t timeline và hi</w:t>
            </w:r>
            <w:r w:rsidRPr="00F07D8D">
              <w:t>ể</w:t>
            </w:r>
            <w:r w:rsidRPr="00F07D8D">
              <w:t>n th</w:t>
            </w:r>
            <w:r w:rsidRPr="00F07D8D">
              <w:t>ị</w:t>
            </w:r>
            <w:r w:rsidRPr="00F07D8D">
              <w:t xml:space="preserve"> [MSG-SUC-SYS-002].</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5</w:t>
            </w:r>
          </w:p>
        </w:tc>
        <w:tc>
          <w:tcPr>
            <w:tcW w:w="2549" w:type="dxa"/>
            <w:shd w:val="clear" w:color="auto" w:fill="auto"/>
          </w:tcPr>
          <w:p w:rsidR="005B3F2C" w:rsidRPr="00F07D8D" w:rsidRDefault="00F07D8D" w:rsidP="00F07D8D">
            <w:pPr>
              <w:spacing w:before="60" w:after="60" w:line="240" w:lineRule="auto"/>
            </w:pPr>
            <w:r w:rsidRPr="00F07D8D">
              <w:t>T</w:t>
            </w:r>
            <w:r w:rsidRPr="00F07D8D">
              <w:t>ạ</w:t>
            </w:r>
            <w:r w:rsidRPr="00F07D8D">
              <w:t>o m</w:t>
            </w:r>
            <w:r w:rsidRPr="00F07D8D">
              <w:t>ớ</w:t>
            </w:r>
            <w:r w:rsidRPr="00F07D8D">
              <w:t>i Quy</w:t>
            </w:r>
            <w:r w:rsidRPr="00F07D8D">
              <w:t>ế</w:t>
            </w:r>
            <w:r w:rsidRPr="00F07D8D">
              <w:t>t đ</w:t>
            </w:r>
            <w:r w:rsidRPr="00F07D8D">
              <w:t>ị</w:t>
            </w:r>
            <w:r w:rsidRPr="00F07D8D">
              <w:t>nh</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jc w:val="left"/>
            </w:pPr>
            <w:r w:rsidRPr="00F07D8D">
              <w:t>- Đi</w:t>
            </w:r>
            <w:r w:rsidRPr="00F07D8D">
              <w:t>ề</w:t>
            </w:r>
            <w:r w:rsidRPr="00F07D8D">
              <w:t>u ki</w:t>
            </w:r>
            <w:r w:rsidRPr="00F07D8D">
              <w:t>ệ</w:t>
            </w:r>
            <w:r w:rsidRPr="00F07D8D">
              <w:t>n hi</w:t>
            </w:r>
            <w:r w:rsidRPr="00F07D8D">
              <w:t>ể</w:t>
            </w:r>
            <w:r w:rsidRPr="00F07D8D">
              <w:t>n th</w:t>
            </w:r>
            <w:r w:rsidRPr="00F07D8D">
              <w:t>ị</w:t>
            </w:r>
            <w:r w:rsidRPr="00F07D8D">
              <w:t>: Ch</w:t>
            </w:r>
            <w:r w:rsidRPr="00F07D8D">
              <w:t>ỉ</w:t>
            </w:r>
            <w:r w:rsidRPr="00F07D8D">
              <w:t xml:space="preserve"> hi</w:t>
            </w:r>
            <w:r w:rsidRPr="00F07D8D">
              <w:t>ể</w:t>
            </w:r>
            <w:r w:rsidRPr="00F07D8D">
              <w:t>n th</w:t>
            </w:r>
            <w:r w:rsidRPr="00F07D8D">
              <w:t>ị</w:t>
            </w:r>
            <w:r w:rsidRPr="00F07D8D">
              <w:t xml:space="preserve"> khi h</w:t>
            </w:r>
            <w:r w:rsidRPr="00F07D8D">
              <w:t>ồ</w:t>
            </w:r>
            <w:r w:rsidRPr="00F07D8D">
              <w:t xml:space="preserve"> sơ </w:t>
            </w:r>
            <w:r w:rsidRPr="00F07D8D">
              <w:t>ở</w:t>
            </w:r>
            <w:r w:rsidRPr="00F07D8D">
              <w:t xml:space="preserve"> tr</w:t>
            </w:r>
            <w:r w:rsidRPr="00F07D8D">
              <w:t>ạ</w:t>
            </w:r>
            <w:r w:rsidRPr="00F07D8D">
              <w:t>ng thái Ch</w:t>
            </w:r>
            <w:r w:rsidRPr="00F07D8D">
              <w:t>ờ</w:t>
            </w:r>
            <w:r w:rsidRPr="00F07D8D">
              <w:t xml:space="preserve"> ban hành QĐ</w:t>
            </w:r>
            <w:r w:rsidRPr="00F07D8D">
              <w:t xml:space="preserve"> và chưa có quy</w:t>
            </w:r>
            <w:r w:rsidRPr="00F07D8D">
              <w:t>ế</w:t>
            </w:r>
            <w:r w:rsidRPr="00F07D8D">
              <w:t>t đ</w:t>
            </w:r>
            <w:r w:rsidRPr="00F07D8D">
              <w:t>ị</w:t>
            </w:r>
            <w:r w:rsidRPr="00F07D8D">
              <w:t>nh d</w:t>
            </w:r>
            <w:r w:rsidRPr="00F07D8D">
              <w:t>ự</w:t>
            </w:r>
            <w:r w:rsidRPr="00F07D8D">
              <w:t xml:space="preserve"> th</w:t>
            </w:r>
            <w:r w:rsidRPr="00F07D8D">
              <w:t>ả</w:t>
            </w:r>
            <w:r w:rsidRPr="00F07D8D">
              <w:t>o.</w:t>
            </w:r>
            <w:r w:rsidRPr="00F07D8D">
              <w:br/>
              <w:t>- Khi click: H</w:t>
            </w:r>
            <w:r w:rsidRPr="00F07D8D">
              <w:t>ệ</w:t>
            </w:r>
            <w:r w:rsidRPr="00F07D8D">
              <w:t xml:space="preserve"> th</w:t>
            </w:r>
            <w:r w:rsidRPr="00F07D8D">
              <w:t>ố</w:t>
            </w:r>
            <w:r w:rsidRPr="00F07D8D">
              <w:t>ng m</w:t>
            </w:r>
            <w:r w:rsidRPr="00F07D8D">
              <w:t>ở</w:t>
            </w:r>
            <w:r w:rsidRPr="00F07D8D">
              <w:t xml:space="preserve"> r</w:t>
            </w:r>
            <w:r w:rsidRPr="00F07D8D">
              <w:t>ộ</w:t>
            </w:r>
            <w:r w:rsidRPr="00F07D8D">
              <w:t>ng kh</w:t>
            </w:r>
            <w:r w:rsidRPr="00F07D8D">
              <w:t>ố</w:t>
            </w:r>
            <w:r w:rsidRPr="00F07D8D">
              <w:t>i Quy</w:t>
            </w:r>
            <w:r w:rsidRPr="00F07D8D">
              <w:t>ế</w:t>
            </w:r>
            <w:r w:rsidRPr="00F07D8D">
              <w:t>t đ</w:t>
            </w:r>
            <w:r w:rsidRPr="00F07D8D">
              <w:t>ị</w:t>
            </w:r>
            <w:r w:rsidRPr="00F07D8D">
              <w:t>nh gi</w:t>
            </w:r>
            <w:r w:rsidRPr="00F07D8D">
              <w:t>ả</w:t>
            </w:r>
            <w:r w:rsidRPr="00F07D8D">
              <w:t>i quy</w:t>
            </w:r>
            <w:r w:rsidRPr="00F07D8D">
              <w:t>ế</w:t>
            </w:r>
            <w:r w:rsidRPr="00F07D8D">
              <w:t>t b</w:t>
            </w:r>
            <w:r w:rsidRPr="00F07D8D">
              <w:t>ồ</w:t>
            </w:r>
            <w:r w:rsidRPr="00F07D8D">
              <w:t>i thư</w:t>
            </w:r>
            <w:r w:rsidRPr="00F07D8D">
              <w:t>ờ</w:t>
            </w:r>
            <w:r w:rsidRPr="00F07D8D">
              <w:t xml:space="preserve">ng </w:t>
            </w:r>
            <w:r w:rsidRPr="00F07D8D">
              <w:t>ở</w:t>
            </w:r>
            <w:r w:rsidRPr="00F07D8D">
              <w:t xml:space="preserve"> ch</w:t>
            </w:r>
            <w:r w:rsidRPr="00F07D8D">
              <w:t>ế</w:t>
            </w:r>
            <w:r w:rsidRPr="00F07D8D">
              <w:t xml:space="preserve"> đ</w:t>
            </w:r>
            <w:r w:rsidRPr="00F07D8D">
              <w:t>ộ</w:t>
            </w:r>
            <w:r w:rsidRPr="00F07D8D">
              <w:t xml:space="preserve"> nh</w:t>
            </w:r>
            <w:r w:rsidRPr="00F07D8D">
              <w:t>ậ</w:t>
            </w:r>
            <w:r w:rsidRPr="00F07D8D">
              <w:t>p li</w:t>
            </w:r>
            <w:r w:rsidRPr="00F07D8D">
              <w:t>ệ</w:t>
            </w:r>
            <w:r w:rsidRPr="00F07D8D">
              <w:t>u và hi</w:t>
            </w:r>
            <w:r w:rsidRPr="00F07D8D">
              <w:t>ể</w:t>
            </w:r>
            <w:r w:rsidRPr="00F07D8D">
              <w:t>n th</w:t>
            </w:r>
            <w:r w:rsidRPr="00F07D8D">
              <w:t>ị</w:t>
            </w:r>
            <w:r w:rsidRPr="00F07D8D">
              <w:t xml:space="preserve"> các nút Xem trư</w:t>
            </w:r>
            <w:r w:rsidRPr="00F07D8D">
              <w:t>ớ</w:t>
            </w:r>
            <w:r w:rsidRPr="00F07D8D">
              <w:t>c QĐ, Lưu nháp QĐ, Trình ký QĐ.</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6</w:t>
            </w:r>
          </w:p>
        </w:tc>
        <w:tc>
          <w:tcPr>
            <w:tcW w:w="2549" w:type="dxa"/>
            <w:shd w:val="clear" w:color="auto" w:fill="auto"/>
          </w:tcPr>
          <w:p w:rsidR="005B3F2C" w:rsidRPr="00F07D8D" w:rsidRDefault="00F07D8D" w:rsidP="00F07D8D">
            <w:pPr>
              <w:spacing w:before="60" w:after="60" w:line="240" w:lineRule="auto"/>
            </w:pPr>
            <w:r w:rsidRPr="00F07D8D">
              <w:t>Xem trư</w:t>
            </w:r>
            <w:r w:rsidRPr="00F07D8D">
              <w:t>ớ</w:t>
            </w:r>
            <w:r w:rsidRPr="00F07D8D">
              <w:t>c QĐ</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jc w:val="left"/>
            </w:pPr>
            <w:r w:rsidRPr="00F07D8D">
              <w:t>- Đi</w:t>
            </w:r>
            <w:r w:rsidRPr="00F07D8D">
              <w:t>ề</w:t>
            </w:r>
            <w:r w:rsidRPr="00F07D8D">
              <w:t>u ki</w:t>
            </w:r>
            <w:r w:rsidRPr="00F07D8D">
              <w:t>ệ</w:t>
            </w:r>
            <w:r w:rsidRPr="00F07D8D">
              <w:t>n hi</w:t>
            </w:r>
            <w:r w:rsidRPr="00F07D8D">
              <w:t>ể</w:t>
            </w:r>
            <w:r w:rsidRPr="00F07D8D">
              <w:t>n th</w:t>
            </w:r>
            <w:r w:rsidRPr="00F07D8D">
              <w:t>ị</w:t>
            </w:r>
            <w:r w:rsidRPr="00F07D8D">
              <w:t>: Ch</w:t>
            </w:r>
            <w:r w:rsidRPr="00F07D8D">
              <w:t>ỉ</w:t>
            </w:r>
            <w:r w:rsidRPr="00F07D8D">
              <w:t xml:space="preserve"> hi</w:t>
            </w:r>
            <w:r w:rsidRPr="00F07D8D">
              <w:t>ể</w:t>
            </w:r>
            <w:r w:rsidRPr="00F07D8D">
              <w:t>n th</w:t>
            </w:r>
            <w:r w:rsidRPr="00F07D8D">
              <w:t>ị</w:t>
            </w:r>
            <w:r w:rsidRPr="00F07D8D">
              <w:t xml:space="preserve"> khi đang so</w:t>
            </w:r>
            <w:r w:rsidRPr="00F07D8D">
              <w:t>ạ</w:t>
            </w:r>
            <w:r w:rsidRPr="00F07D8D">
              <w:t>n th</w:t>
            </w:r>
            <w:r w:rsidRPr="00F07D8D">
              <w:t>ả</w:t>
            </w:r>
            <w:r w:rsidRPr="00F07D8D">
              <w:t xml:space="preserve">o </w:t>
            </w:r>
            <w:r w:rsidRPr="00F07D8D">
              <w:t>quy</w:t>
            </w:r>
            <w:r w:rsidRPr="00F07D8D">
              <w:t>ế</w:t>
            </w:r>
            <w:r w:rsidRPr="00F07D8D">
              <w:t>t đ</w:t>
            </w:r>
            <w:r w:rsidRPr="00F07D8D">
              <w:t>ị</w:t>
            </w:r>
            <w:r w:rsidRPr="00F07D8D">
              <w:t>nh b</w:t>
            </w:r>
            <w:r w:rsidRPr="00F07D8D">
              <w:t>ồ</w:t>
            </w:r>
            <w:r w:rsidRPr="00F07D8D">
              <w:t>i thư</w:t>
            </w:r>
            <w:r w:rsidRPr="00F07D8D">
              <w:t>ờ</w:t>
            </w:r>
            <w:r w:rsidRPr="00F07D8D">
              <w:t>ng.</w:t>
            </w:r>
            <w:r w:rsidRPr="00F07D8D">
              <w:br/>
            </w:r>
            <w:r w:rsidRPr="00F07D8D">
              <w:lastRenderedPageBreak/>
              <w:t>- Khi click: M</w:t>
            </w:r>
            <w:r w:rsidRPr="00F07D8D">
              <w:t>ở</w:t>
            </w:r>
            <w:r w:rsidRPr="00F07D8D">
              <w:t xml:space="preserve"> b</w:t>
            </w:r>
            <w:r w:rsidRPr="00F07D8D">
              <w:t>ả</w:t>
            </w:r>
            <w:r w:rsidRPr="00F07D8D">
              <w:t>n xem trư</w:t>
            </w:r>
            <w:r w:rsidRPr="00F07D8D">
              <w:t>ớ</w:t>
            </w:r>
            <w:r w:rsidRPr="00F07D8D">
              <w:t>c n</w:t>
            </w:r>
            <w:r w:rsidRPr="00F07D8D">
              <w:t>ộ</w:t>
            </w:r>
            <w:r w:rsidRPr="00F07D8D">
              <w:t>i dung quy</w:t>
            </w:r>
            <w:r w:rsidRPr="00F07D8D">
              <w:t>ế</w:t>
            </w:r>
            <w:r w:rsidRPr="00F07D8D">
              <w:t>t đ</w:t>
            </w:r>
            <w:r w:rsidRPr="00F07D8D">
              <w:t>ị</w:t>
            </w:r>
            <w:r w:rsidRPr="00F07D8D">
              <w:t>nh.</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lastRenderedPageBreak/>
              <w:t>7</w:t>
            </w:r>
          </w:p>
        </w:tc>
        <w:tc>
          <w:tcPr>
            <w:tcW w:w="2549" w:type="dxa"/>
            <w:shd w:val="clear" w:color="auto" w:fill="auto"/>
          </w:tcPr>
          <w:p w:rsidR="005B3F2C" w:rsidRPr="00F07D8D" w:rsidRDefault="00F07D8D" w:rsidP="00F07D8D">
            <w:pPr>
              <w:spacing w:before="60" w:after="60" w:line="240" w:lineRule="auto"/>
            </w:pPr>
            <w:r w:rsidRPr="00F07D8D">
              <w:t>Lưu nháp QĐ</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jc w:val="left"/>
            </w:pPr>
            <w:r w:rsidRPr="00F07D8D">
              <w:t>- Đi</w:t>
            </w:r>
            <w:r w:rsidRPr="00F07D8D">
              <w:t>ề</w:t>
            </w:r>
            <w:r w:rsidRPr="00F07D8D">
              <w:t>u ki</w:t>
            </w:r>
            <w:r w:rsidRPr="00F07D8D">
              <w:t>ệ</w:t>
            </w:r>
            <w:r w:rsidRPr="00F07D8D">
              <w:t>n hi</w:t>
            </w:r>
            <w:r w:rsidRPr="00F07D8D">
              <w:t>ể</w:t>
            </w:r>
            <w:r w:rsidRPr="00F07D8D">
              <w:t>n th</w:t>
            </w:r>
            <w:r w:rsidRPr="00F07D8D">
              <w:t>ị</w:t>
            </w:r>
            <w:r w:rsidRPr="00F07D8D">
              <w:t>: Ch</w:t>
            </w:r>
            <w:r w:rsidRPr="00F07D8D">
              <w:t>ỉ</w:t>
            </w:r>
            <w:r w:rsidRPr="00F07D8D">
              <w:t xml:space="preserve"> hi</w:t>
            </w:r>
            <w:r w:rsidRPr="00F07D8D">
              <w:t>ể</w:t>
            </w:r>
            <w:r w:rsidRPr="00F07D8D">
              <w:t>n th</w:t>
            </w:r>
            <w:r w:rsidRPr="00F07D8D">
              <w:t>ị</w:t>
            </w:r>
            <w:r w:rsidRPr="00F07D8D">
              <w:t xml:space="preserve"> khi đang so</w:t>
            </w:r>
            <w:r w:rsidRPr="00F07D8D">
              <w:t>ạ</w:t>
            </w:r>
            <w:r w:rsidRPr="00F07D8D">
              <w:t>n th</w:t>
            </w:r>
            <w:r w:rsidRPr="00F07D8D">
              <w:t>ả</w:t>
            </w:r>
            <w:r w:rsidRPr="00F07D8D">
              <w:t>o quy</w:t>
            </w:r>
            <w:r w:rsidRPr="00F07D8D">
              <w:t>ế</w:t>
            </w:r>
            <w:r w:rsidRPr="00F07D8D">
              <w:t>t đ</w:t>
            </w:r>
            <w:r w:rsidRPr="00F07D8D">
              <w:t>ị</w:t>
            </w:r>
            <w:r w:rsidRPr="00F07D8D">
              <w:t>nh b</w:t>
            </w:r>
            <w:r w:rsidRPr="00F07D8D">
              <w:t>ồ</w:t>
            </w:r>
            <w:r w:rsidRPr="00F07D8D">
              <w:t>i thư</w:t>
            </w:r>
            <w:r w:rsidRPr="00F07D8D">
              <w:t>ờ</w:t>
            </w:r>
            <w:r w:rsidRPr="00F07D8D">
              <w:t>ng.</w:t>
            </w:r>
            <w:r w:rsidRPr="00F07D8D">
              <w:br/>
            </w:r>
            <w:r w:rsidRPr="00F07D8D">
              <w:t>- Khi click: Lưu d</w:t>
            </w:r>
            <w:r w:rsidRPr="00F07D8D">
              <w:t>ự</w:t>
            </w:r>
            <w:r w:rsidRPr="00F07D8D">
              <w:t xml:space="preserve"> th</w:t>
            </w:r>
            <w:r w:rsidRPr="00F07D8D">
              <w:t>ả</w:t>
            </w:r>
            <w:r w:rsidRPr="00F07D8D">
              <w:t>o quy</w:t>
            </w:r>
            <w:r w:rsidRPr="00F07D8D">
              <w:t>ế</w:t>
            </w:r>
            <w:r w:rsidRPr="00F07D8D">
              <w:t>t đ</w:t>
            </w:r>
            <w:r w:rsidRPr="00F07D8D">
              <w:t>ị</w:t>
            </w:r>
            <w:r w:rsidRPr="00F07D8D">
              <w:t>nh v</w:t>
            </w:r>
            <w:r w:rsidRPr="00F07D8D">
              <w:t>ớ</w:t>
            </w:r>
            <w:r w:rsidRPr="00F07D8D">
              <w:t>i tr</w:t>
            </w:r>
            <w:r w:rsidRPr="00F07D8D">
              <w:t>ạ</w:t>
            </w:r>
            <w:r w:rsidRPr="00F07D8D">
              <w:t>ng thái Lưu nháp và gi</w:t>
            </w:r>
            <w:r w:rsidRPr="00F07D8D">
              <w:t>ữ</w:t>
            </w:r>
            <w:r w:rsidRPr="00F07D8D">
              <w:t xml:space="preserve"> nguyên tr</w:t>
            </w:r>
            <w:r w:rsidRPr="00F07D8D">
              <w:t>ạ</w:t>
            </w:r>
            <w:r w:rsidRPr="00F07D8D">
              <w:t>ng thái h</w:t>
            </w:r>
            <w:r w:rsidRPr="00F07D8D">
              <w:t>ồ</w:t>
            </w:r>
            <w:r w:rsidRPr="00F07D8D">
              <w:t xml:space="preserve"> sơ.</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8</w:t>
            </w:r>
          </w:p>
        </w:tc>
        <w:tc>
          <w:tcPr>
            <w:tcW w:w="2549" w:type="dxa"/>
            <w:shd w:val="clear" w:color="auto" w:fill="auto"/>
          </w:tcPr>
          <w:p w:rsidR="005B3F2C" w:rsidRPr="00F07D8D" w:rsidRDefault="00F07D8D" w:rsidP="00F07D8D">
            <w:pPr>
              <w:spacing w:before="60" w:after="60" w:line="240" w:lineRule="auto"/>
            </w:pPr>
            <w:r w:rsidRPr="00F07D8D">
              <w:t>Trình ký QĐ</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jc w:val="left"/>
            </w:pPr>
            <w:r w:rsidRPr="00F07D8D">
              <w:t>- Đi</w:t>
            </w:r>
            <w:r w:rsidRPr="00F07D8D">
              <w:t>ề</w:t>
            </w:r>
            <w:r w:rsidRPr="00F07D8D">
              <w:t>u ki</w:t>
            </w:r>
            <w:r w:rsidRPr="00F07D8D">
              <w:t>ệ</w:t>
            </w:r>
            <w:r w:rsidRPr="00F07D8D">
              <w:t>n hi</w:t>
            </w:r>
            <w:r w:rsidRPr="00F07D8D">
              <w:t>ể</w:t>
            </w:r>
            <w:r w:rsidRPr="00F07D8D">
              <w:t>n th</w:t>
            </w:r>
            <w:r w:rsidRPr="00F07D8D">
              <w:t>ị</w:t>
            </w:r>
            <w:r w:rsidRPr="00F07D8D">
              <w:t>: Ch</w:t>
            </w:r>
            <w:r w:rsidRPr="00F07D8D">
              <w:t>ỉ</w:t>
            </w:r>
            <w:r w:rsidRPr="00F07D8D">
              <w:t xml:space="preserve"> hi</w:t>
            </w:r>
            <w:r w:rsidRPr="00F07D8D">
              <w:t>ể</w:t>
            </w:r>
            <w:r w:rsidRPr="00F07D8D">
              <w:t>n th</w:t>
            </w:r>
            <w:r w:rsidRPr="00F07D8D">
              <w:t>ị</w:t>
            </w:r>
            <w:r w:rsidRPr="00F07D8D">
              <w:t xml:space="preserve"> khi h</w:t>
            </w:r>
            <w:r w:rsidRPr="00F07D8D">
              <w:t>ồ</w:t>
            </w:r>
            <w:r w:rsidRPr="00F07D8D">
              <w:t xml:space="preserve"> sơ </w:t>
            </w:r>
            <w:r w:rsidRPr="00F07D8D">
              <w:t>ở</w:t>
            </w:r>
            <w:r w:rsidRPr="00F07D8D">
              <w:t xml:space="preserve"> tr</w:t>
            </w:r>
            <w:r w:rsidRPr="00F07D8D">
              <w:t>ạ</w:t>
            </w:r>
            <w:r w:rsidRPr="00F07D8D">
              <w:t>ng thái Ch</w:t>
            </w:r>
            <w:r w:rsidRPr="00F07D8D">
              <w:t>ờ</w:t>
            </w:r>
            <w:r w:rsidRPr="00F07D8D">
              <w:t xml:space="preserve"> ban hành QĐ và hình th</w:t>
            </w:r>
            <w:r w:rsidRPr="00F07D8D">
              <w:t>ứ</w:t>
            </w:r>
            <w:r w:rsidRPr="00F07D8D">
              <w:t>c ban hành là Ký s</w:t>
            </w:r>
            <w:r w:rsidRPr="00F07D8D">
              <w:t>ố</w:t>
            </w:r>
            <w:r w:rsidRPr="00F07D8D">
              <w:t xml:space="preserve"> trên h</w:t>
            </w:r>
            <w:r w:rsidRPr="00F07D8D">
              <w:t>ệ</w:t>
            </w:r>
            <w:r w:rsidRPr="00F07D8D">
              <w:t xml:space="preserve"> th</w:t>
            </w:r>
            <w:r w:rsidRPr="00F07D8D">
              <w:t>ố</w:t>
            </w:r>
            <w:r w:rsidRPr="00F07D8D">
              <w:t>ng.</w:t>
            </w:r>
            <w:r w:rsidRPr="00F07D8D">
              <w:br/>
              <w:t>- Khi click: Chuy</w:t>
            </w:r>
            <w:r w:rsidRPr="00F07D8D">
              <w:t>ể</w:t>
            </w:r>
            <w:r w:rsidRPr="00F07D8D">
              <w:t>n qu</w:t>
            </w:r>
            <w:r w:rsidRPr="00F07D8D">
              <w:t>y</w:t>
            </w:r>
            <w:r w:rsidRPr="00F07D8D">
              <w:t>ế</w:t>
            </w:r>
            <w:r w:rsidRPr="00F07D8D">
              <w:t>t đ</w:t>
            </w:r>
            <w:r w:rsidRPr="00F07D8D">
              <w:t>ị</w:t>
            </w:r>
            <w:r w:rsidRPr="00F07D8D">
              <w:t>nh sang tr</w:t>
            </w:r>
            <w:r w:rsidRPr="00F07D8D">
              <w:t>ạ</w:t>
            </w:r>
            <w:r w:rsidRPr="00F07D8D">
              <w:t>ng thái Ch</w:t>
            </w:r>
            <w:r w:rsidRPr="00F07D8D">
              <w:t>ờ</w:t>
            </w:r>
            <w:r w:rsidRPr="00F07D8D">
              <w:t xml:space="preserve"> ký và chuy</w:t>
            </w:r>
            <w:r w:rsidRPr="00F07D8D">
              <w:t>ể</w:t>
            </w:r>
            <w:r w:rsidRPr="00F07D8D">
              <w:t>n đ</w:t>
            </w:r>
            <w:r w:rsidRPr="00F07D8D">
              <w:t>ế</w:t>
            </w:r>
            <w:r w:rsidRPr="00F07D8D">
              <w:t>n đúng Lãnh đ</w:t>
            </w:r>
            <w:r w:rsidRPr="00F07D8D">
              <w:t>ạ</w:t>
            </w:r>
            <w:r w:rsidRPr="00F07D8D">
              <w:t>o ký ban hành đã ch</w:t>
            </w:r>
            <w:r w:rsidRPr="00F07D8D">
              <w:t>ọ</w:t>
            </w:r>
            <w:r w:rsidRPr="00F07D8D">
              <w:t>n.</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9</w:t>
            </w:r>
          </w:p>
        </w:tc>
        <w:tc>
          <w:tcPr>
            <w:tcW w:w="2549" w:type="dxa"/>
            <w:shd w:val="clear" w:color="auto" w:fill="auto"/>
          </w:tcPr>
          <w:p w:rsidR="005B3F2C" w:rsidRPr="00F07D8D" w:rsidRDefault="00F07D8D" w:rsidP="00F07D8D">
            <w:pPr>
              <w:spacing w:before="60" w:after="60" w:line="240" w:lineRule="auto"/>
            </w:pPr>
            <w:r w:rsidRPr="00F07D8D">
              <w:t>Duy</w:t>
            </w:r>
            <w:r w:rsidRPr="00F07D8D">
              <w:t>ệ</w:t>
            </w:r>
            <w:r w:rsidRPr="00F07D8D">
              <w:t>t ký s</w:t>
            </w:r>
            <w:r w:rsidRPr="00F07D8D">
              <w:t>ố</w:t>
            </w:r>
            <w:r w:rsidRPr="00F07D8D">
              <w:t xml:space="preserve"> QĐ</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jc w:val="left"/>
            </w:pPr>
            <w:r w:rsidRPr="00F07D8D">
              <w:t>- Đi</w:t>
            </w:r>
            <w:r w:rsidRPr="00F07D8D">
              <w:t>ề</w:t>
            </w:r>
            <w:r w:rsidRPr="00F07D8D">
              <w:t>u ki</w:t>
            </w:r>
            <w:r w:rsidRPr="00F07D8D">
              <w:t>ệ</w:t>
            </w:r>
            <w:r w:rsidRPr="00F07D8D">
              <w:t>n hi</w:t>
            </w:r>
            <w:r w:rsidRPr="00F07D8D">
              <w:t>ể</w:t>
            </w:r>
            <w:r w:rsidRPr="00F07D8D">
              <w:t>n th</w:t>
            </w:r>
            <w:r w:rsidRPr="00F07D8D">
              <w:t>ị</w:t>
            </w:r>
            <w:r w:rsidRPr="00F07D8D">
              <w:t>: Ch</w:t>
            </w:r>
            <w:r w:rsidRPr="00F07D8D">
              <w:t>ỉ</w:t>
            </w:r>
            <w:r w:rsidRPr="00F07D8D">
              <w:t xml:space="preserve"> hi</w:t>
            </w:r>
            <w:r w:rsidRPr="00F07D8D">
              <w:t>ể</w:t>
            </w:r>
            <w:r w:rsidRPr="00F07D8D">
              <w:t>n th</w:t>
            </w:r>
            <w:r w:rsidRPr="00F07D8D">
              <w:t>ị</w:t>
            </w:r>
            <w:r w:rsidRPr="00F07D8D">
              <w:t xml:space="preserve"> khi h</w:t>
            </w:r>
            <w:r w:rsidRPr="00F07D8D">
              <w:t>ồ</w:t>
            </w:r>
            <w:r w:rsidRPr="00F07D8D">
              <w:t xml:space="preserve"> sơ </w:t>
            </w:r>
            <w:r w:rsidRPr="00F07D8D">
              <w:t>ở</w:t>
            </w:r>
            <w:r w:rsidRPr="00F07D8D">
              <w:t xml:space="preserve"> tr</w:t>
            </w:r>
            <w:r w:rsidRPr="00F07D8D">
              <w:t>ạ</w:t>
            </w:r>
            <w:r w:rsidRPr="00F07D8D">
              <w:t>ng thái Ch</w:t>
            </w:r>
            <w:r w:rsidRPr="00F07D8D">
              <w:t>ờ</w:t>
            </w:r>
            <w:r w:rsidRPr="00F07D8D">
              <w:t xml:space="preserve"> ban hành QĐ và Quy</w:t>
            </w:r>
            <w:r w:rsidRPr="00F07D8D">
              <w:t>ế</w:t>
            </w:r>
            <w:r w:rsidRPr="00F07D8D">
              <w:t>t đ</w:t>
            </w:r>
            <w:r w:rsidRPr="00F07D8D">
              <w:t>ị</w:t>
            </w:r>
            <w:r w:rsidRPr="00F07D8D">
              <w:t xml:space="preserve">nh đang </w:t>
            </w:r>
            <w:r w:rsidRPr="00F07D8D">
              <w:t>ở</w:t>
            </w:r>
            <w:r w:rsidRPr="00F07D8D">
              <w:t xml:space="preserve"> tr</w:t>
            </w:r>
            <w:r w:rsidRPr="00F07D8D">
              <w:t>ạ</w:t>
            </w:r>
            <w:r w:rsidRPr="00F07D8D">
              <w:t>ng thái Ch</w:t>
            </w:r>
            <w:r w:rsidRPr="00F07D8D">
              <w:t>ờ</w:t>
            </w:r>
            <w:r w:rsidRPr="00F07D8D">
              <w:t xml:space="preserve"> ký.</w:t>
            </w:r>
            <w:r w:rsidRPr="00F07D8D">
              <w:br/>
              <w:t>- Khi click: Ký s</w:t>
            </w:r>
            <w:r w:rsidRPr="00F07D8D">
              <w:t>ố</w:t>
            </w:r>
            <w:r w:rsidRPr="00F07D8D">
              <w:t xml:space="preserve"> duy</w:t>
            </w:r>
            <w:r w:rsidRPr="00F07D8D">
              <w:t>ệ</w:t>
            </w:r>
            <w:r w:rsidRPr="00F07D8D">
              <w:t>t quy</w:t>
            </w:r>
            <w:r w:rsidRPr="00F07D8D">
              <w:t>ế</w:t>
            </w:r>
            <w:r w:rsidRPr="00F07D8D">
              <w:t>t đ</w:t>
            </w:r>
            <w:r w:rsidRPr="00F07D8D">
              <w:t>ị</w:t>
            </w:r>
            <w:r w:rsidRPr="00F07D8D">
              <w:t>nh,</w:t>
            </w:r>
            <w:r w:rsidRPr="00F07D8D">
              <w:t xml:space="preserve"> h</w:t>
            </w:r>
            <w:r w:rsidRPr="00F07D8D">
              <w:t>ệ</w:t>
            </w:r>
            <w:r w:rsidRPr="00F07D8D">
              <w:t xml:space="preserve"> th</w:t>
            </w:r>
            <w:r w:rsidRPr="00F07D8D">
              <w:t>ố</w:t>
            </w:r>
            <w:r w:rsidRPr="00F07D8D">
              <w:t>ng c</w:t>
            </w:r>
            <w:r w:rsidRPr="00F07D8D">
              <w:t>ấ</w:t>
            </w:r>
            <w:r w:rsidRPr="00F07D8D">
              <w:t>p s</w:t>
            </w:r>
            <w:r w:rsidRPr="00F07D8D">
              <w:t>ố</w:t>
            </w:r>
            <w:r w:rsidRPr="00F07D8D">
              <w:t>/ngày ban hành theo s</w:t>
            </w:r>
            <w:r w:rsidRPr="00F07D8D">
              <w:t>ổ</w:t>
            </w:r>
            <w:r w:rsidRPr="00F07D8D">
              <w:t>, chuy</w:t>
            </w:r>
            <w:r w:rsidRPr="00F07D8D">
              <w:t>ể</w:t>
            </w:r>
            <w:r w:rsidRPr="00F07D8D">
              <w:t>n quy</w:t>
            </w:r>
            <w:r w:rsidRPr="00F07D8D">
              <w:t>ế</w:t>
            </w:r>
            <w:r w:rsidRPr="00F07D8D">
              <w:t>t đ</w:t>
            </w:r>
            <w:r w:rsidRPr="00F07D8D">
              <w:t>ị</w:t>
            </w:r>
            <w:r w:rsidRPr="00F07D8D">
              <w:t>nh sang Đã ban hành, chuy</w:t>
            </w:r>
            <w:r w:rsidRPr="00F07D8D">
              <w:t>ể</w:t>
            </w:r>
            <w:r w:rsidRPr="00F07D8D">
              <w:t>n h</w:t>
            </w:r>
            <w:r w:rsidRPr="00F07D8D">
              <w:t>ồ</w:t>
            </w:r>
            <w:r w:rsidRPr="00F07D8D">
              <w:t xml:space="preserve"> sơ sang Ch</w:t>
            </w:r>
            <w:r w:rsidRPr="00F07D8D">
              <w:t>ờ</w:t>
            </w:r>
            <w:r w:rsidRPr="00F07D8D">
              <w:t xml:space="preserve"> th</w:t>
            </w:r>
            <w:r w:rsidRPr="00F07D8D">
              <w:t>ự</w:t>
            </w:r>
            <w:r w:rsidRPr="00F07D8D">
              <w:t>c thi và c</w:t>
            </w:r>
            <w:r w:rsidRPr="00F07D8D">
              <w:t>ậ</w:t>
            </w:r>
            <w:r w:rsidRPr="00F07D8D">
              <w:t>p nh</w:t>
            </w:r>
            <w:r w:rsidRPr="00F07D8D">
              <w:t>ậ</w:t>
            </w:r>
            <w:r w:rsidRPr="00F07D8D">
              <w:t>t timeline.</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10</w:t>
            </w:r>
          </w:p>
        </w:tc>
        <w:tc>
          <w:tcPr>
            <w:tcW w:w="2549" w:type="dxa"/>
            <w:shd w:val="clear" w:color="auto" w:fill="auto"/>
          </w:tcPr>
          <w:p w:rsidR="005B3F2C" w:rsidRPr="00F07D8D" w:rsidRDefault="00F07D8D" w:rsidP="00F07D8D">
            <w:pPr>
              <w:spacing w:before="60" w:after="60" w:line="240" w:lineRule="auto"/>
            </w:pPr>
            <w:r w:rsidRPr="00F07D8D">
              <w:t>Hoàn thành th</w:t>
            </w:r>
            <w:r w:rsidRPr="00F07D8D">
              <w:t>ự</w:t>
            </w:r>
            <w:r w:rsidRPr="00F07D8D">
              <w:t>c thi</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jc w:val="left"/>
            </w:pPr>
            <w:r w:rsidRPr="00F07D8D">
              <w:t>- Đi</w:t>
            </w:r>
            <w:r w:rsidRPr="00F07D8D">
              <w:t>ề</w:t>
            </w:r>
            <w:r w:rsidRPr="00F07D8D">
              <w:t>u ki</w:t>
            </w:r>
            <w:r w:rsidRPr="00F07D8D">
              <w:t>ệ</w:t>
            </w:r>
            <w:r w:rsidRPr="00F07D8D">
              <w:t>n hi</w:t>
            </w:r>
            <w:r w:rsidRPr="00F07D8D">
              <w:t>ể</w:t>
            </w:r>
            <w:r w:rsidRPr="00F07D8D">
              <w:t>n th</w:t>
            </w:r>
            <w:r w:rsidRPr="00F07D8D">
              <w:t>ị</w:t>
            </w:r>
            <w:r w:rsidRPr="00F07D8D">
              <w:t>: Ch</w:t>
            </w:r>
            <w:r w:rsidRPr="00F07D8D">
              <w:t>ỉ</w:t>
            </w:r>
            <w:r w:rsidRPr="00F07D8D">
              <w:t xml:space="preserve"> hi</w:t>
            </w:r>
            <w:r w:rsidRPr="00F07D8D">
              <w:t>ể</w:t>
            </w:r>
            <w:r w:rsidRPr="00F07D8D">
              <w:t>n th</w:t>
            </w:r>
            <w:r w:rsidRPr="00F07D8D">
              <w:t>ị</w:t>
            </w:r>
            <w:r w:rsidRPr="00F07D8D">
              <w:t xml:space="preserve"> khi h</w:t>
            </w:r>
            <w:r w:rsidRPr="00F07D8D">
              <w:t>ồ</w:t>
            </w:r>
            <w:r w:rsidRPr="00F07D8D">
              <w:t xml:space="preserve"> sơ đang </w:t>
            </w:r>
            <w:r w:rsidRPr="00F07D8D">
              <w:t>ở</w:t>
            </w:r>
            <w:r w:rsidRPr="00F07D8D">
              <w:t xml:space="preserve"> tr</w:t>
            </w:r>
            <w:r w:rsidRPr="00F07D8D">
              <w:t>ạ</w:t>
            </w:r>
            <w:r w:rsidRPr="00F07D8D">
              <w:t>ng thái Ch</w:t>
            </w:r>
            <w:r w:rsidRPr="00F07D8D">
              <w:t>ờ</w:t>
            </w:r>
            <w:r w:rsidRPr="00F07D8D">
              <w:t xml:space="preserve"> th</w:t>
            </w:r>
            <w:r w:rsidRPr="00F07D8D">
              <w:t>ự</w:t>
            </w:r>
            <w:r w:rsidRPr="00F07D8D">
              <w:t>c thi (đã đư</w:t>
            </w:r>
            <w:r w:rsidRPr="00F07D8D">
              <w:t>ợ</w:t>
            </w:r>
            <w:r w:rsidRPr="00F07D8D">
              <w:t>c đi</w:t>
            </w:r>
            <w:r w:rsidRPr="00F07D8D">
              <w:t>ề</w:t>
            </w:r>
            <w:r w:rsidRPr="00F07D8D">
              <w:t>u hư</w:t>
            </w:r>
            <w:r w:rsidRPr="00F07D8D">
              <w:t>ớ</w:t>
            </w:r>
            <w:r w:rsidRPr="00F07D8D">
              <w:t xml:space="preserve">ng </w:t>
            </w:r>
            <w:r w:rsidRPr="00F07D8D">
              <w:t>vào MH03 t</w:t>
            </w:r>
            <w:r w:rsidRPr="00F07D8D">
              <w:t>ừ</w:t>
            </w:r>
            <w:r w:rsidRPr="00F07D8D">
              <w:t xml:space="preserve"> ch</w:t>
            </w:r>
            <w:r w:rsidRPr="00F07D8D">
              <w:t>ứ</w:t>
            </w:r>
            <w:r w:rsidRPr="00F07D8D">
              <w:t>c năng C</w:t>
            </w:r>
            <w:r w:rsidRPr="00F07D8D">
              <w:t>ậ</w:t>
            </w:r>
            <w:r w:rsidRPr="00F07D8D">
              <w:t>p nh</w:t>
            </w:r>
            <w:r w:rsidRPr="00F07D8D">
              <w:t>ậ</w:t>
            </w:r>
            <w:r w:rsidRPr="00F07D8D">
              <w:t>t k</w:t>
            </w:r>
            <w:r w:rsidRPr="00F07D8D">
              <w:t>ế</w:t>
            </w:r>
            <w:r w:rsidRPr="00F07D8D">
              <w:t>t qu</w:t>
            </w:r>
            <w:r w:rsidRPr="00F07D8D">
              <w:t>ả</w:t>
            </w:r>
            <w:r w:rsidRPr="00F07D8D">
              <w:t xml:space="preserve"> th</w:t>
            </w:r>
            <w:r w:rsidRPr="00F07D8D">
              <w:t>ự</w:t>
            </w:r>
            <w:r w:rsidRPr="00F07D8D">
              <w:t>c thi trên MH04, kh</w:t>
            </w:r>
            <w:r w:rsidRPr="00F07D8D">
              <w:t>ố</w:t>
            </w:r>
            <w:r w:rsidRPr="00F07D8D">
              <w:t>i Th</w:t>
            </w:r>
            <w:r w:rsidRPr="00F07D8D">
              <w:t>ự</w:t>
            </w:r>
            <w:r w:rsidRPr="00F07D8D">
              <w:t>c thi gi</w:t>
            </w:r>
            <w:r w:rsidRPr="00F07D8D">
              <w:t>ả</w:t>
            </w:r>
            <w:r w:rsidRPr="00F07D8D">
              <w:t>i quy</w:t>
            </w:r>
            <w:r w:rsidRPr="00F07D8D">
              <w:t>ế</w:t>
            </w:r>
            <w:r w:rsidRPr="00F07D8D">
              <w:t>t b</w:t>
            </w:r>
            <w:r w:rsidRPr="00F07D8D">
              <w:t>ồ</w:t>
            </w:r>
            <w:r w:rsidRPr="00F07D8D">
              <w:t>i thư</w:t>
            </w:r>
            <w:r w:rsidRPr="00F07D8D">
              <w:t>ờ</w:t>
            </w:r>
            <w:r w:rsidRPr="00F07D8D">
              <w:t>ng đã t</w:t>
            </w:r>
            <w:r w:rsidRPr="00F07D8D">
              <w:t>ự</w:t>
            </w:r>
            <w:r w:rsidRPr="00F07D8D">
              <w:t xml:space="preserve"> đ</w:t>
            </w:r>
            <w:r w:rsidRPr="00F07D8D">
              <w:t>ộ</w:t>
            </w:r>
            <w:r w:rsidRPr="00F07D8D">
              <w:t>ng m</w:t>
            </w:r>
            <w:r w:rsidRPr="00F07D8D">
              <w:t>ở</w:t>
            </w:r>
            <w:r w:rsidRPr="00F07D8D">
              <w:t xml:space="preserve"> r</w:t>
            </w:r>
            <w:r w:rsidRPr="00F07D8D">
              <w:t>ộ</w:t>
            </w:r>
            <w:r w:rsidRPr="00F07D8D">
              <w:t xml:space="preserve">ng </w:t>
            </w:r>
            <w:r w:rsidRPr="00F07D8D">
              <w:t>ở</w:t>
            </w:r>
            <w:r w:rsidRPr="00F07D8D">
              <w:t xml:space="preserve"> ch</w:t>
            </w:r>
            <w:r w:rsidRPr="00F07D8D">
              <w:t>ế</w:t>
            </w:r>
            <w:r w:rsidRPr="00F07D8D">
              <w:t xml:space="preserve"> đ</w:t>
            </w:r>
            <w:r w:rsidRPr="00F07D8D">
              <w:t>ộ</w:t>
            </w:r>
            <w:r w:rsidRPr="00F07D8D">
              <w:t xml:space="preserve"> ch</w:t>
            </w:r>
            <w:r w:rsidRPr="00F07D8D">
              <w:t>ỉ</w:t>
            </w:r>
            <w:r w:rsidRPr="00F07D8D">
              <w:t>nh s</w:t>
            </w:r>
            <w:r w:rsidRPr="00F07D8D">
              <w:t>ử</w:t>
            </w:r>
            <w:r w:rsidRPr="00F07D8D">
              <w:t>a).</w:t>
            </w:r>
            <w:r w:rsidRPr="00F07D8D">
              <w:br/>
              <w:t>- Khi click: Ki</w:t>
            </w:r>
            <w:r w:rsidRPr="00F07D8D">
              <w:t>ể</w:t>
            </w:r>
            <w:r w:rsidRPr="00F07D8D">
              <w:t>m tra ngày chi tr</w:t>
            </w:r>
            <w:r w:rsidRPr="00F07D8D">
              <w:t>ả</w:t>
            </w:r>
            <w:r w:rsidRPr="00F07D8D">
              <w:t xml:space="preserve"> và ch</w:t>
            </w:r>
            <w:r w:rsidRPr="00F07D8D">
              <w:t>ứ</w:t>
            </w:r>
            <w:r w:rsidRPr="00F07D8D">
              <w:t>ng t</w:t>
            </w:r>
            <w:r w:rsidRPr="00F07D8D">
              <w:t>ừ</w:t>
            </w:r>
            <w:r w:rsidRPr="00F07D8D">
              <w:t xml:space="preserve"> chi tr</w:t>
            </w:r>
            <w:r w:rsidRPr="00F07D8D">
              <w:t>ả</w:t>
            </w:r>
            <w:r w:rsidRPr="00F07D8D">
              <w:t>; n</w:t>
            </w:r>
            <w:r w:rsidRPr="00F07D8D">
              <w:t>ế</w:t>
            </w:r>
            <w:r w:rsidRPr="00F07D8D">
              <w:t>u h</w:t>
            </w:r>
            <w:r w:rsidRPr="00F07D8D">
              <w:t>ồ</w:t>
            </w:r>
            <w:r w:rsidRPr="00F07D8D">
              <w:t xml:space="preserve"> sơ có ph</w:t>
            </w:r>
            <w:r w:rsidRPr="00F07D8D">
              <w:t>ụ</w:t>
            </w:r>
            <w:r w:rsidRPr="00F07D8D">
              <w:t>c h</w:t>
            </w:r>
            <w:r w:rsidRPr="00F07D8D">
              <w:t>ồ</w:t>
            </w:r>
            <w:r w:rsidRPr="00F07D8D">
              <w:t>i danh d</w:t>
            </w:r>
            <w:r w:rsidRPr="00F07D8D">
              <w:t>ự</w:t>
            </w:r>
            <w:r w:rsidRPr="00F07D8D">
              <w:t xml:space="preserve"> thì ki</w:t>
            </w:r>
            <w:r w:rsidRPr="00F07D8D">
              <w:t>ể</w:t>
            </w:r>
            <w:r w:rsidRPr="00F07D8D">
              <w:t>m tra đã hoàn t</w:t>
            </w:r>
            <w:r w:rsidRPr="00F07D8D">
              <w:t>ấ</w:t>
            </w:r>
            <w:r w:rsidRPr="00F07D8D">
              <w:t>t ph</w:t>
            </w:r>
            <w:r w:rsidRPr="00F07D8D">
              <w:t>ụ</w:t>
            </w:r>
            <w:r w:rsidRPr="00F07D8D">
              <w:t>c h</w:t>
            </w:r>
            <w:r w:rsidRPr="00F07D8D">
              <w:t>ồ</w:t>
            </w:r>
            <w:r w:rsidRPr="00F07D8D">
              <w:t>i d</w:t>
            </w:r>
            <w:r w:rsidRPr="00F07D8D">
              <w:t>anh d</w:t>
            </w:r>
            <w:r w:rsidRPr="00F07D8D">
              <w:t>ự</w:t>
            </w:r>
            <w:r w:rsidRPr="00F07D8D">
              <w:t>; n</w:t>
            </w:r>
            <w:r w:rsidRPr="00F07D8D">
              <w:t>ế</w:t>
            </w:r>
            <w:r w:rsidRPr="00F07D8D">
              <w:t>u h</w:t>
            </w:r>
            <w:r w:rsidRPr="00F07D8D">
              <w:t>ợ</w:t>
            </w:r>
            <w:r w:rsidRPr="00F07D8D">
              <w:t>p l</w:t>
            </w:r>
            <w:r w:rsidRPr="00F07D8D">
              <w:t>ệ</w:t>
            </w:r>
            <w:r w:rsidRPr="00F07D8D">
              <w:t xml:space="preserve"> chuy</w:t>
            </w:r>
            <w:r w:rsidRPr="00F07D8D">
              <w:t>ể</w:t>
            </w:r>
            <w:r w:rsidRPr="00F07D8D">
              <w:t>n h</w:t>
            </w:r>
            <w:r w:rsidRPr="00F07D8D">
              <w:t>ồ</w:t>
            </w:r>
            <w:r w:rsidRPr="00F07D8D">
              <w:t xml:space="preserve"> sơ sang tr</w:t>
            </w:r>
            <w:r w:rsidRPr="00F07D8D">
              <w:t>ạ</w:t>
            </w:r>
            <w:r w:rsidRPr="00F07D8D">
              <w:t>ng thái Hoàn thành và c</w:t>
            </w:r>
            <w:r w:rsidRPr="00F07D8D">
              <w:t>ậ</w:t>
            </w:r>
            <w:r w:rsidRPr="00F07D8D">
              <w:t>p nh</w:t>
            </w:r>
            <w:r w:rsidRPr="00F07D8D">
              <w:t>ậ</w:t>
            </w:r>
            <w:r w:rsidRPr="00F07D8D">
              <w:t>t timeline, hi</w:t>
            </w:r>
            <w:r w:rsidRPr="00F07D8D">
              <w:t>ể</w:t>
            </w:r>
            <w:r w:rsidRPr="00F07D8D">
              <w:t>n th</w:t>
            </w:r>
            <w:r w:rsidRPr="00F07D8D">
              <w:t>ị</w:t>
            </w:r>
            <w:r w:rsidRPr="00F07D8D">
              <w:t xml:space="preserve"> [MSG-SUC-SYS-002].</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11</w:t>
            </w:r>
          </w:p>
        </w:tc>
        <w:tc>
          <w:tcPr>
            <w:tcW w:w="2549" w:type="dxa"/>
            <w:shd w:val="clear" w:color="auto" w:fill="auto"/>
          </w:tcPr>
          <w:p w:rsidR="005B3F2C" w:rsidRPr="00F07D8D" w:rsidRDefault="00F07D8D" w:rsidP="00F07D8D">
            <w:pPr>
              <w:spacing w:before="60" w:after="60" w:line="240" w:lineRule="auto"/>
            </w:pPr>
            <w:r w:rsidRPr="00F07D8D">
              <w:t>Lưu quy</w:t>
            </w:r>
            <w:r w:rsidRPr="00F07D8D">
              <w:t>ế</w:t>
            </w:r>
            <w:r w:rsidRPr="00F07D8D">
              <w:t>t đ</w:t>
            </w:r>
            <w:r w:rsidRPr="00F07D8D">
              <w:t>ị</w:t>
            </w:r>
            <w:r w:rsidRPr="00F07D8D">
              <w:t>nh Hoãn / T</w:t>
            </w:r>
            <w:r w:rsidRPr="00F07D8D">
              <w:t>ạ</w:t>
            </w:r>
            <w:r w:rsidRPr="00F07D8D">
              <w:t>m đình ch</w:t>
            </w:r>
            <w:r w:rsidRPr="00F07D8D">
              <w:t>ỉ</w:t>
            </w:r>
            <w:r w:rsidRPr="00F07D8D">
              <w:t xml:space="preserve"> / Đình ch</w:t>
            </w:r>
            <w:r w:rsidRPr="00F07D8D">
              <w:t>ỉ</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jc w:val="left"/>
            </w:pPr>
            <w:r w:rsidRPr="00F07D8D">
              <w:t>- Đi</w:t>
            </w:r>
            <w:r w:rsidRPr="00F07D8D">
              <w:t>ề</w:t>
            </w:r>
            <w:r w:rsidRPr="00F07D8D">
              <w:t>u ki</w:t>
            </w:r>
            <w:r w:rsidRPr="00F07D8D">
              <w:t>ệ</w:t>
            </w:r>
            <w:r w:rsidRPr="00F07D8D">
              <w:t>n hi</w:t>
            </w:r>
            <w:r w:rsidRPr="00F07D8D">
              <w:t>ể</w:t>
            </w:r>
            <w:r w:rsidRPr="00F07D8D">
              <w:t>n th</w:t>
            </w:r>
            <w:r w:rsidRPr="00F07D8D">
              <w:t>ị</w:t>
            </w:r>
            <w:r w:rsidRPr="00F07D8D">
              <w:t>: Ch</w:t>
            </w:r>
            <w:r w:rsidRPr="00F07D8D">
              <w:t>ỉ</w:t>
            </w:r>
            <w:r w:rsidRPr="00F07D8D">
              <w:t xml:space="preserve"> hi</w:t>
            </w:r>
            <w:r w:rsidRPr="00F07D8D">
              <w:t>ể</w:t>
            </w:r>
            <w:r w:rsidRPr="00F07D8D">
              <w:t>n th</w:t>
            </w:r>
            <w:r w:rsidRPr="00F07D8D">
              <w:t>ị</w:t>
            </w:r>
            <w:r w:rsidRPr="00F07D8D">
              <w:t xml:space="preserve"> khi kh</w:t>
            </w:r>
            <w:r w:rsidRPr="00F07D8D">
              <w:t>ố</w:t>
            </w:r>
            <w:r w:rsidRPr="00F07D8D">
              <w:t>i Hoãn / T</w:t>
            </w:r>
            <w:r w:rsidRPr="00F07D8D">
              <w:t>ạ</w:t>
            </w:r>
            <w:r w:rsidRPr="00F07D8D">
              <w:t>m đình ch</w:t>
            </w:r>
            <w:r w:rsidRPr="00F07D8D">
              <w:t>ỉ</w:t>
            </w:r>
            <w:r w:rsidRPr="00F07D8D">
              <w:t xml:space="preserve"> / Đình ch</w:t>
            </w:r>
            <w:r w:rsidRPr="00F07D8D">
              <w:t>ỉ</w:t>
            </w:r>
            <w:r w:rsidRPr="00F07D8D">
              <w:t xml:space="preserve"> gi</w:t>
            </w:r>
            <w:r w:rsidRPr="00F07D8D">
              <w:t>ả</w:t>
            </w:r>
            <w:r w:rsidRPr="00F07D8D">
              <w:t>i quy</w:t>
            </w:r>
            <w:r w:rsidRPr="00F07D8D">
              <w:t>ế</w:t>
            </w:r>
            <w:r w:rsidRPr="00F07D8D">
              <w:t>t đang</w:t>
            </w:r>
            <w:r w:rsidRPr="00F07D8D">
              <w:t xml:space="preserve"> m</w:t>
            </w:r>
            <w:r w:rsidRPr="00F07D8D">
              <w:t>ở</w:t>
            </w:r>
            <w:r w:rsidRPr="00F07D8D">
              <w:t xml:space="preserve"> </w:t>
            </w:r>
            <w:r w:rsidRPr="00F07D8D">
              <w:t>ở</w:t>
            </w:r>
            <w:r w:rsidRPr="00F07D8D">
              <w:t xml:space="preserve"> ch</w:t>
            </w:r>
            <w:r w:rsidRPr="00F07D8D">
              <w:t>ế</w:t>
            </w:r>
            <w:r w:rsidRPr="00F07D8D">
              <w:t xml:space="preserve"> đ</w:t>
            </w:r>
            <w:r w:rsidRPr="00F07D8D">
              <w:t>ộ</w:t>
            </w:r>
            <w:r w:rsidRPr="00F07D8D">
              <w:t xml:space="preserve"> nh</w:t>
            </w:r>
            <w:r w:rsidRPr="00F07D8D">
              <w:t>ậ</w:t>
            </w:r>
            <w:r w:rsidRPr="00F07D8D">
              <w:t>p li</w:t>
            </w:r>
            <w:r w:rsidRPr="00F07D8D">
              <w:t>ệ</w:t>
            </w:r>
            <w:r w:rsidRPr="00F07D8D">
              <w:t>u (đã đư</w:t>
            </w:r>
            <w:r w:rsidRPr="00F07D8D">
              <w:t>ợ</w:t>
            </w:r>
            <w:r w:rsidRPr="00F07D8D">
              <w:t>c đi</w:t>
            </w:r>
            <w:r w:rsidRPr="00F07D8D">
              <w:t>ề</w:t>
            </w:r>
            <w:r w:rsidRPr="00F07D8D">
              <w:t>u hư</w:t>
            </w:r>
            <w:r w:rsidRPr="00F07D8D">
              <w:t>ớ</w:t>
            </w:r>
            <w:r w:rsidRPr="00F07D8D">
              <w:t>ng vào MH03 t</w:t>
            </w:r>
            <w:r w:rsidRPr="00F07D8D">
              <w:t>ừ</w:t>
            </w:r>
            <w:r w:rsidRPr="00F07D8D">
              <w:t xml:space="preserve"> ch</w:t>
            </w:r>
            <w:r w:rsidRPr="00F07D8D">
              <w:t>ứ</w:t>
            </w:r>
            <w:r w:rsidRPr="00F07D8D">
              <w:t>c năng Hoãn / T</w:t>
            </w:r>
            <w:r w:rsidRPr="00F07D8D">
              <w:t>ạ</w:t>
            </w:r>
            <w:r w:rsidRPr="00F07D8D">
              <w:t>m đình ch</w:t>
            </w:r>
            <w:r w:rsidRPr="00F07D8D">
              <w:t>ỉ</w:t>
            </w:r>
            <w:r w:rsidRPr="00F07D8D">
              <w:t xml:space="preserve"> / Đình ch</w:t>
            </w:r>
            <w:r w:rsidRPr="00F07D8D">
              <w:t>ỉ</w:t>
            </w:r>
            <w:r w:rsidRPr="00F07D8D">
              <w:t xml:space="preserve"> gi</w:t>
            </w:r>
            <w:r w:rsidRPr="00F07D8D">
              <w:t>ả</w:t>
            </w:r>
            <w:r w:rsidRPr="00F07D8D">
              <w:t>i quy</w:t>
            </w:r>
            <w:r w:rsidRPr="00F07D8D">
              <w:t>ế</w:t>
            </w:r>
            <w:r w:rsidRPr="00F07D8D">
              <w:t>t trên MH04) và h</w:t>
            </w:r>
            <w:r w:rsidRPr="00F07D8D">
              <w:t>ồ</w:t>
            </w:r>
            <w:r w:rsidRPr="00F07D8D">
              <w:t xml:space="preserve"> sơ </w:t>
            </w:r>
            <w:r w:rsidRPr="00F07D8D">
              <w:t>ở</w:t>
            </w:r>
            <w:r w:rsidRPr="00F07D8D">
              <w:t xml:space="preserve"> m</w:t>
            </w:r>
            <w:r w:rsidRPr="00F07D8D">
              <w:t>ộ</w:t>
            </w:r>
            <w:r w:rsidRPr="00F07D8D">
              <w:t>t trong các tr</w:t>
            </w:r>
            <w:r w:rsidRPr="00F07D8D">
              <w:t>ạ</w:t>
            </w:r>
            <w:r w:rsidRPr="00F07D8D">
              <w:t>ng thái Đang xác minh thi</w:t>
            </w:r>
            <w:r w:rsidRPr="00F07D8D">
              <w:t>ệ</w:t>
            </w:r>
            <w:r w:rsidRPr="00F07D8D">
              <w:t>t h</w:t>
            </w:r>
            <w:r w:rsidRPr="00F07D8D">
              <w:t>ạ</w:t>
            </w:r>
            <w:r w:rsidRPr="00F07D8D">
              <w:t>i, Đang thương lư</w:t>
            </w:r>
            <w:r w:rsidRPr="00F07D8D">
              <w:t>ợ</w:t>
            </w:r>
            <w:r w:rsidRPr="00F07D8D">
              <w:t>ng, Thương lư</w:t>
            </w:r>
            <w:r w:rsidRPr="00F07D8D">
              <w:t>ợ</w:t>
            </w:r>
            <w:r w:rsidRPr="00F07D8D">
              <w:t>ng không thành công, Ch</w:t>
            </w:r>
            <w:r w:rsidRPr="00F07D8D">
              <w:t>ờ</w:t>
            </w:r>
            <w:r w:rsidRPr="00F07D8D">
              <w:t xml:space="preserve"> ban hành QĐ.</w:t>
            </w:r>
            <w:r w:rsidRPr="00F07D8D">
              <w:br/>
              <w:t>- Khi clic</w:t>
            </w:r>
            <w:r w:rsidRPr="00F07D8D">
              <w:t>k: H</w:t>
            </w:r>
            <w:r w:rsidRPr="00F07D8D">
              <w:t>ệ</w:t>
            </w:r>
            <w:r w:rsidRPr="00F07D8D">
              <w:t xml:space="preserve"> th</w:t>
            </w:r>
            <w:r w:rsidRPr="00F07D8D">
              <w:t>ố</w:t>
            </w:r>
            <w:r w:rsidRPr="00F07D8D">
              <w:t>ng ki</w:t>
            </w:r>
            <w:r w:rsidRPr="00F07D8D">
              <w:t>ể</w:t>
            </w:r>
            <w:r w:rsidRPr="00F07D8D">
              <w:t>m tra d</w:t>
            </w:r>
            <w:r w:rsidRPr="00F07D8D">
              <w:t>ữ</w:t>
            </w:r>
            <w:r w:rsidRPr="00F07D8D">
              <w:t xml:space="preserve"> li</w:t>
            </w:r>
            <w:r w:rsidRPr="00F07D8D">
              <w:t>ệ</w:t>
            </w:r>
            <w:r w:rsidRPr="00F07D8D">
              <w:t>u và x</w:t>
            </w:r>
            <w:r w:rsidRPr="00F07D8D">
              <w:t>ử</w:t>
            </w:r>
            <w:r w:rsidRPr="00F07D8D">
              <w:t xml:space="preserve"> lý theo các trư</w:t>
            </w:r>
            <w:r w:rsidRPr="00F07D8D">
              <w:t>ờ</w:t>
            </w:r>
            <w:r w:rsidRPr="00F07D8D">
              <w:t>ng h</w:t>
            </w:r>
            <w:r w:rsidRPr="00F07D8D">
              <w:t>ợ</w:t>
            </w:r>
            <w:r w:rsidRPr="00F07D8D">
              <w:t>p bên dư</w:t>
            </w:r>
            <w:r w:rsidRPr="00F07D8D">
              <w:t>ớ</w:t>
            </w:r>
            <w:r w:rsidRPr="00F07D8D">
              <w:t>i.</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TH1 - B</w:t>
            </w:r>
            <w:r w:rsidRPr="00F07D8D">
              <w:rPr>
                <w:bCs/>
              </w:rPr>
              <w:t>ỏ</w:t>
            </w:r>
            <w:r w:rsidRPr="00F07D8D">
              <w:rPr>
                <w:bCs/>
              </w:rPr>
              <w:t xml:space="preserve"> tr</w:t>
            </w:r>
            <w:r w:rsidRPr="00F07D8D">
              <w:rPr>
                <w:bCs/>
              </w:rPr>
              <w:t>ố</w:t>
            </w:r>
            <w:r w:rsidRPr="00F07D8D">
              <w:rPr>
                <w:bCs/>
              </w:rPr>
              <w:t>ng trư</w:t>
            </w:r>
            <w:r w:rsidRPr="00F07D8D">
              <w:rPr>
                <w:bCs/>
              </w:rPr>
              <w:t>ờ</w:t>
            </w:r>
            <w:r w:rsidRPr="00F07D8D">
              <w:rPr>
                <w:bCs/>
              </w:rPr>
              <w:t>ng b</w:t>
            </w:r>
            <w:r w:rsidRPr="00F07D8D">
              <w:rPr>
                <w:bCs/>
              </w:rPr>
              <w:t>ắ</w:t>
            </w:r>
            <w:r w:rsidRPr="00F07D8D">
              <w:rPr>
                <w:bCs/>
              </w:rPr>
              <w:t>t bu</w:t>
            </w:r>
            <w:r w:rsidRPr="00F07D8D">
              <w:rPr>
                <w:bCs/>
              </w:rPr>
              <w:t>ộ</w:t>
            </w:r>
            <w:r w:rsidRPr="00F07D8D">
              <w:rPr>
                <w:bCs/>
              </w:rPr>
              <w:t>c (Đơn v</w:t>
            </w:r>
            <w:r w:rsidRPr="00F07D8D">
              <w:rPr>
                <w:bCs/>
              </w:rPr>
              <w:t>ị</w:t>
            </w:r>
            <w:r w:rsidRPr="00F07D8D">
              <w:rPr>
                <w:bCs/>
              </w:rPr>
              <w:t xml:space="preserve"> ban hành, S</w:t>
            </w:r>
            <w:r w:rsidRPr="00F07D8D">
              <w:rPr>
                <w:bCs/>
              </w:rPr>
              <w:t>ố</w:t>
            </w:r>
            <w:r w:rsidRPr="00F07D8D">
              <w:rPr>
                <w:bCs/>
              </w:rPr>
              <w:t xml:space="preserve"> quy</w:t>
            </w:r>
            <w:r w:rsidRPr="00F07D8D">
              <w:rPr>
                <w:bCs/>
              </w:rPr>
              <w:t>ế</w:t>
            </w:r>
            <w:r w:rsidRPr="00F07D8D">
              <w:rPr>
                <w:bCs/>
              </w:rPr>
              <w:t>t đ</w:t>
            </w:r>
            <w:r w:rsidRPr="00F07D8D">
              <w:rPr>
                <w:bCs/>
              </w:rPr>
              <w:t>ị</w:t>
            </w:r>
            <w:r w:rsidRPr="00F07D8D">
              <w:rPr>
                <w:bCs/>
              </w:rPr>
              <w:t>nh/ký s</w:t>
            </w:r>
            <w:r w:rsidRPr="00F07D8D">
              <w:rPr>
                <w:bCs/>
              </w:rPr>
              <w:t>ố</w:t>
            </w:r>
            <w:r w:rsidRPr="00F07D8D">
              <w:rPr>
                <w:bCs/>
              </w:rPr>
              <w:t>, Ngày b</w:t>
            </w:r>
            <w:r w:rsidRPr="00F07D8D">
              <w:rPr>
                <w:bCs/>
              </w:rPr>
              <w:t>ắ</w:t>
            </w:r>
            <w:r w:rsidRPr="00F07D8D">
              <w:rPr>
                <w:bCs/>
              </w:rPr>
              <w:t>t đ</w:t>
            </w:r>
            <w:r w:rsidRPr="00F07D8D">
              <w:rPr>
                <w:bCs/>
              </w:rPr>
              <w:t>ầ</w:t>
            </w:r>
            <w:r w:rsidRPr="00F07D8D">
              <w:rPr>
                <w:bCs/>
              </w:rPr>
              <w:t>u áp d</w:t>
            </w:r>
            <w:r w:rsidRPr="00F07D8D">
              <w:rPr>
                <w:bCs/>
              </w:rPr>
              <w:t>ụ</w:t>
            </w:r>
            <w:r w:rsidRPr="00F07D8D">
              <w:rPr>
                <w:bCs/>
              </w:rPr>
              <w:t>ng, Căn c</w:t>
            </w:r>
            <w:r w:rsidRPr="00F07D8D">
              <w:rPr>
                <w:bCs/>
              </w:rPr>
              <w:t>ứ</w:t>
            </w:r>
            <w:r w:rsidRPr="00F07D8D">
              <w:rPr>
                <w:bCs/>
              </w:rPr>
              <w:t>/Lý do, ho</w:t>
            </w:r>
            <w:r w:rsidRPr="00F07D8D">
              <w:rPr>
                <w:bCs/>
              </w:rPr>
              <w:t>ặ</w:t>
            </w:r>
            <w:r w:rsidRPr="00F07D8D">
              <w:rPr>
                <w:bCs/>
              </w:rPr>
              <w:t>c tài li</w:t>
            </w:r>
            <w:r w:rsidRPr="00F07D8D">
              <w:rPr>
                <w:bCs/>
              </w:rPr>
              <w:t>ệ</w:t>
            </w:r>
            <w:r w:rsidRPr="00F07D8D">
              <w:rPr>
                <w:bCs/>
              </w:rPr>
              <w:t>u đính kèm khi ký bên ngoài)</w:t>
            </w:r>
            <w:r w:rsidRPr="00F07D8D">
              <w:t>: Vi ph</w:t>
            </w:r>
            <w:r w:rsidRPr="00F07D8D">
              <w:t>ạ</w:t>
            </w:r>
            <w:r w:rsidRPr="00F07D8D">
              <w:t>m [BR-VAL-001], h</w:t>
            </w:r>
            <w:r w:rsidRPr="00F07D8D">
              <w:t>ệ</w:t>
            </w:r>
            <w:r w:rsidRPr="00F07D8D">
              <w:t xml:space="preserve"> th</w:t>
            </w:r>
            <w:r w:rsidRPr="00F07D8D">
              <w:t>ố</w:t>
            </w:r>
            <w:r w:rsidRPr="00F07D8D">
              <w:t>ng tô vi</w:t>
            </w:r>
            <w:r w:rsidRPr="00F07D8D">
              <w:t>ề</w:t>
            </w:r>
            <w:r w:rsidRPr="00F07D8D">
              <w:t>n đ</w:t>
            </w:r>
            <w:r w:rsidRPr="00F07D8D">
              <w:t>ỏ</w:t>
            </w:r>
            <w:r w:rsidRPr="00F07D8D">
              <w:t xml:space="preserve"> ô tr</w:t>
            </w:r>
            <w:r w:rsidRPr="00F07D8D">
              <w:t>ố</w:t>
            </w:r>
            <w:r w:rsidRPr="00F07D8D">
              <w:t>ng đ</w:t>
            </w:r>
            <w:r w:rsidRPr="00F07D8D">
              <w:t>ầ</w:t>
            </w:r>
            <w:r w:rsidRPr="00F07D8D">
              <w:t>u tiên và hi</w:t>
            </w:r>
            <w:r w:rsidRPr="00F07D8D">
              <w:t>ể</w:t>
            </w:r>
            <w:r w:rsidRPr="00F07D8D">
              <w:t>n th</w:t>
            </w:r>
            <w:r w:rsidRPr="00F07D8D">
              <w:t>ị</w:t>
            </w:r>
            <w:r w:rsidRPr="00F07D8D">
              <w:t xml:space="preserve"> c</w:t>
            </w:r>
            <w:r w:rsidRPr="00F07D8D">
              <w:t>ả</w:t>
            </w:r>
            <w:r w:rsidRPr="00F07D8D">
              <w:t>nh báo l</w:t>
            </w:r>
            <w:r w:rsidRPr="00F07D8D">
              <w:t>ỗ</w:t>
            </w:r>
            <w:r w:rsidRPr="00F07D8D">
              <w:t>i [MSG-ERR-VAL-001]. Không cho phép lưu.</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TH2 - H</w:t>
            </w:r>
            <w:r w:rsidRPr="00F07D8D">
              <w:rPr>
                <w:bCs/>
              </w:rPr>
              <w:t>ợ</w:t>
            </w:r>
            <w:r w:rsidRPr="00F07D8D">
              <w:rPr>
                <w:bCs/>
              </w:rPr>
              <w:t>p l</w:t>
            </w:r>
            <w:r w:rsidRPr="00F07D8D">
              <w:rPr>
                <w:bCs/>
              </w:rPr>
              <w:t>ệ</w:t>
            </w:r>
            <w:r w:rsidRPr="00F07D8D">
              <w:t>: H</w:t>
            </w:r>
            <w:r w:rsidRPr="00F07D8D">
              <w:t>ệ</w:t>
            </w:r>
            <w:r w:rsidRPr="00F07D8D">
              <w:t xml:space="preserve"> th</w:t>
            </w:r>
            <w:r w:rsidRPr="00F07D8D">
              <w:t>ố</w:t>
            </w:r>
            <w:r w:rsidRPr="00F07D8D">
              <w:t>ng lưu thông tin quy</w:t>
            </w:r>
            <w:r w:rsidRPr="00F07D8D">
              <w:t>ế</w:t>
            </w:r>
            <w:r w:rsidRPr="00F07D8D">
              <w:t>t đ</w:t>
            </w:r>
            <w:r w:rsidRPr="00F07D8D">
              <w:t>ị</w:t>
            </w:r>
            <w:r w:rsidRPr="00F07D8D">
              <w:t>nh hoãn/t</w:t>
            </w:r>
            <w:r w:rsidRPr="00F07D8D">
              <w:t>ạ</w:t>
            </w:r>
            <w:r w:rsidRPr="00F07D8D">
              <w:t>m đình ch</w:t>
            </w:r>
            <w:r w:rsidRPr="00F07D8D">
              <w:t>ỉ</w:t>
            </w:r>
            <w:r w:rsidRPr="00F07D8D">
              <w:t>/đình ch</w:t>
            </w:r>
            <w:r w:rsidRPr="00F07D8D">
              <w:t>ỉ</w:t>
            </w:r>
            <w:r w:rsidRPr="00F07D8D">
              <w:t>, chuy</w:t>
            </w:r>
            <w:r w:rsidRPr="00F07D8D">
              <w:t>ể</w:t>
            </w:r>
            <w:r w:rsidRPr="00F07D8D">
              <w:t>n h</w:t>
            </w:r>
            <w:r w:rsidRPr="00F07D8D">
              <w:t>ồ</w:t>
            </w:r>
            <w:r w:rsidRPr="00F07D8D">
              <w:t xml:space="preserve"> sơ sang tr</w:t>
            </w:r>
            <w:r w:rsidRPr="00F07D8D">
              <w:t>ạ</w:t>
            </w:r>
            <w:r w:rsidRPr="00F07D8D">
              <w:t xml:space="preserve">ng thái tương </w:t>
            </w:r>
            <w:r w:rsidRPr="00F07D8D">
              <w:t>ứ</w:t>
            </w:r>
            <w:r w:rsidRPr="00F07D8D">
              <w:t>ng (Hoãn gi</w:t>
            </w:r>
            <w:r w:rsidRPr="00F07D8D">
              <w:t>ả</w:t>
            </w:r>
            <w:r w:rsidRPr="00F07D8D">
              <w:t>i quy</w:t>
            </w:r>
            <w:r w:rsidRPr="00F07D8D">
              <w:t>ế</w:t>
            </w:r>
            <w:r w:rsidRPr="00F07D8D">
              <w:t>t, T</w:t>
            </w:r>
            <w:r w:rsidRPr="00F07D8D">
              <w:t>ạ</w:t>
            </w:r>
            <w:r w:rsidRPr="00F07D8D">
              <w:t>m đình ch</w:t>
            </w:r>
            <w:r w:rsidRPr="00F07D8D">
              <w:t>ỉ</w:t>
            </w:r>
            <w:r w:rsidRPr="00F07D8D">
              <w:t xml:space="preserve"> gi</w:t>
            </w:r>
            <w:r w:rsidRPr="00F07D8D">
              <w:t>ả</w:t>
            </w:r>
            <w:r w:rsidRPr="00F07D8D">
              <w:t>i quy</w:t>
            </w:r>
            <w:r w:rsidRPr="00F07D8D">
              <w:t>ế</w:t>
            </w:r>
            <w:r w:rsidRPr="00F07D8D">
              <w:t>t ho</w:t>
            </w:r>
            <w:r w:rsidRPr="00F07D8D">
              <w:t>ặ</w:t>
            </w:r>
            <w:r w:rsidRPr="00F07D8D">
              <w:t>c Đình ch</w:t>
            </w:r>
            <w:r w:rsidRPr="00F07D8D">
              <w:t>ỉ</w:t>
            </w:r>
            <w:r w:rsidRPr="00F07D8D">
              <w:t xml:space="preserve"> gi</w:t>
            </w:r>
            <w:r w:rsidRPr="00F07D8D">
              <w:t>ả</w:t>
            </w:r>
            <w:r w:rsidRPr="00F07D8D">
              <w:t>i quy</w:t>
            </w:r>
            <w:r w:rsidRPr="00F07D8D">
              <w:t>ế</w:t>
            </w:r>
            <w:r w:rsidRPr="00F07D8D">
              <w:t>t), c</w:t>
            </w:r>
            <w:r w:rsidRPr="00F07D8D">
              <w:t>ậ</w:t>
            </w:r>
            <w:r w:rsidRPr="00F07D8D">
              <w:t>p nh</w:t>
            </w:r>
            <w:r w:rsidRPr="00F07D8D">
              <w:t>ậ</w:t>
            </w:r>
            <w:r w:rsidRPr="00F07D8D">
              <w:t>t timeline và hi</w:t>
            </w:r>
            <w:r w:rsidRPr="00F07D8D">
              <w:t>ể</w:t>
            </w:r>
            <w:r w:rsidRPr="00F07D8D">
              <w:t>n th</w:t>
            </w:r>
            <w:r w:rsidRPr="00F07D8D">
              <w:t>ị</w:t>
            </w:r>
            <w:r w:rsidRPr="00F07D8D">
              <w:t xml:space="preserve"> [MSG-SUC-SYS-002].</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12</w:t>
            </w:r>
          </w:p>
        </w:tc>
        <w:tc>
          <w:tcPr>
            <w:tcW w:w="2549" w:type="dxa"/>
            <w:shd w:val="clear" w:color="auto" w:fill="auto"/>
          </w:tcPr>
          <w:p w:rsidR="005B3F2C" w:rsidRPr="00F07D8D" w:rsidRDefault="00F07D8D" w:rsidP="00F07D8D">
            <w:pPr>
              <w:spacing w:before="60" w:after="60" w:line="240" w:lineRule="auto"/>
            </w:pPr>
            <w:r w:rsidRPr="00F07D8D">
              <w:t>Xác nh</w:t>
            </w:r>
            <w:r w:rsidRPr="00F07D8D">
              <w:t>ậ</w:t>
            </w:r>
            <w:r w:rsidRPr="00F07D8D">
              <w:t>n ti</w:t>
            </w:r>
            <w:r w:rsidRPr="00F07D8D">
              <w:t>ế</w:t>
            </w:r>
            <w:r w:rsidRPr="00F07D8D">
              <w:t>p t</w:t>
            </w:r>
            <w:r w:rsidRPr="00F07D8D">
              <w:t>ụ</w:t>
            </w:r>
            <w:r w:rsidRPr="00F07D8D">
              <w:t>c gi</w:t>
            </w:r>
            <w:r w:rsidRPr="00F07D8D">
              <w:t>ả</w:t>
            </w:r>
            <w:r w:rsidRPr="00F07D8D">
              <w:t>i quy</w:t>
            </w:r>
            <w:r w:rsidRPr="00F07D8D">
              <w:t>ế</w:t>
            </w:r>
            <w:r w:rsidRPr="00F07D8D">
              <w:t>t</w:t>
            </w:r>
          </w:p>
        </w:tc>
        <w:tc>
          <w:tcPr>
            <w:tcW w:w="1411" w:type="dxa"/>
            <w:shd w:val="clear" w:color="auto" w:fill="auto"/>
          </w:tcPr>
          <w:p w:rsidR="005B3F2C" w:rsidRPr="00F07D8D" w:rsidRDefault="00F07D8D" w:rsidP="00F07D8D">
            <w:pPr>
              <w:spacing w:before="60" w:after="60" w:line="240" w:lineRule="auto"/>
            </w:pPr>
            <w:r w:rsidRPr="00F07D8D">
              <w:t>Bu</w:t>
            </w:r>
            <w:r w:rsidRPr="00F07D8D">
              <w:t>tton</w:t>
            </w:r>
          </w:p>
        </w:tc>
        <w:tc>
          <w:tcPr>
            <w:tcW w:w="4838" w:type="dxa"/>
            <w:shd w:val="clear" w:color="auto" w:fill="auto"/>
          </w:tcPr>
          <w:p w:rsidR="005B3F2C" w:rsidRPr="00F07D8D" w:rsidRDefault="00F07D8D" w:rsidP="00F07D8D">
            <w:pPr>
              <w:spacing w:before="60" w:after="60" w:line="240" w:lineRule="auto"/>
              <w:jc w:val="left"/>
            </w:pPr>
            <w:r w:rsidRPr="00F07D8D">
              <w:t>- Đi</w:t>
            </w:r>
            <w:r w:rsidRPr="00F07D8D">
              <w:t>ề</w:t>
            </w:r>
            <w:r w:rsidRPr="00F07D8D">
              <w:t>u ki</w:t>
            </w:r>
            <w:r w:rsidRPr="00F07D8D">
              <w:t>ệ</w:t>
            </w:r>
            <w:r w:rsidRPr="00F07D8D">
              <w:t>n hi</w:t>
            </w:r>
            <w:r w:rsidRPr="00F07D8D">
              <w:t>ể</w:t>
            </w:r>
            <w:r w:rsidRPr="00F07D8D">
              <w:t>n th</w:t>
            </w:r>
            <w:r w:rsidRPr="00F07D8D">
              <w:t>ị</w:t>
            </w:r>
            <w:r w:rsidRPr="00F07D8D">
              <w:t>: Ch</w:t>
            </w:r>
            <w:r w:rsidRPr="00F07D8D">
              <w:t>ỉ</w:t>
            </w:r>
            <w:r w:rsidRPr="00F07D8D">
              <w:t xml:space="preserve"> hi</w:t>
            </w:r>
            <w:r w:rsidRPr="00F07D8D">
              <w:t>ể</w:t>
            </w:r>
            <w:r w:rsidRPr="00F07D8D">
              <w:t>n th</w:t>
            </w:r>
            <w:r w:rsidRPr="00F07D8D">
              <w:t>ị</w:t>
            </w:r>
            <w:r w:rsidRPr="00F07D8D">
              <w:t xml:space="preserve"> khi kh</w:t>
            </w:r>
            <w:r w:rsidRPr="00F07D8D">
              <w:t>ố</w:t>
            </w:r>
            <w:r w:rsidRPr="00F07D8D">
              <w:t>i Popup Ti</w:t>
            </w:r>
            <w:r w:rsidRPr="00F07D8D">
              <w:t>ế</w:t>
            </w:r>
            <w:r w:rsidRPr="00F07D8D">
              <w:t>p t</w:t>
            </w:r>
            <w:r w:rsidRPr="00F07D8D">
              <w:t>ụ</w:t>
            </w:r>
            <w:r w:rsidRPr="00F07D8D">
              <w:t>c gi</w:t>
            </w:r>
            <w:r w:rsidRPr="00F07D8D">
              <w:t>ả</w:t>
            </w:r>
            <w:r w:rsidRPr="00F07D8D">
              <w:t>i quy</w:t>
            </w:r>
            <w:r w:rsidRPr="00F07D8D">
              <w:t>ế</w:t>
            </w:r>
            <w:r w:rsidRPr="00F07D8D">
              <w:t>t đang m</w:t>
            </w:r>
            <w:r w:rsidRPr="00F07D8D">
              <w:t>ở</w:t>
            </w:r>
            <w:r w:rsidRPr="00F07D8D">
              <w:t xml:space="preserve"> </w:t>
            </w:r>
            <w:r w:rsidRPr="00F07D8D">
              <w:t>ở</w:t>
            </w:r>
            <w:r w:rsidRPr="00F07D8D">
              <w:t xml:space="preserve"> ch</w:t>
            </w:r>
            <w:r w:rsidRPr="00F07D8D">
              <w:t>ế</w:t>
            </w:r>
            <w:r w:rsidRPr="00F07D8D">
              <w:t xml:space="preserve"> đ</w:t>
            </w:r>
            <w:r w:rsidRPr="00F07D8D">
              <w:t>ộ</w:t>
            </w:r>
            <w:r w:rsidRPr="00F07D8D">
              <w:t xml:space="preserve"> nh</w:t>
            </w:r>
            <w:r w:rsidRPr="00F07D8D">
              <w:t>ậ</w:t>
            </w:r>
            <w:r w:rsidRPr="00F07D8D">
              <w:t>p li</w:t>
            </w:r>
            <w:r w:rsidRPr="00F07D8D">
              <w:t>ệ</w:t>
            </w:r>
            <w:r w:rsidRPr="00F07D8D">
              <w:t>u (đã đư</w:t>
            </w:r>
            <w:r w:rsidRPr="00F07D8D">
              <w:t>ợ</w:t>
            </w:r>
            <w:r w:rsidRPr="00F07D8D">
              <w:t>c đi</w:t>
            </w:r>
            <w:r w:rsidRPr="00F07D8D">
              <w:t>ề</w:t>
            </w:r>
            <w:r w:rsidRPr="00F07D8D">
              <w:t>u hư</w:t>
            </w:r>
            <w:r w:rsidRPr="00F07D8D">
              <w:t>ớ</w:t>
            </w:r>
            <w:r w:rsidRPr="00F07D8D">
              <w:t>ng vào MH03 t</w:t>
            </w:r>
            <w:r w:rsidRPr="00F07D8D">
              <w:t>ừ</w:t>
            </w:r>
            <w:r w:rsidRPr="00F07D8D">
              <w:t xml:space="preserve"> ch</w:t>
            </w:r>
            <w:r w:rsidRPr="00F07D8D">
              <w:t>ứ</w:t>
            </w:r>
            <w:r w:rsidRPr="00F07D8D">
              <w:t>c năng Ti</w:t>
            </w:r>
            <w:r w:rsidRPr="00F07D8D">
              <w:t>ế</w:t>
            </w:r>
            <w:r w:rsidRPr="00F07D8D">
              <w:t>p t</w:t>
            </w:r>
            <w:r w:rsidRPr="00F07D8D">
              <w:t>ụ</w:t>
            </w:r>
            <w:r w:rsidRPr="00F07D8D">
              <w:t>c gi</w:t>
            </w:r>
            <w:r w:rsidRPr="00F07D8D">
              <w:t>ả</w:t>
            </w:r>
            <w:r w:rsidRPr="00F07D8D">
              <w:t>i quy</w:t>
            </w:r>
            <w:r w:rsidRPr="00F07D8D">
              <w:t>ế</w:t>
            </w:r>
            <w:r w:rsidRPr="00F07D8D">
              <w:t>t trên MH04) và h</w:t>
            </w:r>
            <w:r w:rsidRPr="00F07D8D">
              <w:t>ồ</w:t>
            </w:r>
            <w:r w:rsidRPr="00F07D8D">
              <w:t xml:space="preserve"> sơ </w:t>
            </w:r>
            <w:r w:rsidRPr="00F07D8D">
              <w:t>ở</w:t>
            </w:r>
            <w:r w:rsidRPr="00F07D8D">
              <w:t xml:space="preserve"> tr</w:t>
            </w:r>
            <w:r w:rsidRPr="00F07D8D">
              <w:t>ạ</w:t>
            </w:r>
            <w:r w:rsidRPr="00F07D8D">
              <w:t>ng thái Hoãn gi</w:t>
            </w:r>
            <w:r w:rsidRPr="00F07D8D">
              <w:t>ả</w:t>
            </w:r>
            <w:r w:rsidRPr="00F07D8D">
              <w:t>i quy</w:t>
            </w:r>
            <w:r w:rsidRPr="00F07D8D">
              <w:t>ế</w:t>
            </w:r>
            <w:r w:rsidRPr="00F07D8D">
              <w:t>t ho</w:t>
            </w:r>
            <w:r w:rsidRPr="00F07D8D">
              <w:t>ặ</w:t>
            </w:r>
            <w:r w:rsidRPr="00F07D8D">
              <w:t>c T</w:t>
            </w:r>
            <w:r w:rsidRPr="00F07D8D">
              <w:t>ạ</w:t>
            </w:r>
            <w:r w:rsidRPr="00F07D8D">
              <w:t>m đình ch</w:t>
            </w:r>
            <w:r w:rsidRPr="00F07D8D">
              <w:t>ỉ</w:t>
            </w:r>
            <w:r w:rsidRPr="00F07D8D">
              <w:t xml:space="preserve"> gi</w:t>
            </w:r>
            <w:r w:rsidRPr="00F07D8D">
              <w:t>ả</w:t>
            </w:r>
            <w:r w:rsidRPr="00F07D8D">
              <w:t>i quy</w:t>
            </w:r>
            <w:r w:rsidRPr="00F07D8D">
              <w:t>ế</w:t>
            </w:r>
            <w:r w:rsidRPr="00F07D8D">
              <w:t>t.</w:t>
            </w:r>
            <w:r w:rsidRPr="00F07D8D">
              <w:br/>
              <w:t xml:space="preserve">- Khi click: </w:t>
            </w:r>
            <w:r w:rsidRPr="00F07D8D">
              <w:t>H</w:t>
            </w:r>
            <w:r w:rsidRPr="00F07D8D">
              <w:t>ệ</w:t>
            </w:r>
            <w:r w:rsidRPr="00F07D8D">
              <w:t xml:space="preserve"> th</w:t>
            </w:r>
            <w:r w:rsidRPr="00F07D8D">
              <w:t>ố</w:t>
            </w:r>
            <w:r w:rsidRPr="00F07D8D">
              <w:t>ng ki</w:t>
            </w:r>
            <w:r w:rsidRPr="00F07D8D">
              <w:t>ể</w:t>
            </w:r>
            <w:r w:rsidRPr="00F07D8D">
              <w:t>m tra d</w:t>
            </w:r>
            <w:r w:rsidRPr="00F07D8D">
              <w:t>ữ</w:t>
            </w:r>
            <w:r w:rsidRPr="00F07D8D">
              <w:t xml:space="preserve"> li</w:t>
            </w:r>
            <w:r w:rsidRPr="00F07D8D">
              <w:t>ệ</w:t>
            </w:r>
            <w:r w:rsidRPr="00F07D8D">
              <w:t>u và x</w:t>
            </w:r>
            <w:r w:rsidRPr="00F07D8D">
              <w:t>ử</w:t>
            </w:r>
            <w:r w:rsidRPr="00F07D8D">
              <w:t xml:space="preserve"> lý theo các trư</w:t>
            </w:r>
            <w:r w:rsidRPr="00F07D8D">
              <w:t>ờ</w:t>
            </w:r>
            <w:r w:rsidRPr="00F07D8D">
              <w:t>ng h</w:t>
            </w:r>
            <w:r w:rsidRPr="00F07D8D">
              <w:t>ợ</w:t>
            </w:r>
            <w:r w:rsidRPr="00F07D8D">
              <w:t>p bên dư</w:t>
            </w:r>
            <w:r w:rsidRPr="00F07D8D">
              <w:t>ớ</w:t>
            </w:r>
            <w:r w:rsidRPr="00F07D8D">
              <w:t>i.</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TH1 - B</w:t>
            </w:r>
            <w:r w:rsidRPr="00F07D8D">
              <w:rPr>
                <w:bCs/>
              </w:rPr>
              <w:t>ỏ</w:t>
            </w:r>
            <w:r w:rsidRPr="00F07D8D">
              <w:rPr>
                <w:bCs/>
              </w:rPr>
              <w:t xml:space="preserve"> tr</w:t>
            </w:r>
            <w:r w:rsidRPr="00F07D8D">
              <w:rPr>
                <w:bCs/>
              </w:rPr>
              <w:t>ố</w:t>
            </w:r>
            <w:r w:rsidRPr="00F07D8D">
              <w:rPr>
                <w:bCs/>
              </w:rPr>
              <w:t>ng trư</w:t>
            </w:r>
            <w:r w:rsidRPr="00F07D8D">
              <w:rPr>
                <w:bCs/>
              </w:rPr>
              <w:t>ờ</w:t>
            </w:r>
            <w:r w:rsidRPr="00F07D8D">
              <w:rPr>
                <w:bCs/>
              </w:rPr>
              <w:t>ng b</w:t>
            </w:r>
            <w:r w:rsidRPr="00F07D8D">
              <w:rPr>
                <w:bCs/>
              </w:rPr>
              <w:t>ắ</w:t>
            </w:r>
            <w:r w:rsidRPr="00F07D8D">
              <w:rPr>
                <w:bCs/>
              </w:rPr>
              <w:t>t bu</w:t>
            </w:r>
            <w:r w:rsidRPr="00F07D8D">
              <w:rPr>
                <w:bCs/>
              </w:rPr>
              <w:t>ộ</w:t>
            </w:r>
            <w:r w:rsidRPr="00F07D8D">
              <w:rPr>
                <w:bCs/>
              </w:rPr>
              <w:t>c</w:t>
            </w:r>
            <w:r w:rsidRPr="00F07D8D">
              <w:t>: Vi ph</w:t>
            </w:r>
            <w:r w:rsidRPr="00F07D8D">
              <w:t>ạ</w:t>
            </w:r>
            <w:r w:rsidRPr="00F07D8D">
              <w:t>m [BR-VAL-001], hi</w:t>
            </w:r>
            <w:r w:rsidRPr="00F07D8D">
              <w:t>ể</w:t>
            </w:r>
            <w:r w:rsidRPr="00F07D8D">
              <w:t>n th</w:t>
            </w:r>
            <w:r w:rsidRPr="00F07D8D">
              <w:t>ị</w:t>
            </w:r>
            <w:r w:rsidRPr="00F07D8D">
              <w:t xml:space="preserve"> [MSG-ERR-VAL-001]. Không cho phép xác nh</w:t>
            </w:r>
            <w:r w:rsidRPr="00F07D8D">
              <w:t>ậ</w:t>
            </w:r>
            <w:r w:rsidRPr="00F07D8D">
              <w:t>n.</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TH2 - H</w:t>
            </w:r>
            <w:r w:rsidRPr="00F07D8D">
              <w:rPr>
                <w:bCs/>
              </w:rPr>
              <w:t>ợ</w:t>
            </w:r>
            <w:r w:rsidRPr="00F07D8D">
              <w:rPr>
                <w:bCs/>
              </w:rPr>
              <w:t>p l</w:t>
            </w:r>
            <w:r w:rsidRPr="00F07D8D">
              <w:rPr>
                <w:bCs/>
              </w:rPr>
              <w:t>ệ</w:t>
            </w:r>
            <w:r w:rsidRPr="00F07D8D">
              <w:t>: H</w:t>
            </w:r>
            <w:r w:rsidRPr="00F07D8D">
              <w:t>ệ</w:t>
            </w:r>
            <w:r w:rsidRPr="00F07D8D">
              <w:t xml:space="preserve"> th</w:t>
            </w:r>
            <w:r w:rsidRPr="00F07D8D">
              <w:t>ố</w:t>
            </w:r>
            <w:r w:rsidRPr="00F07D8D">
              <w:t>ng lưu s</w:t>
            </w:r>
            <w:r w:rsidRPr="00F07D8D">
              <w:t>ố</w:t>
            </w:r>
            <w:r w:rsidRPr="00F07D8D">
              <w:t>/ngày quy</w:t>
            </w:r>
            <w:r w:rsidRPr="00F07D8D">
              <w:t>ế</w:t>
            </w:r>
            <w:r w:rsidRPr="00F07D8D">
              <w:t>t đ</w:t>
            </w:r>
            <w:r w:rsidRPr="00F07D8D">
              <w:t>ị</w:t>
            </w:r>
            <w:r w:rsidRPr="00F07D8D">
              <w:t>nh và lý do ti</w:t>
            </w:r>
            <w:r w:rsidRPr="00F07D8D">
              <w:t>ế</w:t>
            </w:r>
            <w:r w:rsidRPr="00F07D8D">
              <w:t>p t</w:t>
            </w:r>
            <w:r w:rsidRPr="00F07D8D">
              <w:t>ụ</w:t>
            </w:r>
            <w:r w:rsidRPr="00F07D8D">
              <w:t>c gi</w:t>
            </w:r>
            <w:r w:rsidRPr="00F07D8D">
              <w:t>ả</w:t>
            </w:r>
            <w:r w:rsidRPr="00F07D8D">
              <w:t>i quy</w:t>
            </w:r>
            <w:r w:rsidRPr="00F07D8D">
              <w:t>ế</w:t>
            </w:r>
            <w:r w:rsidRPr="00F07D8D">
              <w:t xml:space="preserve">t, </w:t>
            </w:r>
            <w:r w:rsidRPr="00F07D8D">
              <w:t>khôi ph</w:t>
            </w:r>
            <w:r w:rsidRPr="00F07D8D">
              <w:t>ụ</w:t>
            </w:r>
            <w:r w:rsidRPr="00F07D8D">
              <w:t>c h</w:t>
            </w:r>
            <w:r w:rsidRPr="00F07D8D">
              <w:t>ồ</w:t>
            </w:r>
            <w:r w:rsidRPr="00F07D8D">
              <w:t xml:space="preserve"> sơ v</w:t>
            </w:r>
            <w:r w:rsidRPr="00F07D8D">
              <w:t>ề</w:t>
            </w:r>
            <w:r w:rsidRPr="00F07D8D">
              <w:t xml:space="preserve"> đúng Bư</w:t>
            </w:r>
            <w:r w:rsidRPr="00F07D8D">
              <w:t>ớ</w:t>
            </w:r>
            <w:r w:rsidRPr="00F07D8D">
              <w:t>c x</w:t>
            </w:r>
            <w:r w:rsidRPr="00F07D8D">
              <w:t>ử</w:t>
            </w:r>
            <w:r w:rsidRPr="00F07D8D">
              <w:t xml:space="preserve"> lý trư</w:t>
            </w:r>
            <w:r w:rsidRPr="00F07D8D">
              <w:t>ớ</w:t>
            </w:r>
            <w:r w:rsidRPr="00F07D8D">
              <w:t>c khi áp d</w:t>
            </w:r>
            <w:r w:rsidRPr="00F07D8D">
              <w:t>ụ</w:t>
            </w:r>
            <w:r w:rsidRPr="00F07D8D">
              <w:t>ng đã ghi nh</w:t>
            </w:r>
            <w:r w:rsidRPr="00F07D8D">
              <w:t>ậ</w:t>
            </w:r>
            <w:r w:rsidRPr="00F07D8D">
              <w:t>n, c</w:t>
            </w:r>
            <w:r w:rsidRPr="00F07D8D">
              <w:t>ậ</w:t>
            </w:r>
            <w:r w:rsidRPr="00F07D8D">
              <w:t>p nh</w:t>
            </w:r>
            <w:r w:rsidRPr="00F07D8D">
              <w:t>ậ</w:t>
            </w:r>
            <w:r w:rsidRPr="00F07D8D">
              <w:t>t timeline và hi</w:t>
            </w:r>
            <w:r w:rsidRPr="00F07D8D">
              <w:t>ể</w:t>
            </w:r>
            <w:r w:rsidRPr="00F07D8D">
              <w:t>n th</w:t>
            </w:r>
            <w:r w:rsidRPr="00F07D8D">
              <w:t>ị</w:t>
            </w:r>
            <w:r w:rsidRPr="00F07D8D">
              <w:t xml:space="preserve"> [MSG-SUC-SYS-002].</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13</w:t>
            </w:r>
          </w:p>
        </w:tc>
        <w:tc>
          <w:tcPr>
            <w:tcW w:w="2549" w:type="dxa"/>
            <w:shd w:val="clear" w:color="auto" w:fill="auto"/>
          </w:tcPr>
          <w:p w:rsidR="005B3F2C" w:rsidRPr="00F07D8D" w:rsidRDefault="00F07D8D" w:rsidP="00F07D8D">
            <w:pPr>
              <w:spacing w:before="60" w:after="60" w:line="240" w:lineRule="auto"/>
            </w:pPr>
            <w:r w:rsidRPr="00F07D8D">
              <w:t>Xem file</w:t>
            </w:r>
          </w:p>
        </w:tc>
        <w:tc>
          <w:tcPr>
            <w:tcW w:w="1411" w:type="dxa"/>
            <w:shd w:val="clear" w:color="auto" w:fill="auto"/>
          </w:tcPr>
          <w:p w:rsidR="005B3F2C" w:rsidRPr="00F07D8D" w:rsidRDefault="00F07D8D" w:rsidP="00F07D8D">
            <w:pPr>
              <w:spacing w:before="60" w:after="60" w:line="240" w:lineRule="auto"/>
            </w:pPr>
            <w:r w:rsidRPr="00F07D8D">
              <w:t>Link</w:t>
            </w:r>
          </w:p>
        </w:tc>
        <w:tc>
          <w:tcPr>
            <w:tcW w:w="4838" w:type="dxa"/>
            <w:shd w:val="clear" w:color="auto" w:fill="auto"/>
          </w:tcPr>
          <w:p w:rsidR="005B3F2C" w:rsidRPr="00F07D8D" w:rsidRDefault="00F07D8D" w:rsidP="00F07D8D">
            <w:pPr>
              <w:spacing w:before="60" w:after="60" w:line="240" w:lineRule="auto"/>
              <w:jc w:val="left"/>
            </w:pPr>
            <w:r w:rsidRPr="00F07D8D">
              <w:t>- Đi</w:t>
            </w:r>
            <w:r w:rsidRPr="00F07D8D">
              <w:t>ề</w:t>
            </w:r>
            <w:r w:rsidRPr="00F07D8D">
              <w:t>u ki</w:t>
            </w:r>
            <w:r w:rsidRPr="00F07D8D">
              <w:t>ệ</w:t>
            </w:r>
            <w:r w:rsidRPr="00F07D8D">
              <w:t>n hi</w:t>
            </w:r>
            <w:r w:rsidRPr="00F07D8D">
              <w:t>ể</w:t>
            </w:r>
            <w:r w:rsidRPr="00F07D8D">
              <w:t>n th</w:t>
            </w:r>
            <w:r w:rsidRPr="00F07D8D">
              <w:t>ị</w:t>
            </w:r>
            <w:r w:rsidRPr="00F07D8D">
              <w:t>: Hi</w:t>
            </w:r>
            <w:r w:rsidRPr="00F07D8D">
              <w:t>ể</w:t>
            </w:r>
            <w:r w:rsidRPr="00F07D8D">
              <w:t>n th</w:t>
            </w:r>
            <w:r w:rsidRPr="00F07D8D">
              <w:t>ị</w:t>
            </w:r>
            <w:r w:rsidRPr="00F07D8D">
              <w:t xml:space="preserve"> ngay sau tên file đính kèm.</w:t>
            </w:r>
            <w:r w:rsidRPr="00F07D8D">
              <w:br/>
              <w:t>- Cho phép xem file t</w:t>
            </w:r>
            <w:r w:rsidRPr="00F07D8D">
              <w:t>ạ</w:t>
            </w:r>
            <w:r w:rsidRPr="00F07D8D">
              <w:t>i tab riêng.</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14</w:t>
            </w:r>
          </w:p>
        </w:tc>
        <w:tc>
          <w:tcPr>
            <w:tcW w:w="2549" w:type="dxa"/>
            <w:shd w:val="clear" w:color="auto" w:fill="auto"/>
          </w:tcPr>
          <w:p w:rsidR="005B3F2C" w:rsidRPr="00F07D8D" w:rsidRDefault="00F07D8D" w:rsidP="00F07D8D">
            <w:pPr>
              <w:spacing w:before="60" w:after="60" w:line="240" w:lineRule="auto"/>
            </w:pPr>
            <w:r w:rsidRPr="00F07D8D">
              <w:t>H</w:t>
            </w:r>
            <w:r w:rsidRPr="00F07D8D">
              <w:t>ủ</w:t>
            </w:r>
            <w:r w:rsidRPr="00F07D8D">
              <w:t>y</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jc w:val="left"/>
            </w:pPr>
            <w:r w:rsidRPr="00F07D8D">
              <w:t>- Đi</w:t>
            </w:r>
            <w:r w:rsidRPr="00F07D8D">
              <w:t>ề</w:t>
            </w:r>
            <w:r w:rsidRPr="00F07D8D">
              <w:t>u ki</w:t>
            </w:r>
            <w:r w:rsidRPr="00F07D8D">
              <w:t>ệ</w:t>
            </w:r>
            <w:r w:rsidRPr="00F07D8D">
              <w:t>n hi</w:t>
            </w:r>
            <w:r w:rsidRPr="00F07D8D">
              <w:t>ể</w:t>
            </w:r>
            <w:r w:rsidRPr="00F07D8D">
              <w:t>n th</w:t>
            </w:r>
            <w:r w:rsidRPr="00F07D8D">
              <w:t>ị</w:t>
            </w:r>
            <w:r w:rsidRPr="00F07D8D">
              <w:t>: Luôn hi</w:t>
            </w:r>
            <w:r w:rsidRPr="00F07D8D">
              <w:t>ể</w:t>
            </w:r>
            <w:r w:rsidRPr="00F07D8D">
              <w:t>n th</w:t>
            </w:r>
            <w:r w:rsidRPr="00F07D8D">
              <w:t>ị</w:t>
            </w:r>
            <w:r w:rsidRPr="00F07D8D">
              <w:t>.</w:t>
            </w:r>
            <w:r w:rsidRPr="00F07D8D">
              <w:br/>
              <w:t>- Khi click: H</w:t>
            </w:r>
            <w:r w:rsidRPr="00F07D8D">
              <w:t>ệ</w:t>
            </w:r>
            <w:r w:rsidRPr="00F07D8D">
              <w:t xml:space="preserve"> th</w:t>
            </w:r>
            <w:r w:rsidRPr="00F07D8D">
              <w:t>ố</w:t>
            </w:r>
            <w:r w:rsidRPr="00F07D8D">
              <w:t>ng h</w:t>
            </w:r>
            <w:r w:rsidRPr="00F07D8D">
              <w:t>ủ</w:t>
            </w:r>
            <w:r w:rsidRPr="00F07D8D">
              <w:t>y thay đ</w:t>
            </w:r>
            <w:r w:rsidRPr="00F07D8D">
              <w:t>ổ</w:t>
            </w:r>
            <w:r w:rsidRPr="00F07D8D">
              <w:t>i chưa lưu c</w:t>
            </w:r>
            <w:r w:rsidRPr="00F07D8D">
              <w:t>ủ</w:t>
            </w:r>
            <w:r w:rsidRPr="00F07D8D">
              <w:t>a kh</w:t>
            </w:r>
            <w:r w:rsidRPr="00F07D8D">
              <w:t>ố</w:t>
            </w:r>
            <w:r w:rsidRPr="00F07D8D">
              <w:t>i đang ch</w:t>
            </w:r>
            <w:r w:rsidRPr="00F07D8D">
              <w:t>ỉ</w:t>
            </w:r>
            <w:r w:rsidRPr="00F07D8D">
              <w:t>nh s</w:t>
            </w:r>
            <w:r w:rsidRPr="00F07D8D">
              <w:t>ử</w:t>
            </w:r>
            <w:r w:rsidRPr="00F07D8D">
              <w:t>a và đóng màn hình c</w:t>
            </w:r>
            <w:r w:rsidRPr="00F07D8D">
              <w:t>ậ</w:t>
            </w:r>
            <w:r w:rsidRPr="00F07D8D">
              <w:t>p nh</w:t>
            </w:r>
            <w:r w:rsidRPr="00F07D8D">
              <w:t>ậ</w:t>
            </w:r>
            <w:r w:rsidRPr="00F07D8D">
              <w:t>t, quay l</w:t>
            </w:r>
            <w:r w:rsidRPr="00F07D8D">
              <w:t>ạ</w:t>
            </w:r>
            <w:r w:rsidRPr="00F07D8D">
              <w:t>i danh sách tra c</w:t>
            </w:r>
            <w:r w:rsidRPr="00F07D8D">
              <w:t>ứ</w:t>
            </w:r>
            <w:r w:rsidRPr="00F07D8D">
              <w:t>u.</w:t>
            </w:r>
          </w:p>
        </w:tc>
      </w:tr>
    </w:tbl>
    <w:p w:rsidR="005B3F2C" w:rsidRPr="00F07D8D" w:rsidRDefault="005B3F2C" w:rsidP="00F07D8D"/>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617"/>
      </w:tblGrid>
      <w:tr w:rsidR="005B3F2C" w:rsidRPr="00F07D8D" w:rsidTr="00F07D8D">
        <w:trPr>
          <w:tblHeader/>
        </w:trPr>
        <w:tc>
          <w:tcPr>
            <w:tcW w:w="440" w:type="dxa"/>
            <w:shd w:val="clear" w:color="auto" w:fill="auto"/>
          </w:tcPr>
          <w:p w:rsidR="005B3F2C" w:rsidRPr="00F07D8D" w:rsidRDefault="00F07D8D" w:rsidP="00F07D8D">
            <w:pPr>
              <w:spacing w:before="60" w:after="60" w:line="240" w:lineRule="auto"/>
              <w:jc w:val="center"/>
              <w:rPr>
                <w:b/>
              </w:rPr>
            </w:pPr>
            <w:r w:rsidRPr="00F07D8D">
              <w:rPr>
                <w:b/>
              </w:rPr>
              <w:t>##### 4.3.3.1.6. MH04 - Màn hình Xem chi ti</w:t>
            </w:r>
            <w:r w:rsidRPr="00F07D8D">
              <w:rPr>
                <w:b/>
              </w:rPr>
              <w:t>ế</w:t>
            </w:r>
            <w:r w:rsidRPr="00F07D8D">
              <w:rPr>
                <w:b/>
              </w:rPr>
              <w:t>t h</w:t>
            </w:r>
            <w:r w:rsidRPr="00F07D8D">
              <w:rPr>
                <w:b/>
              </w:rPr>
              <w:t>ồ</w:t>
            </w:r>
            <w:r w:rsidRPr="00F07D8D">
              <w:rPr>
                <w:b/>
              </w:rPr>
              <w:t xml:space="preserve"> sơ yêu c</w:t>
            </w:r>
            <w:r w:rsidRPr="00F07D8D">
              <w:rPr>
                <w:b/>
              </w:rPr>
              <w:t>ầ</w:t>
            </w:r>
            <w:r w:rsidRPr="00F07D8D">
              <w:rPr>
                <w:b/>
              </w:rPr>
              <w:t>u b</w:t>
            </w:r>
            <w:r w:rsidRPr="00F07D8D">
              <w:rPr>
                <w:b/>
              </w:rPr>
              <w:t>ồ</w:t>
            </w:r>
            <w:r w:rsidRPr="00F07D8D">
              <w:rPr>
                <w:b/>
              </w:rPr>
              <w:t>i thư</w:t>
            </w:r>
            <w:r w:rsidRPr="00F07D8D">
              <w:rPr>
                <w:b/>
              </w:rPr>
              <w:t>ờ</w:t>
            </w:r>
            <w:r w:rsidRPr="00F07D8D">
              <w:rPr>
                <w:b/>
              </w:rPr>
              <w:t>ng</w:t>
            </w:r>
          </w:p>
        </w:tc>
      </w:tr>
      <w:tr w:rsidR="005B3F2C" w:rsidRPr="00F07D8D" w:rsidTr="00F07D8D">
        <w:tc>
          <w:tcPr>
            <w:tcW w:w="440" w:type="dxa"/>
            <w:shd w:val="clear" w:color="auto" w:fill="auto"/>
          </w:tcPr>
          <w:p w:rsidR="005B3F2C" w:rsidRPr="00F07D8D" w:rsidRDefault="00F07D8D" w:rsidP="00F07D8D">
            <w:pPr>
              <w:spacing w:before="60" w:after="60" w:line="240" w:lineRule="auto"/>
              <w:jc w:val="left"/>
              <w:rPr>
                <w:b/>
              </w:rPr>
            </w:pPr>
            <w:r w:rsidRPr="00F07D8D">
              <w:rPr>
                <w:b/>
              </w:rPr>
              <w:t>###### 4.3.3.1.6.1. Màn hình</w:t>
            </w:r>
          </w:p>
        </w:tc>
      </w:tr>
      <w:tr w:rsidR="005B3F2C" w:rsidRPr="00F07D8D" w:rsidTr="00F07D8D">
        <w:tc>
          <w:tcPr>
            <w:tcW w:w="440" w:type="dxa"/>
            <w:shd w:val="clear" w:color="auto" w:fill="auto"/>
          </w:tcPr>
          <w:p w:rsidR="005B3F2C" w:rsidRPr="00F07D8D" w:rsidRDefault="00F07D8D" w:rsidP="00F07D8D">
            <w:pPr>
              <w:spacing w:before="60" w:after="60" w:line="240" w:lineRule="auto"/>
              <w:jc w:val="left"/>
              <w:rPr>
                <w:b/>
              </w:rPr>
            </w:pPr>
            <w:r w:rsidRPr="00F07D8D">
              <w:rPr>
                <w:b/>
              </w:rPr>
              <w:t>Xem chi tiết hồ sơ yêu cầu bồi thường</w:t>
            </w:r>
          </w:p>
        </w:tc>
      </w:tr>
      <w:tr w:rsidR="005B3F2C" w:rsidRPr="00F07D8D" w:rsidTr="00F07D8D">
        <w:tc>
          <w:tcPr>
            <w:tcW w:w="440" w:type="dxa"/>
            <w:shd w:val="clear" w:color="auto" w:fill="auto"/>
          </w:tcPr>
          <w:p w:rsidR="005B3F2C" w:rsidRPr="00F07D8D" w:rsidRDefault="00F07D8D" w:rsidP="00F07D8D">
            <w:pPr>
              <w:spacing w:before="60" w:after="60" w:line="240" w:lineRule="auto"/>
              <w:jc w:val="left"/>
              <w:rPr>
                <w:b/>
              </w:rPr>
            </w:pPr>
            <w:r w:rsidRPr="00F07D8D">
              <w:rPr>
                <w:b/>
                <w:bCs/>
              </w:rPr>
              <w:lastRenderedPageBreak/>
              <w:t>Quy chế hoạt động của Màn hình MH04:</w:t>
            </w:r>
          </w:p>
        </w:tc>
      </w:tr>
      <w:tr w:rsidR="005B3F2C" w:rsidRPr="00F07D8D" w:rsidTr="00F07D8D">
        <w:tc>
          <w:tcPr>
            <w:tcW w:w="440" w:type="dxa"/>
            <w:shd w:val="clear" w:color="auto" w:fill="auto"/>
          </w:tcPr>
          <w:p w:rsidR="005B3F2C" w:rsidRPr="00F07D8D" w:rsidRDefault="00F07D8D" w:rsidP="00F07D8D">
            <w:pPr>
              <w:spacing w:before="60" w:after="60" w:line="240" w:lineRule="auto"/>
              <w:jc w:val="left"/>
              <w:rPr>
                <w:b/>
              </w:rPr>
            </w:pPr>
            <w:r w:rsidRPr="00F07D8D">
              <w:rPr>
                <w:b/>
              </w:rPr>
              <w:t>Áp dụng khi người dùng mở xem từ danh sách tra cứu (click dòng dữ liệu) hoặc mở từ liên kết hồ sơ của màn hình khác. - Cấu trúc Tab và toàn bộ các khối thông tin y hệt MH03 - Màn hình Cập nhật kết quả xử lý hồ sơ yêu cầu bồi thường mục 4.3.3.1.5.2 (03 tab: Thông tin Hồ sơ yêu cầu, Chi tiết xử lý hồ sơ, Phục hồi danh dự; cùng điều kiện hiển thị từng tab/từng khối nghiệp vụ), khác biệt duy nhất là toàn bộ trường dữ liệu và khối nghiệp vụ đều hiển thị ở chế độ Chỉ đọc (không có control nhập liệu/nút mở rộng chỉnh sửa nào được kích hoạt trực tiếp trên màn hình này). - Quy tắc Auto-focus/Scroll: Khi mở màn hình, hệ thống tự động cuộn/focus tới đúng khối nghiệp vụ tương ứng với trạng thái hiện tại của hồ sơ (khối đang xử lý hiển thị mở rộng chỉ đọc; các khối trước đó thu gọn kèm [</w:t>
            </w:r>
            <w:r w:rsidRPr="00F07D8D">
              <w:rPr>
                <w:rFonts w:ascii="Segoe UI Symbol" w:hAnsi="Segoe UI Symbol" w:cs="Segoe UI Symbol"/>
                <w:b/>
              </w:rPr>
              <w:t>✓</w:t>
            </w:r>
            <w:r w:rsidRPr="00F07D8D">
              <w:rPr>
                <w:b/>
              </w:rPr>
              <w:t xml:space="preserve"> Đã hoàn thành]; các khối sau bị khóa mờ kèm [</w:t>
            </w:r>
            <w:r w:rsidRPr="00F07D8D">
              <w:rPr>
                <w:rFonts w:ascii="Segoe UI Emoji" w:hAnsi="Segoe UI Emoji" w:cs="Segoe UI Emoji"/>
                <w:b/>
              </w:rPr>
              <w:t>🔒</w:t>
            </w:r>
            <w:r w:rsidRPr="00F07D8D">
              <w:rPr>
                <w:b/>
              </w:rPr>
              <w:t xml:space="preserve"> Chưa thực hiện]). - Muốn chỉnh sửa/nhập liệu, người dùng sử dụng các nút thao tác ở thanh cuối màn hình để điều hướng sang MH03 - Màn hình Cập nhật kết quả xử lý hồ sơ yêu cầu bồi thường.</w:t>
            </w:r>
          </w:p>
        </w:tc>
      </w:tr>
      <w:tr w:rsidR="005B3F2C" w:rsidRPr="00F07D8D" w:rsidTr="00F07D8D">
        <w:tc>
          <w:tcPr>
            <w:tcW w:w="440" w:type="dxa"/>
            <w:shd w:val="clear" w:color="auto" w:fill="auto"/>
          </w:tcPr>
          <w:p w:rsidR="005B3F2C" w:rsidRPr="00F07D8D" w:rsidRDefault="00F07D8D" w:rsidP="00F07D8D">
            <w:pPr>
              <w:spacing w:before="60" w:after="60" w:line="240" w:lineRule="auto"/>
              <w:jc w:val="left"/>
              <w:rPr>
                <w:b/>
              </w:rPr>
            </w:pPr>
            <w:r w:rsidRPr="00F07D8D">
              <w:rPr>
                <w:b/>
              </w:rPr>
              <w:t>###### 4.3.3.1.6.2. Mô tả thông tin trên màn hình</w:t>
            </w:r>
          </w:p>
        </w:tc>
      </w:tr>
      <w:tr w:rsidR="005B3F2C" w:rsidRPr="00F07D8D" w:rsidTr="00F07D8D">
        <w:tc>
          <w:tcPr>
            <w:tcW w:w="440" w:type="dxa"/>
            <w:shd w:val="clear" w:color="auto" w:fill="auto"/>
          </w:tcPr>
          <w:p w:rsidR="005B3F2C" w:rsidRPr="00F07D8D" w:rsidRDefault="00F07D8D" w:rsidP="00F07D8D">
            <w:pPr>
              <w:spacing w:before="60" w:after="60" w:line="240" w:lineRule="auto"/>
              <w:jc w:val="left"/>
              <w:rPr>
                <w:b/>
              </w:rPr>
            </w:pPr>
            <w:r w:rsidRPr="00F07D8D">
              <w:rPr>
                <w:b/>
              </w:rPr>
              <w:t xml:space="preserve">| Trường thông tin | Kiểu dữ liệu | Bắt buộc | Mặc định | Mô tả | | :— | :— | :— | :— | :— | | Tiêu đề màn hình | String(255) | - | CHI TIẾT HỒ SƠ | Chỉ đọc. | | Badge trạng thái | Enum(String(50)) | - | Theo hồ sơ | Hiển thị trạng thái hồ sơ theo Danh mục Trạng thái vụ việc yêu cầu bồi thường [DM_24]. | | Tab nghiệp vụ | Enum(String(50)) | - | Thông tin Hồ sơ yêu cầu | Control UI: Tab navigation (Chỉ đọc), kế thừa đúng 03 tab và điều kiện hiển thị đã đặc tả tại mục 4.3.3.1.5.2 (MH03). | | Tab Thông tin Hồ sơ yêu cầu | String(100) | - | Active | Kế thừa nguyên trạng toàn bộ trường thông tin từ “Mã vụ việc” đến “Bảng tài liệu đính kèm hồ sơ” đã đặc tả tại mục 4.3.3.1.5.2 (MH03), hiển thị Chỉ đọc. | | Tab Chi tiết xử lý hồ sơ | Text(2000) | - | Theo trạng thái | Kế thừa nguyên trạng toàn bộ các khối nghiệp vụ từ “Khối thông tin Thụ lý hồ sơ” đến “Khối thông tin Hoãn / Tạm đình chỉ / Đình chỉ giải quyết” đã đặc tả tại mục 4.3.3.1.5.2 (MH03), hiển thị Chỉ đọc; không có ô nhập liệu, datepicker, combobox hay nút tải file nào được kích hoạt. | | Tab Phục hồi danh dự | String(100) | - | Ẩn/Hiện | Kế thừa nguyên trạng “Thẻ thông tin phục hồi danh dự” và Stepper 04 bước đã đặc tả tại MH05 - Tab Phục hồi danh dự, hiển thị Chỉ đọc. | | Timeline xử lý | List(Object) | - | Theo hồ sơ | Hiển thị theo thứ tự thời gian toàn bộ lịch sử xử lý của vụ việc; mỗi dòng lịch sử gồm các trường mô tả bên dưới. | | Thời điểm thao tác | Datetime | - | Theo dữ liệu | Chỉ đọc. Định dạng dd/mm/yyyy HH:mm. | | Người thực hiện | String(255) | - | Theo dữ liệu | Chỉ đọc. Họ tên người thực hiện thao tác. | | Vai trò | String(100) | - | Theo dữ liệu | Chỉ đọc. Vai trò của người thực hiện (Cán bộ/Chuyên viên/Thủ trưởng). | | Hành động | String(255) | - | Theo dữ liệu | Chỉ đọc. Tên thao tác nghiệp vụ đã thực hiện, ví dụ Tiếp nhận yêu cầu, Nhập liệu hồ sơ, Kiểm tra hồ sơ, Yêu cầu bổ sung, Từ chối, Thụ lý, Từ chối thụ lý, Hoàn thành xác minh, Hoàn thành thương lượng, Hoãn/Tạm đình chỉ/Đình chỉ giải quyết, Tiếp tục giải quyết, Trình ký QĐ, Duyệt ký số QĐ, Hoàn thành thực thi, cập nhật phục hồi danh dự. | | Trạng thái trước | Enum(String(50)) | - | Theo dữ liệu | Chỉ đọc. Trạng thái vụ việc trước khi thực hiện thao tác, Tham chiếu Danh mục Trạng thái vụ việc yêu cầu bồi thường [DM_24]. | | Trạng thái sau | Enum(String(50)) | - | Theo dữ liệu | Chỉ đọc. Trạng thái vụ việc sau khi thực hiện </w:t>
            </w:r>
            <w:r w:rsidRPr="00F07D8D">
              <w:rPr>
                <w:b/>
              </w:rPr>
              <w:lastRenderedPageBreak/>
              <w:t>thao tác, Tham chiếu Danh mục Trạng thái vụ việc yêu cầu bồi thường [DM_24]. | | Nội dung/Lý do | Text(2000) | - | Theo dữ liệu | Chỉ đọc. Nội dung giải trình, lý do từ chối/yêu cầu bổ sung, hoặc căn cứ/lý do hoãn/tạm đình chỉ/đình chỉ nếu thao tác có nhập. | | Thanh thao tác cuối màn hình | String(255) | - | Theo phân quyền/trạng thái | Control UI: Fixed action bar.</w:t>
            </w:r>
            <w:r w:rsidRPr="00F07D8D">
              <w:rPr>
                <w:b/>
              </w:rPr>
              <w:br/>
              <w:t>- Render động theo trạng thái hồ sơ, quyền người dùng và cán bộ được giao.</w:t>
            </w:r>
            <w:r w:rsidRPr="00F07D8D">
              <w:rPr>
                <w:b/>
              </w:rPr>
              <w:br/>
              <w:t>- Chỉ hiển thị nút Đóng và các nút kích hoạt nghiệp vụ/điều hướng sang MH03 tương ứng với trạng thái hồ sơ hiện tại.</w:t>
            </w:r>
            <w:r w:rsidRPr="00F07D8D">
              <w:rPr>
                <w:b/>
              </w:rPr>
              <w:br/>
              <w:t>- Điều kiện hiển thị chi tiết của từng nút được đặc tả tại bảng Chức năng trên màn hình. |</w:t>
            </w:r>
          </w:p>
        </w:tc>
      </w:tr>
      <w:tr w:rsidR="005B3F2C" w:rsidRPr="00F07D8D" w:rsidTr="00F07D8D">
        <w:tc>
          <w:tcPr>
            <w:tcW w:w="440" w:type="dxa"/>
            <w:shd w:val="clear" w:color="auto" w:fill="auto"/>
          </w:tcPr>
          <w:p w:rsidR="005B3F2C" w:rsidRPr="00F07D8D" w:rsidRDefault="00F07D8D" w:rsidP="00F07D8D">
            <w:pPr>
              <w:spacing w:before="60" w:after="60" w:line="240" w:lineRule="auto"/>
              <w:jc w:val="left"/>
              <w:rPr>
                <w:b/>
              </w:rPr>
            </w:pPr>
            <w:r w:rsidRPr="00F07D8D">
              <w:rPr>
                <w:b/>
              </w:rPr>
              <w:lastRenderedPageBreak/>
              <w:t>###### 4.3.3.1.6.3. Chức năng trên màn hình</w:t>
            </w:r>
          </w:p>
        </w:tc>
      </w:tr>
      <w:tr w:rsidR="005B3F2C" w:rsidRPr="00F07D8D" w:rsidTr="00F07D8D">
        <w:tc>
          <w:tcPr>
            <w:tcW w:w="440" w:type="dxa"/>
            <w:shd w:val="clear" w:color="auto" w:fill="auto"/>
          </w:tcPr>
          <w:p w:rsidR="005B3F2C" w:rsidRPr="00F07D8D" w:rsidRDefault="00F07D8D" w:rsidP="00F07D8D">
            <w:pPr>
              <w:spacing w:before="60" w:after="60" w:line="240" w:lineRule="auto"/>
              <w:jc w:val="left"/>
              <w:rPr>
                <w:b/>
              </w:rPr>
            </w:pPr>
            <w:r w:rsidRPr="00F07D8D">
              <w:rPr>
                <w:b/>
              </w:rPr>
              <w:t>| STT | Tên chức năng | Định dạng | Mô tả | | :— | :— | :— | :— | | 1 | Tiếp nhận | Button | - Điều kiện hiển thị: Chỉ hiển thị khi hồ sơ ở trạng thái Chờ kiểm tra.</w:t>
            </w:r>
            <w:r w:rsidRPr="00F07D8D">
              <w:rPr>
                <w:b/>
              </w:rPr>
              <w:br/>
              <w:t>- Khi click: Hệ thống xác nhận hồ sơ hợp lệ, chuyển trạng thái sang Chờ thụ lý và cập nhật timeline. | | 2 | Yêu cầu bổ sung | Button | - Điều kiện hiển thị: Chỉ hiển thị khi hồ sơ ở trạng thái Chờ tiếp nhận hoặc Chờ kiểm tra.</w:t>
            </w:r>
            <w:r w:rsidRPr="00F07D8D">
              <w:rPr>
                <w:b/>
              </w:rPr>
              <w:br/>
              <w:t>- Khi click: Hệ thống mở Popup Yêu cầu bổ sung / Từ chối hồ sơ ở ngữ cảnh yêu cầu bổ sung. | | 3 | Từ chối | Button | - Điều kiện hiển thị: Chỉ hiển thị khi hồ sơ ở trạng thái Chờ tiếp nhận hoặc Chờ kiểm tra.</w:t>
            </w:r>
            <w:r w:rsidRPr="00F07D8D">
              <w:rPr>
                <w:b/>
              </w:rPr>
              <w:br/>
              <w:t>- Khi click: Hệ thống mở Popup Yêu cầu bổ sung / Từ chối hồ sơ để nhập lý do từ chối. | | 4 | Thụ lý | Button | - Điều kiện hiển thị: Chỉ hiển thị khi hồ sơ ở trạng thái Chờ thụ lý.</w:t>
            </w:r>
            <w:r w:rsidRPr="00F07D8D">
              <w:rPr>
                <w:b/>
              </w:rPr>
              <w:br/>
              <w:t>- Khi click: Hệ thống mở Popup Thụ lý hồ sơ và Cử người giải quyết bồi thường. Sau khi xác nhận thụ lý hợp lệ, hồ sơ chuyển sang trạng thái Đang xác minh thiệt hại. | | 5 | Từ chối thụ lý | Button | - Điều kiện hiển thị: Chỉ hiển thị khi hồ sơ ở trạng thái Chờ thụ lý.</w:t>
            </w:r>
            <w:r w:rsidRPr="00F07D8D">
              <w:rPr>
                <w:b/>
              </w:rPr>
              <w:br/>
              <w:t>- Khi click: Hệ thống mở Popup Yêu cầu bổ sung / Từ chối hồ sơ để nhập lý do từ chối thụ lý. | | 6 | Cập nhật kết quả bổ sung | Button | - Điều kiện hiển thị: Chỉ hiển thị khi hồ sơ ở trạng thái Yêu cầu bổ sung.</w:t>
            </w:r>
            <w:r w:rsidRPr="00F07D8D">
              <w:rPr>
                <w:b/>
              </w:rPr>
              <w:br/>
              <w:t>- Khi click: Hệ thống điều hướng mở MH03 - Màn hình Cập nhật kết quả xử lý hồ sơ yêu cầu bồi thường, tự động chuyển sang tab Chi tiết xử lý hồ sơ, mở rộng khối Bổ sung hồ sơ ở chế độ chỉnh sửa (ô nhập liệu Nhập thông tin đã bổ sung và đính kèm file) và cuộn focus tới khối này. | | 7 | Cập nhật xác minh | Button | - Điều kiện hiển thị: Chỉ hiển thị khi hồ sơ ở trạng thái Đang xác minh thiệt hại.</w:t>
            </w:r>
            <w:r w:rsidRPr="00F07D8D">
              <w:rPr>
                <w:b/>
              </w:rPr>
              <w:br/>
              <w:t>- Khi click: Hệ thống điều hướng mở MH03 - Màn hình Cập nhật kết quả xử lý hồ sơ yêu cầu bồi thường, tự động chuyển sang tab Chi tiết xử lý hồ sơ, mở rộng khối Xác minh thiệt hại ở chế độ chỉnh sửa và cuộn focus tới khối này. | | 8 | Cập nhật kết quả thương lượng | Button | - Điều kiện hiển thị: Chỉ hiển thị khi hồ sơ ở trạng thái Đang thương lượng hoặc Thương lượng không thành công.</w:t>
            </w:r>
            <w:r w:rsidRPr="00F07D8D">
              <w:rPr>
                <w:b/>
              </w:rPr>
              <w:br/>
              <w:t>- Khi click: Hệ thống điều hướng mở MH03 - Màn hình Cập nhật kết quả xử lý hồ sơ yêu cầu bồi thường, tự động chuyển sang tab Chi tiết xử lý hồ sơ, mở rộng khối Thương lượng bồi thường ở chế độ chỉnh sửa và cuộn focus tới khối này. | | 9 | Cập nhật kết quả thực thi | Button | - Điều kiện hiển thị: Chỉ hiển thị khi hồ sơ ở trạng thái Chờ thực thi.</w:t>
            </w:r>
            <w:r w:rsidRPr="00F07D8D">
              <w:rPr>
                <w:b/>
              </w:rPr>
              <w:br/>
              <w:t xml:space="preserve">- Khi click: Hệ thống điều hướng mở MH03 - Màn hình Cập nhật kết quả xử lý hồ </w:t>
            </w:r>
            <w:r w:rsidRPr="00F07D8D">
              <w:rPr>
                <w:b/>
              </w:rPr>
              <w:lastRenderedPageBreak/>
              <w:t>sơ yêu cầu bồi thường, tự động chuyển sang tab Chi tiết xử lý hồ sơ, mở rộng khối Thực thi giải quyết bồi thường ở chế độ chỉnh sửa và cuộn focus tới khối này. | | 10 | Hoãn / Tạm đình chỉ / Đình chỉ giải quyết | Button | - Điều kiện hiển thị: Chỉ hiển thị khi hồ sơ ở một trong các trạng thái Đang xác minh thiệt hại, Đang thương lượng, Thương lượng không thành công, Chờ ban hành QĐ.</w:t>
            </w:r>
            <w:r w:rsidRPr="00F07D8D">
              <w:rPr>
                <w:b/>
              </w:rPr>
              <w:br/>
              <w:t>- Khi click: Hệ thống điều hướng mở MH03 - Màn hình Cập nhật kết quả xử lý hồ sơ yêu cầu bồi thường, tự động chuyển sang tab Chi tiết xử lý hồ sơ, mở khối Hoãn / Tạm đình chỉ / Đình chỉ giải quyết ở chế độ nhập liệu để nhập căn cứ và quyết định hoãn/tạm đình chỉ/đình chỉ. | | 11 | Tiếp tục giải quyết | Button | - Điều kiện hiển thị: Chỉ hiển thị khi hồ sơ ở trạng thái Hoãn giải quyết hoặc Tạm đình chỉ giải quyết.</w:t>
            </w:r>
            <w:r w:rsidRPr="00F07D8D">
              <w:rPr>
                <w:b/>
              </w:rPr>
              <w:br/>
              <w:t>- Khi click: Hệ thống điều hướng mở MH03 - Màn hình Cập nhật kết quả xử lý hồ sơ yêu cầu bồi thường, mở khối Popup Tiếp tục giải quyết ở chế độ nhập liệu để nhập số/ngày quyết định cho phép tiếp tục giải quyết. | | 12 | Xem file | Link | - Điều kiện hiển thị: Hiển thị ngay sau tên file đính kèm.</w:t>
            </w:r>
            <w:r w:rsidRPr="00F07D8D">
              <w:rPr>
                <w:b/>
              </w:rPr>
              <w:br/>
              <w:t>- Cho phép xem file tại tab riêng. | | 13 | Đóng | Button | - Điều kiện hiển thị: Luôn hiển thị.</w:t>
            </w:r>
            <w:r w:rsidRPr="00F07D8D">
              <w:rPr>
                <w:b/>
              </w:rPr>
              <w:br/>
              <w:t>- Khi click: Hệ thống đóng màn hình chi tiết và quay về danh sách hồ sơ. |</w:t>
            </w:r>
          </w:p>
        </w:tc>
      </w:tr>
    </w:tbl>
    <w:p w:rsidR="005B3F2C" w:rsidRPr="00F07D8D" w:rsidRDefault="00F07D8D" w:rsidP="00F07D8D">
      <w:pPr>
        <w:pStyle w:val="Heading5"/>
        <w:numPr>
          <w:ilvl w:val="0"/>
          <w:numId w:val="0"/>
        </w:numPr>
        <w:jc w:val="both"/>
      </w:pPr>
      <w:bookmarkStart w:id="17" w:name="mh05---tab-phục-hồi-danh-dự"/>
      <w:bookmarkEnd w:id="16"/>
      <w:bookmarkEnd w:id="13"/>
      <w:r w:rsidRPr="00F07D8D">
        <w:lastRenderedPageBreak/>
        <w:t>4.3.3.1.7. MH05 - Tab Ph</w:t>
      </w:r>
      <w:r w:rsidRPr="00F07D8D">
        <w:t>ụ</w:t>
      </w:r>
      <w:r w:rsidRPr="00F07D8D">
        <w:t>c h</w:t>
      </w:r>
      <w:r w:rsidRPr="00F07D8D">
        <w:t>ồ</w:t>
      </w:r>
      <w:r w:rsidRPr="00F07D8D">
        <w:t>i danh d</w:t>
      </w:r>
      <w:r w:rsidRPr="00F07D8D">
        <w:t>ự</w:t>
      </w:r>
    </w:p>
    <w:p w:rsidR="005B3F2C" w:rsidRPr="00F07D8D" w:rsidRDefault="00F07D8D" w:rsidP="00F07D8D">
      <w:pPr>
        <w:pStyle w:val="Heading6"/>
        <w:numPr>
          <w:ilvl w:val="0"/>
          <w:numId w:val="0"/>
        </w:numPr>
        <w:jc w:val="both"/>
      </w:pPr>
      <w:bookmarkStart w:id="18" w:name="màn-hình-3"/>
      <w:r w:rsidRPr="00F07D8D">
        <w:t>4.3.3.1.7.1. Màn hình</w:t>
      </w:r>
    </w:p>
    <w:tbl>
      <w:tblPr>
        <w:tblStyle w:val="TableGrid"/>
        <w:tblW w:w="5000" w:type="pct"/>
        <w:tblLook w:val="04A0" w:firstRow="1" w:lastRow="0" w:firstColumn="1" w:lastColumn="0" w:noHBand="0" w:noVBand="1"/>
      </w:tblPr>
      <w:tblGrid>
        <w:gridCol w:w="9617"/>
      </w:tblGrid>
      <w:tr w:rsidR="005B3F2C" w:rsidRPr="00F07D8D" w:rsidTr="00F07D8D">
        <w:trPr>
          <w:tblHeader/>
        </w:trPr>
        <w:tc>
          <w:tcPr>
            <w:tcW w:w="0" w:type="auto"/>
            <w:shd w:val="clear" w:color="auto" w:fill="auto"/>
          </w:tcPr>
          <w:p w:rsidR="005B3F2C" w:rsidRPr="00F07D8D" w:rsidRDefault="00F07D8D" w:rsidP="00F07D8D">
            <w:pPr>
              <w:spacing w:before="60" w:after="60" w:line="240" w:lineRule="auto"/>
              <w:jc w:val="center"/>
              <w:rPr>
                <w:b/>
              </w:rPr>
            </w:pPr>
            <w:r w:rsidRPr="00F07D8D">
              <w:rPr>
                <w:b/>
              </w:rPr>
              <w:t>Ph</w:t>
            </w:r>
            <w:r w:rsidRPr="00F07D8D">
              <w:rPr>
                <w:b/>
              </w:rPr>
              <w:t>ụ</w:t>
            </w:r>
            <w:r w:rsidRPr="00F07D8D">
              <w:rPr>
                <w:b/>
              </w:rPr>
              <w:t>c h</w:t>
            </w:r>
            <w:r w:rsidRPr="00F07D8D">
              <w:rPr>
                <w:b/>
              </w:rPr>
              <w:t>ồ</w:t>
            </w:r>
            <w:r w:rsidRPr="00F07D8D">
              <w:rPr>
                <w:b/>
              </w:rPr>
              <w:t>i danh d</w:t>
            </w:r>
            <w:r w:rsidRPr="00F07D8D">
              <w:rPr>
                <w:b/>
              </w:rPr>
              <w:t>ự</w:t>
            </w:r>
          </w:p>
        </w:tc>
      </w:tr>
    </w:tbl>
    <w:p w:rsidR="005B3F2C" w:rsidRPr="00F07D8D" w:rsidRDefault="00F07D8D" w:rsidP="00F07D8D">
      <w:r w:rsidRPr="00F07D8D">
        <w:t>Ph</w:t>
      </w:r>
      <w:r w:rsidRPr="00F07D8D">
        <w:t>ụ</w:t>
      </w:r>
      <w:r w:rsidRPr="00F07D8D">
        <w:t>c h</w:t>
      </w:r>
      <w:r w:rsidRPr="00F07D8D">
        <w:t>ồ</w:t>
      </w:r>
      <w:r w:rsidRPr="00F07D8D">
        <w:t>i danh d</w:t>
      </w:r>
      <w:r w:rsidRPr="00F07D8D">
        <w:t>ự</w:t>
      </w:r>
    </w:p>
    <w:p w:rsidR="005B3F2C" w:rsidRPr="00F07D8D" w:rsidRDefault="00F07D8D" w:rsidP="00F07D8D">
      <w:pPr>
        <w:pStyle w:val="Heading6"/>
        <w:numPr>
          <w:ilvl w:val="0"/>
          <w:numId w:val="0"/>
        </w:numPr>
        <w:jc w:val="both"/>
      </w:pPr>
      <w:bookmarkStart w:id="19" w:name="mô-tả-thông-tin-trên-màn-hình-3"/>
      <w:bookmarkEnd w:id="18"/>
      <w:r w:rsidRPr="00F07D8D">
        <w:t>4.3.3.1.7.2. Mô t</w:t>
      </w:r>
      <w:r w:rsidRPr="00F07D8D">
        <w:t>ả</w:t>
      </w:r>
      <w:r w:rsidRPr="00F07D8D">
        <w:t xml:space="preserve"> thông tin trên màn hình</w:t>
      </w:r>
    </w:p>
    <w:tbl>
      <w:tblPr>
        <w:tblW w:w="503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362"/>
        <w:gridCol w:w="1584"/>
        <w:gridCol w:w="979"/>
        <w:gridCol w:w="979"/>
        <w:gridCol w:w="3773"/>
      </w:tblGrid>
      <w:tr w:rsidR="005B3F2C" w:rsidRPr="00F07D8D" w:rsidTr="00F07D8D">
        <w:trPr>
          <w:tblHeader/>
        </w:trPr>
        <w:tc>
          <w:tcPr>
            <w:tcW w:w="2362" w:type="dxa"/>
            <w:shd w:val="clear" w:color="auto" w:fill="auto"/>
          </w:tcPr>
          <w:p w:rsidR="005B3F2C" w:rsidRPr="00F07D8D" w:rsidRDefault="00F07D8D" w:rsidP="00F07D8D">
            <w:pPr>
              <w:spacing w:before="60" w:after="60" w:line="240" w:lineRule="auto"/>
              <w:jc w:val="center"/>
              <w:rPr>
                <w:b/>
              </w:rPr>
            </w:pPr>
            <w:r w:rsidRPr="00F07D8D">
              <w:rPr>
                <w:b/>
              </w:rPr>
              <w:t>Trư</w:t>
            </w:r>
            <w:r w:rsidRPr="00F07D8D">
              <w:rPr>
                <w:b/>
              </w:rPr>
              <w:t>ờ</w:t>
            </w:r>
            <w:r w:rsidRPr="00F07D8D">
              <w:rPr>
                <w:b/>
              </w:rPr>
              <w:t>ng thông tin</w:t>
            </w:r>
          </w:p>
        </w:tc>
        <w:tc>
          <w:tcPr>
            <w:tcW w:w="1584" w:type="dxa"/>
            <w:shd w:val="clear" w:color="auto" w:fill="auto"/>
          </w:tcPr>
          <w:p w:rsidR="005B3F2C" w:rsidRPr="00F07D8D" w:rsidRDefault="00F07D8D" w:rsidP="00F07D8D">
            <w:pPr>
              <w:spacing w:before="60" w:after="60" w:line="240" w:lineRule="auto"/>
              <w:jc w:val="center"/>
              <w:rPr>
                <w:b/>
              </w:rPr>
            </w:pPr>
            <w:r w:rsidRPr="00F07D8D">
              <w:rPr>
                <w:b/>
              </w:rPr>
              <w:t>Ki</w:t>
            </w:r>
            <w:r w:rsidRPr="00F07D8D">
              <w:rPr>
                <w:b/>
              </w:rPr>
              <w:t>ể</w:t>
            </w:r>
            <w:r w:rsidRPr="00F07D8D">
              <w:rPr>
                <w:b/>
              </w:rPr>
              <w:t>u d</w:t>
            </w:r>
            <w:r w:rsidRPr="00F07D8D">
              <w:rPr>
                <w:b/>
              </w:rPr>
              <w:t>ữ</w:t>
            </w:r>
            <w:r w:rsidRPr="00F07D8D">
              <w:rPr>
                <w:b/>
              </w:rPr>
              <w:t xml:space="preserve"> li</w:t>
            </w:r>
            <w:r w:rsidRPr="00F07D8D">
              <w:rPr>
                <w:b/>
              </w:rPr>
              <w:t>ệ</w:t>
            </w:r>
            <w:r w:rsidRPr="00F07D8D">
              <w:rPr>
                <w:b/>
              </w:rPr>
              <w:t>u</w:t>
            </w:r>
          </w:p>
        </w:tc>
        <w:tc>
          <w:tcPr>
            <w:tcW w:w="979" w:type="dxa"/>
            <w:shd w:val="clear" w:color="auto" w:fill="auto"/>
          </w:tcPr>
          <w:p w:rsidR="005B3F2C" w:rsidRPr="00F07D8D" w:rsidRDefault="00F07D8D" w:rsidP="00F07D8D">
            <w:pPr>
              <w:spacing w:before="60" w:after="60" w:line="240" w:lineRule="auto"/>
              <w:jc w:val="center"/>
              <w:rPr>
                <w:b/>
              </w:rPr>
            </w:pPr>
            <w:r w:rsidRPr="00F07D8D">
              <w:rPr>
                <w:b/>
              </w:rPr>
              <w:t>B</w:t>
            </w:r>
            <w:r w:rsidRPr="00F07D8D">
              <w:rPr>
                <w:b/>
              </w:rPr>
              <w:t>ắ</w:t>
            </w:r>
            <w:r w:rsidRPr="00F07D8D">
              <w:rPr>
                <w:b/>
              </w:rPr>
              <w:t>t bu</w:t>
            </w:r>
            <w:r w:rsidRPr="00F07D8D">
              <w:rPr>
                <w:b/>
              </w:rPr>
              <w:t>ộ</w:t>
            </w:r>
            <w:r w:rsidRPr="00F07D8D">
              <w:rPr>
                <w:b/>
              </w:rPr>
              <w:t>c</w:t>
            </w:r>
          </w:p>
        </w:tc>
        <w:tc>
          <w:tcPr>
            <w:tcW w:w="979" w:type="dxa"/>
            <w:shd w:val="clear" w:color="auto" w:fill="auto"/>
          </w:tcPr>
          <w:p w:rsidR="005B3F2C" w:rsidRPr="00F07D8D" w:rsidRDefault="00F07D8D" w:rsidP="00F07D8D">
            <w:pPr>
              <w:spacing w:before="60" w:after="60" w:line="240" w:lineRule="auto"/>
              <w:jc w:val="center"/>
              <w:rPr>
                <w:b/>
              </w:rPr>
            </w:pPr>
            <w:r w:rsidRPr="00F07D8D">
              <w:rPr>
                <w:b/>
              </w:rPr>
              <w:t>M</w:t>
            </w:r>
            <w:r w:rsidRPr="00F07D8D">
              <w:rPr>
                <w:b/>
              </w:rPr>
              <w:t>ặ</w:t>
            </w:r>
            <w:r w:rsidRPr="00F07D8D">
              <w:rPr>
                <w:b/>
              </w:rPr>
              <w:t>c đ</w:t>
            </w:r>
            <w:r w:rsidRPr="00F07D8D">
              <w:rPr>
                <w:b/>
              </w:rPr>
              <w:t>ị</w:t>
            </w:r>
            <w:r w:rsidRPr="00F07D8D">
              <w:rPr>
                <w:b/>
              </w:rPr>
              <w:t>nh</w:t>
            </w:r>
          </w:p>
        </w:tc>
        <w:tc>
          <w:tcPr>
            <w:tcW w:w="3773" w:type="dxa"/>
            <w:shd w:val="clear" w:color="auto" w:fill="auto"/>
          </w:tcPr>
          <w:p w:rsidR="005B3F2C" w:rsidRPr="00F07D8D" w:rsidRDefault="00F07D8D" w:rsidP="00F07D8D">
            <w:pPr>
              <w:spacing w:before="60" w:after="60" w:line="240" w:lineRule="auto"/>
              <w:jc w:val="center"/>
              <w:rPr>
                <w:b/>
              </w:rPr>
            </w:pPr>
            <w:r w:rsidRPr="00F07D8D">
              <w:rPr>
                <w:b/>
              </w:rPr>
              <w:t>Mô t</w:t>
            </w:r>
            <w:r w:rsidRPr="00F07D8D">
              <w:rPr>
                <w:b/>
              </w:rPr>
              <w:t>ả</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Th</w:t>
            </w:r>
            <w:r w:rsidRPr="00F07D8D">
              <w:t>ẻ</w:t>
            </w:r>
            <w:r w:rsidRPr="00F07D8D">
              <w:t xml:space="preserve"> thông tin ph</w:t>
            </w:r>
            <w:r w:rsidRPr="00F07D8D">
              <w:t>ụ</w:t>
            </w:r>
            <w:r w:rsidRPr="00F07D8D">
              <w:t>c h</w:t>
            </w:r>
            <w:r w:rsidRPr="00F07D8D">
              <w:t>ồ</w:t>
            </w:r>
            <w:r w:rsidRPr="00F07D8D">
              <w:t>i danh d</w:t>
            </w:r>
            <w:r w:rsidRPr="00F07D8D">
              <w:t>ự</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h</w:t>
            </w:r>
            <w:r w:rsidRPr="00F07D8D">
              <w:t>ồ</w:t>
            </w:r>
            <w:r w:rsidRPr="00F07D8D">
              <w:t xml:space="preserve"> sơ</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căn c</w:t>
            </w:r>
            <w:r w:rsidRPr="00F07D8D">
              <w:t>ứ</w:t>
            </w:r>
            <w:r w:rsidRPr="00F07D8D">
              <w:t xml:space="preserve"> pháp lý, cơ quan gi</w:t>
            </w:r>
            <w:r w:rsidRPr="00F07D8D">
              <w:t>ả</w:t>
            </w:r>
            <w:r w:rsidRPr="00F07D8D">
              <w:t>i quy</w:t>
            </w:r>
            <w:r w:rsidRPr="00F07D8D">
              <w:t>ế</w:t>
            </w:r>
            <w:r w:rsidRPr="00F07D8D">
              <w:t>t, ngày l</w:t>
            </w:r>
            <w:r w:rsidRPr="00F07D8D">
              <w:t>ậ</w:t>
            </w:r>
            <w:r w:rsidRPr="00F07D8D">
              <w:t>p văn b</w:t>
            </w:r>
            <w:r w:rsidRPr="00F07D8D">
              <w:t>ả</w:t>
            </w:r>
            <w:r w:rsidRPr="00F07D8D">
              <w:t>n, hình th</w:t>
            </w:r>
            <w:r w:rsidRPr="00F07D8D">
              <w:t>ứ</w:t>
            </w:r>
            <w:r w:rsidRPr="00F07D8D">
              <w:t>c ph</w:t>
            </w:r>
            <w:r w:rsidRPr="00F07D8D">
              <w:t>ụ</w:t>
            </w:r>
            <w:r w:rsidRPr="00F07D8D">
              <w:t>c h</w:t>
            </w:r>
            <w:r w:rsidRPr="00F07D8D">
              <w:t>ồ</w:t>
            </w:r>
            <w:r w:rsidRPr="00F07D8D">
              <w:t>i danh d</w:t>
            </w:r>
            <w:r w:rsidRPr="00F07D8D">
              <w:t>ự</w:t>
            </w:r>
            <w:r w:rsidRPr="00F07D8D">
              <w:t>, tr</w:t>
            </w:r>
            <w:r w:rsidRPr="00F07D8D">
              <w:t>ạ</w:t>
            </w:r>
            <w:r w:rsidRPr="00F07D8D">
              <w:t>ng thái ph</w:t>
            </w:r>
            <w:r w:rsidRPr="00F07D8D">
              <w:t>ụ</w:t>
            </w:r>
            <w:r w:rsidRPr="00F07D8D">
              <w:t>c h</w:t>
            </w:r>
            <w:r w:rsidRPr="00F07D8D">
              <w:t>ồ</w:t>
            </w:r>
            <w:r w:rsidRPr="00F07D8D">
              <w:t>i danh d</w:t>
            </w:r>
            <w:r w:rsidRPr="00F07D8D">
              <w:t>ự</w:t>
            </w:r>
            <w:r w:rsidRPr="00F07D8D">
              <w:t>, SLA và ngày b</w:t>
            </w:r>
            <w:r w:rsidRPr="00F07D8D">
              <w:t>ắ</w:t>
            </w:r>
            <w:r w:rsidRPr="00F07D8D">
              <w:t>t đ</w:t>
            </w:r>
            <w:r w:rsidRPr="00F07D8D">
              <w:t>ầ</w:t>
            </w:r>
            <w:r w:rsidRPr="00F07D8D">
              <w:t>u.</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Stepper ph</w:t>
            </w:r>
            <w:r w:rsidRPr="00F07D8D">
              <w:t>ụ</w:t>
            </w:r>
            <w:r w:rsidRPr="00F07D8D">
              <w:t>c h</w:t>
            </w:r>
            <w:r w:rsidRPr="00F07D8D">
              <w:t>ồ</w:t>
            </w:r>
            <w:r w:rsidRPr="00F07D8D">
              <w:t>i danh d</w:t>
            </w:r>
            <w:r w:rsidRPr="00F07D8D">
              <w:t>ự</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h</w:t>
            </w:r>
            <w:r w:rsidRPr="00F07D8D">
              <w:t>ồ</w:t>
            </w:r>
            <w:r w:rsidRPr="00F07D8D">
              <w:t xml:space="preserve"> sơ</w:t>
            </w:r>
          </w:p>
        </w:tc>
        <w:tc>
          <w:tcPr>
            <w:tcW w:w="3773" w:type="dxa"/>
            <w:shd w:val="clear" w:color="auto" w:fill="auto"/>
          </w:tcPr>
          <w:p w:rsidR="005B3F2C" w:rsidRPr="00F07D8D" w:rsidRDefault="00F07D8D" w:rsidP="00F07D8D">
            <w:pPr>
              <w:spacing w:before="60" w:after="60" w:line="240" w:lineRule="auto"/>
              <w:jc w:val="left"/>
            </w:pPr>
            <w:r w:rsidRPr="00F07D8D">
              <w:t>G</w:t>
            </w:r>
            <w:r w:rsidRPr="00F07D8D">
              <w:t>ồ</w:t>
            </w:r>
            <w:r w:rsidRPr="00F07D8D">
              <w:t>m 04 bư</w:t>
            </w:r>
            <w:r w:rsidRPr="00F07D8D">
              <w:t>ớ</w:t>
            </w:r>
            <w:r w:rsidRPr="00F07D8D">
              <w:t>c: thông báo t</w:t>
            </w:r>
            <w:r w:rsidRPr="00F07D8D">
              <w:t>ổ</w:t>
            </w:r>
            <w:r w:rsidRPr="00F07D8D">
              <w:t xml:space="preserve"> ch</w:t>
            </w:r>
            <w:r w:rsidRPr="00F07D8D">
              <w:t>ứ</w:t>
            </w:r>
            <w:r w:rsidRPr="00F07D8D">
              <w:t>c ph</w:t>
            </w:r>
            <w:r w:rsidRPr="00F07D8D">
              <w:t>ụ</w:t>
            </w:r>
            <w:r w:rsidRPr="00F07D8D">
              <w:t>c h</w:t>
            </w:r>
            <w:r w:rsidRPr="00F07D8D">
              <w:t>ồ</w:t>
            </w:r>
            <w:r w:rsidRPr="00F07D8D">
              <w:t>i danh d</w:t>
            </w:r>
            <w:r w:rsidRPr="00F07D8D">
              <w:t>ự</w:t>
            </w:r>
            <w:r w:rsidRPr="00F07D8D">
              <w:t>, ý ki</w:t>
            </w:r>
            <w:r w:rsidRPr="00F07D8D">
              <w:t>ế</w:t>
            </w:r>
            <w:r w:rsidRPr="00F07D8D">
              <w:t>n ngư</w:t>
            </w:r>
            <w:r w:rsidRPr="00F07D8D">
              <w:t>ờ</w:t>
            </w:r>
            <w:r w:rsidRPr="00F07D8D">
              <w:t>i b</w:t>
            </w:r>
            <w:r w:rsidRPr="00F07D8D">
              <w:t>ị</w:t>
            </w:r>
            <w:r w:rsidRPr="00F07D8D">
              <w:t xml:space="preserve"> thi</w:t>
            </w:r>
            <w:r w:rsidRPr="00F07D8D">
              <w:t>ệ</w:t>
            </w:r>
            <w:r w:rsidRPr="00F07D8D">
              <w:t>t h</w:t>
            </w:r>
            <w:r w:rsidRPr="00F07D8D">
              <w:t>ạ</w:t>
            </w:r>
            <w:r w:rsidRPr="00F07D8D">
              <w:t>i, quy</w:t>
            </w:r>
            <w:r w:rsidRPr="00F07D8D">
              <w:t>ế</w:t>
            </w:r>
            <w:r w:rsidRPr="00F07D8D">
              <w:t>t đ</w:t>
            </w:r>
            <w:r w:rsidRPr="00F07D8D">
              <w:t>ị</w:t>
            </w:r>
            <w:r w:rsidRPr="00F07D8D">
              <w:t>nh t</w:t>
            </w:r>
            <w:r w:rsidRPr="00F07D8D">
              <w:t>ổ</w:t>
            </w:r>
            <w:r w:rsidRPr="00F07D8D">
              <w:t xml:space="preserve"> ch</w:t>
            </w:r>
            <w:r w:rsidRPr="00F07D8D">
              <w:t>ứ</w:t>
            </w:r>
            <w:r w:rsidRPr="00F07D8D">
              <w:t>c ph</w:t>
            </w:r>
            <w:r w:rsidRPr="00F07D8D">
              <w:t>ụ</w:t>
            </w:r>
            <w:r w:rsidRPr="00F07D8D">
              <w:t>c h</w:t>
            </w:r>
            <w:r w:rsidRPr="00F07D8D">
              <w:t>ồ</w:t>
            </w:r>
            <w:r w:rsidRPr="00F07D8D">
              <w:t>i danh d</w:t>
            </w:r>
            <w:r w:rsidRPr="00F07D8D">
              <w:t>ự</w:t>
            </w:r>
            <w:r w:rsidRPr="00F07D8D">
              <w:t>, k</w:t>
            </w:r>
            <w:r w:rsidRPr="00F07D8D">
              <w:t>ế</w:t>
            </w:r>
            <w:r w:rsidRPr="00F07D8D">
              <w:t>t qu</w:t>
            </w:r>
            <w:r w:rsidRPr="00F07D8D">
              <w:t>ả</w:t>
            </w:r>
            <w:r w:rsidRPr="00F07D8D">
              <w:t xml:space="preserve"> th</w:t>
            </w:r>
            <w:r w:rsidRPr="00F07D8D">
              <w:t>ự</w:t>
            </w:r>
            <w:r w:rsidRPr="00F07D8D">
              <w:t>c hi</w:t>
            </w:r>
            <w:r w:rsidRPr="00F07D8D">
              <w:t>ệ</w:t>
            </w:r>
            <w:r w:rsidRPr="00F07D8D">
              <w:t>n ph</w:t>
            </w:r>
            <w:r w:rsidRPr="00F07D8D">
              <w:t>ụ</w:t>
            </w:r>
            <w:r w:rsidRPr="00F07D8D">
              <w:t>c h</w:t>
            </w:r>
            <w:r w:rsidRPr="00F07D8D">
              <w:t>ồ</w:t>
            </w:r>
            <w:r w:rsidRPr="00F07D8D">
              <w:t>i danh d</w:t>
            </w:r>
            <w:r w:rsidRPr="00F07D8D">
              <w:t>ự</w:t>
            </w:r>
            <w:r w:rsidRPr="00F07D8D">
              <w: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bCs/>
              </w:rPr>
              <w:t>Bư</w:t>
            </w:r>
            <w:r w:rsidRPr="00F07D8D">
              <w:rPr>
                <w:bCs/>
              </w:rPr>
              <w:t>ớ</w:t>
            </w:r>
            <w:r w:rsidRPr="00F07D8D">
              <w:rPr>
                <w:bCs/>
              </w:rPr>
              <w:t>c 1 - Thông báo t</w:t>
            </w:r>
            <w:r w:rsidRPr="00F07D8D">
              <w:rPr>
                <w:bCs/>
              </w:rPr>
              <w:t>ổ</w:t>
            </w:r>
            <w:r w:rsidRPr="00F07D8D">
              <w:rPr>
                <w:bCs/>
              </w:rPr>
              <w:t xml:space="preserve"> ch</w:t>
            </w:r>
            <w:r w:rsidRPr="00F07D8D">
              <w:rPr>
                <w:bCs/>
              </w:rPr>
              <w:t>ứ</w:t>
            </w:r>
            <w:r w:rsidRPr="00F07D8D">
              <w:rPr>
                <w:bCs/>
              </w:rPr>
              <w:t>c ph</w:t>
            </w:r>
            <w:r w:rsidRPr="00F07D8D">
              <w:rPr>
                <w:bCs/>
              </w:rPr>
              <w:t>ụ</w:t>
            </w:r>
            <w:r w:rsidRPr="00F07D8D">
              <w:rPr>
                <w:bCs/>
              </w:rPr>
              <w:t>c h</w:t>
            </w:r>
            <w:r w:rsidRPr="00F07D8D">
              <w:rPr>
                <w:bCs/>
              </w:rPr>
              <w:t>ồ</w:t>
            </w:r>
            <w:r w:rsidRPr="00F07D8D">
              <w:rPr>
                <w:bCs/>
              </w:rPr>
              <w:t>i danh d</w:t>
            </w:r>
            <w:r w:rsidRPr="00F07D8D">
              <w:rPr>
                <w:bCs/>
              </w:rPr>
              <w:t>ự</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Nh</w:t>
            </w:r>
            <w:r w:rsidRPr="00F07D8D">
              <w:t>ậ</w:t>
            </w:r>
            <w:r w:rsidRPr="00F07D8D">
              <w:t>p thông báo t</w:t>
            </w:r>
            <w:r w:rsidRPr="00F07D8D">
              <w:t>ổ</w:t>
            </w:r>
            <w:r w:rsidRPr="00F07D8D">
              <w:t xml:space="preserve"> ch</w:t>
            </w:r>
            <w:r w:rsidRPr="00F07D8D">
              <w:t>ứ</w:t>
            </w:r>
            <w:r w:rsidRPr="00F07D8D">
              <w:t>c ph</w:t>
            </w:r>
            <w:r w:rsidRPr="00F07D8D">
              <w:t>ụ</w:t>
            </w:r>
            <w:r w:rsidRPr="00F07D8D">
              <w:t>c h</w:t>
            </w:r>
            <w:r w:rsidRPr="00F07D8D">
              <w:t>ồ</w:t>
            </w:r>
            <w:r w:rsidRPr="00F07D8D">
              <w:t>i danh d</w:t>
            </w:r>
            <w:r w:rsidRPr="00F07D8D">
              <w:t>ự</w:t>
            </w:r>
            <w:r w:rsidRPr="00F07D8D">
              <w: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w:t>
            </w:r>
            <w:r w:rsidRPr="00F07D8D">
              <w:t>ố</w:t>
            </w:r>
            <w:r w:rsidRPr="00F07D8D">
              <w:t xml:space="preserve"> thông báo</w:t>
            </w:r>
          </w:p>
        </w:tc>
        <w:tc>
          <w:tcPr>
            <w:tcW w:w="1584" w:type="dxa"/>
            <w:shd w:val="clear" w:color="auto" w:fill="auto"/>
          </w:tcPr>
          <w:p w:rsidR="005B3F2C" w:rsidRPr="00F07D8D" w:rsidRDefault="00F07D8D" w:rsidP="00F07D8D">
            <w:pPr>
              <w:spacing w:before="60" w:after="60" w:line="240" w:lineRule="auto"/>
            </w:pPr>
            <w:r w:rsidRPr="00F07D8D">
              <w:t>String(50)</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Áp d</w:t>
            </w:r>
            <w:r w:rsidRPr="00F07D8D">
              <w:t>ụ</w:t>
            </w:r>
            <w:r w:rsidRPr="00F07D8D">
              <w:t>ng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Ngày ban hành</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Áp d</w:t>
            </w:r>
            <w:r w:rsidRPr="00F07D8D">
              <w:t>ụ</w:t>
            </w:r>
            <w:r w:rsidRPr="00F07D8D">
              <w:t>ng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Ngày g</w:t>
            </w:r>
            <w:r w:rsidRPr="00F07D8D">
              <w:t>ử</w:t>
            </w:r>
            <w:r w:rsidRPr="00F07D8D">
              <w:t>i thông báo</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Áp d</w:t>
            </w:r>
            <w:r w:rsidRPr="00F07D8D">
              <w:t>ụ</w:t>
            </w:r>
            <w:r w:rsidRPr="00F07D8D">
              <w:t>ng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Ngư</w:t>
            </w:r>
            <w:r w:rsidRPr="00F07D8D">
              <w:t>ờ</w:t>
            </w:r>
            <w:r w:rsidRPr="00F07D8D">
              <w:t>i ký</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Áp d</w:t>
            </w:r>
            <w:r w:rsidRPr="00F07D8D">
              <w:t>ụ</w:t>
            </w:r>
            <w:r w:rsidRPr="00F07D8D">
              <w:t>ng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Ch</w:t>
            </w:r>
            <w:r w:rsidRPr="00F07D8D">
              <w:t>ứ</w:t>
            </w:r>
            <w:r w:rsidRPr="00F07D8D">
              <w:t>c v</w:t>
            </w:r>
            <w:r w:rsidRPr="00F07D8D">
              <w:t>ụ</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Áp d</w:t>
            </w:r>
            <w:r w:rsidRPr="00F07D8D">
              <w:t>ụ</w:t>
            </w:r>
            <w:r w:rsidRPr="00F07D8D">
              <w:t>ng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Cơ quan t</w:t>
            </w:r>
            <w:r w:rsidRPr="00F07D8D">
              <w:t>ổ</w:t>
            </w:r>
            <w:r w:rsidRPr="00F07D8D">
              <w:t xml:space="preserve"> ch</w:t>
            </w:r>
            <w:r w:rsidRPr="00F07D8D">
              <w:t>ứ</w:t>
            </w:r>
            <w:r w:rsidRPr="00F07D8D">
              <w:t>c d</w:t>
            </w:r>
            <w:r w:rsidRPr="00F07D8D">
              <w:t>ự</w:t>
            </w:r>
            <w:r w:rsidRPr="00F07D8D">
              <w:t xml:space="preserve"> ki</w:t>
            </w:r>
            <w:r w:rsidRPr="00F07D8D">
              <w:t>ế</w:t>
            </w:r>
            <w:r w:rsidRPr="00F07D8D">
              <w:t>n</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theo hình th</w:t>
            </w:r>
            <w:r w:rsidRPr="00F07D8D">
              <w:t>ứ</w:t>
            </w:r>
            <w:r w:rsidRPr="00F07D8D">
              <w:t>c ph</w:t>
            </w:r>
            <w:r w:rsidRPr="00F07D8D">
              <w:t>ụ</w:t>
            </w:r>
            <w:r w:rsidRPr="00F07D8D">
              <w:t>c h</w:t>
            </w:r>
            <w:r w:rsidRPr="00F07D8D">
              <w:t>ồ</w:t>
            </w:r>
            <w:r w:rsidRPr="00F07D8D">
              <w:t>i danh d</w:t>
            </w:r>
            <w:r w:rsidRPr="00F07D8D">
              <w:t>ự</w:t>
            </w:r>
            <w:r w:rsidRPr="00F07D8D">
              <w: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Ngày t</w:t>
            </w:r>
            <w:r w:rsidRPr="00F07D8D">
              <w:t>ổ</w:t>
            </w:r>
            <w:r w:rsidRPr="00F07D8D">
              <w:t xml:space="preserve"> ch</w:t>
            </w:r>
            <w:r w:rsidRPr="00F07D8D">
              <w:t>ứ</w:t>
            </w:r>
            <w:r w:rsidRPr="00F07D8D">
              <w:t>c d</w:t>
            </w:r>
            <w:r w:rsidRPr="00F07D8D">
              <w:t>ự</w:t>
            </w:r>
            <w:r w:rsidRPr="00F07D8D">
              <w:t xml:space="preserve"> ki</w:t>
            </w:r>
            <w:r w:rsidRPr="00F07D8D">
              <w:t>ế</w:t>
            </w:r>
            <w:r w:rsidRPr="00F07D8D">
              <w:t>n</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theo hình th</w:t>
            </w:r>
            <w:r w:rsidRPr="00F07D8D">
              <w:t>ứ</w:t>
            </w:r>
            <w:r w:rsidRPr="00F07D8D">
              <w:t>c ph</w:t>
            </w:r>
            <w:r w:rsidRPr="00F07D8D">
              <w:t>ụ</w:t>
            </w:r>
            <w:r w:rsidRPr="00F07D8D">
              <w:t>c h</w:t>
            </w:r>
            <w:r w:rsidRPr="00F07D8D">
              <w:t>ồ</w:t>
            </w:r>
            <w:r w:rsidRPr="00F07D8D">
              <w:t>i danh d</w:t>
            </w:r>
            <w:r w:rsidRPr="00F07D8D">
              <w:t>ự</w:t>
            </w:r>
            <w:r w:rsidRPr="00F07D8D">
              <w: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Đ</w:t>
            </w:r>
            <w:r w:rsidRPr="00F07D8D">
              <w:t>ị</w:t>
            </w:r>
            <w:r w:rsidRPr="00F07D8D">
              <w:t>a đi</w:t>
            </w:r>
            <w:r w:rsidRPr="00F07D8D">
              <w:t>ể</w:t>
            </w:r>
            <w:r w:rsidRPr="00F07D8D">
              <w:t>m t</w:t>
            </w:r>
            <w:r w:rsidRPr="00F07D8D">
              <w:t>ổ</w:t>
            </w:r>
            <w:r w:rsidRPr="00F07D8D">
              <w:t xml:space="preserve"> ch</w:t>
            </w:r>
            <w:r w:rsidRPr="00F07D8D">
              <w:t>ứ</w:t>
            </w:r>
            <w:r w:rsidRPr="00F07D8D">
              <w:t>c d</w:t>
            </w:r>
            <w:r w:rsidRPr="00F07D8D">
              <w:t>ự</w:t>
            </w:r>
            <w:r w:rsidRPr="00F07D8D">
              <w:t xml:space="preserve"> ki</w:t>
            </w:r>
            <w:r w:rsidRPr="00F07D8D">
              <w:t>ế</w:t>
            </w:r>
            <w:r w:rsidRPr="00F07D8D">
              <w:t>n</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theo hình th</w:t>
            </w:r>
            <w:r w:rsidRPr="00F07D8D">
              <w:t>ứ</w:t>
            </w:r>
            <w:r w:rsidRPr="00F07D8D">
              <w:t>c ph</w:t>
            </w:r>
            <w:r w:rsidRPr="00F07D8D">
              <w:t>ụ</w:t>
            </w:r>
            <w:r w:rsidRPr="00F07D8D">
              <w:t>c h</w:t>
            </w:r>
            <w:r w:rsidRPr="00F07D8D">
              <w:t>ồ</w:t>
            </w:r>
            <w:r w:rsidRPr="00F07D8D">
              <w:t>i danh d</w:t>
            </w:r>
            <w:r w:rsidRPr="00F07D8D">
              <w:t>ự</w:t>
            </w:r>
            <w:r w:rsidRPr="00F07D8D">
              <w: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Thành ph</w:t>
            </w:r>
            <w:r w:rsidRPr="00F07D8D">
              <w:t>ầ</w:t>
            </w:r>
            <w:r w:rsidRPr="00F07D8D">
              <w:t>n tham gia d</w:t>
            </w:r>
            <w:r w:rsidRPr="00F07D8D">
              <w:t>ự</w:t>
            </w:r>
            <w:r w:rsidRPr="00F07D8D">
              <w:t xml:space="preserve"> ki</w:t>
            </w:r>
            <w:r w:rsidRPr="00F07D8D">
              <w:t>ế</w:t>
            </w:r>
            <w:r w:rsidRPr="00F07D8D">
              <w:t>n</w:t>
            </w:r>
          </w:p>
        </w:tc>
        <w:tc>
          <w:tcPr>
            <w:tcW w:w="1584" w:type="dxa"/>
            <w:shd w:val="clear" w:color="auto" w:fill="auto"/>
          </w:tcPr>
          <w:p w:rsidR="005B3F2C" w:rsidRPr="00F07D8D" w:rsidRDefault="00F07D8D" w:rsidP="00F07D8D">
            <w:pPr>
              <w:spacing w:before="60" w:after="60" w:line="240" w:lineRule="auto"/>
            </w:pPr>
            <w:r w:rsidRPr="00F07D8D">
              <w:t>Boolea</w:t>
            </w:r>
            <w:r w:rsidRPr="00F07D8D">
              <w:t>n</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Theo UI</w:t>
            </w:r>
          </w:p>
        </w:tc>
        <w:tc>
          <w:tcPr>
            <w:tcW w:w="3773" w:type="dxa"/>
            <w:shd w:val="clear" w:color="auto" w:fill="auto"/>
          </w:tcPr>
          <w:p w:rsidR="005B3F2C" w:rsidRPr="00F07D8D" w:rsidRDefault="00F07D8D" w:rsidP="00F07D8D">
            <w:pPr>
              <w:spacing w:before="60" w:after="60" w:line="240" w:lineRule="auto"/>
              <w:jc w:val="left"/>
            </w:pPr>
            <w:r w:rsidRPr="00F07D8D">
              <w:t>G</w:t>
            </w:r>
            <w:r w:rsidRPr="00F07D8D">
              <w:t>ồ</w:t>
            </w:r>
            <w:r w:rsidRPr="00F07D8D">
              <w:t>m:</w:t>
            </w:r>
            <w:r w:rsidRPr="00F07D8D">
              <w:br/>
              <w:t>+ Đ</w:t>
            </w:r>
            <w:r w:rsidRPr="00F07D8D">
              <w:t>ạ</w:t>
            </w:r>
            <w:r w:rsidRPr="00F07D8D">
              <w:t>i di</w:t>
            </w:r>
            <w:r w:rsidRPr="00F07D8D">
              <w:t>ệ</w:t>
            </w:r>
            <w:r w:rsidRPr="00F07D8D">
              <w:t>n cơ quan ti</w:t>
            </w:r>
            <w:r w:rsidRPr="00F07D8D">
              <w:t>ế</w:t>
            </w:r>
            <w:r w:rsidRPr="00F07D8D">
              <w:t>n hành t</w:t>
            </w:r>
            <w:r w:rsidRPr="00F07D8D">
              <w:t>ố</w:t>
            </w:r>
            <w:r w:rsidRPr="00F07D8D">
              <w:t xml:space="preserve"> t</w:t>
            </w:r>
            <w:r w:rsidRPr="00F07D8D">
              <w:t>ụ</w:t>
            </w:r>
            <w:r w:rsidRPr="00F07D8D">
              <w:t>ng/cơ quan qu</w:t>
            </w:r>
            <w:r w:rsidRPr="00F07D8D">
              <w:t>ả</w:t>
            </w:r>
            <w:r w:rsidRPr="00F07D8D">
              <w:t>n lý</w:t>
            </w:r>
            <w:r w:rsidRPr="00F07D8D">
              <w:br/>
              <w:t>+ Đ</w:t>
            </w:r>
            <w:r w:rsidRPr="00F07D8D">
              <w:t>ạ</w:t>
            </w:r>
            <w:r w:rsidRPr="00F07D8D">
              <w:t>i di</w:t>
            </w:r>
            <w:r w:rsidRPr="00F07D8D">
              <w:t>ệ</w:t>
            </w:r>
            <w:r w:rsidRPr="00F07D8D">
              <w:t>n cơ quan gi</w:t>
            </w:r>
            <w:r w:rsidRPr="00F07D8D">
              <w:t>ả</w:t>
            </w:r>
            <w:r w:rsidRPr="00F07D8D">
              <w:t>i quy</w:t>
            </w:r>
            <w:r w:rsidRPr="00F07D8D">
              <w:t>ế</w:t>
            </w:r>
            <w:r w:rsidRPr="00F07D8D">
              <w:t>t b</w:t>
            </w:r>
            <w:r w:rsidRPr="00F07D8D">
              <w:t>ồ</w:t>
            </w:r>
            <w:r w:rsidRPr="00F07D8D">
              <w:t>i thư</w:t>
            </w:r>
            <w:r w:rsidRPr="00F07D8D">
              <w:t>ờ</w:t>
            </w:r>
            <w:r w:rsidRPr="00F07D8D">
              <w:t>ng</w:t>
            </w:r>
            <w:r w:rsidRPr="00F07D8D">
              <w:br/>
              <w:t>+ Cá nhân khác có liên quan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Thông tin cá nhân khác tham gia d</w:t>
            </w:r>
            <w:r w:rsidRPr="00F07D8D">
              <w:t>ự</w:t>
            </w:r>
            <w:r w:rsidRPr="00F07D8D">
              <w:t xml:space="preserve"> ki</w:t>
            </w:r>
            <w:r w:rsidRPr="00F07D8D">
              <w:t>ế</w:t>
            </w:r>
            <w:r w:rsidRPr="00F07D8D">
              <w:t>n</w:t>
            </w:r>
          </w:p>
        </w:tc>
        <w:tc>
          <w:tcPr>
            <w:tcW w:w="1584" w:type="dxa"/>
            <w:shd w:val="clear" w:color="auto" w:fill="auto"/>
          </w:tcPr>
          <w:p w:rsidR="005B3F2C" w:rsidRPr="00F07D8D" w:rsidRDefault="00F07D8D" w:rsidP="00F07D8D">
            <w:pPr>
              <w:spacing w:before="60" w:after="60" w:line="240" w:lineRule="auto"/>
            </w:pPr>
            <w:r w:rsidRPr="00F07D8D">
              <w:t>Text(1000)</w:t>
            </w:r>
          </w:p>
        </w:tc>
        <w:tc>
          <w:tcPr>
            <w:tcW w:w="979" w:type="dxa"/>
            <w:shd w:val="clear" w:color="auto" w:fill="auto"/>
          </w:tcPr>
          <w:p w:rsidR="005B3F2C" w:rsidRPr="00F07D8D" w:rsidRDefault="00F07D8D" w:rsidP="00F07D8D">
            <w:pPr>
              <w:spacing w:before="60" w:after="60" w:line="240" w:lineRule="auto"/>
            </w:pPr>
            <w:r w:rsidRPr="00F07D8D">
              <w:t>Có theo đi</w:t>
            </w:r>
            <w:r w:rsidRPr="00F07D8D">
              <w:t>ề</w:t>
            </w:r>
            <w:r w:rsidRPr="00F07D8D">
              <w:t>u ki</w:t>
            </w:r>
            <w:r w:rsidRPr="00F07D8D">
              <w:t>ệ</w:t>
            </w:r>
            <w:r w:rsidRPr="00F07D8D">
              <w:t>n</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khi tick </w:t>
            </w:r>
            <w:r w:rsidRPr="00F07D8D">
              <w:t>Cá nhân khác có liên quan.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C</w:t>
            </w:r>
            <w:r w:rsidRPr="00F07D8D">
              <w:t>ấ</w:t>
            </w:r>
            <w:r w:rsidRPr="00F07D8D">
              <w:t>p cơ quan qu</w:t>
            </w:r>
            <w:r w:rsidRPr="00F07D8D">
              <w:t>ả</w:t>
            </w:r>
            <w:r w:rsidRPr="00F07D8D">
              <w:t>n lý báo chí d</w:t>
            </w:r>
            <w:r w:rsidRPr="00F07D8D">
              <w:t>ự</w:t>
            </w:r>
            <w:r w:rsidRPr="00F07D8D">
              <w:t xml:space="preserve"> ki</w:t>
            </w:r>
            <w:r w:rsidRPr="00F07D8D">
              <w:t>ế</w:t>
            </w:r>
            <w:r w:rsidRPr="00F07D8D">
              <w:t>n</w:t>
            </w:r>
          </w:p>
        </w:tc>
        <w:tc>
          <w:tcPr>
            <w:tcW w:w="1584" w:type="dxa"/>
            <w:shd w:val="clear" w:color="auto" w:fill="auto"/>
          </w:tcPr>
          <w:p w:rsidR="005B3F2C" w:rsidRPr="00F07D8D" w:rsidRDefault="00F07D8D" w:rsidP="00F07D8D">
            <w:pPr>
              <w:spacing w:before="60" w:after="60" w:line="240" w:lineRule="auto"/>
            </w:pPr>
            <w:r w:rsidRPr="00F07D8D">
              <w:t>Enum(String(100))</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Trung ương</w:t>
            </w:r>
          </w:p>
        </w:tc>
        <w:tc>
          <w:tcPr>
            <w:tcW w:w="3773" w:type="dxa"/>
            <w:shd w:val="clear" w:color="auto" w:fill="auto"/>
          </w:tcPr>
          <w:p w:rsidR="005B3F2C" w:rsidRPr="00F07D8D" w:rsidRDefault="00F07D8D" w:rsidP="00F07D8D">
            <w:pPr>
              <w:spacing w:before="60" w:after="60" w:line="240" w:lineRule="auto"/>
              <w:jc w:val="left"/>
            </w:pPr>
            <w:r w:rsidRPr="00F07D8D">
              <w:t>Giá tr</w:t>
            </w:r>
            <w:r w:rsidRPr="00F07D8D">
              <w:t>ị</w:t>
            </w:r>
            <w:r w:rsidRPr="00F07D8D">
              <w:t xml:space="preserve"> g</w:t>
            </w:r>
            <w:r w:rsidRPr="00F07D8D">
              <w:t>ồ</w:t>
            </w:r>
            <w:r w:rsidRPr="00F07D8D">
              <w:t>m:</w:t>
            </w:r>
            <w:r w:rsidRPr="00F07D8D">
              <w:br/>
              <w:t>+ Trung ương</w:t>
            </w:r>
            <w:r w:rsidRPr="00F07D8D">
              <w:br/>
              <w:t>+ Đ</w:t>
            </w:r>
            <w:r w:rsidRPr="00F07D8D">
              <w:t>ị</w:t>
            </w:r>
            <w:r w:rsidRPr="00F07D8D">
              <w:t>a phương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Tên t</w:t>
            </w:r>
            <w:r w:rsidRPr="00F07D8D">
              <w:t>ờ</w:t>
            </w:r>
            <w:r w:rsidRPr="00F07D8D">
              <w:t xml:space="preserve"> báo Trung ương d</w:t>
            </w:r>
            <w:r w:rsidRPr="00F07D8D">
              <w:t>ự</w:t>
            </w:r>
            <w:r w:rsidRPr="00F07D8D">
              <w:t xml:space="preserve"> ki</w:t>
            </w:r>
            <w:r w:rsidRPr="00F07D8D">
              <w:t>ế</w:t>
            </w:r>
            <w:r w:rsidRPr="00F07D8D">
              <w:t>n</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Theo đi</w:t>
            </w:r>
            <w:r w:rsidRPr="00F07D8D">
              <w:t>ề</w:t>
            </w:r>
            <w:r w:rsidRPr="00F07D8D">
              <w:t>u ki</w:t>
            </w:r>
            <w:r w:rsidRPr="00F07D8D">
              <w:t>ệ</w:t>
            </w:r>
            <w:r w:rsidRPr="00F07D8D">
              <w:t>n</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theo c</w:t>
            </w:r>
            <w:r w:rsidRPr="00F07D8D">
              <w:t>ấ</w:t>
            </w:r>
            <w:r w:rsidRPr="00F07D8D">
              <w:t>p cơ quan qu</w:t>
            </w:r>
            <w:r w:rsidRPr="00F07D8D">
              <w:t>ả</w:t>
            </w:r>
            <w:r w:rsidRPr="00F07D8D">
              <w:t>n lý báo chí.</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Tên báo Đ</w:t>
            </w:r>
            <w:r w:rsidRPr="00F07D8D">
              <w:t>ị</w:t>
            </w:r>
            <w:r w:rsidRPr="00F07D8D">
              <w:t>a phương nơi cư trú/đ</w:t>
            </w:r>
            <w:r w:rsidRPr="00F07D8D">
              <w:t>ặ</w:t>
            </w:r>
            <w:r w:rsidRPr="00F07D8D">
              <w:t>t tr</w:t>
            </w:r>
            <w:r w:rsidRPr="00F07D8D">
              <w:t>ụ</w:t>
            </w:r>
            <w:r w:rsidRPr="00F07D8D">
              <w:t xml:space="preserve"> s</w:t>
            </w:r>
            <w:r w:rsidRPr="00F07D8D">
              <w:t>ở</w:t>
            </w:r>
            <w:r w:rsidRPr="00F07D8D">
              <w:t xml:space="preserve"> d</w:t>
            </w:r>
            <w:r w:rsidRPr="00F07D8D">
              <w:t>ự</w:t>
            </w:r>
            <w:r w:rsidRPr="00F07D8D">
              <w:t xml:space="preserve"> ki</w:t>
            </w:r>
            <w:r w:rsidRPr="00F07D8D">
              <w:t>ế</w:t>
            </w:r>
            <w:r w:rsidRPr="00F07D8D">
              <w:t>n</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Theo đi</w:t>
            </w:r>
            <w:r w:rsidRPr="00F07D8D">
              <w:t>ề</w:t>
            </w:r>
            <w:r w:rsidRPr="00F07D8D">
              <w:t>u ki</w:t>
            </w:r>
            <w:r w:rsidRPr="00F07D8D">
              <w:t>ệ</w:t>
            </w:r>
            <w:r w:rsidRPr="00F07D8D">
              <w:t>n</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theo c</w:t>
            </w:r>
            <w:r w:rsidRPr="00F07D8D">
              <w:t>ấ</w:t>
            </w:r>
            <w:r w:rsidRPr="00F07D8D">
              <w:t>p cơ quan qu</w:t>
            </w:r>
            <w:r w:rsidRPr="00F07D8D">
              <w:t>ả</w:t>
            </w:r>
            <w:r w:rsidRPr="00F07D8D">
              <w:t>n lý báo chí.</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w:t>
            </w:r>
            <w:r w:rsidRPr="00F07D8D">
              <w:t>ố</w:t>
            </w:r>
            <w:r w:rsidRPr="00F07D8D">
              <w:t xml:space="preserve"> s</w:t>
            </w:r>
            <w:r w:rsidRPr="00F07D8D">
              <w:t>ố</w:t>
            </w:r>
            <w:r w:rsidRPr="00F07D8D">
              <w:t xml:space="preserve"> báo phát hành liên ti</w:t>
            </w:r>
            <w:r w:rsidRPr="00F07D8D">
              <w:t>ế</w:t>
            </w:r>
            <w:r w:rsidRPr="00F07D8D">
              <w:t>p d</w:t>
            </w:r>
            <w:r w:rsidRPr="00F07D8D">
              <w:t>ự</w:t>
            </w:r>
            <w:r w:rsidRPr="00F07D8D">
              <w:t xml:space="preserve"> ki</w:t>
            </w:r>
            <w:r w:rsidRPr="00F07D8D">
              <w:t>ế</w:t>
            </w:r>
            <w:r w:rsidRPr="00F07D8D">
              <w:t>n</w:t>
            </w:r>
          </w:p>
        </w:tc>
        <w:tc>
          <w:tcPr>
            <w:tcW w:w="1584" w:type="dxa"/>
            <w:shd w:val="clear" w:color="auto" w:fill="auto"/>
          </w:tcPr>
          <w:p w:rsidR="005B3F2C" w:rsidRPr="00F07D8D" w:rsidRDefault="00F07D8D" w:rsidP="00F07D8D">
            <w:pPr>
              <w:spacing w:before="60" w:after="60" w:line="240" w:lineRule="auto"/>
            </w:pPr>
            <w:r w:rsidRPr="00F07D8D">
              <w:t>Integer(3)</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Ghi s</w:t>
            </w:r>
            <w:r w:rsidRPr="00F07D8D">
              <w:t>ố</w:t>
            </w:r>
            <w:r w:rsidRPr="00F07D8D">
              <w:t xml:space="preserve"> k</w:t>
            </w:r>
            <w:r w:rsidRPr="00F07D8D">
              <w:t>ỳ</w:t>
            </w:r>
            <w:r w:rsidRPr="00F07D8D">
              <w:t xml:space="preserve"> báo d</w:t>
            </w:r>
            <w:r w:rsidRPr="00F07D8D">
              <w:t>ự</w:t>
            </w:r>
            <w:r w:rsidRPr="00F07D8D">
              <w:t xml:space="preserve"> ki</w:t>
            </w:r>
            <w:r w:rsidRPr="00F07D8D">
              <w:t>ế</w:t>
            </w:r>
            <w:r w:rsidRPr="00F07D8D">
              <w:t>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Đăng t</w:t>
            </w:r>
            <w:r w:rsidRPr="00F07D8D">
              <w:t>ả</w:t>
            </w:r>
            <w:r w:rsidRPr="00F07D8D">
              <w:t>i trên C</w:t>
            </w:r>
            <w:r w:rsidRPr="00F07D8D">
              <w:t>ổ</w:t>
            </w:r>
            <w:r w:rsidRPr="00F07D8D">
              <w:t>ng thông tin đi</w:t>
            </w:r>
            <w:r w:rsidRPr="00F07D8D">
              <w:t>ệ</w:t>
            </w:r>
            <w:r w:rsidRPr="00F07D8D">
              <w:t>n t</w:t>
            </w:r>
            <w:r w:rsidRPr="00F07D8D">
              <w:t>ử</w:t>
            </w:r>
          </w:p>
        </w:tc>
        <w:tc>
          <w:tcPr>
            <w:tcW w:w="1584" w:type="dxa"/>
            <w:shd w:val="clear" w:color="auto" w:fill="auto"/>
          </w:tcPr>
          <w:p w:rsidR="005B3F2C" w:rsidRPr="00F07D8D" w:rsidRDefault="00F07D8D" w:rsidP="00F07D8D">
            <w:pPr>
              <w:spacing w:before="60" w:after="60" w:line="240" w:lineRule="auto"/>
            </w:pPr>
            <w:r w:rsidRPr="00F07D8D">
              <w:t>Boolean</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Checked</w:t>
            </w:r>
          </w:p>
        </w:tc>
        <w:tc>
          <w:tcPr>
            <w:tcW w:w="3773" w:type="dxa"/>
            <w:shd w:val="clear" w:color="auto" w:fill="auto"/>
          </w:tcPr>
          <w:p w:rsidR="005B3F2C" w:rsidRPr="00F07D8D" w:rsidRDefault="00F07D8D" w:rsidP="00F07D8D">
            <w:pPr>
              <w:spacing w:before="60" w:after="60" w:line="240" w:lineRule="auto"/>
              <w:jc w:val="left"/>
            </w:pPr>
            <w:r w:rsidRPr="00F07D8D">
              <w:t>Hình th</w:t>
            </w:r>
            <w:r w:rsidRPr="00F07D8D">
              <w:t>ứ</w:t>
            </w:r>
            <w:r w:rsidRPr="00F07D8D">
              <w:t>c công b</w:t>
            </w:r>
            <w:r w:rsidRPr="00F07D8D">
              <w:t>ố</w:t>
            </w:r>
            <w:r w:rsidRPr="00F07D8D">
              <w:t xml:space="preserve"> trên c</w:t>
            </w:r>
            <w:r w:rsidRPr="00F07D8D">
              <w:t>ổ</w:t>
            </w:r>
            <w:r w:rsidRPr="00F07D8D">
              <w:t>ng thông tin.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Thông tin niêm y</w:t>
            </w:r>
            <w:r w:rsidRPr="00F07D8D">
              <w:t>ế</w:t>
            </w:r>
            <w:r w:rsidRPr="00F07D8D">
              <w:t>t t</w:t>
            </w:r>
            <w:r w:rsidRPr="00F07D8D">
              <w:t>ạ</w:t>
            </w:r>
            <w:r w:rsidRPr="00F07D8D">
              <w:t>i UBND c</w:t>
            </w:r>
            <w:r w:rsidRPr="00F07D8D">
              <w:t>ấ</w:t>
            </w:r>
            <w:r w:rsidRPr="00F07D8D">
              <w:t>p xã</w:t>
            </w:r>
          </w:p>
        </w:tc>
        <w:tc>
          <w:tcPr>
            <w:tcW w:w="1584" w:type="dxa"/>
            <w:shd w:val="clear" w:color="auto" w:fill="auto"/>
          </w:tcPr>
          <w:p w:rsidR="005B3F2C" w:rsidRPr="00F07D8D" w:rsidRDefault="00F07D8D" w:rsidP="00F07D8D">
            <w:pPr>
              <w:spacing w:before="60" w:after="60" w:line="240" w:lineRule="auto"/>
            </w:pPr>
            <w:r w:rsidRPr="00F07D8D">
              <w:t>Boolean</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Chưa ch</w:t>
            </w:r>
            <w:r w:rsidRPr="00F07D8D">
              <w:t>ọ</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N</w:t>
            </w:r>
            <w:r w:rsidRPr="00F07D8D">
              <w:t>ế</w:t>
            </w:r>
            <w:r w:rsidRPr="00F07D8D">
              <w:t>u tick, nh</w:t>
            </w:r>
            <w:r w:rsidRPr="00F07D8D">
              <w:t>ậ</w:t>
            </w:r>
            <w:r w:rsidRPr="00F07D8D">
              <w:t>p thông tin UBND c</w:t>
            </w:r>
            <w:r w:rsidRPr="00F07D8D">
              <w:t>ấ</w:t>
            </w:r>
            <w:r w:rsidRPr="00F07D8D">
              <w:t>p xã.</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Nơi nh</w:t>
            </w:r>
            <w:r w:rsidRPr="00F07D8D">
              <w:t>ậ</w:t>
            </w:r>
            <w:r w:rsidRPr="00F07D8D">
              <w:t>n</w:t>
            </w:r>
          </w:p>
        </w:tc>
        <w:tc>
          <w:tcPr>
            <w:tcW w:w="1584" w:type="dxa"/>
            <w:shd w:val="clear" w:color="auto" w:fill="auto"/>
          </w:tcPr>
          <w:p w:rsidR="005B3F2C" w:rsidRPr="00F07D8D" w:rsidRDefault="00F07D8D" w:rsidP="00F07D8D">
            <w:pPr>
              <w:spacing w:before="60" w:after="60" w:line="240" w:lineRule="auto"/>
            </w:pPr>
            <w:r w:rsidRPr="00F07D8D">
              <w:t>Boolean</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Theo UI</w:t>
            </w:r>
          </w:p>
        </w:tc>
        <w:tc>
          <w:tcPr>
            <w:tcW w:w="3773" w:type="dxa"/>
            <w:shd w:val="clear" w:color="auto" w:fill="auto"/>
          </w:tcPr>
          <w:p w:rsidR="005B3F2C" w:rsidRPr="00F07D8D" w:rsidRDefault="00F07D8D" w:rsidP="00F07D8D">
            <w:pPr>
              <w:spacing w:before="60" w:after="60" w:line="240" w:lineRule="auto"/>
              <w:jc w:val="left"/>
            </w:pPr>
            <w:r w:rsidRPr="00F07D8D">
              <w:t>G</w:t>
            </w:r>
            <w:r w:rsidRPr="00F07D8D">
              <w:t>ồ</w:t>
            </w:r>
            <w:r w:rsidRPr="00F07D8D">
              <w:t>m ngư</w:t>
            </w:r>
            <w:r w:rsidRPr="00F07D8D">
              <w:t>ờ</w:t>
            </w:r>
            <w:r w:rsidRPr="00F07D8D">
              <w:t>i b</w:t>
            </w:r>
            <w:r w:rsidRPr="00F07D8D">
              <w:t>ị</w:t>
            </w:r>
            <w:r w:rsidRPr="00F07D8D">
              <w:t xml:space="preserve"> thi</w:t>
            </w:r>
            <w:r w:rsidRPr="00F07D8D">
              <w:t>ệ</w:t>
            </w:r>
            <w:r w:rsidRPr="00F07D8D">
              <w:t>t h</w:t>
            </w:r>
            <w:r w:rsidRPr="00F07D8D">
              <w:t>ạ</w:t>
            </w:r>
            <w:r w:rsidRPr="00F07D8D">
              <w:t>i, UBND c</w:t>
            </w:r>
            <w:r w:rsidRPr="00F07D8D">
              <w:t>ấ</w:t>
            </w:r>
            <w:r w:rsidRPr="00F07D8D">
              <w:t xml:space="preserve">p xã, cơ quan liên quan, nơi </w:t>
            </w:r>
            <w:r w:rsidRPr="00F07D8D">
              <w:lastRenderedPageBreak/>
              <w:t>nh</w:t>
            </w:r>
            <w:r w:rsidRPr="00F07D8D">
              <w:t>ậ</w:t>
            </w:r>
            <w:r w:rsidRPr="00F07D8D">
              <w:t>n khác.</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Tên UBND c</w:t>
            </w:r>
            <w:r w:rsidRPr="00F07D8D">
              <w:t>ấ</w:t>
            </w:r>
            <w:r w:rsidRPr="00F07D8D">
              <w:t>p xã</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Có theo đi</w:t>
            </w:r>
            <w:r w:rsidRPr="00F07D8D">
              <w:t>ề</w:t>
            </w:r>
            <w:r w:rsidRPr="00F07D8D">
              <w:t>u ki</w:t>
            </w:r>
            <w:r w:rsidRPr="00F07D8D">
              <w:t>ệ</w:t>
            </w:r>
            <w:r w:rsidRPr="00F07D8D">
              <w:t>n</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khi ch</w:t>
            </w:r>
            <w:r w:rsidRPr="00F07D8D">
              <w:t>ọ</w:t>
            </w:r>
            <w:r w:rsidRPr="00F07D8D">
              <w:t>n nơi nh</w:t>
            </w:r>
            <w:r w:rsidRPr="00F07D8D">
              <w:t>ậ</w:t>
            </w:r>
            <w:r w:rsidRPr="00F07D8D">
              <w:t>n UBND c</w:t>
            </w:r>
            <w:r w:rsidRPr="00F07D8D">
              <w:t>ấ</w:t>
            </w:r>
            <w:r w:rsidRPr="00F07D8D">
              <w:t>p xã.</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Đ</w:t>
            </w:r>
            <w:r w:rsidRPr="00F07D8D">
              <w:t>ị</w:t>
            </w:r>
            <w:r w:rsidRPr="00F07D8D">
              <w:t>a ch</w:t>
            </w:r>
            <w:r w:rsidRPr="00F07D8D">
              <w:t>ỉ</w:t>
            </w:r>
            <w:r w:rsidRPr="00F07D8D">
              <w:t xml:space="preserve"> UBND c</w:t>
            </w:r>
            <w:r w:rsidRPr="00F07D8D">
              <w:t>ấ</w:t>
            </w:r>
            <w:r w:rsidRPr="00F07D8D">
              <w:t>p xã</w:t>
            </w:r>
          </w:p>
        </w:tc>
        <w:tc>
          <w:tcPr>
            <w:tcW w:w="1584" w:type="dxa"/>
            <w:shd w:val="clear" w:color="auto" w:fill="auto"/>
          </w:tcPr>
          <w:p w:rsidR="005B3F2C" w:rsidRPr="00F07D8D" w:rsidRDefault="00F07D8D" w:rsidP="00F07D8D">
            <w:pPr>
              <w:spacing w:before="60" w:after="60" w:line="240" w:lineRule="auto"/>
            </w:pPr>
            <w:r w:rsidRPr="00F07D8D">
              <w:t>String(500)</w:t>
            </w:r>
          </w:p>
        </w:tc>
        <w:tc>
          <w:tcPr>
            <w:tcW w:w="979" w:type="dxa"/>
            <w:shd w:val="clear" w:color="auto" w:fill="auto"/>
          </w:tcPr>
          <w:p w:rsidR="005B3F2C" w:rsidRPr="00F07D8D" w:rsidRDefault="00F07D8D" w:rsidP="00F07D8D">
            <w:pPr>
              <w:spacing w:before="60" w:after="60" w:line="240" w:lineRule="auto"/>
            </w:pPr>
            <w:r w:rsidRPr="00F07D8D">
              <w:t>Có theo đi</w:t>
            </w:r>
            <w:r w:rsidRPr="00F07D8D">
              <w:t>ề</w:t>
            </w:r>
            <w:r w:rsidRPr="00F07D8D">
              <w:t>u ki</w:t>
            </w:r>
            <w:r w:rsidRPr="00F07D8D">
              <w:t>ệ</w:t>
            </w:r>
            <w:r w:rsidRPr="00F07D8D">
              <w:t>n</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khi ch</w:t>
            </w:r>
            <w:r w:rsidRPr="00F07D8D">
              <w:t>ọ</w:t>
            </w:r>
            <w:r w:rsidRPr="00F07D8D">
              <w:t>n nơi nh</w:t>
            </w:r>
            <w:r w:rsidRPr="00F07D8D">
              <w:t>ậ</w:t>
            </w:r>
            <w:r w:rsidRPr="00F07D8D">
              <w:t>n UBND c</w:t>
            </w:r>
            <w:r w:rsidRPr="00F07D8D">
              <w:t>ấ</w:t>
            </w:r>
            <w:r w:rsidRPr="00F07D8D">
              <w:t>p xã.</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Nh</w:t>
            </w:r>
            <w:r w:rsidRPr="00F07D8D">
              <w:t>ậ</w:t>
            </w:r>
            <w:r w:rsidRPr="00F07D8D">
              <w:t>p Tên cơ quan liên quan</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Có theo đi</w:t>
            </w:r>
            <w:r w:rsidRPr="00F07D8D">
              <w:t>ề</w:t>
            </w:r>
            <w:r w:rsidRPr="00F07D8D">
              <w:t>u ki</w:t>
            </w:r>
            <w:r w:rsidRPr="00F07D8D">
              <w:t>ệ</w:t>
            </w:r>
            <w:r w:rsidRPr="00F07D8D">
              <w:t>n</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khi ch</w:t>
            </w:r>
            <w:r w:rsidRPr="00F07D8D">
              <w:t>ọ</w:t>
            </w:r>
            <w:r w:rsidRPr="00F07D8D">
              <w:t>n cơ quan liên quan.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Nh</w:t>
            </w:r>
            <w:r w:rsidRPr="00F07D8D">
              <w:t>ậ</w:t>
            </w:r>
            <w:r w:rsidRPr="00F07D8D">
              <w:t>p thông tin Nơi nh</w:t>
            </w:r>
            <w:r w:rsidRPr="00F07D8D">
              <w:t>ậ</w:t>
            </w:r>
            <w:r w:rsidRPr="00F07D8D">
              <w:t>n khác</w:t>
            </w:r>
          </w:p>
        </w:tc>
        <w:tc>
          <w:tcPr>
            <w:tcW w:w="1584" w:type="dxa"/>
            <w:shd w:val="clear" w:color="auto" w:fill="auto"/>
          </w:tcPr>
          <w:p w:rsidR="005B3F2C" w:rsidRPr="00F07D8D" w:rsidRDefault="00F07D8D" w:rsidP="00F07D8D">
            <w:pPr>
              <w:spacing w:before="60" w:after="60" w:line="240" w:lineRule="auto"/>
            </w:pPr>
            <w:r w:rsidRPr="00F07D8D">
              <w:t>String(500)</w:t>
            </w:r>
          </w:p>
        </w:tc>
        <w:tc>
          <w:tcPr>
            <w:tcW w:w="979" w:type="dxa"/>
            <w:shd w:val="clear" w:color="auto" w:fill="auto"/>
          </w:tcPr>
          <w:p w:rsidR="005B3F2C" w:rsidRPr="00F07D8D" w:rsidRDefault="00F07D8D" w:rsidP="00F07D8D">
            <w:pPr>
              <w:spacing w:before="60" w:after="60" w:line="240" w:lineRule="auto"/>
            </w:pPr>
            <w:r w:rsidRPr="00F07D8D">
              <w:t>Có theo đi</w:t>
            </w:r>
            <w:r w:rsidRPr="00F07D8D">
              <w:t>ề</w:t>
            </w:r>
            <w:r w:rsidRPr="00F07D8D">
              <w:t>u ki</w:t>
            </w:r>
            <w:r w:rsidRPr="00F07D8D">
              <w:t>ệ</w:t>
            </w:r>
            <w:r w:rsidRPr="00F07D8D">
              <w:t>n</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khi ch</w:t>
            </w:r>
            <w:r w:rsidRPr="00F07D8D">
              <w:t>ọ</w:t>
            </w:r>
            <w:r w:rsidRPr="00F07D8D">
              <w:t>n nơi nh</w:t>
            </w:r>
            <w:r w:rsidRPr="00F07D8D">
              <w:t>ậ</w:t>
            </w:r>
            <w:r w:rsidRPr="00F07D8D">
              <w:t>n khác.</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Tài li</w:t>
            </w:r>
            <w:r w:rsidRPr="00F07D8D">
              <w:t>ệ</w:t>
            </w:r>
            <w:r w:rsidRPr="00F07D8D">
              <w:t>u đính kèm thông báo</w:t>
            </w:r>
          </w:p>
        </w:tc>
        <w:tc>
          <w:tcPr>
            <w:tcW w:w="1584" w:type="dxa"/>
            <w:shd w:val="clear" w:color="auto" w:fill="auto"/>
          </w:tcPr>
          <w:p w:rsidR="005B3F2C" w:rsidRPr="00F07D8D" w:rsidRDefault="00F07D8D" w:rsidP="00F07D8D">
            <w:pPr>
              <w:spacing w:before="60" w:after="60" w:line="240" w:lineRule="auto"/>
            </w:pPr>
            <w:r w:rsidRPr="00F07D8D">
              <w:t>File</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Áp d</w:t>
            </w:r>
            <w:r w:rsidRPr="00F07D8D">
              <w:t>ụ</w:t>
            </w:r>
            <w:r w:rsidRPr="00F07D8D">
              <w:t>ng [BR-FILE-010].</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bCs/>
              </w:rPr>
              <w:t>Bư</w:t>
            </w:r>
            <w:r w:rsidRPr="00F07D8D">
              <w:rPr>
                <w:bCs/>
              </w:rPr>
              <w:t>ớ</w:t>
            </w:r>
            <w:r w:rsidRPr="00F07D8D">
              <w:rPr>
                <w:bCs/>
              </w:rPr>
              <w:t>c 2 - Ý ki</w:t>
            </w:r>
            <w:r w:rsidRPr="00F07D8D">
              <w:rPr>
                <w:bCs/>
              </w:rPr>
              <w:t>ế</w:t>
            </w:r>
            <w:r w:rsidRPr="00F07D8D">
              <w:rPr>
                <w:bCs/>
              </w:rPr>
              <w:t>n ngư</w:t>
            </w:r>
            <w:r w:rsidRPr="00F07D8D">
              <w:rPr>
                <w:bCs/>
              </w:rPr>
              <w:t>ờ</w:t>
            </w:r>
            <w:r w:rsidRPr="00F07D8D">
              <w:rPr>
                <w:bCs/>
              </w:rPr>
              <w:t>i b</w:t>
            </w:r>
            <w:r w:rsidRPr="00F07D8D">
              <w:rPr>
                <w:bCs/>
              </w:rPr>
              <w:t>ị</w:t>
            </w:r>
            <w:r w:rsidRPr="00F07D8D">
              <w:rPr>
                <w:bCs/>
              </w:rPr>
              <w:t xml:space="preserve"> thi</w:t>
            </w:r>
            <w:r w:rsidRPr="00F07D8D">
              <w:rPr>
                <w:bCs/>
              </w:rPr>
              <w:t>ệ</w:t>
            </w:r>
            <w:r w:rsidRPr="00F07D8D">
              <w:rPr>
                <w:bCs/>
              </w:rPr>
              <w:t>t h</w:t>
            </w:r>
            <w:r w:rsidRPr="00F07D8D">
              <w:rPr>
                <w:bCs/>
              </w:rPr>
              <w:t>ạ</w:t>
            </w:r>
            <w:r w:rsidRPr="00F07D8D">
              <w:rPr>
                <w:bCs/>
              </w:rPr>
              <w:t>i</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Ghi nh</w:t>
            </w:r>
            <w:r w:rsidRPr="00F07D8D">
              <w:t>ậ</w:t>
            </w:r>
            <w:r w:rsidRPr="00F07D8D">
              <w:t>n ý ki</w:t>
            </w:r>
            <w:r w:rsidRPr="00F07D8D">
              <w:t>ế</w:t>
            </w:r>
            <w:r w:rsidRPr="00F07D8D">
              <w:t>n c</w:t>
            </w:r>
            <w:r w:rsidRPr="00F07D8D">
              <w:t>ủ</w:t>
            </w:r>
            <w:r w:rsidRPr="00F07D8D">
              <w:t>a ngư</w:t>
            </w:r>
            <w:r w:rsidRPr="00F07D8D">
              <w:t>ờ</w:t>
            </w:r>
            <w:r w:rsidRPr="00F07D8D">
              <w:t>i b</w:t>
            </w:r>
            <w:r w:rsidRPr="00F07D8D">
              <w:t>ị</w:t>
            </w:r>
            <w:r w:rsidRPr="00F07D8D">
              <w:t xml:space="preserve"> thi</w:t>
            </w:r>
            <w:r w:rsidRPr="00F07D8D">
              <w:t>ệ</w:t>
            </w:r>
            <w:r w:rsidRPr="00F07D8D">
              <w:t>t h</w:t>
            </w:r>
            <w:r w:rsidRPr="00F07D8D">
              <w:t>ạ</w:t>
            </w:r>
            <w:r w:rsidRPr="00F07D8D">
              <w:t>i ho</w:t>
            </w:r>
            <w:r w:rsidRPr="00F07D8D">
              <w:t>ặ</w:t>
            </w:r>
            <w:r w:rsidRPr="00F07D8D">
              <w:t>c ngư</w:t>
            </w:r>
            <w:r w:rsidRPr="00F07D8D">
              <w:t>ờ</w:t>
            </w:r>
            <w:r w:rsidRPr="00F07D8D">
              <w:t>i đ</w:t>
            </w:r>
            <w:r w:rsidRPr="00F07D8D">
              <w:t>ạ</w:t>
            </w:r>
            <w:r w:rsidRPr="00F07D8D">
              <w:t>i di</w:t>
            </w:r>
            <w:r w:rsidRPr="00F07D8D">
              <w:t>ệ</w:t>
            </w:r>
            <w:r w:rsidRPr="00F07D8D">
              <w:t>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Ngày nh</w:t>
            </w:r>
            <w:r w:rsidRPr="00F07D8D">
              <w:t>ậ</w:t>
            </w:r>
            <w:r w:rsidRPr="00F07D8D">
              <w:t>n văn b</w:t>
            </w:r>
            <w:r w:rsidRPr="00F07D8D">
              <w:t>ả</w:t>
            </w:r>
            <w:r w:rsidRPr="00F07D8D">
              <w:t>n đ</w:t>
            </w:r>
            <w:r w:rsidRPr="00F07D8D">
              <w:t>ồ</w:t>
            </w:r>
            <w:r w:rsidRPr="00F07D8D">
              <w:t>ng ý/yêu c</w:t>
            </w:r>
            <w:r w:rsidRPr="00F07D8D">
              <w:t>ầ</w:t>
            </w:r>
            <w:r w:rsidRPr="00F07D8D">
              <w:t>u c</w:t>
            </w:r>
            <w:r w:rsidRPr="00F07D8D">
              <w:t>ủ</w:t>
            </w:r>
            <w:r w:rsidRPr="00F07D8D">
              <w:t>a ngư</w:t>
            </w:r>
            <w:r w:rsidRPr="00F07D8D">
              <w:t>ờ</w:t>
            </w:r>
            <w:r w:rsidRPr="00F07D8D">
              <w:t>i b</w:t>
            </w:r>
            <w:r w:rsidRPr="00F07D8D">
              <w:t>ị</w:t>
            </w:r>
            <w:r w:rsidRPr="00F07D8D">
              <w:t xml:space="preserve"> thi</w:t>
            </w:r>
            <w:r w:rsidRPr="00F07D8D">
              <w:t>ệ</w:t>
            </w:r>
            <w:r w:rsidRPr="00F07D8D">
              <w:t>t h</w:t>
            </w:r>
            <w:r w:rsidRPr="00F07D8D">
              <w:t>ạ</w:t>
            </w:r>
            <w:r w:rsidRPr="00F07D8D">
              <w:t>i</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trên UI.</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Ý ki</w:t>
            </w:r>
            <w:r w:rsidRPr="00F07D8D">
              <w:t>ế</w:t>
            </w:r>
            <w:r w:rsidRPr="00F07D8D">
              <w:t>n c</w:t>
            </w:r>
            <w:r w:rsidRPr="00F07D8D">
              <w:t>ủ</w:t>
            </w:r>
            <w:r w:rsidRPr="00F07D8D">
              <w:t>a ngư</w:t>
            </w:r>
            <w:r w:rsidRPr="00F07D8D">
              <w:t>ờ</w:t>
            </w:r>
            <w:r w:rsidRPr="00F07D8D">
              <w:t>i b</w:t>
            </w:r>
            <w:r w:rsidRPr="00F07D8D">
              <w:t>ị</w:t>
            </w:r>
            <w:r w:rsidRPr="00F07D8D">
              <w:t xml:space="preserve"> thi</w:t>
            </w:r>
            <w:r w:rsidRPr="00F07D8D">
              <w:t>ệ</w:t>
            </w:r>
            <w:r w:rsidRPr="00F07D8D">
              <w:t>t h</w:t>
            </w:r>
            <w:r w:rsidRPr="00F07D8D">
              <w:t>ạ</w:t>
            </w:r>
            <w:r w:rsidRPr="00F07D8D">
              <w:t>i</w:t>
            </w:r>
          </w:p>
        </w:tc>
        <w:tc>
          <w:tcPr>
            <w:tcW w:w="1584" w:type="dxa"/>
            <w:shd w:val="clear" w:color="auto" w:fill="auto"/>
          </w:tcPr>
          <w:p w:rsidR="005B3F2C" w:rsidRPr="00F07D8D" w:rsidRDefault="00F07D8D" w:rsidP="00F07D8D">
            <w:pPr>
              <w:spacing w:before="60" w:after="60" w:line="240" w:lineRule="auto"/>
            </w:pPr>
            <w:r w:rsidRPr="00F07D8D">
              <w:t>Enum(String(50))</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Đ</w:t>
            </w:r>
            <w:r w:rsidRPr="00F07D8D">
              <w:t>ồ</w:t>
            </w:r>
            <w:r w:rsidRPr="00F07D8D">
              <w:t>ng ý th</w:t>
            </w:r>
            <w:r w:rsidRPr="00F07D8D">
              <w:t>ự</w:t>
            </w:r>
            <w:r w:rsidRPr="00F07D8D">
              <w:t>c hi</w:t>
            </w:r>
            <w:r w:rsidRPr="00F07D8D">
              <w:t>ệ</w:t>
            </w:r>
            <w:r w:rsidRPr="00F07D8D">
              <w:t>n</w:t>
            </w:r>
          </w:p>
        </w:tc>
        <w:tc>
          <w:tcPr>
            <w:tcW w:w="3773" w:type="dxa"/>
            <w:shd w:val="clear" w:color="auto" w:fill="auto"/>
          </w:tcPr>
          <w:p w:rsidR="005B3F2C" w:rsidRPr="00F07D8D" w:rsidRDefault="00F07D8D" w:rsidP="00F07D8D">
            <w:pPr>
              <w:spacing w:before="60" w:after="60" w:line="240" w:lineRule="auto"/>
              <w:jc w:val="left"/>
            </w:pPr>
            <w:r w:rsidRPr="00F07D8D">
              <w:t>Giá tr</w:t>
            </w:r>
            <w:r w:rsidRPr="00F07D8D">
              <w:t>ị</w:t>
            </w:r>
            <w:r w:rsidRPr="00F07D8D">
              <w:t xml:space="preserve"> g</w:t>
            </w:r>
            <w:r w:rsidRPr="00F07D8D">
              <w:t>ồ</w:t>
            </w:r>
            <w:r w:rsidRPr="00F07D8D">
              <w:t>m:</w:t>
            </w:r>
            <w:r w:rsidRPr="00F07D8D">
              <w:br/>
              <w:t>+ Đ</w:t>
            </w:r>
            <w:r w:rsidRPr="00F07D8D">
              <w:t>ồ</w:t>
            </w:r>
            <w:r w:rsidRPr="00F07D8D">
              <w:t>ng ý t</w:t>
            </w:r>
            <w:r w:rsidRPr="00F07D8D">
              <w:t>h</w:t>
            </w:r>
            <w:r w:rsidRPr="00F07D8D">
              <w:t>ự</w:t>
            </w:r>
            <w:r w:rsidRPr="00F07D8D">
              <w:t>c hi</w:t>
            </w:r>
            <w:r w:rsidRPr="00F07D8D">
              <w:t>ệ</w:t>
            </w:r>
            <w:r w:rsidRPr="00F07D8D">
              <w:t>n</w:t>
            </w:r>
            <w:r w:rsidRPr="00F07D8D">
              <w:br/>
              <w:t>+ Không đ</w:t>
            </w:r>
            <w:r w:rsidRPr="00F07D8D">
              <w:t>ồ</w:t>
            </w:r>
            <w:r w:rsidRPr="00F07D8D">
              <w:t>ng ý</w:t>
            </w:r>
            <w:r w:rsidRPr="00F07D8D">
              <w:br/>
              <w:t>+ Đ</w:t>
            </w:r>
            <w:r w:rsidRPr="00F07D8D">
              <w:t>ề</w:t>
            </w:r>
            <w:r w:rsidRPr="00F07D8D">
              <w:t xml:space="preserve"> ngh</w:t>
            </w:r>
            <w:r w:rsidRPr="00F07D8D">
              <w:t>ị</w:t>
            </w:r>
            <w:r w:rsidRPr="00F07D8D">
              <w:t xml:space="preserve"> t</w:t>
            </w:r>
            <w:r w:rsidRPr="00F07D8D">
              <w:t>ạ</w:t>
            </w:r>
            <w:r w:rsidRPr="00F07D8D">
              <w:t>m hoãn</w:t>
            </w:r>
            <w:r w:rsidRPr="00F07D8D">
              <w:br/>
              <w:t>+ T</w:t>
            </w:r>
            <w:r w:rsidRPr="00F07D8D">
              <w:t>ừ</w:t>
            </w:r>
            <w:r w:rsidRPr="00F07D8D">
              <w:t xml:space="preserve"> ch</w:t>
            </w:r>
            <w:r w:rsidRPr="00F07D8D">
              <w:t>ố</w:t>
            </w:r>
            <w:r w:rsidRPr="00F07D8D">
              <w:t>i</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w:t>
            </w:r>
            <w:r w:rsidRPr="00F07D8D">
              <w:t>ộ</w:t>
            </w:r>
            <w:r w:rsidRPr="00F07D8D">
              <w:t>i dung đ</w:t>
            </w:r>
            <w:r w:rsidRPr="00F07D8D">
              <w:t>ề</w:t>
            </w:r>
            <w:r w:rsidRPr="00F07D8D">
              <w:t xml:space="preserve"> xu</w:t>
            </w:r>
            <w:r w:rsidRPr="00F07D8D">
              <w:t>ấ</w:t>
            </w:r>
            <w:r w:rsidRPr="00F07D8D">
              <w:t>t đi</w:t>
            </w:r>
            <w:r w:rsidRPr="00F07D8D">
              <w:t>ề</w:t>
            </w:r>
            <w:r w:rsidRPr="00F07D8D">
              <w:t>u ch</w:t>
            </w:r>
            <w:r w:rsidRPr="00F07D8D">
              <w:t>ỉ</w:t>
            </w:r>
            <w:r w:rsidRPr="00F07D8D">
              <w:t>nh</w:t>
            </w:r>
          </w:p>
        </w:tc>
        <w:tc>
          <w:tcPr>
            <w:tcW w:w="1584" w:type="dxa"/>
            <w:shd w:val="clear" w:color="auto" w:fill="auto"/>
          </w:tcPr>
          <w:p w:rsidR="005B3F2C" w:rsidRPr="00F07D8D" w:rsidRDefault="00F07D8D" w:rsidP="00F07D8D">
            <w:pPr>
              <w:spacing w:before="60" w:after="60" w:line="240" w:lineRule="auto"/>
            </w:pPr>
            <w:r w:rsidRPr="00F07D8D">
              <w:t>Text(2000)</w:t>
            </w:r>
          </w:p>
        </w:tc>
        <w:tc>
          <w:tcPr>
            <w:tcW w:w="979" w:type="dxa"/>
            <w:shd w:val="clear" w:color="auto" w:fill="auto"/>
          </w:tcPr>
          <w:p w:rsidR="005B3F2C" w:rsidRPr="00F07D8D" w:rsidRDefault="00F07D8D" w:rsidP="00F07D8D">
            <w:pPr>
              <w:spacing w:before="60" w:after="60" w:line="240" w:lineRule="auto"/>
            </w:pPr>
            <w:r w:rsidRPr="00F07D8D">
              <w:t>Có theo đi</w:t>
            </w:r>
            <w:r w:rsidRPr="00F07D8D">
              <w:t>ề</w:t>
            </w:r>
            <w:r w:rsidRPr="00F07D8D">
              <w:t>u ki</w:t>
            </w:r>
            <w:r w:rsidRPr="00F07D8D">
              <w:t>ệ</w:t>
            </w:r>
            <w:r w:rsidRPr="00F07D8D">
              <w:t>n</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khi ý ki</w:t>
            </w:r>
            <w:r w:rsidRPr="00F07D8D">
              <w:t>ế</w:t>
            </w:r>
            <w:r w:rsidRPr="00F07D8D">
              <w:t>n có đ</w:t>
            </w:r>
            <w:r w:rsidRPr="00F07D8D">
              <w:t>ề</w:t>
            </w:r>
            <w:r w:rsidRPr="00F07D8D">
              <w:t xml:space="preserve"> xu</w:t>
            </w:r>
            <w:r w:rsidRPr="00F07D8D">
              <w:t>ấ</w:t>
            </w:r>
            <w:r w:rsidRPr="00F07D8D">
              <w:t>t đi</w:t>
            </w:r>
            <w:r w:rsidRPr="00F07D8D">
              <w:t>ề</w:t>
            </w:r>
            <w:r w:rsidRPr="00F07D8D">
              <w:t>u ch</w:t>
            </w:r>
            <w:r w:rsidRPr="00F07D8D">
              <w:t>ỉ</w:t>
            </w:r>
            <w:r w:rsidRPr="00F07D8D">
              <w:t>nh.</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Lý do đ</w:t>
            </w:r>
            <w:r w:rsidRPr="00F07D8D">
              <w:t>ề</w:t>
            </w:r>
            <w:r w:rsidRPr="00F07D8D">
              <w:t xml:space="preserve"> ngh</w:t>
            </w:r>
            <w:r w:rsidRPr="00F07D8D">
              <w:t>ị</w:t>
            </w:r>
            <w:r w:rsidRPr="00F07D8D">
              <w:t xml:space="preserve"> t</w:t>
            </w:r>
            <w:r w:rsidRPr="00F07D8D">
              <w:t>ạ</w:t>
            </w:r>
            <w:r w:rsidRPr="00F07D8D">
              <w:t>m hoãn</w:t>
            </w:r>
          </w:p>
        </w:tc>
        <w:tc>
          <w:tcPr>
            <w:tcW w:w="1584" w:type="dxa"/>
            <w:shd w:val="clear" w:color="auto" w:fill="auto"/>
          </w:tcPr>
          <w:p w:rsidR="005B3F2C" w:rsidRPr="00F07D8D" w:rsidRDefault="00F07D8D" w:rsidP="00F07D8D">
            <w:pPr>
              <w:spacing w:before="60" w:after="60" w:line="240" w:lineRule="auto"/>
            </w:pPr>
            <w:r w:rsidRPr="00F07D8D">
              <w:t>Text(2000)</w:t>
            </w:r>
          </w:p>
        </w:tc>
        <w:tc>
          <w:tcPr>
            <w:tcW w:w="979" w:type="dxa"/>
            <w:shd w:val="clear" w:color="auto" w:fill="auto"/>
          </w:tcPr>
          <w:p w:rsidR="005B3F2C" w:rsidRPr="00F07D8D" w:rsidRDefault="00F07D8D" w:rsidP="00F07D8D">
            <w:pPr>
              <w:spacing w:before="60" w:after="60" w:line="240" w:lineRule="auto"/>
            </w:pPr>
            <w:r w:rsidRPr="00F07D8D">
              <w:t>Có theo đi</w:t>
            </w:r>
            <w:r w:rsidRPr="00F07D8D">
              <w:t>ề</w:t>
            </w:r>
            <w:r w:rsidRPr="00F07D8D">
              <w:t>u ki</w:t>
            </w:r>
            <w:r w:rsidRPr="00F07D8D">
              <w:t>ệ</w:t>
            </w:r>
            <w:r w:rsidRPr="00F07D8D">
              <w:t>n</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khi ch</w:t>
            </w:r>
            <w:r w:rsidRPr="00F07D8D">
              <w:t>ọ</w:t>
            </w:r>
            <w:r w:rsidRPr="00F07D8D">
              <w:t>n Đ</w:t>
            </w:r>
            <w:r w:rsidRPr="00F07D8D">
              <w:t>ề</w:t>
            </w:r>
            <w:r w:rsidRPr="00F07D8D">
              <w:t xml:space="preserve"> ngh</w:t>
            </w:r>
            <w:r w:rsidRPr="00F07D8D">
              <w:t>ị</w:t>
            </w:r>
            <w:r w:rsidRPr="00F07D8D">
              <w:t xml:space="preserve"> t</w:t>
            </w:r>
            <w:r w:rsidRPr="00F07D8D">
              <w:t>ạ</w:t>
            </w:r>
            <w:r w:rsidRPr="00F07D8D">
              <w:t>m hoãn.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Văn b</w:t>
            </w:r>
            <w:r w:rsidRPr="00F07D8D">
              <w:t>ả</w:t>
            </w:r>
            <w:r w:rsidRPr="00F07D8D">
              <w:t>n / Biên b</w:t>
            </w:r>
            <w:r w:rsidRPr="00F07D8D">
              <w:t>ả</w:t>
            </w:r>
            <w:r w:rsidRPr="00F07D8D">
              <w:t>n t</w:t>
            </w:r>
            <w:r w:rsidRPr="00F07D8D">
              <w:t>ừ</w:t>
            </w:r>
            <w:r w:rsidRPr="00F07D8D">
              <w:t xml:space="preserve"> ch</w:t>
            </w:r>
            <w:r w:rsidRPr="00F07D8D">
              <w:t>ố</w:t>
            </w:r>
            <w:r w:rsidRPr="00F07D8D">
              <w:t>i đính kèm</w:t>
            </w:r>
          </w:p>
        </w:tc>
        <w:tc>
          <w:tcPr>
            <w:tcW w:w="1584" w:type="dxa"/>
            <w:shd w:val="clear" w:color="auto" w:fill="auto"/>
          </w:tcPr>
          <w:p w:rsidR="005B3F2C" w:rsidRPr="00F07D8D" w:rsidRDefault="00F07D8D" w:rsidP="00F07D8D">
            <w:pPr>
              <w:spacing w:before="60" w:after="60" w:line="240" w:lineRule="auto"/>
            </w:pPr>
            <w:r w:rsidRPr="00F07D8D">
              <w:t>File</w:t>
            </w:r>
          </w:p>
        </w:tc>
        <w:tc>
          <w:tcPr>
            <w:tcW w:w="979" w:type="dxa"/>
            <w:shd w:val="clear" w:color="auto" w:fill="auto"/>
          </w:tcPr>
          <w:p w:rsidR="005B3F2C" w:rsidRPr="00F07D8D" w:rsidRDefault="00F07D8D" w:rsidP="00F07D8D">
            <w:pPr>
              <w:spacing w:before="60" w:after="60" w:line="240" w:lineRule="auto"/>
            </w:pPr>
            <w:r w:rsidRPr="00F07D8D">
              <w:t>Có theo đi</w:t>
            </w:r>
            <w:r w:rsidRPr="00F07D8D">
              <w:t>ề</w:t>
            </w:r>
            <w:r w:rsidRPr="00F07D8D">
              <w:t xml:space="preserve">u </w:t>
            </w:r>
            <w:r w:rsidRPr="00F07D8D">
              <w:lastRenderedPageBreak/>
              <w:t>ki</w:t>
            </w:r>
            <w:r w:rsidRPr="00F07D8D">
              <w:t>ệ</w:t>
            </w:r>
            <w:r w:rsidRPr="00F07D8D">
              <w:t>n</w:t>
            </w:r>
          </w:p>
        </w:tc>
        <w:tc>
          <w:tcPr>
            <w:tcW w:w="979" w:type="dxa"/>
            <w:shd w:val="clear" w:color="auto" w:fill="auto"/>
          </w:tcPr>
          <w:p w:rsidR="005B3F2C" w:rsidRPr="00F07D8D" w:rsidRDefault="00F07D8D" w:rsidP="00F07D8D">
            <w:pPr>
              <w:spacing w:before="60" w:after="60" w:line="240" w:lineRule="auto"/>
            </w:pPr>
            <w:r w:rsidRPr="00F07D8D">
              <w:lastRenderedPageBreak/>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khi ch</w:t>
            </w:r>
            <w:r w:rsidRPr="00F07D8D">
              <w:t>ọ</w:t>
            </w:r>
            <w:r w:rsidRPr="00F07D8D">
              <w:t>n T</w:t>
            </w:r>
            <w:r w:rsidRPr="00F07D8D">
              <w:t>ừ</w:t>
            </w:r>
            <w:r w:rsidRPr="00F07D8D">
              <w:t xml:space="preserve"> ch</w:t>
            </w:r>
            <w:r w:rsidRPr="00F07D8D">
              <w:t>ố</w:t>
            </w:r>
            <w:r w:rsidRPr="00F07D8D">
              <w:t>i.</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rPr>
                <w:bCs/>
              </w:rPr>
              <w:t>Bư</w:t>
            </w:r>
            <w:r w:rsidRPr="00F07D8D">
              <w:rPr>
                <w:bCs/>
              </w:rPr>
              <w:t>ớ</w:t>
            </w:r>
            <w:r w:rsidRPr="00F07D8D">
              <w:rPr>
                <w:bCs/>
              </w:rPr>
              <w:t>c 3 - Quy</w:t>
            </w:r>
            <w:r w:rsidRPr="00F07D8D">
              <w:rPr>
                <w:bCs/>
              </w:rPr>
              <w:t>ế</w:t>
            </w:r>
            <w:r w:rsidRPr="00F07D8D">
              <w:rPr>
                <w:bCs/>
              </w:rPr>
              <w:t>t đ</w:t>
            </w:r>
            <w:r w:rsidRPr="00F07D8D">
              <w:rPr>
                <w:bCs/>
              </w:rPr>
              <w:t>ị</w:t>
            </w:r>
            <w:r w:rsidRPr="00F07D8D">
              <w:rPr>
                <w:bCs/>
              </w:rPr>
              <w:t>nh/T</w:t>
            </w:r>
            <w:r w:rsidRPr="00F07D8D">
              <w:rPr>
                <w:bCs/>
              </w:rPr>
              <w:t>ổ</w:t>
            </w:r>
            <w:r w:rsidRPr="00F07D8D">
              <w:rPr>
                <w:bCs/>
              </w:rPr>
              <w:t xml:space="preserve"> ch</w:t>
            </w:r>
            <w:r w:rsidRPr="00F07D8D">
              <w:rPr>
                <w:bCs/>
              </w:rPr>
              <w:t>ứ</w:t>
            </w:r>
            <w:r w:rsidRPr="00F07D8D">
              <w:rPr>
                <w:bCs/>
              </w:rPr>
              <w:t>c ph</w:t>
            </w:r>
            <w:r w:rsidRPr="00F07D8D">
              <w:rPr>
                <w:bCs/>
              </w:rPr>
              <w:t>ụ</w:t>
            </w:r>
            <w:r w:rsidRPr="00F07D8D">
              <w:rPr>
                <w:bCs/>
              </w:rPr>
              <w:t>c h</w:t>
            </w:r>
            <w:r w:rsidRPr="00F07D8D">
              <w:rPr>
                <w:bCs/>
              </w:rPr>
              <w:t>ồ</w:t>
            </w:r>
            <w:r w:rsidRPr="00F07D8D">
              <w:rPr>
                <w:bCs/>
              </w:rPr>
              <w:t>i danh d</w:t>
            </w:r>
            <w:r w:rsidRPr="00F07D8D">
              <w:rPr>
                <w:bCs/>
              </w:rPr>
              <w:t>ự</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Ghi nh</w:t>
            </w:r>
            <w:r w:rsidRPr="00F07D8D">
              <w:t>ậ</w:t>
            </w:r>
            <w:r w:rsidRPr="00F07D8D">
              <w:t>n thông tin t</w:t>
            </w:r>
            <w:r w:rsidRPr="00F07D8D">
              <w:t>ổ</w:t>
            </w:r>
            <w:r w:rsidRPr="00F07D8D">
              <w:t xml:space="preserve"> ch</w:t>
            </w:r>
            <w:r w:rsidRPr="00F07D8D">
              <w:t>ứ</w:t>
            </w:r>
            <w:r w:rsidRPr="00F07D8D">
              <w:t>c ph</w:t>
            </w:r>
            <w:r w:rsidRPr="00F07D8D">
              <w:t>ụ</w:t>
            </w:r>
            <w:r w:rsidRPr="00F07D8D">
              <w:t>c h</w:t>
            </w:r>
            <w:r w:rsidRPr="00F07D8D">
              <w:t>ồ</w:t>
            </w:r>
            <w:r w:rsidRPr="00F07D8D">
              <w:t>i danh d</w:t>
            </w:r>
            <w:r w:rsidRPr="00F07D8D">
              <w:t>ự</w:t>
            </w:r>
            <w:r w:rsidRPr="00F07D8D">
              <w: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Cơ quan t</w:t>
            </w:r>
            <w:r w:rsidRPr="00F07D8D">
              <w:t>ổ</w:t>
            </w:r>
            <w:r w:rsidRPr="00F07D8D">
              <w:t xml:space="preserve"> ch</w:t>
            </w:r>
            <w:r w:rsidRPr="00F07D8D">
              <w:t>ứ</w:t>
            </w:r>
            <w:r w:rsidRPr="00F07D8D">
              <w:t>c</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Áp d</w:t>
            </w:r>
            <w:r w:rsidRPr="00F07D8D">
              <w:t>ụ</w:t>
            </w:r>
            <w:r w:rsidRPr="00F07D8D">
              <w:t>ng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Ngày t</w:t>
            </w:r>
            <w:r w:rsidRPr="00F07D8D">
              <w:t>ổ</w:t>
            </w:r>
            <w:r w:rsidRPr="00F07D8D">
              <w:t xml:space="preserve"> ch</w:t>
            </w:r>
            <w:r w:rsidRPr="00F07D8D">
              <w:t>ứ</w:t>
            </w:r>
            <w:r w:rsidRPr="00F07D8D">
              <w:t>c th</w:t>
            </w:r>
            <w:r w:rsidRPr="00F07D8D">
              <w:t>ự</w:t>
            </w:r>
            <w:r w:rsidRPr="00F07D8D">
              <w:t>c t</w:t>
            </w:r>
            <w:r w:rsidRPr="00F07D8D">
              <w:t>ế</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Áp d</w:t>
            </w:r>
            <w:r w:rsidRPr="00F07D8D">
              <w:t>ụ</w:t>
            </w:r>
            <w:r w:rsidRPr="00F07D8D">
              <w:t>ng [BR-VAL-001].</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Đ</w:t>
            </w:r>
            <w:r w:rsidRPr="00F07D8D">
              <w:t>ị</w:t>
            </w:r>
            <w:r w:rsidRPr="00F07D8D">
              <w:t>a đi</w:t>
            </w:r>
            <w:r w:rsidRPr="00F07D8D">
              <w:t>ể</w:t>
            </w:r>
            <w:r w:rsidRPr="00F07D8D">
              <w:t>m t</w:t>
            </w:r>
            <w:r w:rsidRPr="00F07D8D">
              <w:t>ổ</w:t>
            </w:r>
            <w:r w:rsidRPr="00F07D8D">
              <w:t xml:space="preserve"> ch</w:t>
            </w:r>
            <w:r w:rsidRPr="00F07D8D">
              <w:t>ứ</w:t>
            </w:r>
            <w:r w:rsidRPr="00F07D8D">
              <w:t>c</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Có theo hình th</w:t>
            </w:r>
            <w:r w:rsidRPr="00F07D8D">
              <w:t>ứ</w:t>
            </w:r>
            <w:r w:rsidRPr="00F07D8D">
              <w:t>c</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v</w:t>
            </w:r>
            <w:r w:rsidRPr="00F07D8D">
              <w:t>ớ</w:t>
            </w:r>
            <w:r w:rsidRPr="00F07D8D">
              <w:t>i hình th</w:t>
            </w:r>
            <w:r w:rsidRPr="00F07D8D">
              <w:t>ứ</w:t>
            </w:r>
            <w:r w:rsidRPr="00F07D8D">
              <w:t>c tr</w:t>
            </w:r>
            <w:r w:rsidRPr="00F07D8D">
              <w:t>ự</w:t>
            </w:r>
            <w:r w:rsidRPr="00F07D8D">
              <w:t>c ti</w:t>
            </w:r>
            <w:r w:rsidRPr="00F07D8D">
              <w:t>ế</w:t>
            </w:r>
            <w:r w:rsidRPr="00F07D8D">
              <w:t>p xin l</w:t>
            </w:r>
            <w:r w:rsidRPr="00F07D8D">
              <w:t>ỗ</w:t>
            </w:r>
            <w:r w:rsidRPr="00F07D8D">
              <w:t>i.</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Thành ph</w:t>
            </w:r>
            <w:r w:rsidRPr="00F07D8D">
              <w:t>ầ</w:t>
            </w:r>
            <w:r w:rsidRPr="00F07D8D">
              <w:t>n tham gia</w:t>
            </w:r>
          </w:p>
        </w:tc>
        <w:tc>
          <w:tcPr>
            <w:tcW w:w="1584" w:type="dxa"/>
            <w:shd w:val="clear" w:color="auto" w:fill="auto"/>
          </w:tcPr>
          <w:p w:rsidR="005B3F2C" w:rsidRPr="00F07D8D" w:rsidRDefault="00F07D8D" w:rsidP="00F07D8D">
            <w:pPr>
              <w:spacing w:before="60" w:after="60" w:line="240" w:lineRule="auto"/>
            </w:pPr>
            <w:r w:rsidRPr="00F07D8D">
              <w:t>Boolean</w:t>
            </w:r>
          </w:p>
        </w:tc>
        <w:tc>
          <w:tcPr>
            <w:tcW w:w="979" w:type="dxa"/>
            <w:shd w:val="clear" w:color="auto" w:fill="auto"/>
          </w:tcPr>
          <w:p w:rsidR="005B3F2C" w:rsidRPr="00F07D8D" w:rsidRDefault="00F07D8D" w:rsidP="00F07D8D">
            <w:pPr>
              <w:spacing w:before="60" w:after="60" w:line="240" w:lineRule="auto"/>
            </w:pPr>
            <w:r w:rsidRPr="00F07D8D">
              <w:t>Có theo hình th</w:t>
            </w:r>
            <w:r w:rsidRPr="00F07D8D">
              <w:t>ứ</w:t>
            </w:r>
            <w:r w:rsidRPr="00F07D8D">
              <w:t>c</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v</w:t>
            </w:r>
            <w:r w:rsidRPr="00F07D8D">
              <w:t>ớ</w:t>
            </w:r>
            <w:r w:rsidRPr="00F07D8D">
              <w:t>i hình th</w:t>
            </w:r>
            <w:r w:rsidRPr="00F07D8D">
              <w:t>ứ</w:t>
            </w:r>
            <w:r w:rsidRPr="00F07D8D">
              <w:t>c tr</w:t>
            </w:r>
            <w:r w:rsidRPr="00F07D8D">
              <w:t>ự</w:t>
            </w:r>
            <w:r w:rsidRPr="00F07D8D">
              <w:t>c ti</w:t>
            </w:r>
            <w:r w:rsidRPr="00F07D8D">
              <w:t>ế</w:t>
            </w:r>
            <w:r w:rsidRPr="00F07D8D">
              <w:t>p xin l</w:t>
            </w:r>
            <w:r w:rsidRPr="00F07D8D">
              <w:t>ỗ</w:t>
            </w:r>
            <w:r w:rsidRPr="00F07D8D">
              <w:t>i.</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C</w:t>
            </w:r>
            <w:r w:rsidRPr="00F07D8D">
              <w:t>ấ</w:t>
            </w:r>
            <w:r w:rsidRPr="00F07D8D">
              <w:t>p cơ quan qu</w:t>
            </w:r>
            <w:r w:rsidRPr="00F07D8D">
              <w:t>ả</w:t>
            </w:r>
            <w:r w:rsidRPr="00F07D8D">
              <w:t>n lý</w:t>
            </w:r>
          </w:p>
        </w:tc>
        <w:tc>
          <w:tcPr>
            <w:tcW w:w="1584" w:type="dxa"/>
            <w:shd w:val="clear" w:color="auto" w:fill="auto"/>
          </w:tcPr>
          <w:p w:rsidR="005B3F2C" w:rsidRPr="00F07D8D" w:rsidRDefault="00F07D8D" w:rsidP="00F07D8D">
            <w:pPr>
              <w:spacing w:before="60" w:after="60" w:line="240" w:lineRule="auto"/>
            </w:pPr>
            <w:r w:rsidRPr="00F07D8D">
              <w:t>Enum(String(100))</w:t>
            </w:r>
          </w:p>
        </w:tc>
        <w:tc>
          <w:tcPr>
            <w:tcW w:w="979" w:type="dxa"/>
            <w:shd w:val="clear" w:color="auto" w:fill="auto"/>
          </w:tcPr>
          <w:p w:rsidR="005B3F2C" w:rsidRPr="00F07D8D" w:rsidRDefault="00F07D8D" w:rsidP="00F07D8D">
            <w:pPr>
              <w:spacing w:before="60" w:after="60" w:line="240" w:lineRule="auto"/>
            </w:pPr>
            <w:r w:rsidRPr="00F07D8D">
              <w:t>Có theo hình th</w:t>
            </w:r>
            <w:r w:rsidRPr="00F07D8D">
              <w:t>ứ</w:t>
            </w:r>
            <w:r w:rsidRPr="00F07D8D">
              <w:t>c</w:t>
            </w:r>
          </w:p>
        </w:tc>
        <w:tc>
          <w:tcPr>
            <w:tcW w:w="979" w:type="dxa"/>
            <w:shd w:val="clear" w:color="auto" w:fill="auto"/>
          </w:tcPr>
          <w:p w:rsidR="005B3F2C" w:rsidRPr="00F07D8D" w:rsidRDefault="00F07D8D" w:rsidP="00F07D8D">
            <w:pPr>
              <w:spacing w:before="60" w:after="60" w:line="240" w:lineRule="auto"/>
            </w:pPr>
            <w:r w:rsidRPr="00F07D8D">
              <w:t>Trung ương</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v</w:t>
            </w:r>
            <w:r w:rsidRPr="00F07D8D">
              <w:t>ớ</w:t>
            </w:r>
            <w:r w:rsidRPr="00F07D8D">
              <w:t>i hình th</w:t>
            </w:r>
            <w:r w:rsidRPr="00F07D8D">
              <w:t>ứ</w:t>
            </w:r>
            <w:r w:rsidRPr="00F07D8D">
              <w:t>c đăng báo.</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Tên t</w:t>
            </w:r>
            <w:r w:rsidRPr="00F07D8D">
              <w:t>ờ</w:t>
            </w:r>
            <w:r w:rsidRPr="00F07D8D">
              <w:t xml:space="preserve"> báo Trung ương</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Có theo đi</w:t>
            </w:r>
            <w:r w:rsidRPr="00F07D8D">
              <w:t>ề</w:t>
            </w:r>
            <w:r w:rsidRPr="00F07D8D">
              <w:t>u ki</w:t>
            </w:r>
            <w:r w:rsidRPr="00F07D8D">
              <w:t>ệ</w:t>
            </w:r>
            <w:r w:rsidRPr="00F07D8D">
              <w:t>n</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khi ch</w:t>
            </w:r>
            <w:r w:rsidRPr="00F07D8D">
              <w:t>ọ</w:t>
            </w:r>
            <w:r w:rsidRPr="00F07D8D">
              <w:t>n c</w:t>
            </w:r>
            <w:r w:rsidRPr="00F07D8D">
              <w:t>ấ</w:t>
            </w:r>
            <w:r w:rsidRPr="00F07D8D">
              <w:t>p Trung ương.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Tên báo Đ</w:t>
            </w:r>
            <w:r w:rsidRPr="00F07D8D">
              <w:t>ị</w:t>
            </w:r>
            <w:r w:rsidRPr="00F07D8D">
              <w:t>a phương nơi cư trú/đ</w:t>
            </w:r>
            <w:r w:rsidRPr="00F07D8D">
              <w:t>ặ</w:t>
            </w:r>
            <w:r w:rsidRPr="00F07D8D">
              <w:t>t tr</w:t>
            </w:r>
            <w:r w:rsidRPr="00F07D8D">
              <w:t>ụ</w:t>
            </w:r>
            <w:r w:rsidRPr="00F07D8D">
              <w:t xml:space="preserve"> s</w:t>
            </w:r>
            <w:r w:rsidRPr="00F07D8D">
              <w:t>ở</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Có theo đi</w:t>
            </w:r>
            <w:r w:rsidRPr="00F07D8D">
              <w:t>ề</w:t>
            </w:r>
            <w:r w:rsidRPr="00F07D8D">
              <w:t>u ki</w:t>
            </w:r>
            <w:r w:rsidRPr="00F07D8D">
              <w:t>ệ</w:t>
            </w:r>
            <w:r w:rsidRPr="00F07D8D">
              <w:t>n</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khi ch</w:t>
            </w:r>
            <w:r w:rsidRPr="00F07D8D">
              <w:t>ọ</w:t>
            </w:r>
            <w:r w:rsidRPr="00F07D8D">
              <w:t>n c</w:t>
            </w:r>
            <w:r w:rsidRPr="00F07D8D">
              <w:t>ấ</w:t>
            </w:r>
            <w:r w:rsidRPr="00F07D8D">
              <w:t>p Đ</w:t>
            </w:r>
            <w:r w:rsidRPr="00F07D8D">
              <w:t>ị</w:t>
            </w:r>
            <w:r w:rsidRPr="00F07D8D">
              <w:t>a phương.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Tên t</w:t>
            </w:r>
            <w:r w:rsidRPr="00F07D8D">
              <w:t>ờ</w:t>
            </w:r>
            <w:r w:rsidRPr="00F07D8D">
              <w:t xml:space="preserve"> báo c</w:t>
            </w:r>
            <w:r w:rsidRPr="00F07D8D">
              <w:t>ấ</w:t>
            </w:r>
            <w:r w:rsidRPr="00F07D8D">
              <w:t>p t</w:t>
            </w:r>
            <w:r w:rsidRPr="00F07D8D">
              <w:t>ỉ</w:t>
            </w:r>
            <w:r w:rsidRPr="00F07D8D">
              <w:t>nh</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Có theo đi</w:t>
            </w:r>
            <w:r w:rsidRPr="00F07D8D">
              <w:t>ề</w:t>
            </w:r>
            <w:r w:rsidRPr="00F07D8D">
              <w:t>u ki</w:t>
            </w:r>
            <w:r w:rsidRPr="00F07D8D">
              <w:t>ệ</w:t>
            </w:r>
            <w:r w:rsidRPr="00F07D8D">
              <w:t>n</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theo UI.</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w:t>
            </w:r>
            <w:r w:rsidRPr="00F07D8D">
              <w:t>ố</w:t>
            </w:r>
            <w:r w:rsidRPr="00F07D8D">
              <w:t xml:space="preserve"> s</w:t>
            </w:r>
            <w:r w:rsidRPr="00F07D8D">
              <w:t>ố</w:t>
            </w:r>
            <w:r w:rsidRPr="00F07D8D">
              <w:t xml:space="preserve"> báo phát hành liên ti</w:t>
            </w:r>
            <w:r w:rsidRPr="00F07D8D">
              <w:t>ế</w:t>
            </w:r>
            <w:r w:rsidRPr="00F07D8D">
              <w:t>p</w:t>
            </w:r>
          </w:p>
        </w:tc>
        <w:tc>
          <w:tcPr>
            <w:tcW w:w="1584" w:type="dxa"/>
            <w:shd w:val="clear" w:color="auto" w:fill="auto"/>
          </w:tcPr>
          <w:p w:rsidR="005B3F2C" w:rsidRPr="00F07D8D" w:rsidRDefault="00F07D8D" w:rsidP="00F07D8D">
            <w:pPr>
              <w:spacing w:before="60" w:after="60" w:line="240" w:lineRule="auto"/>
            </w:pPr>
            <w:r w:rsidRPr="00F07D8D">
              <w:t>Integer(3)</w:t>
            </w:r>
          </w:p>
        </w:tc>
        <w:tc>
          <w:tcPr>
            <w:tcW w:w="979" w:type="dxa"/>
            <w:shd w:val="clear" w:color="auto" w:fill="auto"/>
          </w:tcPr>
          <w:p w:rsidR="005B3F2C" w:rsidRPr="00F07D8D" w:rsidRDefault="00F07D8D" w:rsidP="00F07D8D">
            <w:pPr>
              <w:spacing w:before="60" w:after="60" w:line="240" w:lineRule="auto"/>
            </w:pPr>
            <w:r w:rsidRPr="00F07D8D">
              <w:t>Có theo đi</w:t>
            </w:r>
            <w:r w:rsidRPr="00F07D8D">
              <w:t>ề</w:t>
            </w:r>
            <w:r w:rsidRPr="00F07D8D">
              <w:t>u ki</w:t>
            </w:r>
            <w:r w:rsidRPr="00F07D8D">
              <w:t>ệ</w:t>
            </w:r>
            <w:r w:rsidRPr="00F07D8D">
              <w:t>n</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w:t>
            </w:r>
            <w:r w:rsidRPr="00F07D8D">
              <w:t xml:space="preserve"> th</w:t>
            </w:r>
            <w:r w:rsidRPr="00F07D8D">
              <w:t>ị</w:t>
            </w:r>
            <w:r w:rsidRPr="00F07D8D">
              <w:t xml:space="preserve"> theo UI.</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Thông tin các s</w:t>
            </w:r>
            <w:r w:rsidRPr="00F07D8D">
              <w:t>ố</w:t>
            </w:r>
            <w:r w:rsidRPr="00F07D8D">
              <w:t xml:space="preserve"> báo phát hành</w:t>
            </w:r>
          </w:p>
        </w:tc>
        <w:tc>
          <w:tcPr>
            <w:tcW w:w="1584" w:type="dxa"/>
            <w:shd w:val="clear" w:color="auto" w:fill="auto"/>
          </w:tcPr>
          <w:p w:rsidR="005B3F2C" w:rsidRPr="00F07D8D" w:rsidRDefault="00F07D8D" w:rsidP="00F07D8D">
            <w:pPr>
              <w:spacing w:before="60" w:after="60" w:line="240" w:lineRule="auto"/>
            </w:pPr>
            <w:r w:rsidRPr="00F07D8D">
              <w:t>Text(2000)</w:t>
            </w:r>
          </w:p>
        </w:tc>
        <w:tc>
          <w:tcPr>
            <w:tcW w:w="979" w:type="dxa"/>
            <w:shd w:val="clear" w:color="auto" w:fill="auto"/>
          </w:tcPr>
          <w:p w:rsidR="005B3F2C" w:rsidRPr="00F07D8D" w:rsidRDefault="00F07D8D" w:rsidP="00F07D8D">
            <w:pPr>
              <w:spacing w:before="60" w:after="60" w:line="240" w:lineRule="auto"/>
            </w:pPr>
            <w:r w:rsidRPr="00F07D8D">
              <w:t>Có theo đi</w:t>
            </w:r>
            <w:r w:rsidRPr="00F07D8D">
              <w:t>ề</w:t>
            </w:r>
            <w:r w:rsidRPr="00F07D8D">
              <w:t>u ki</w:t>
            </w:r>
            <w:r w:rsidRPr="00F07D8D">
              <w:t>ệ</w:t>
            </w:r>
            <w:r w:rsidRPr="00F07D8D">
              <w:t>n</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theo UI.</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Đư</w:t>
            </w:r>
            <w:r w:rsidRPr="00F07D8D">
              <w:t>ờ</w:t>
            </w:r>
            <w:r w:rsidRPr="00F07D8D">
              <w:t>ng d</w:t>
            </w:r>
            <w:r w:rsidRPr="00F07D8D">
              <w:t>ẫ</w:t>
            </w:r>
            <w:r w:rsidRPr="00F07D8D">
              <w:t>n bài vi</w:t>
            </w:r>
            <w:r w:rsidRPr="00F07D8D">
              <w:t>ế</w:t>
            </w:r>
            <w:r w:rsidRPr="00F07D8D">
              <w:t>t trên C</w:t>
            </w:r>
            <w:r w:rsidRPr="00F07D8D">
              <w:t>ổ</w:t>
            </w:r>
            <w:r w:rsidRPr="00F07D8D">
              <w:t>ng thông tin đi</w:t>
            </w:r>
            <w:r w:rsidRPr="00F07D8D">
              <w:t>ệ</w:t>
            </w:r>
            <w:r w:rsidRPr="00F07D8D">
              <w:t>n t</w:t>
            </w:r>
            <w:r w:rsidRPr="00F07D8D">
              <w:t>ử</w:t>
            </w:r>
          </w:p>
        </w:tc>
        <w:tc>
          <w:tcPr>
            <w:tcW w:w="1584" w:type="dxa"/>
            <w:shd w:val="clear" w:color="auto" w:fill="auto"/>
          </w:tcPr>
          <w:p w:rsidR="005B3F2C" w:rsidRPr="00F07D8D" w:rsidRDefault="00F07D8D" w:rsidP="00F07D8D">
            <w:pPr>
              <w:spacing w:before="60" w:after="60" w:line="240" w:lineRule="auto"/>
            </w:pPr>
            <w:r w:rsidRPr="00F07D8D">
              <w:t>String(500)</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khi tick đăng t</w:t>
            </w:r>
            <w:r w:rsidRPr="00F07D8D">
              <w:t>ả</w:t>
            </w:r>
            <w:r w:rsidRPr="00F07D8D">
              <w:t>i c</w:t>
            </w:r>
            <w:r w:rsidRPr="00F07D8D">
              <w:t>ổ</w:t>
            </w:r>
            <w:r w:rsidRPr="00F07D8D">
              <w:t>ng thông tin.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Ngày g</w:t>
            </w:r>
            <w:r w:rsidRPr="00F07D8D">
              <w:t>ử</w:t>
            </w:r>
            <w:r w:rsidRPr="00F07D8D">
              <w:t>i t</w:t>
            </w:r>
            <w:r w:rsidRPr="00F07D8D">
              <w:t>ờ</w:t>
            </w:r>
            <w:r w:rsidRPr="00F07D8D">
              <w:t xml:space="preserve"> báo niêm y</w:t>
            </w:r>
            <w:r w:rsidRPr="00F07D8D">
              <w:t>ế</w:t>
            </w:r>
            <w:r w:rsidRPr="00F07D8D">
              <w:t>t</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Có theo đi</w:t>
            </w:r>
            <w:r w:rsidRPr="00F07D8D">
              <w:t>ề</w:t>
            </w:r>
            <w:r w:rsidRPr="00F07D8D">
              <w:t>u ki</w:t>
            </w:r>
            <w:r w:rsidRPr="00F07D8D">
              <w:t>ệ</w:t>
            </w:r>
            <w:r w:rsidRPr="00F07D8D">
              <w:t>n</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khi tick thông tin niêm y</w:t>
            </w:r>
            <w:r w:rsidRPr="00F07D8D">
              <w:t>ế</w:t>
            </w:r>
            <w:r w:rsidRPr="00F07D8D">
              <w:t>t t</w:t>
            </w:r>
            <w:r w:rsidRPr="00F07D8D">
              <w:t>ạ</w:t>
            </w:r>
            <w:r w:rsidRPr="00F07D8D">
              <w:t>i UBND c</w:t>
            </w:r>
            <w:r w:rsidRPr="00F07D8D">
              <w:t>ấ</w:t>
            </w:r>
            <w:r w:rsidRPr="00F07D8D">
              <w:t>p xã.</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Tài li</w:t>
            </w:r>
            <w:r w:rsidRPr="00F07D8D">
              <w:t>ệ</w:t>
            </w:r>
            <w:r w:rsidRPr="00F07D8D">
              <w:t>u ph</w:t>
            </w:r>
            <w:r w:rsidRPr="00F07D8D">
              <w:t>ụ</w:t>
            </w:r>
            <w:r w:rsidRPr="00F07D8D">
              <w:t>c h</w:t>
            </w:r>
            <w:r w:rsidRPr="00F07D8D">
              <w:t>ồ</w:t>
            </w:r>
            <w:r w:rsidRPr="00F07D8D">
              <w:t>i danh d</w:t>
            </w:r>
            <w:r w:rsidRPr="00F07D8D">
              <w:t>ự</w:t>
            </w:r>
          </w:p>
        </w:tc>
        <w:tc>
          <w:tcPr>
            <w:tcW w:w="1584" w:type="dxa"/>
            <w:shd w:val="clear" w:color="auto" w:fill="auto"/>
          </w:tcPr>
          <w:p w:rsidR="005B3F2C" w:rsidRPr="00F07D8D" w:rsidRDefault="00F07D8D" w:rsidP="00F07D8D">
            <w:pPr>
              <w:spacing w:before="60" w:after="60" w:line="240" w:lineRule="auto"/>
            </w:pPr>
            <w:r w:rsidRPr="00F07D8D">
              <w:t>File</w:t>
            </w:r>
          </w:p>
        </w:tc>
        <w:tc>
          <w:tcPr>
            <w:tcW w:w="979" w:type="dxa"/>
            <w:shd w:val="clear" w:color="auto" w:fill="auto"/>
          </w:tcPr>
          <w:p w:rsidR="005B3F2C" w:rsidRPr="00F07D8D" w:rsidRDefault="00F07D8D" w:rsidP="00F07D8D">
            <w:pPr>
              <w:spacing w:before="60" w:after="60" w:line="240" w:lineRule="auto"/>
            </w:pPr>
            <w:r w:rsidRPr="00F07D8D">
              <w:t>Có theo bư</w:t>
            </w:r>
            <w:r w:rsidRPr="00F07D8D">
              <w:t>ớ</w:t>
            </w:r>
            <w:r w:rsidRPr="00F07D8D">
              <w:t>c</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Áp d</w:t>
            </w:r>
            <w:r w:rsidRPr="00F07D8D">
              <w:t>ụ</w:t>
            </w:r>
            <w:r w:rsidRPr="00F07D8D">
              <w:t>ng [BR-FILE-010].</w:t>
            </w:r>
          </w:p>
        </w:tc>
      </w:tr>
    </w:tbl>
    <w:p w:rsidR="005B3F2C" w:rsidRPr="00F07D8D" w:rsidRDefault="00F07D8D" w:rsidP="00F07D8D">
      <w:pPr>
        <w:pStyle w:val="Heading6"/>
        <w:numPr>
          <w:ilvl w:val="0"/>
          <w:numId w:val="0"/>
        </w:numPr>
        <w:jc w:val="both"/>
      </w:pPr>
      <w:bookmarkStart w:id="20" w:name="chức-năng-trên-màn-hình-3"/>
      <w:bookmarkEnd w:id="19"/>
      <w:r w:rsidRPr="00F07D8D">
        <w:t>4.3.3.1.7.3. Ch</w:t>
      </w:r>
      <w:r w:rsidRPr="00F07D8D">
        <w:t>ứ</w:t>
      </w:r>
      <w:r w:rsidRPr="00F07D8D">
        <w:t>c năng trên màn hình</w:t>
      </w: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821"/>
        <w:gridCol w:w="2549"/>
        <w:gridCol w:w="1411"/>
        <w:gridCol w:w="4838"/>
      </w:tblGrid>
      <w:tr w:rsidR="005B3F2C" w:rsidRPr="00F07D8D" w:rsidTr="00F07D8D">
        <w:trPr>
          <w:tblHeader/>
        </w:trPr>
        <w:tc>
          <w:tcPr>
            <w:tcW w:w="821" w:type="dxa"/>
            <w:shd w:val="clear" w:color="auto" w:fill="auto"/>
          </w:tcPr>
          <w:p w:rsidR="005B3F2C" w:rsidRPr="00F07D8D" w:rsidRDefault="00F07D8D" w:rsidP="00F07D8D">
            <w:pPr>
              <w:spacing w:before="60" w:after="60" w:line="240" w:lineRule="auto"/>
              <w:jc w:val="center"/>
              <w:rPr>
                <w:b/>
              </w:rPr>
            </w:pPr>
            <w:r w:rsidRPr="00F07D8D">
              <w:rPr>
                <w:b/>
              </w:rPr>
              <w:t>STT</w:t>
            </w:r>
          </w:p>
        </w:tc>
        <w:tc>
          <w:tcPr>
            <w:tcW w:w="2549" w:type="dxa"/>
            <w:shd w:val="clear" w:color="auto" w:fill="auto"/>
          </w:tcPr>
          <w:p w:rsidR="005B3F2C" w:rsidRPr="00F07D8D" w:rsidRDefault="00F07D8D" w:rsidP="00F07D8D">
            <w:pPr>
              <w:spacing w:before="60" w:after="60" w:line="240" w:lineRule="auto"/>
              <w:jc w:val="center"/>
              <w:rPr>
                <w:b/>
              </w:rPr>
            </w:pPr>
            <w:r w:rsidRPr="00F07D8D">
              <w:rPr>
                <w:b/>
              </w:rPr>
              <w:t>Tên ch</w:t>
            </w:r>
            <w:r w:rsidRPr="00F07D8D">
              <w:rPr>
                <w:b/>
              </w:rPr>
              <w:t>ứ</w:t>
            </w:r>
            <w:r w:rsidRPr="00F07D8D">
              <w:rPr>
                <w:b/>
              </w:rPr>
              <w:t>c năng</w:t>
            </w:r>
          </w:p>
        </w:tc>
        <w:tc>
          <w:tcPr>
            <w:tcW w:w="1411" w:type="dxa"/>
            <w:shd w:val="clear" w:color="auto" w:fill="auto"/>
          </w:tcPr>
          <w:p w:rsidR="005B3F2C" w:rsidRPr="00F07D8D" w:rsidRDefault="00F07D8D" w:rsidP="00F07D8D">
            <w:pPr>
              <w:spacing w:before="60" w:after="60" w:line="240" w:lineRule="auto"/>
              <w:jc w:val="center"/>
              <w:rPr>
                <w:b/>
              </w:rPr>
            </w:pPr>
            <w:r w:rsidRPr="00F07D8D">
              <w:rPr>
                <w:b/>
              </w:rPr>
              <w:t>Đ</w:t>
            </w:r>
            <w:r w:rsidRPr="00F07D8D">
              <w:rPr>
                <w:b/>
              </w:rPr>
              <w:t>ị</w:t>
            </w:r>
            <w:r w:rsidRPr="00F07D8D">
              <w:rPr>
                <w:b/>
              </w:rPr>
              <w:t>nh d</w:t>
            </w:r>
            <w:r w:rsidRPr="00F07D8D">
              <w:rPr>
                <w:b/>
              </w:rPr>
              <w:t>ạ</w:t>
            </w:r>
            <w:r w:rsidRPr="00F07D8D">
              <w:rPr>
                <w:b/>
              </w:rPr>
              <w:t>ng</w:t>
            </w:r>
          </w:p>
        </w:tc>
        <w:tc>
          <w:tcPr>
            <w:tcW w:w="4838" w:type="dxa"/>
            <w:shd w:val="clear" w:color="auto" w:fill="auto"/>
          </w:tcPr>
          <w:p w:rsidR="005B3F2C" w:rsidRPr="00F07D8D" w:rsidRDefault="00F07D8D" w:rsidP="00F07D8D">
            <w:pPr>
              <w:spacing w:before="60" w:after="60" w:line="240" w:lineRule="auto"/>
              <w:jc w:val="center"/>
              <w:rPr>
                <w:b/>
              </w:rPr>
            </w:pPr>
            <w:r w:rsidRPr="00F07D8D">
              <w:rPr>
                <w:b/>
              </w:rPr>
              <w:t>Mô t</w:t>
            </w:r>
            <w:r w:rsidRPr="00F07D8D">
              <w:rPr>
                <w:b/>
              </w:rPr>
              <w:t>ả</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1</w:t>
            </w:r>
          </w:p>
        </w:tc>
        <w:tc>
          <w:tcPr>
            <w:tcW w:w="2549" w:type="dxa"/>
            <w:shd w:val="clear" w:color="auto" w:fill="auto"/>
          </w:tcPr>
          <w:p w:rsidR="005B3F2C" w:rsidRPr="00F07D8D" w:rsidRDefault="00F07D8D" w:rsidP="00F07D8D">
            <w:pPr>
              <w:spacing w:before="60" w:after="60" w:line="240" w:lineRule="auto"/>
            </w:pPr>
            <w:r w:rsidRPr="00F07D8D">
              <w:t>H</w:t>
            </w:r>
            <w:r w:rsidRPr="00F07D8D">
              <w:t>ủ</w:t>
            </w:r>
            <w:r w:rsidRPr="00F07D8D">
              <w:t>y b</w:t>
            </w:r>
            <w:r w:rsidRPr="00F07D8D">
              <w:t>ỏ</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pPr>
            <w:r w:rsidRPr="00F07D8D">
              <w:t>H</w:t>
            </w:r>
            <w:r w:rsidRPr="00F07D8D">
              <w:t>ệ</w:t>
            </w:r>
            <w:r w:rsidRPr="00F07D8D">
              <w:t xml:space="preserve"> th</w:t>
            </w:r>
            <w:r w:rsidRPr="00F07D8D">
              <w:t>ố</w:t>
            </w:r>
            <w:r w:rsidRPr="00F07D8D">
              <w:t>ng h</w:t>
            </w:r>
            <w:r w:rsidRPr="00F07D8D">
              <w:t>ủ</w:t>
            </w:r>
            <w:r w:rsidRPr="00F07D8D">
              <w:t>y ch</w:t>
            </w:r>
            <w:r w:rsidRPr="00F07D8D">
              <w:t>ế</w:t>
            </w:r>
            <w:r w:rsidRPr="00F07D8D">
              <w:t xml:space="preserve"> đ</w:t>
            </w:r>
            <w:r w:rsidRPr="00F07D8D">
              <w:t>ộ</w:t>
            </w:r>
            <w:r w:rsidRPr="00F07D8D">
              <w:t xml:space="preserve"> nh</w:t>
            </w:r>
            <w:r w:rsidRPr="00F07D8D">
              <w:t>ậ</w:t>
            </w:r>
            <w:r w:rsidRPr="00F07D8D">
              <w:t>p/c</w:t>
            </w:r>
            <w:r w:rsidRPr="00F07D8D">
              <w:t>ậ</w:t>
            </w:r>
            <w:r w:rsidRPr="00F07D8D">
              <w:t>p nh</w:t>
            </w:r>
            <w:r w:rsidRPr="00F07D8D">
              <w:t>ậ</w:t>
            </w:r>
            <w:r w:rsidRPr="00F07D8D">
              <w:t>t ph</w:t>
            </w:r>
            <w:r w:rsidRPr="00F07D8D">
              <w:t>ụ</w:t>
            </w:r>
            <w:r w:rsidRPr="00F07D8D">
              <w:t>c h</w:t>
            </w:r>
            <w:r w:rsidRPr="00F07D8D">
              <w:t>ồ</w:t>
            </w:r>
            <w:r w:rsidRPr="00F07D8D">
              <w:t>i danh d</w:t>
            </w:r>
            <w:r w:rsidRPr="00F07D8D">
              <w:t>ự</w:t>
            </w:r>
            <w:r w:rsidRPr="00F07D8D">
              <w:t xml:space="preserve"> và quay v</w:t>
            </w:r>
            <w:r w:rsidRPr="00F07D8D">
              <w:t>ề</w:t>
            </w:r>
            <w:r w:rsidRPr="00F07D8D">
              <w:t xml:space="preserve"> màn hình chi ti</w:t>
            </w:r>
            <w:r w:rsidRPr="00F07D8D">
              <w:t>ế</w:t>
            </w:r>
            <w:r w:rsidRPr="00F07D8D">
              <w:t>t h</w:t>
            </w:r>
            <w:r w:rsidRPr="00F07D8D">
              <w:t>ồ</w:t>
            </w:r>
            <w:r w:rsidRPr="00F07D8D">
              <w:t xml:space="preserve"> sơ.</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2</w:t>
            </w:r>
          </w:p>
        </w:tc>
        <w:tc>
          <w:tcPr>
            <w:tcW w:w="2549" w:type="dxa"/>
            <w:shd w:val="clear" w:color="auto" w:fill="auto"/>
          </w:tcPr>
          <w:p w:rsidR="005B3F2C" w:rsidRPr="00F07D8D" w:rsidRDefault="00F07D8D" w:rsidP="00F07D8D">
            <w:pPr>
              <w:spacing w:before="60" w:after="60" w:line="240" w:lineRule="auto"/>
            </w:pPr>
            <w:r w:rsidRPr="00F07D8D">
              <w:t>Lưu nháp</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pPr>
            <w:r w:rsidRPr="00F07D8D">
              <w:t>H</w:t>
            </w:r>
            <w:r w:rsidRPr="00F07D8D">
              <w:t>ệ</w:t>
            </w:r>
            <w:r w:rsidRPr="00F07D8D">
              <w:t xml:space="preserve"> th</w:t>
            </w:r>
            <w:r w:rsidRPr="00F07D8D">
              <w:t>ố</w:t>
            </w:r>
            <w:r w:rsidRPr="00F07D8D">
              <w:t>ng lưu t</w:t>
            </w:r>
            <w:r w:rsidRPr="00F07D8D">
              <w:t>ạ</w:t>
            </w:r>
            <w:r w:rsidRPr="00F07D8D">
              <w:t>m d</w:t>
            </w:r>
            <w:r w:rsidRPr="00F07D8D">
              <w:t>ữ</w:t>
            </w:r>
            <w:r w:rsidRPr="00F07D8D">
              <w:t xml:space="preserve"> li</w:t>
            </w:r>
            <w:r w:rsidRPr="00F07D8D">
              <w:t>ệ</w:t>
            </w:r>
            <w:r w:rsidRPr="00F07D8D">
              <w:t>u c</w:t>
            </w:r>
            <w:r w:rsidRPr="00F07D8D">
              <w:t>ủ</w:t>
            </w:r>
            <w:r w:rsidRPr="00F07D8D">
              <w:t>a bư</w:t>
            </w:r>
            <w:r w:rsidRPr="00F07D8D">
              <w:t>ớ</w:t>
            </w:r>
            <w:r w:rsidRPr="00F07D8D">
              <w:t>c ph</w:t>
            </w:r>
            <w:r w:rsidRPr="00F07D8D">
              <w:t>ụ</w:t>
            </w:r>
            <w:r w:rsidRPr="00F07D8D">
              <w:t>c h</w:t>
            </w:r>
            <w:r w:rsidRPr="00F07D8D">
              <w:t>ồ</w:t>
            </w:r>
            <w:r w:rsidRPr="00F07D8D">
              <w:t>i danh d</w:t>
            </w:r>
            <w:r w:rsidRPr="00F07D8D">
              <w:t>ự</w:t>
            </w:r>
            <w:r w:rsidRPr="00F07D8D">
              <w:t xml:space="preserve"> đang nh</w:t>
            </w:r>
            <w:r w:rsidRPr="00F07D8D">
              <w:t>ậ</w:t>
            </w:r>
            <w:r w:rsidRPr="00F07D8D">
              <w:t>p và gi</w:t>
            </w:r>
            <w:r w:rsidRPr="00F07D8D">
              <w:t>ữ</w:t>
            </w:r>
            <w:r w:rsidRPr="00F07D8D">
              <w:t xml:space="preserve"> nguyên tr</w:t>
            </w:r>
            <w:r w:rsidRPr="00F07D8D">
              <w:t>ạ</w:t>
            </w:r>
            <w:r w:rsidRPr="00F07D8D">
              <w:t>ng thái bư</w:t>
            </w:r>
            <w:r w:rsidRPr="00F07D8D">
              <w:t>ớ</w:t>
            </w:r>
            <w:r w:rsidRPr="00F07D8D">
              <w:t>c.</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3</w:t>
            </w:r>
          </w:p>
        </w:tc>
        <w:tc>
          <w:tcPr>
            <w:tcW w:w="2549" w:type="dxa"/>
            <w:shd w:val="clear" w:color="auto" w:fill="auto"/>
          </w:tcPr>
          <w:p w:rsidR="005B3F2C" w:rsidRPr="00F07D8D" w:rsidRDefault="00F07D8D" w:rsidP="00F07D8D">
            <w:pPr>
              <w:spacing w:before="60" w:after="60" w:line="240" w:lineRule="auto"/>
            </w:pPr>
            <w:r w:rsidRPr="00F07D8D">
              <w:t>Ban hành thông báo / Hoàn thành bư</w:t>
            </w:r>
            <w:r w:rsidRPr="00F07D8D">
              <w:t>ớ</w:t>
            </w:r>
            <w:r w:rsidRPr="00F07D8D">
              <w:t>c</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pPr>
            <w:r w:rsidRPr="00F07D8D">
              <w:t>Khi ngư</w:t>
            </w:r>
            <w:r w:rsidRPr="00F07D8D">
              <w:t>ờ</w:t>
            </w:r>
            <w:r w:rsidRPr="00F07D8D">
              <w:t>i d</w:t>
            </w:r>
            <w:r w:rsidRPr="00F07D8D">
              <w:t>ùng click nút, h</w:t>
            </w:r>
            <w:r w:rsidRPr="00F07D8D">
              <w:t>ệ</w:t>
            </w:r>
            <w:r w:rsidRPr="00F07D8D">
              <w:t xml:space="preserve"> th</w:t>
            </w:r>
            <w:r w:rsidRPr="00F07D8D">
              <w:t>ố</w:t>
            </w:r>
            <w:r w:rsidRPr="00F07D8D">
              <w:t>ng ki</w:t>
            </w:r>
            <w:r w:rsidRPr="00F07D8D">
              <w:t>ể</w:t>
            </w:r>
            <w:r w:rsidRPr="00F07D8D">
              <w:t>m tra d</w:t>
            </w:r>
            <w:r w:rsidRPr="00F07D8D">
              <w:t>ữ</w:t>
            </w:r>
            <w:r w:rsidRPr="00F07D8D">
              <w:t xml:space="preserve"> li</w:t>
            </w:r>
            <w:r w:rsidRPr="00F07D8D">
              <w:t>ệ</w:t>
            </w:r>
            <w:r w:rsidRPr="00F07D8D">
              <w:t>u và x</w:t>
            </w:r>
            <w:r w:rsidRPr="00F07D8D">
              <w:t>ử</w:t>
            </w:r>
            <w:r w:rsidRPr="00F07D8D">
              <w:t xml:space="preserve"> lý theo các trư</w:t>
            </w:r>
            <w:r w:rsidRPr="00F07D8D">
              <w:t>ờ</w:t>
            </w:r>
            <w:r w:rsidRPr="00F07D8D">
              <w:t>ng h</w:t>
            </w:r>
            <w:r w:rsidRPr="00F07D8D">
              <w:t>ợ</w:t>
            </w:r>
            <w:r w:rsidRPr="00F07D8D">
              <w:t>p bên dư</w:t>
            </w:r>
            <w:r w:rsidRPr="00F07D8D">
              <w:t>ớ</w:t>
            </w:r>
            <w:r w:rsidRPr="00F07D8D">
              <w:t>i.</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TH1 - B</w:t>
            </w:r>
            <w:r w:rsidRPr="00F07D8D">
              <w:rPr>
                <w:bCs/>
              </w:rPr>
              <w:t>ỏ</w:t>
            </w:r>
            <w:r w:rsidRPr="00F07D8D">
              <w:rPr>
                <w:bCs/>
              </w:rPr>
              <w:t xml:space="preserve"> tr</w:t>
            </w:r>
            <w:r w:rsidRPr="00F07D8D">
              <w:rPr>
                <w:bCs/>
              </w:rPr>
              <w:t>ố</w:t>
            </w:r>
            <w:r w:rsidRPr="00F07D8D">
              <w:rPr>
                <w:bCs/>
              </w:rPr>
              <w:t>ng trư</w:t>
            </w:r>
            <w:r w:rsidRPr="00F07D8D">
              <w:rPr>
                <w:bCs/>
              </w:rPr>
              <w:t>ờ</w:t>
            </w:r>
            <w:r w:rsidRPr="00F07D8D">
              <w:rPr>
                <w:bCs/>
              </w:rPr>
              <w:t>ng b</w:t>
            </w:r>
            <w:r w:rsidRPr="00F07D8D">
              <w:rPr>
                <w:bCs/>
              </w:rPr>
              <w:t>ắ</w:t>
            </w:r>
            <w:r w:rsidRPr="00F07D8D">
              <w:rPr>
                <w:bCs/>
              </w:rPr>
              <w:t>t bu</w:t>
            </w:r>
            <w:r w:rsidRPr="00F07D8D">
              <w:rPr>
                <w:bCs/>
              </w:rPr>
              <w:t>ộ</w:t>
            </w:r>
            <w:r w:rsidRPr="00F07D8D">
              <w:rPr>
                <w:bCs/>
              </w:rPr>
              <w:t>c theo bư</w:t>
            </w:r>
            <w:r w:rsidRPr="00F07D8D">
              <w:rPr>
                <w:bCs/>
              </w:rPr>
              <w:t>ớ</w:t>
            </w:r>
            <w:r w:rsidRPr="00F07D8D">
              <w:rPr>
                <w:bCs/>
              </w:rPr>
              <w:t>c</w:t>
            </w:r>
            <w:r w:rsidRPr="00F07D8D">
              <w:t>: Vi ph</w:t>
            </w:r>
            <w:r w:rsidRPr="00F07D8D">
              <w:t>ạ</w:t>
            </w:r>
            <w:r w:rsidRPr="00F07D8D">
              <w:t>m [BR-VAL-001], hi</w:t>
            </w:r>
            <w:r w:rsidRPr="00F07D8D">
              <w:t>ể</w:t>
            </w:r>
            <w:r w:rsidRPr="00F07D8D">
              <w:t>n th</w:t>
            </w:r>
            <w:r w:rsidRPr="00F07D8D">
              <w:t>ị</w:t>
            </w:r>
            <w:r w:rsidRPr="00F07D8D">
              <w:t xml:space="preserve"> [MSG-ERR-VAL-001]. Không cho phép hoàn thành bư</w:t>
            </w:r>
            <w:r w:rsidRPr="00F07D8D">
              <w:t>ớ</w:t>
            </w:r>
            <w:r w:rsidRPr="00F07D8D">
              <w:t>c.</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TH2 - Thi</w:t>
            </w:r>
            <w:r w:rsidRPr="00F07D8D">
              <w:rPr>
                <w:bCs/>
              </w:rPr>
              <w:t>ế</w:t>
            </w:r>
            <w:r w:rsidRPr="00F07D8D">
              <w:rPr>
                <w:bCs/>
              </w:rPr>
              <w:t>u file b</w:t>
            </w:r>
            <w:r w:rsidRPr="00F07D8D">
              <w:rPr>
                <w:bCs/>
              </w:rPr>
              <w:t>ắ</w:t>
            </w:r>
            <w:r w:rsidRPr="00F07D8D">
              <w:rPr>
                <w:bCs/>
              </w:rPr>
              <w:t>t bu</w:t>
            </w:r>
            <w:r w:rsidRPr="00F07D8D">
              <w:rPr>
                <w:bCs/>
              </w:rPr>
              <w:t>ộ</w:t>
            </w:r>
            <w:r w:rsidRPr="00F07D8D">
              <w:rPr>
                <w:bCs/>
              </w:rPr>
              <w:t>c</w:t>
            </w:r>
            <w:r w:rsidRPr="00F07D8D">
              <w:t>: Vi ph</w:t>
            </w:r>
            <w:r w:rsidRPr="00F07D8D">
              <w:t>ạ</w:t>
            </w:r>
            <w:r w:rsidRPr="00F07D8D">
              <w:t>m [BR-FILE-010], hi</w:t>
            </w:r>
            <w:r w:rsidRPr="00F07D8D">
              <w:t>ể</w:t>
            </w:r>
            <w:r w:rsidRPr="00F07D8D">
              <w:t>n th</w:t>
            </w:r>
            <w:r w:rsidRPr="00F07D8D">
              <w:t>ị</w:t>
            </w:r>
            <w:r w:rsidRPr="00F07D8D">
              <w:t xml:space="preserve"> [MSG-ERR-FILE-001] ho</w:t>
            </w:r>
            <w:r w:rsidRPr="00F07D8D">
              <w:t>ặ</w:t>
            </w:r>
            <w:r w:rsidRPr="00F07D8D">
              <w:t>c [MSG-ERR-FILE-002]. Không cho phép hoàn thành bư</w:t>
            </w:r>
            <w:r w:rsidRPr="00F07D8D">
              <w:t>ớ</w:t>
            </w:r>
            <w:r w:rsidRPr="00F07D8D">
              <w:t>c.</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TH3 - H</w:t>
            </w:r>
            <w:r w:rsidRPr="00F07D8D">
              <w:rPr>
                <w:bCs/>
              </w:rPr>
              <w:t>ợ</w:t>
            </w:r>
            <w:r w:rsidRPr="00F07D8D">
              <w:rPr>
                <w:bCs/>
              </w:rPr>
              <w:t>p l</w:t>
            </w:r>
            <w:r w:rsidRPr="00F07D8D">
              <w:rPr>
                <w:bCs/>
              </w:rPr>
              <w:t>ệ</w:t>
            </w:r>
            <w:r w:rsidRPr="00F07D8D">
              <w:t>: H</w:t>
            </w:r>
            <w:r w:rsidRPr="00F07D8D">
              <w:t>ệ</w:t>
            </w:r>
            <w:r w:rsidRPr="00F07D8D">
              <w:t xml:space="preserve"> th</w:t>
            </w:r>
            <w:r w:rsidRPr="00F07D8D">
              <w:t>ố</w:t>
            </w:r>
            <w:r w:rsidRPr="00F07D8D">
              <w:t>ng lưu d</w:t>
            </w:r>
            <w:r w:rsidRPr="00F07D8D">
              <w:t>ữ</w:t>
            </w:r>
            <w:r w:rsidRPr="00F07D8D">
              <w:t xml:space="preserve"> li</w:t>
            </w:r>
            <w:r w:rsidRPr="00F07D8D">
              <w:t>ệ</w:t>
            </w:r>
            <w:r w:rsidRPr="00F07D8D">
              <w:t>u bư</w:t>
            </w:r>
            <w:r w:rsidRPr="00F07D8D">
              <w:t>ớ</w:t>
            </w:r>
            <w:r w:rsidRPr="00F07D8D">
              <w:t>c ph</w:t>
            </w:r>
            <w:r w:rsidRPr="00F07D8D">
              <w:t>ụ</w:t>
            </w:r>
            <w:r w:rsidRPr="00F07D8D">
              <w:t>c h</w:t>
            </w:r>
            <w:r w:rsidRPr="00F07D8D">
              <w:t>ồ</w:t>
            </w:r>
            <w:r w:rsidRPr="00F07D8D">
              <w:t>i danh d</w:t>
            </w:r>
            <w:r w:rsidRPr="00F07D8D">
              <w:t>ự</w:t>
            </w:r>
            <w:r w:rsidRPr="00F07D8D">
              <w:t>, c</w:t>
            </w:r>
            <w:r w:rsidRPr="00F07D8D">
              <w:t>ậ</w:t>
            </w:r>
            <w:r w:rsidRPr="00F07D8D">
              <w:t>p nh</w:t>
            </w:r>
            <w:r w:rsidRPr="00F07D8D">
              <w:t>ậ</w:t>
            </w:r>
            <w:r w:rsidRPr="00F07D8D">
              <w:t>t stepper và hi</w:t>
            </w:r>
            <w:r w:rsidRPr="00F07D8D">
              <w:t>ể</w:t>
            </w:r>
            <w:r w:rsidRPr="00F07D8D">
              <w:t>n th</w:t>
            </w:r>
            <w:r w:rsidRPr="00F07D8D">
              <w:t>ị</w:t>
            </w:r>
            <w:r w:rsidRPr="00F07D8D">
              <w:t xml:space="preserve"> [MSG-SUC-SYS-002].</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4</w:t>
            </w:r>
          </w:p>
        </w:tc>
        <w:tc>
          <w:tcPr>
            <w:tcW w:w="2549" w:type="dxa"/>
            <w:shd w:val="clear" w:color="auto" w:fill="auto"/>
          </w:tcPr>
          <w:p w:rsidR="005B3F2C" w:rsidRPr="00F07D8D" w:rsidRDefault="00F07D8D" w:rsidP="00F07D8D">
            <w:pPr>
              <w:spacing w:before="60" w:after="60" w:line="240" w:lineRule="auto"/>
            </w:pPr>
            <w:r w:rsidRPr="00F07D8D">
              <w:t>Xem trư</w:t>
            </w:r>
            <w:r w:rsidRPr="00F07D8D">
              <w:t>ớ</w:t>
            </w:r>
            <w:r w:rsidRPr="00F07D8D">
              <w:t>c M</w:t>
            </w:r>
            <w:r w:rsidRPr="00F07D8D">
              <w:t>ẫ</w:t>
            </w:r>
            <w:r w:rsidRPr="00F07D8D">
              <w:t>u 17</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pPr>
            <w:r w:rsidRPr="00F07D8D">
              <w:t>H</w:t>
            </w:r>
            <w:r w:rsidRPr="00F07D8D">
              <w:t>ệ</w:t>
            </w:r>
            <w:r w:rsidRPr="00F07D8D">
              <w:t xml:space="preserve"> th</w:t>
            </w:r>
            <w:r w:rsidRPr="00F07D8D">
              <w:t>ố</w:t>
            </w:r>
            <w:r w:rsidRPr="00F07D8D">
              <w:t xml:space="preserve">ng </w:t>
            </w:r>
            <w:r w:rsidRPr="00F07D8D">
              <w:t>m</w:t>
            </w:r>
            <w:r w:rsidRPr="00F07D8D">
              <w:t>ở</w:t>
            </w:r>
            <w:r w:rsidRPr="00F07D8D">
              <w:t xml:space="preserve"> xem trư</w:t>
            </w:r>
            <w:r w:rsidRPr="00F07D8D">
              <w:t>ớ</w:t>
            </w:r>
            <w:r w:rsidRPr="00F07D8D">
              <w:t>c m</w:t>
            </w:r>
            <w:r w:rsidRPr="00F07D8D">
              <w:t>ẫ</w:t>
            </w:r>
            <w:r w:rsidRPr="00F07D8D">
              <w:t>u thông báo ph</w:t>
            </w:r>
            <w:r w:rsidRPr="00F07D8D">
              <w:t>ụ</w:t>
            </w:r>
            <w:r w:rsidRPr="00F07D8D">
              <w:t>c h</w:t>
            </w:r>
            <w:r w:rsidRPr="00F07D8D">
              <w:t>ồ</w:t>
            </w:r>
            <w:r w:rsidRPr="00F07D8D">
              <w:t>i danh d</w:t>
            </w:r>
            <w:r w:rsidRPr="00F07D8D">
              <w:t>ự</w:t>
            </w:r>
            <w:r w:rsidRPr="00F07D8D">
              <w:t>.</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5</w:t>
            </w:r>
          </w:p>
        </w:tc>
        <w:tc>
          <w:tcPr>
            <w:tcW w:w="2549" w:type="dxa"/>
            <w:shd w:val="clear" w:color="auto" w:fill="auto"/>
          </w:tcPr>
          <w:p w:rsidR="005B3F2C" w:rsidRPr="00F07D8D" w:rsidRDefault="00F07D8D" w:rsidP="00F07D8D">
            <w:pPr>
              <w:spacing w:before="60" w:after="60" w:line="240" w:lineRule="auto"/>
            </w:pPr>
            <w:r w:rsidRPr="00F07D8D">
              <w:t>C</w:t>
            </w:r>
            <w:r w:rsidRPr="00F07D8D">
              <w:t>ậ</w:t>
            </w:r>
            <w:r w:rsidRPr="00F07D8D">
              <w:t>p nh</w:t>
            </w:r>
            <w:r w:rsidRPr="00F07D8D">
              <w:t>ậ</w:t>
            </w:r>
            <w:r w:rsidRPr="00F07D8D">
              <w:t>t</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pPr>
            <w:r w:rsidRPr="00F07D8D">
              <w:t>H</w:t>
            </w:r>
            <w:r w:rsidRPr="00F07D8D">
              <w:t>ệ</w:t>
            </w:r>
            <w:r w:rsidRPr="00F07D8D">
              <w:t xml:space="preserve"> th</w:t>
            </w:r>
            <w:r w:rsidRPr="00F07D8D">
              <w:t>ố</w:t>
            </w:r>
            <w:r w:rsidRPr="00F07D8D">
              <w:t>ng m</w:t>
            </w:r>
            <w:r w:rsidRPr="00F07D8D">
              <w:t>ở</w:t>
            </w:r>
            <w:r w:rsidRPr="00F07D8D">
              <w:t xml:space="preserve"> l</w:t>
            </w:r>
            <w:r w:rsidRPr="00F07D8D">
              <w:t>ạ</w:t>
            </w:r>
            <w:r w:rsidRPr="00F07D8D">
              <w:t>i d</w:t>
            </w:r>
            <w:r w:rsidRPr="00F07D8D">
              <w:t>ữ</w:t>
            </w:r>
            <w:r w:rsidRPr="00F07D8D">
              <w:t xml:space="preserve"> li</w:t>
            </w:r>
            <w:r w:rsidRPr="00F07D8D">
              <w:t>ệ</w:t>
            </w:r>
            <w:r w:rsidRPr="00F07D8D">
              <w:t>u bư</w:t>
            </w:r>
            <w:r w:rsidRPr="00F07D8D">
              <w:t>ớ</w:t>
            </w:r>
            <w:r w:rsidRPr="00F07D8D">
              <w:t>c ph</w:t>
            </w:r>
            <w:r w:rsidRPr="00F07D8D">
              <w:t>ụ</w:t>
            </w:r>
            <w:r w:rsidRPr="00F07D8D">
              <w:t>c h</w:t>
            </w:r>
            <w:r w:rsidRPr="00F07D8D">
              <w:t>ồ</w:t>
            </w:r>
            <w:r w:rsidRPr="00F07D8D">
              <w:t>i danh d</w:t>
            </w:r>
            <w:r w:rsidRPr="00F07D8D">
              <w:t>ự</w:t>
            </w:r>
            <w:r w:rsidRPr="00F07D8D">
              <w:t xml:space="preserve"> đã lưu </w:t>
            </w:r>
            <w:r w:rsidRPr="00F07D8D">
              <w:t>ở</w:t>
            </w:r>
            <w:r w:rsidRPr="00F07D8D">
              <w:t xml:space="preserve"> ch</w:t>
            </w:r>
            <w:r w:rsidRPr="00F07D8D">
              <w:t>ế</w:t>
            </w:r>
            <w:r w:rsidRPr="00F07D8D">
              <w:t xml:space="preserve"> đ</w:t>
            </w:r>
            <w:r w:rsidRPr="00F07D8D">
              <w:t>ộ</w:t>
            </w:r>
            <w:r w:rsidRPr="00F07D8D">
              <w:t xml:space="preserve"> c</w:t>
            </w:r>
            <w:r w:rsidRPr="00F07D8D">
              <w:t>ậ</w:t>
            </w:r>
            <w:r w:rsidRPr="00F07D8D">
              <w:t>p nh</w:t>
            </w:r>
            <w:r w:rsidRPr="00F07D8D">
              <w:t>ậ</w:t>
            </w:r>
            <w:r w:rsidRPr="00F07D8D">
              <w:t>t.</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6</w:t>
            </w:r>
          </w:p>
        </w:tc>
        <w:tc>
          <w:tcPr>
            <w:tcW w:w="2549" w:type="dxa"/>
            <w:shd w:val="clear" w:color="auto" w:fill="auto"/>
          </w:tcPr>
          <w:p w:rsidR="005B3F2C" w:rsidRPr="00F07D8D" w:rsidRDefault="00F07D8D" w:rsidP="00F07D8D">
            <w:pPr>
              <w:spacing w:before="60" w:after="60" w:line="240" w:lineRule="auto"/>
            </w:pPr>
            <w:r w:rsidRPr="00F07D8D">
              <w:t>Xem file</w:t>
            </w:r>
          </w:p>
        </w:tc>
        <w:tc>
          <w:tcPr>
            <w:tcW w:w="1411" w:type="dxa"/>
            <w:shd w:val="clear" w:color="auto" w:fill="auto"/>
          </w:tcPr>
          <w:p w:rsidR="005B3F2C" w:rsidRPr="00F07D8D" w:rsidRDefault="00F07D8D" w:rsidP="00F07D8D">
            <w:pPr>
              <w:spacing w:before="60" w:after="60" w:line="240" w:lineRule="auto"/>
            </w:pPr>
            <w:r w:rsidRPr="00F07D8D">
              <w:t>Link</w:t>
            </w:r>
          </w:p>
        </w:tc>
        <w:tc>
          <w:tcPr>
            <w:tcW w:w="4838" w:type="dxa"/>
            <w:shd w:val="clear" w:color="auto" w:fill="auto"/>
          </w:tcPr>
          <w:p w:rsidR="005B3F2C" w:rsidRPr="00F07D8D" w:rsidRDefault="00F07D8D" w:rsidP="00F07D8D">
            <w:pPr>
              <w:spacing w:before="60" w:after="60" w:line="240" w:lineRule="auto"/>
            </w:pPr>
            <w:r w:rsidRPr="00F07D8D">
              <w:t>Cho phép xem file t</w:t>
            </w:r>
            <w:r w:rsidRPr="00F07D8D">
              <w:t>ạ</w:t>
            </w:r>
            <w:r w:rsidRPr="00F07D8D">
              <w:t>i m</w:t>
            </w:r>
            <w:r w:rsidRPr="00F07D8D">
              <w:t>ộ</w:t>
            </w:r>
            <w:r w:rsidRPr="00F07D8D">
              <w:t>t tab riêng.</w:t>
            </w:r>
          </w:p>
        </w:tc>
      </w:tr>
    </w:tbl>
    <w:p w:rsidR="005B3F2C" w:rsidRPr="00F07D8D" w:rsidRDefault="00F07D8D" w:rsidP="00F07D8D">
      <w:r w:rsidRPr="00F07D8D">
        <w:lastRenderedPageBreak/>
        <w:pict>
          <v:rect id="_x0000_i1028" style="width:0;height:1.5pt" o:hralign="center" o:hrstd="t" o:hr="t"/>
        </w:pict>
      </w:r>
    </w:p>
    <w:p w:rsidR="005B3F2C" w:rsidRPr="00F07D8D" w:rsidRDefault="00F07D8D" w:rsidP="00F07D8D">
      <w:pPr>
        <w:pStyle w:val="Heading5"/>
        <w:numPr>
          <w:ilvl w:val="0"/>
          <w:numId w:val="0"/>
        </w:numPr>
        <w:jc w:val="both"/>
      </w:pPr>
      <w:bookmarkStart w:id="21" w:name="popup-yêu-cầu-bổ-sung-từ-chối-hồ-sơ"/>
      <w:bookmarkEnd w:id="20"/>
      <w:bookmarkEnd w:id="17"/>
      <w:r w:rsidRPr="00F07D8D">
        <w:t>4.3.3.1.8. Popup Yêu c</w:t>
      </w:r>
      <w:r w:rsidRPr="00F07D8D">
        <w:t>ầ</w:t>
      </w:r>
      <w:r w:rsidRPr="00F07D8D">
        <w:t>u b</w:t>
      </w:r>
      <w:r w:rsidRPr="00F07D8D">
        <w:t>ổ</w:t>
      </w:r>
      <w:r w:rsidRPr="00F07D8D">
        <w:t xml:space="preserve"> sung / T</w:t>
      </w:r>
      <w:r w:rsidRPr="00F07D8D">
        <w:t>ừ</w:t>
      </w:r>
      <w:r w:rsidRPr="00F07D8D">
        <w:t xml:space="preserve"> ch</w:t>
      </w:r>
      <w:r w:rsidRPr="00F07D8D">
        <w:t>ố</w:t>
      </w:r>
      <w:r w:rsidRPr="00F07D8D">
        <w:t>i h</w:t>
      </w:r>
      <w:r w:rsidRPr="00F07D8D">
        <w:t>ồ</w:t>
      </w:r>
      <w:r w:rsidRPr="00F07D8D">
        <w:t xml:space="preserve"> sơ</w:t>
      </w:r>
    </w:p>
    <w:p w:rsidR="005B3F2C" w:rsidRPr="00F07D8D" w:rsidRDefault="00F07D8D" w:rsidP="00F07D8D">
      <w:pPr>
        <w:pStyle w:val="Heading6"/>
        <w:numPr>
          <w:ilvl w:val="0"/>
          <w:numId w:val="0"/>
        </w:numPr>
        <w:jc w:val="both"/>
      </w:pPr>
      <w:bookmarkStart w:id="22" w:name="màn-hình-4"/>
      <w:r w:rsidRPr="00F07D8D">
        <w:t>4.3.3.1.8.1. Màn hình</w:t>
      </w:r>
    </w:p>
    <w:tbl>
      <w:tblPr>
        <w:tblStyle w:val="TableGrid"/>
        <w:tblW w:w="5000" w:type="pct"/>
        <w:tblLook w:val="04A0" w:firstRow="1" w:lastRow="0" w:firstColumn="1" w:lastColumn="0" w:noHBand="0" w:noVBand="1"/>
      </w:tblPr>
      <w:tblGrid>
        <w:gridCol w:w="9617"/>
      </w:tblGrid>
      <w:tr w:rsidR="005B3F2C" w:rsidRPr="00F07D8D" w:rsidTr="00F07D8D">
        <w:trPr>
          <w:tblHeader/>
        </w:trPr>
        <w:tc>
          <w:tcPr>
            <w:tcW w:w="0" w:type="auto"/>
            <w:shd w:val="clear" w:color="auto" w:fill="auto"/>
          </w:tcPr>
          <w:p w:rsidR="005B3F2C" w:rsidRPr="00F07D8D" w:rsidRDefault="00F07D8D" w:rsidP="00F07D8D">
            <w:pPr>
              <w:spacing w:before="60" w:after="60" w:line="240" w:lineRule="auto"/>
              <w:jc w:val="center"/>
              <w:rPr>
                <w:b/>
              </w:rPr>
            </w:pPr>
            <w:r w:rsidRPr="00F07D8D">
              <w:rPr>
                <w:b/>
              </w:rPr>
              <w:t>Popup yêu c</w:t>
            </w:r>
            <w:r w:rsidRPr="00F07D8D">
              <w:rPr>
                <w:b/>
              </w:rPr>
              <w:t>ầ</w:t>
            </w:r>
            <w:r w:rsidRPr="00F07D8D">
              <w:rPr>
                <w:b/>
              </w:rPr>
              <w:t>u b</w:t>
            </w:r>
            <w:r w:rsidRPr="00F07D8D">
              <w:rPr>
                <w:b/>
              </w:rPr>
              <w:t>ổ</w:t>
            </w:r>
            <w:r w:rsidRPr="00F07D8D">
              <w:rPr>
                <w:b/>
              </w:rPr>
              <w:t xml:space="preserve"> sung ho</w:t>
            </w:r>
            <w:r w:rsidRPr="00F07D8D">
              <w:rPr>
                <w:b/>
              </w:rPr>
              <w:t>ặ</w:t>
            </w:r>
            <w:r w:rsidRPr="00F07D8D">
              <w:rPr>
                <w:b/>
              </w:rPr>
              <w:t>c t</w:t>
            </w:r>
            <w:r w:rsidRPr="00F07D8D">
              <w:rPr>
                <w:b/>
              </w:rPr>
              <w:t>ừ</w:t>
            </w:r>
            <w:r w:rsidRPr="00F07D8D">
              <w:rPr>
                <w:b/>
              </w:rPr>
              <w:t xml:space="preserve"> ch</w:t>
            </w:r>
            <w:r w:rsidRPr="00F07D8D">
              <w:rPr>
                <w:b/>
              </w:rPr>
              <w:t>ố</w:t>
            </w:r>
            <w:r w:rsidRPr="00F07D8D">
              <w:rPr>
                <w:b/>
              </w:rPr>
              <w:t>i h</w:t>
            </w:r>
            <w:r w:rsidRPr="00F07D8D">
              <w:rPr>
                <w:b/>
              </w:rPr>
              <w:t>ồ</w:t>
            </w:r>
            <w:r w:rsidRPr="00F07D8D">
              <w:rPr>
                <w:b/>
              </w:rPr>
              <w:t xml:space="preserve"> sơ</w:t>
            </w:r>
          </w:p>
        </w:tc>
      </w:tr>
    </w:tbl>
    <w:p w:rsidR="005B3F2C" w:rsidRPr="00F07D8D" w:rsidRDefault="00F07D8D" w:rsidP="00F07D8D">
      <w:r w:rsidRPr="00F07D8D">
        <w:t>Popup yêu c</w:t>
      </w:r>
      <w:r w:rsidRPr="00F07D8D">
        <w:t>ầ</w:t>
      </w:r>
      <w:r w:rsidRPr="00F07D8D">
        <w:t>u b</w:t>
      </w:r>
      <w:r w:rsidRPr="00F07D8D">
        <w:t>ổ</w:t>
      </w:r>
      <w:r w:rsidRPr="00F07D8D">
        <w:t xml:space="preserve"> sung ho</w:t>
      </w:r>
      <w:r w:rsidRPr="00F07D8D">
        <w:t>ặ</w:t>
      </w:r>
      <w:r w:rsidRPr="00F07D8D">
        <w:t>c t</w:t>
      </w:r>
      <w:r w:rsidRPr="00F07D8D">
        <w:t>ừ</w:t>
      </w:r>
      <w:r w:rsidRPr="00F07D8D">
        <w:t xml:space="preserve"> ch</w:t>
      </w:r>
      <w:r w:rsidRPr="00F07D8D">
        <w:t>ố</w:t>
      </w:r>
      <w:r w:rsidRPr="00F07D8D">
        <w:t>i h</w:t>
      </w:r>
      <w:r w:rsidRPr="00F07D8D">
        <w:t>ồ</w:t>
      </w:r>
      <w:r w:rsidRPr="00F07D8D">
        <w:t xml:space="preserve"> sơ</w:t>
      </w:r>
    </w:p>
    <w:p w:rsidR="005B3F2C" w:rsidRPr="00F07D8D" w:rsidRDefault="00F07D8D" w:rsidP="00F07D8D">
      <w:pPr>
        <w:pStyle w:val="Heading6"/>
        <w:numPr>
          <w:ilvl w:val="0"/>
          <w:numId w:val="0"/>
        </w:numPr>
        <w:jc w:val="both"/>
      </w:pPr>
      <w:bookmarkStart w:id="23" w:name="mô-tả-thông-tin-trên-màn-hình-4"/>
      <w:bookmarkEnd w:id="22"/>
      <w:r w:rsidRPr="00F07D8D">
        <w:t>4.3.3.1.8.2. Mô t</w:t>
      </w:r>
      <w:r w:rsidRPr="00F07D8D">
        <w:t>ả</w:t>
      </w:r>
      <w:r w:rsidRPr="00F07D8D">
        <w:t xml:space="preserve"> thông tin trên màn hình</w:t>
      </w:r>
    </w:p>
    <w:tbl>
      <w:tblPr>
        <w:tblW w:w="503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362"/>
        <w:gridCol w:w="1584"/>
        <w:gridCol w:w="979"/>
        <w:gridCol w:w="979"/>
        <w:gridCol w:w="3773"/>
      </w:tblGrid>
      <w:tr w:rsidR="005B3F2C" w:rsidRPr="00F07D8D" w:rsidTr="00F07D8D">
        <w:trPr>
          <w:tblHeader/>
        </w:trPr>
        <w:tc>
          <w:tcPr>
            <w:tcW w:w="2362" w:type="dxa"/>
            <w:shd w:val="clear" w:color="auto" w:fill="auto"/>
          </w:tcPr>
          <w:p w:rsidR="005B3F2C" w:rsidRPr="00F07D8D" w:rsidRDefault="00F07D8D" w:rsidP="00F07D8D">
            <w:pPr>
              <w:spacing w:before="60" w:after="60" w:line="240" w:lineRule="auto"/>
              <w:jc w:val="center"/>
              <w:rPr>
                <w:b/>
              </w:rPr>
            </w:pPr>
            <w:r w:rsidRPr="00F07D8D">
              <w:rPr>
                <w:b/>
              </w:rPr>
              <w:t>Trư</w:t>
            </w:r>
            <w:r w:rsidRPr="00F07D8D">
              <w:rPr>
                <w:b/>
              </w:rPr>
              <w:t>ờ</w:t>
            </w:r>
            <w:r w:rsidRPr="00F07D8D">
              <w:rPr>
                <w:b/>
              </w:rPr>
              <w:t>ng thông tin</w:t>
            </w:r>
          </w:p>
        </w:tc>
        <w:tc>
          <w:tcPr>
            <w:tcW w:w="1584" w:type="dxa"/>
            <w:shd w:val="clear" w:color="auto" w:fill="auto"/>
          </w:tcPr>
          <w:p w:rsidR="005B3F2C" w:rsidRPr="00F07D8D" w:rsidRDefault="00F07D8D" w:rsidP="00F07D8D">
            <w:pPr>
              <w:spacing w:before="60" w:after="60" w:line="240" w:lineRule="auto"/>
              <w:jc w:val="center"/>
              <w:rPr>
                <w:b/>
              </w:rPr>
            </w:pPr>
            <w:r w:rsidRPr="00F07D8D">
              <w:rPr>
                <w:b/>
              </w:rPr>
              <w:t>Ki</w:t>
            </w:r>
            <w:r w:rsidRPr="00F07D8D">
              <w:rPr>
                <w:b/>
              </w:rPr>
              <w:t>ể</w:t>
            </w:r>
            <w:r w:rsidRPr="00F07D8D">
              <w:rPr>
                <w:b/>
              </w:rPr>
              <w:t>u d</w:t>
            </w:r>
            <w:r w:rsidRPr="00F07D8D">
              <w:rPr>
                <w:b/>
              </w:rPr>
              <w:t>ữ</w:t>
            </w:r>
            <w:r w:rsidRPr="00F07D8D">
              <w:rPr>
                <w:b/>
              </w:rPr>
              <w:t xml:space="preserve"> li</w:t>
            </w:r>
            <w:r w:rsidRPr="00F07D8D">
              <w:rPr>
                <w:b/>
              </w:rPr>
              <w:t>ệ</w:t>
            </w:r>
            <w:r w:rsidRPr="00F07D8D">
              <w:rPr>
                <w:b/>
              </w:rPr>
              <w:t>u</w:t>
            </w:r>
          </w:p>
        </w:tc>
        <w:tc>
          <w:tcPr>
            <w:tcW w:w="979" w:type="dxa"/>
            <w:shd w:val="clear" w:color="auto" w:fill="auto"/>
          </w:tcPr>
          <w:p w:rsidR="005B3F2C" w:rsidRPr="00F07D8D" w:rsidRDefault="00F07D8D" w:rsidP="00F07D8D">
            <w:pPr>
              <w:spacing w:before="60" w:after="60" w:line="240" w:lineRule="auto"/>
              <w:jc w:val="center"/>
              <w:rPr>
                <w:b/>
              </w:rPr>
            </w:pPr>
            <w:r w:rsidRPr="00F07D8D">
              <w:rPr>
                <w:b/>
              </w:rPr>
              <w:t>B</w:t>
            </w:r>
            <w:r w:rsidRPr="00F07D8D">
              <w:rPr>
                <w:b/>
              </w:rPr>
              <w:t>ắ</w:t>
            </w:r>
            <w:r w:rsidRPr="00F07D8D">
              <w:rPr>
                <w:b/>
              </w:rPr>
              <w:t>t bu</w:t>
            </w:r>
            <w:r w:rsidRPr="00F07D8D">
              <w:rPr>
                <w:b/>
              </w:rPr>
              <w:t>ộ</w:t>
            </w:r>
            <w:r w:rsidRPr="00F07D8D">
              <w:rPr>
                <w:b/>
              </w:rPr>
              <w:t>c</w:t>
            </w:r>
          </w:p>
        </w:tc>
        <w:tc>
          <w:tcPr>
            <w:tcW w:w="979" w:type="dxa"/>
            <w:shd w:val="clear" w:color="auto" w:fill="auto"/>
          </w:tcPr>
          <w:p w:rsidR="005B3F2C" w:rsidRPr="00F07D8D" w:rsidRDefault="00F07D8D" w:rsidP="00F07D8D">
            <w:pPr>
              <w:spacing w:before="60" w:after="60" w:line="240" w:lineRule="auto"/>
              <w:jc w:val="center"/>
              <w:rPr>
                <w:b/>
              </w:rPr>
            </w:pPr>
            <w:r w:rsidRPr="00F07D8D">
              <w:rPr>
                <w:b/>
              </w:rPr>
              <w:t>M</w:t>
            </w:r>
            <w:r w:rsidRPr="00F07D8D">
              <w:rPr>
                <w:b/>
              </w:rPr>
              <w:t>ặ</w:t>
            </w:r>
            <w:r w:rsidRPr="00F07D8D">
              <w:rPr>
                <w:b/>
              </w:rPr>
              <w:t>c đ</w:t>
            </w:r>
            <w:r w:rsidRPr="00F07D8D">
              <w:rPr>
                <w:b/>
              </w:rPr>
              <w:t>ị</w:t>
            </w:r>
            <w:r w:rsidRPr="00F07D8D">
              <w:rPr>
                <w:b/>
              </w:rPr>
              <w:t>nh</w:t>
            </w:r>
          </w:p>
        </w:tc>
        <w:tc>
          <w:tcPr>
            <w:tcW w:w="3773" w:type="dxa"/>
            <w:shd w:val="clear" w:color="auto" w:fill="auto"/>
          </w:tcPr>
          <w:p w:rsidR="005B3F2C" w:rsidRPr="00F07D8D" w:rsidRDefault="00F07D8D" w:rsidP="00F07D8D">
            <w:pPr>
              <w:spacing w:before="60" w:after="60" w:line="240" w:lineRule="auto"/>
              <w:jc w:val="center"/>
              <w:rPr>
                <w:b/>
              </w:rPr>
            </w:pPr>
            <w:r w:rsidRPr="00F07D8D">
              <w:rPr>
                <w:b/>
              </w:rPr>
              <w:t>Mô t</w:t>
            </w:r>
            <w:r w:rsidRPr="00F07D8D">
              <w:rPr>
                <w:b/>
              </w:rPr>
              <w:t>ả</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Tiêu đ</w:t>
            </w:r>
            <w:r w:rsidRPr="00F07D8D">
              <w:t>ề</w:t>
            </w:r>
            <w:r w:rsidRPr="00F07D8D">
              <w:t xml:space="preserve"> popup</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thao tác</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Giá tr</w:t>
            </w:r>
            <w:r w:rsidRPr="00F07D8D">
              <w:t>ị</w:t>
            </w:r>
            <w:r w:rsidRPr="00F07D8D">
              <w:t xml:space="preserve"> hi</w:t>
            </w:r>
            <w:r w:rsidRPr="00F07D8D">
              <w:t>ể</w:t>
            </w:r>
            <w:r w:rsidRPr="00F07D8D">
              <w:t>n th</w:t>
            </w:r>
            <w:r w:rsidRPr="00F07D8D">
              <w:t>ị</w:t>
            </w:r>
            <w:r w:rsidRPr="00F07D8D">
              <w:t xml:space="preserve"> đ</w:t>
            </w:r>
            <w:r w:rsidRPr="00F07D8D">
              <w:t>ộ</w:t>
            </w:r>
            <w:r w:rsidRPr="00F07D8D">
              <w:t>ng:</w:t>
            </w:r>
            <w:r w:rsidRPr="00F07D8D">
              <w:br/>
              <w:t>+ Yêu c</w:t>
            </w:r>
            <w:r w:rsidRPr="00F07D8D">
              <w:t>ầ</w:t>
            </w:r>
            <w:r w:rsidRPr="00F07D8D">
              <w:t>u b</w:t>
            </w:r>
            <w:r w:rsidRPr="00F07D8D">
              <w:t>ổ</w:t>
            </w:r>
            <w:r w:rsidRPr="00F07D8D">
              <w:t xml:space="preserve"> sung h</w:t>
            </w:r>
            <w:r w:rsidRPr="00F07D8D">
              <w:t>ồ</w:t>
            </w:r>
            <w:r w:rsidRPr="00F07D8D">
              <w:t xml:space="preserve"> sơ</w:t>
            </w:r>
            <w:r w:rsidRPr="00F07D8D">
              <w:br/>
              <w:t>+ Yêu c</w:t>
            </w:r>
            <w:r w:rsidRPr="00F07D8D">
              <w:t>ầ</w:t>
            </w:r>
            <w:r w:rsidRPr="00F07D8D">
              <w:t>u nh</w:t>
            </w:r>
            <w:r w:rsidRPr="00F07D8D">
              <w:t>ậ</w:t>
            </w:r>
            <w:r w:rsidRPr="00F07D8D">
              <w:t>p lý do t</w:t>
            </w:r>
            <w:r w:rsidRPr="00F07D8D">
              <w:t>ừ</w:t>
            </w:r>
            <w:r w:rsidRPr="00F07D8D">
              <w:t xml:space="preserve"> ch</w:t>
            </w:r>
            <w:r w:rsidRPr="00F07D8D">
              <w:t>ố</w:t>
            </w:r>
            <w:r w:rsidRPr="00F07D8D">
              <w:t>i</w:t>
            </w:r>
            <w:r w:rsidRPr="00F07D8D">
              <w:br/>
              <w:t>+ Yêu c</w:t>
            </w:r>
            <w:r w:rsidRPr="00F07D8D">
              <w:t>ầ</w:t>
            </w:r>
            <w:r w:rsidRPr="00F07D8D">
              <w:t>u nh</w:t>
            </w:r>
            <w:r w:rsidRPr="00F07D8D">
              <w:t>ậ</w:t>
            </w:r>
            <w:r w:rsidRPr="00F07D8D">
              <w:t>p lý do t</w:t>
            </w:r>
            <w:r w:rsidRPr="00F07D8D">
              <w:t>ừ</w:t>
            </w:r>
            <w:r w:rsidRPr="00F07D8D">
              <w:t xml:space="preserve"> ch</w:t>
            </w:r>
            <w:r w:rsidRPr="00F07D8D">
              <w:t>ố</w:t>
            </w:r>
            <w:r w:rsidRPr="00F07D8D">
              <w:t>i th</w:t>
            </w:r>
            <w:r w:rsidRPr="00F07D8D">
              <w:t>ụ</w:t>
            </w:r>
            <w:r w:rsidRPr="00F07D8D">
              <w:t xml:space="preserve"> lý</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w:t>
            </w:r>
            <w:r w:rsidRPr="00F07D8D">
              <w:t>ộ</w:t>
            </w:r>
            <w:r w:rsidRPr="00F07D8D">
              <w:t>i dung yêu c</w:t>
            </w:r>
            <w:r w:rsidRPr="00F07D8D">
              <w:t>ầ</w:t>
            </w:r>
            <w:r w:rsidRPr="00F07D8D">
              <w:t>u b</w:t>
            </w:r>
            <w:r w:rsidRPr="00F07D8D">
              <w:t>ổ</w:t>
            </w:r>
            <w:r w:rsidRPr="00F07D8D">
              <w:t xml:space="preserve"> sung h</w:t>
            </w:r>
            <w:r w:rsidRPr="00F07D8D">
              <w:t>ồ</w:t>
            </w:r>
            <w:r w:rsidRPr="00F07D8D">
              <w:t xml:space="preserve"> sơ / N</w:t>
            </w:r>
            <w:r w:rsidRPr="00F07D8D">
              <w:t>ộ</w:t>
            </w:r>
            <w:r w:rsidRPr="00F07D8D">
              <w:t>i dung lý do t</w:t>
            </w:r>
            <w:r w:rsidRPr="00F07D8D">
              <w:t>ừ</w:t>
            </w:r>
            <w:r w:rsidRPr="00F07D8D">
              <w:t xml:space="preserve"> ch</w:t>
            </w:r>
            <w:r w:rsidRPr="00F07D8D">
              <w:t>ố</w:t>
            </w:r>
            <w:r w:rsidRPr="00F07D8D">
              <w:t>i</w:t>
            </w:r>
          </w:p>
        </w:tc>
        <w:tc>
          <w:tcPr>
            <w:tcW w:w="1584" w:type="dxa"/>
            <w:shd w:val="clear" w:color="auto" w:fill="auto"/>
          </w:tcPr>
          <w:p w:rsidR="005B3F2C" w:rsidRPr="00F07D8D" w:rsidRDefault="00F07D8D" w:rsidP="00F07D8D">
            <w:pPr>
              <w:spacing w:before="60" w:after="60" w:line="240" w:lineRule="auto"/>
            </w:pPr>
            <w:r w:rsidRPr="00F07D8D">
              <w:t>Text(2000)</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Label và placeholder thay đ</w:t>
            </w:r>
            <w:r w:rsidRPr="00F07D8D">
              <w:t>ổ</w:t>
            </w:r>
            <w:r w:rsidRPr="00F07D8D">
              <w:t>i theo lo</w:t>
            </w:r>
            <w:r w:rsidRPr="00F07D8D">
              <w:t>ạ</w:t>
            </w:r>
            <w:r w:rsidRPr="00F07D8D">
              <w:t>i thao tác. Áp d</w:t>
            </w:r>
            <w:r w:rsidRPr="00F07D8D">
              <w:t>ụ</w:t>
            </w:r>
            <w:r w:rsidRPr="00F07D8D">
              <w:t xml:space="preserve">ng </w:t>
            </w:r>
            <w:r w:rsidRPr="00F07D8D">
              <w:t>[BR-VAL-001].</w:t>
            </w:r>
          </w:p>
        </w:tc>
      </w:tr>
    </w:tbl>
    <w:p w:rsidR="005B3F2C" w:rsidRPr="00F07D8D" w:rsidRDefault="00F07D8D" w:rsidP="00F07D8D">
      <w:pPr>
        <w:pStyle w:val="Heading6"/>
        <w:numPr>
          <w:ilvl w:val="0"/>
          <w:numId w:val="0"/>
        </w:numPr>
        <w:jc w:val="both"/>
      </w:pPr>
      <w:bookmarkStart w:id="24" w:name="chức-năng-trên-màn-hình-4"/>
      <w:bookmarkEnd w:id="23"/>
      <w:r w:rsidRPr="00F07D8D">
        <w:t>4.3.3.1.8.3. Ch</w:t>
      </w:r>
      <w:r w:rsidRPr="00F07D8D">
        <w:t>ứ</w:t>
      </w:r>
      <w:r w:rsidRPr="00F07D8D">
        <w:t>c năng trên màn hình</w:t>
      </w: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821"/>
        <w:gridCol w:w="2549"/>
        <w:gridCol w:w="1411"/>
        <w:gridCol w:w="4838"/>
      </w:tblGrid>
      <w:tr w:rsidR="005B3F2C" w:rsidRPr="00F07D8D" w:rsidTr="00F07D8D">
        <w:trPr>
          <w:tblHeader/>
        </w:trPr>
        <w:tc>
          <w:tcPr>
            <w:tcW w:w="821" w:type="dxa"/>
            <w:shd w:val="clear" w:color="auto" w:fill="auto"/>
          </w:tcPr>
          <w:p w:rsidR="005B3F2C" w:rsidRPr="00F07D8D" w:rsidRDefault="00F07D8D" w:rsidP="00F07D8D">
            <w:pPr>
              <w:spacing w:before="60" w:after="60" w:line="240" w:lineRule="auto"/>
              <w:jc w:val="center"/>
              <w:rPr>
                <w:b/>
              </w:rPr>
            </w:pPr>
            <w:r w:rsidRPr="00F07D8D">
              <w:rPr>
                <w:b/>
              </w:rPr>
              <w:t>STT</w:t>
            </w:r>
          </w:p>
        </w:tc>
        <w:tc>
          <w:tcPr>
            <w:tcW w:w="2549" w:type="dxa"/>
            <w:shd w:val="clear" w:color="auto" w:fill="auto"/>
          </w:tcPr>
          <w:p w:rsidR="005B3F2C" w:rsidRPr="00F07D8D" w:rsidRDefault="00F07D8D" w:rsidP="00F07D8D">
            <w:pPr>
              <w:spacing w:before="60" w:after="60" w:line="240" w:lineRule="auto"/>
              <w:jc w:val="center"/>
              <w:rPr>
                <w:b/>
              </w:rPr>
            </w:pPr>
            <w:r w:rsidRPr="00F07D8D">
              <w:rPr>
                <w:b/>
              </w:rPr>
              <w:t>Tên ch</w:t>
            </w:r>
            <w:r w:rsidRPr="00F07D8D">
              <w:rPr>
                <w:b/>
              </w:rPr>
              <w:t>ứ</w:t>
            </w:r>
            <w:r w:rsidRPr="00F07D8D">
              <w:rPr>
                <w:b/>
              </w:rPr>
              <w:t>c năng</w:t>
            </w:r>
          </w:p>
        </w:tc>
        <w:tc>
          <w:tcPr>
            <w:tcW w:w="1411" w:type="dxa"/>
            <w:shd w:val="clear" w:color="auto" w:fill="auto"/>
          </w:tcPr>
          <w:p w:rsidR="005B3F2C" w:rsidRPr="00F07D8D" w:rsidRDefault="00F07D8D" w:rsidP="00F07D8D">
            <w:pPr>
              <w:spacing w:before="60" w:after="60" w:line="240" w:lineRule="auto"/>
              <w:jc w:val="center"/>
              <w:rPr>
                <w:b/>
              </w:rPr>
            </w:pPr>
            <w:r w:rsidRPr="00F07D8D">
              <w:rPr>
                <w:b/>
              </w:rPr>
              <w:t>Đ</w:t>
            </w:r>
            <w:r w:rsidRPr="00F07D8D">
              <w:rPr>
                <w:b/>
              </w:rPr>
              <w:t>ị</w:t>
            </w:r>
            <w:r w:rsidRPr="00F07D8D">
              <w:rPr>
                <w:b/>
              </w:rPr>
              <w:t>nh d</w:t>
            </w:r>
            <w:r w:rsidRPr="00F07D8D">
              <w:rPr>
                <w:b/>
              </w:rPr>
              <w:t>ạ</w:t>
            </w:r>
            <w:r w:rsidRPr="00F07D8D">
              <w:rPr>
                <w:b/>
              </w:rPr>
              <w:t>ng</w:t>
            </w:r>
          </w:p>
        </w:tc>
        <w:tc>
          <w:tcPr>
            <w:tcW w:w="4838" w:type="dxa"/>
            <w:shd w:val="clear" w:color="auto" w:fill="auto"/>
          </w:tcPr>
          <w:p w:rsidR="005B3F2C" w:rsidRPr="00F07D8D" w:rsidRDefault="00F07D8D" w:rsidP="00F07D8D">
            <w:pPr>
              <w:spacing w:before="60" w:after="60" w:line="240" w:lineRule="auto"/>
              <w:jc w:val="center"/>
              <w:rPr>
                <w:b/>
              </w:rPr>
            </w:pPr>
            <w:r w:rsidRPr="00F07D8D">
              <w:rPr>
                <w:b/>
              </w:rPr>
              <w:t>Mô t</w:t>
            </w:r>
            <w:r w:rsidRPr="00F07D8D">
              <w:rPr>
                <w:b/>
              </w:rPr>
              <w:t>ả</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1</w:t>
            </w:r>
          </w:p>
        </w:tc>
        <w:tc>
          <w:tcPr>
            <w:tcW w:w="2549" w:type="dxa"/>
            <w:shd w:val="clear" w:color="auto" w:fill="auto"/>
          </w:tcPr>
          <w:p w:rsidR="005B3F2C" w:rsidRPr="00F07D8D" w:rsidRDefault="00F07D8D" w:rsidP="00F07D8D">
            <w:pPr>
              <w:spacing w:before="60" w:after="60" w:line="240" w:lineRule="auto"/>
            </w:pPr>
            <w:r w:rsidRPr="00F07D8D">
              <w:t>H</w:t>
            </w:r>
            <w:r w:rsidRPr="00F07D8D">
              <w:t>ủ</w:t>
            </w:r>
            <w:r w:rsidRPr="00F07D8D">
              <w:t>y b</w:t>
            </w:r>
            <w:r w:rsidRPr="00F07D8D">
              <w:t>ỏ</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pPr>
            <w:r w:rsidRPr="00F07D8D">
              <w:t>H</w:t>
            </w:r>
            <w:r w:rsidRPr="00F07D8D">
              <w:t>ệ</w:t>
            </w:r>
            <w:r w:rsidRPr="00F07D8D">
              <w:t xml:space="preserve"> th</w:t>
            </w:r>
            <w:r w:rsidRPr="00F07D8D">
              <w:t>ố</w:t>
            </w:r>
            <w:r w:rsidRPr="00F07D8D">
              <w:t>ng đóng popup và gi</w:t>
            </w:r>
            <w:r w:rsidRPr="00F07D8D">
              <w:t>ữ</w:t>
            </w:r>
            <w:r w:rsidRPr="00F07D8D">
              <w:t xml:space="preserve"> nguyên d</w:t>
            </w:r>
            <w:r w:rsidRPr="00F07D8D">
              <w:t>ữ</w:t>
            </w:r>
            <w:r w:rsidRPr="00F07D8D">
              <w:t xml:space="preserve"> li</w:t>
            </w:r>
            <w:r w:rsidRPr="00F07D8D">
              <w:t>ệ</w:t>
            </w:r>
            <w:r w:rsidRPr="00F07D8D">
              <w:t>u h</w:t>
            </w:r>
            <w:r w:rsidRPr="00F07D8D">
              <w:t>ồ</w:t>
            </w:r>
            <w:r w:rsidRPr="00F07D8D">
              <w:t xml:space="preserve"> sơ.</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2</w:t>
            </w:r>
          </w:p>
        </w:tc>
        <w:tc>
          <w:tcPr>
            <w:tcW w:w="2549" w:type="dxa"/>
            <w:shd w:val="clear" w:color="auto" w:fill="auto"/>
          </w:tcPr>
          <w:p w:rsidR="005B3F2C" w:rsidRPr="00F07D8D" w:rsidRDefault="00F07D8D" w:rsidP="00F07D8D">
            <w:pPr>
              <w:spacing w:before="60" w:after="60" w:line="240" w:lineRule="auto"/>
            </w:pPr>
            <w:r w:rsidRPr="00F07D8D">
              <w:t>G</w:t>
            </w:r>
            <w:r w:rsidRPr="00F07D8D">
              <w:t>ử</w:t>
            </w:r>
            <w:r w:rsidRPr="00F07D8D">
              <w:t>i yêu c</w:t>
            </w:r>
            <w:r w:rsidRPr="00F07D8D">
              <w:t>ầ</w:t>
            </w:r>
            <w:r w:rsidRPr="00F07D8D">
              <w:t>u / Xác nh</w:t>
            </w:r>
            <w:r w:rsidRPr="00F07D8D">
              <w:t>ậ</w:t>
            </w:r>
            <w:r w:rsidRPr="00F07D8D">
              <w:t>n t</w:t>
            </w:r>
            <w:r w:rsidRPr="00F07D8D">
              <w:t>ừ</w:t>
            </w:r>
            <w:r w:rsidRPr="00F07D8D">
              <w:t xml:space="preserve"> ch</w:t>
            </w:r>
            <w:r w:rsidRPr="00F07D8D">
              <w:t>ố</w:t>
            </w:r>
            <w:r w:rsidRPr="00F07D8D">
              <w:t>i</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pPr>
            <w:r w:rsidRPr="00F07D8D">
              <w:t>Khi ngư</w:t>
            </w:r>
            <w:r w:rsidRPr="00F07D8D">
              <w:t>ờ</w:t>
            </w:r>
            <w:r w:rsidRPr="00F07D8D">
              <w:t>i dùng click nút, h</w:t>
            </w:r>
            <w:r w:rsidRPr="00F07D8D">
              <w:t>ệ</w:t>
            </w:r>
            <w:r w:rsidRPr="00F07D8D">
              <w:t xml:space="preserve"> th</w:t>
            </w:r>
            <w:r w:rsidRPr="00F07D8D">
              <w:t>ố</w:t>
            </w:r>
            <w:r w:rsidRPr="00F07D8D">
              <w:t>ng ki</w:t>
            </w:r>
            <w:r w:rsidRPr="00F07D8D">
              <w:t>ể</w:t>
            </w:r>
            <w:r w:rsidRPr="00F07D8D">
              <w:t>m tra d</w:t>
            </w:r>
            <w:r w:rsidRPr="00F07D8D">
              <w:t>ữ</w:t>
            </w:r>
            <w:r w:rsidRPr="00F07D8D">
              <w:t xml:space="preserve"> li</w:t>
            </w:r>
            <w:r w:rsidRPr="00F07D8D">
              <w:t>ệ</w:t>
            </w:r>
            <w:r w:rsidRPr="00F07D8D">
              <w:t>u và x</w:t>
            </w:r>
            <w:r w:rsidRPr="00F07D8D">
              <w:t>ử</w:t>
            </w:r>
            <w:r w:rsidRPr="00F07D8D">
              <w:t xml:space="preserve"> lý theo các trư</w:t>
            </w:r>
            <w:r w:rsidRPr="00F07D8D">
              <w:t>ờ</w:t>
            </w:r>
            <w:r w:rsidRPr="00F07D8D">
              <w:t>ng h</w:t>
            </w:r>
            <w:r w:rsidRPr="00F07D8D">
              <w:t>ợ</w:t>
            </w:r>
            <w:r w:rsidRPr="00F07D8D">
              <w:t>p bên dư</w:t>
            </w:r>
            <w:r w:rsidRPr="00F07D8D">
              <w:t>ớ</w:t>
            </w:r>
            <w:r w:rsidRPr="00F07D8D">
              <w:t>i.</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TH1 - B</w:t>
            </w:r>
            <w:r w:rsidRPr="00F07D8D">
              <w:rPr>
                <w:bCs/>
              </w:rPr>
              <w:t>ỏ</w:t>
            </w:r>
            <w:r w:rsidRPr="00F07D8D">
              <w:rPr>
                <w:bCs/>
              </w:rPr>
              <w:t xml:space="preserve"> tr</w:t>
            </w:r>
            <w:r w:rsidRPr="00F07D8D">
              <w:rPr>
                <w:bCs/>
              </w:rPr>
              <w:t>ố</w:t>
            </w:r>
            <w:r w:rsidRPr="00F07D8D">
              <w:rPr>
                <w:bCs/>
              </w:rPr>
              <w:t>ng trư</w:t>
            </w:r>
            <w:r w:rsidRPr="00F07D8D">
              <w:rPr>
                <w:bCs/>
              </w:rPr>
              <w:t>ờ</w:t>
            </w:r>
            <w:r w:rsidRPr="00F07D8D">
              <w:rPr>
                <w:bCs/>
              </w:rPr>
              <w:t>ng b</w:t>
            </w:r>
            <w:r w:rsidRPr="00F07D8D">
              <w:rPr>
                <w:bCs/>
              </w:rPr>
              <w:t>ắ</w:t>
            </w:r>
            <w:r w:rsidRPr="00F07D8D">
              <w:rPr>
                <w:bCs/>
              </w:rPr>
              <w:t>t bu</w:t>
            </w:r>
            <w:r w:rsidRPr="00F07D8D">
              <w:rPr>
                <w:bCs/>
              </w:rPr>
              <w:t>ộ</w:t>
            </w:r>
            <w:r w:rsidRPr="00F07D8D">
              <w:rPr>
                <w:bCs/>
              </w:rPr>
              <w:t>c</w:t>
            </w:r>
            <w:r w:rsidRPr="00F07D8D">
              <w:t>: Vi ph</w:t>
            </w:r>
            <w:r w:rsidRPr="00F07D8D">
              <w:t>ạ</w:t>
            </w:r>
            <w:r w:rsidRPr="00F07D8D">
              <w:t>m [BR-VAL-001], hi</w:t>
            </w:r>
            <w:r w:rsidRPr="00F07D8D">
              <w:t>ể</w:t>
            </w:r>
            <w:r w:rsidRPr="00F07D8D">
              <w:t>n th</w:t>
            </w:r>
            <w:r w:rsidRPr="00F07D8D">
              <w:t>ị</w:t>
            </w:r>
            <w:r w:rsidRPr="00F07D8D">
              <w:t xml:space="preserve"> [MSG-ERR-VAL-001]. Không cho phép xác nh</w:t>
            </w:r>
            <w:r w:rsidRPr="00F07D8D">
              <w:t>ậ</w:t>
            </w:r>
            <w:r w:rsidRPr="00F07D8D">
              <w:t>n.</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TH2 - H</w:t>
            </w:r>
            <w:r w:rsidRPr="00F07D8D">
              <w:rPr>
                <w:bCs/>
              </w:rPr>
              <w:t>ợ</w:t>
            </w:r>
            <w:r w:rsidRPr="00F07D8D">
              <w:rPr>
                <w:bCs/>
              </w:rPr>
              <w:t>p l</w:t>
            </w:r>
            <w:r w:rsidRPr="00F07D8D">
              <w:rPr>
                <w:bCs/>
              </w:rPr>
              <w:t>ệ</w:t>
            </w:r>
            <w:r w:rsidRPr="00F07D8D">
              <w:rPr>
                <w:bCs/>
              </w:rPr>
              <w:t xml:space="preserve"> - yêu c</w:t>
            </w:r>
            <w:r w:rsidRPr="00F07D8D">
              <w:rPr>
                <w:bCs/>
              </w:rPr>
              <w:t>ầ</w:t>
            </w:r>
            <w:r w:rsidRPr="00F07D8D">
              <w:rPr>
                <w:bCs/>
              </w:rPr>
              <w:t>u b</w:t>
            </w:r>
            <w:r w:rsidRPr="00F07D8D">
              <w:rPr>
                <w:bCs/>
              </w:rPr>
              <w:t>ổ</w:t>
            </w:r>
            <w:r w:rsidRPr="00F07D8D">
              <w:rPr>
                <w:bCs/>
              </w:rPr>
              <w:t xml:space="preserve"> sung</w:t>
            </w:r>
            <w:r w:rsidRPr="00F07D8D">
              <w:t>: H</w:t>
            </w:r>
            <w:r w:rsidRPr="00F07D8D">
              <w:t>ệ</w:t>
            </w:r>
            <w:r w:rsidRPr="00F07D8D">
              <w:t xml:space="preserve"> th</w:t>
            </w:r>
            <w:r w:rsidRPr="00F07D8D">
              <w:t>ố</w:t>
            </w:r>
            <w:r w:rsidRPr="00F07D8D">
              <w:t>ng lưu n</w:t>
            </w:r>
            <w:r w:rsidRPr="00F07D8D">
              <w:t>ộ</w:t>
            </w:r>
            <w:r w:rsidRPr="00F07D8D">
              <w:t>i d</w:t>
            </w:r>
            <w:r w:rsidRPr="00F07D8D">
              <w:t>ung yêu c</w:t>
            </w:r>
            <w:r w:rsidRPr="00F07D8D">
              <w:t>ầ</w:t>
            </w:r>
            <w:r w:rsidRPr="00F07D8D">
              <w:t>u b</w:t>
            </w:r>
            <w:r w:rsidRPr="00F07D8D">
              <w:t>ổ</w:t>
            </w:r>
            <w:r w:rsidRPr="00F07D8D">
              <w:t xml:space="preserve"> sung, chuy</w:t>
            </w:r>
            <w:r w:rsidRPr="00F07D8D">
              <w:t>ể</w:t>
            </w:r>
            <w:r w:rsidRPr="00F07D8D">
              <w:t>n h</w:t>
            </w:r>
            <w:r w:rsidRPr="00F07D8D">
              <w:t>ồ</w:t>
            </w:r>
            <w:r w:rsidRPr="00F07D8D">
              <w:t xml:space="preserve"> sơ sang tr</w:t>
            </w:r>
            <w:r w:rsidRPr="00F07D8D">
              <w:t>ạ</w:t>
            </w:r>
            <w:r w:rsidRPr="00F07D8D">
              <w:t>ng thái “Yêu c</w:t>
            </w:r>
            <w:r w:rsidRPr="00F07D8D">
              <w:t>ầ</w:t>
            </w:r>
            <w:r w:rsidRPr="00F07D8D">
              <w:t>u b</w:t>
            </w:r>
            <w:r w:rsidRPr="00F07D8D">
              <w:t>ổ</w:t>
            </w:r>
            <w:r w:rsidRPr="00F07D8D">
              <w:t xml:space="preserve"> sung” đ</w:t>
            </w:r>
            <w:r w:rsidRPr="00F07D8D">
              <w:t>ể</w:t>
            </w:r>
            <w:r w:rsidRPr="00F07D8D">
              <w:t xml:space="preserve"> cán b</w:t>
            </w:r>
            <w:r w:rsidRPr="00F07D8D">
              <w:t>ộ</w:t>
            </w:r>
            <w:r w:rsidRPr="00F07D8D">
              <w:t xml:space="preserve"> nh</w:t>
            </w:r>
            <w:r w:rsidRPr="00F07D8D">
              <w:t>ậ</w:t>
            </w:r>
            <w:r w:rsidRPr="00F07D8D">
              <w:t>p li</w:t>
            </w:r>
            <w:r w:rsidRPr="00F07D8D">
              <w:t>ệ</w:t>
            </w:r>
            <w:r w:rsidRPr="00F07D8D">
              <w:t>u th</w:t>
            </w:r>
            <w:r w:rsidRPr="00F07D8D">
              <w:t>ự</w:t>
            </w:r>
            <w:r w:rsidRPr="00F07D8D">
              <w:t>c hi</w:t>
            </w:r>
            <w:r w:rsidRPr="00F07D8D">
              <w:t>ệ</w:t>
            </w:r>
            <w:r w:rsidRPr="00F07D8D">
              <w:t>n b</w:t>
            </w:r>
            <w:r w:rsidRPr="00F07D8D">
              <w:t>ổ</w:t>
            </w:r>
            <w:r w:rsidRPr="00F07D8D">
              <w:t xml:space="preserve"> sung h</w:t>
            </w:r>
            <w:r w:rsidRPr="00F07D8D">
              <w:t>ồ</w:t>
            </w:r>
            <w:r w:rsidRPr="00F07D8D">
              <w:t xml:space="preserve"> sơ, c</w:t>
            </w:r>
            <w:r w:rsidRPr="00F07D8D">
              <w:t>ậ</w:t>
            </w:r>
            <w:r w:rsidRPr="00F07D8D">
              <w:t>p nh</w:t>
            </w:r>
            <w:r w:rsidRPr="00F07D8D">
              <w:t>ậ</w:t>
            </w:r>
            <w:r w:rsidRPr="00F07D8D">
              <w:t>t timeline và hi</w:t>
            </w:r>
            <w:r w:rsidRPr="00F07D8D">
              <w:t>ể</w:t>
            </w:r>
            <w:r w:rsidRPr="00F07D8D">
              <w:t>n th</w:t>
            </w:r>
            <w:r w:rsidRPr="00F07D8D">
              <w:t>ị</w:t>
            </w:r>
            <w:r w:rsidRPr="00F07D8D">
              <w:t xml:space="preserve"> [MSG-SUC-SYS-002].</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TH3 - H</w:t>
            </w:r>
            <w:r w:rsidRPr="00F07D8D">
              <w:rPr>
                <w:bCs/>
              </w:rPr>
              <w:t>ợ</w:t>
            </w:r>
            <w:r w:rsidRPr="00F07D8D">
              <w:rPr>
                <w:bCs/>
              </w:rPr>
              <w:t>p l</w:t>
            </w:r>
            <w:r w:rsidRPr="00F07D8D">
              <w:rPr>
                <w:bCs/>
              </w:rPr>
              <w:t>ệ</w:t>
            </w:r>
            <w:r w:rsidRPr="00F07D8D">
              <w:rPr>
                <w:bCs/>
              </w:rPr>
              <w:t xml:space="preserve"> - t</w:t>
            </w:r>
            <w:r w:rsidRPr="00F07D8D">
              <w:rPr>
                <w:bCs/>
              </w:rPr>
              <w:t>ừ</w:t>
            </w:r>
            <w:r w:rsidRPr="00F07D8D">
              <w:rPr>
                <w:bCs/>
              </w:rPr>
              <w:t xml:space="preserve"> ch</w:t>
            </w:r>
            <w:r w:rsidRPr="00F07D8D">
              <w:rPr>
                <w:bCs/>
              </w:rPr>
              <w:t>ố</w:t>
            </w:r>
            <w:r w:rsidRPr="00F07D8D">
              <w:rPr>
                <w:bCs/>
              </w:rPr>
              <w:t>i</w:t>
            </w:r>
            <w:r w:rsidRPr="00F07D8D">
              <w:t>: H</w:t>
            </w:r>
            <w:r w:rsidRPr="00F07D8D">
              <w:t>ệ</w:t>
            </w:r>
            <w:r w:rsidRPr="00F07D8D">
              <w:t xml:space="preserve"> th</w:t>
            </w:r>
            <w:r w:rsidRPr="00F07D8D">
              <w:t>ố</w:t>
            </w:r>
            <w:r w:rsidRPr="00F07D8D">
              <w:t>ng lưu lý do t</w:t>
            </w:r>
            <w:r w:rsidRPr="00F07D8D">
              <w:t>ừ</w:t>
            </w:r>
            <w:r w:rsidRPr="00F07D8D">
              <w:t xml:space="preserve"> ch</w:t>
            </w:r>
            <w:r w:rsidRPr="00F07D8D">
              <w:t>ố</w:t>
            </w:r>
            <w:r w:rsidRPr="00F07D8D">
              <w:t>i, chuy</w:t>
            </w:r>
            <w:r w:rsidRPr="00F07D8D">
              <w:t>ể</w:t>
            </w:r>
            <w:r w:rsidRPr="00F07D8D">
              <w:t>n h</w:t>
            </w:r>
            <w:r w:rsidRPr="00F07D8D">
              <w:t>ồ</w:t>
            </w:r>
            <w:r w:rsidRPr="00F07D8D">
              <w:t xml:space="preserve"> sơ sang tr</w:t>
            </w:r>
            <w:r w:rsidRPr="00F07D8D">
              <w:t>ạ</w:t>
            </w:r>
            <w:r w:rsidRPr="00F07D8D">
              <w:t>ng thái “</w:t>
            </w:r>
            <w:r w:rsidRPr="00F07D8D">
              <w:t>B</w:t>
            </w:r>
            <w:r w:rsidRPr="00F07D8D">
              <w:t>ị</w:t>
            </w:r>
            <w:r w:rsidRPr="00F07D8D">
              <w:t xml:space="preserve"> t</w:t>
            </w:r>
            <w:r w:rsidRPr="00F07D8D">
              <w:t>ừ</w:t>
            </w:r>
            <w:r w:rsidRPr="00F07D8D">
              <w:t xml:space="preserve"> ch</w:t>
            </w:r>
            <w:r w:rsidRPr="00F07D8D">
              <w:t>ố</w:t>
            </w:r>
            <w:r w:rsidRPr="00F07D8D">
              <w:t>i”, c</w:t>
            </w:r>
            <w:r w:rsidRPr="00F07D8D">
              <w:t>ậ</w:t>
            </w:r>
            <w:r w:rsidRPr="00F07D8D">
              <w:t>p nh</w:t>
            </w:r>
            <w:r w:rsidRPr="00F07D8D">
              <w:t>ậ</w:t>
            </w:r>
            <w:r w:rsidRPr="00F07D8D">
              <w:t>t timeline và hi</w:t>
            </w:r>
            <w:r w:rsidRPr="00F07D8D">
              <w:t>ể</w:t>
            </w:r>
            <w:r w:rsidRPr="00F07D8D">
              <w:t>n th</w:t>
            </w:r>
            <w:r w:rsidRPr="00F07D8D">
              <w:t>ị</w:t>
            </w:r>
            <w:r w:rsidRPr="00F07D8D">
              <w:t xml:space="preserve"> [MSG-SUC-SYS-002].</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TH4 - H</w:t>
            </w:r>
            <w:r w:rsidRPr="00F07D8D">
              <w:rPr>
                <w:bCs/>
              </w:rPr>
              <w:t>ợ</w:t>
            </w:r>
            <w:r w:rsidRPr="00F07D8D">
              <w:rPr>
                <w:bCs/>
              </w:rPr>
              <w:t>p l</w:t>
            </w:r>
            <w:r w:rsidRPr="00F07D8D">
              <w:rPr>
                <w:bCs/>
              </w:rPr>
              <w:t>ệ</w:t>
            </w:r>
            <w:r w:rsidRPr="00F07D8D">
              <w:rPr>
                <w:bCs/>
              </w:rPr>
              <w:t xml:space="preserve"> - t</w:t>
            </w:r>
            <w:r w:rsidRPr="00F07D8D">
              <w:rPr>
                <w:bCs/>
              </w:rPr>
              <w:t>ừ</w:t>
            </w:r>
            <w:r w:rsidRPr="00F07D8D">
              <w:rPr>
                <w:bCs/>
              </w:rPr>
              <w:t xml:space="preserve"> ch</w:t>
            </w:r>
            <w:r w:rsidRPr="00F07D8D">
              <w:rPr>
                <w:bCs/>
              </w:rPr>
              <w:t>ố</w:t>
            </w:r>
            <w:r w:rsidRPr="00F07D8D">
              <w:rPr>
                <w:bCs/>
              </w:rPr>
              <w:t>i th</w:t>
            </w:r>
            <w:r w:rsidRPr="00F07D8D">
              <w:rPr>
                <w:bCs/>
              </w:rPr>
              <w:t>ụ</w:t>
            </w:r>
            <w:r w:rsidRPr="00F07D8D">
              <w:rPr>
                <w:bCs/>
              </w:rPr>
              <w:t xml:space="preserve"> lý</w:t>
            </w:r>
            <w:r w:rsidRPr="00F07D8D">
              <w:t>: H</w:t>
            </w:r>
            <w:r w:rsidRPr="00F07D8D">
              <w:t>ệ</w:t>
            </w:r>
            <w:r w:rsidRPr="00F07D8D">
              <w:t xml:space="preserve"> th</w:t>
            </w:r>
            <w:r w:rsidRPr="00F07D8D">
              <w:t>ố</w:t>
            </w:r>
            <w:r w:rsidRPr="00F07D8D">
              <w:t xml:space="preserve">ng lưu </w:t>
            </w:r>
            <w:r w:rsidRPr="00F07D8D">
              <w:lastRenderedPageBreak/>
              <w:t>lý do t</w:t>
            </w:r>
            <w:r w:rsidRPr="00F07D8D">
              <w:t>ừ</w:t>
            </w:r>
            <w:r w:rsidRPr="00F07D8D">
              <w:t xml:space="preserve"> ch</w:t>
            </w:r>
            <w:r w:rsidRPr="00F07D8D">
              <w:t>ố</w:t>
            </w:r>
            <w:r w:rsidRPr="00F07D8D">
              <w:t>i, chuy</w:t>
            </w:r>
            <w:r w:rsidRPr="00F07D8D">
              <w:t>ể</w:t>
            </w:r>
            <w:r w:rsidRPr="00F07D8D">
              <w:t>n h</w:t>
            </w:r>
            <w:r w:rsidRPr="00F07D8D">
              <w:t>ồ</w:t>
            </w:r>
            <w:r w:rsidRPr="00F07D8D">
              <w:t xml:space="preserve"> sơ sang tr</w:t>
            </w:r>
            <w:r w:rsidRPr="00F07D8D">
              <w:t>ạ</w:t>
            </w:r>
            <w:r w:rsidRPr="00F07D8D">
              <w:t>ng thái “T</w:t>
            </w:r>
            <w:r w:rsidRPr="00F07D8D">
              <w:t>ừ</w:t>
            </w:r>
            <w:r w:rsidRPr="00F07D8D">
              <w:t xml:space="preserve"> ch</w:t>
            </w:r>
            <w:r w:rsidRPr="00F07D8D">
              <w:t>ố</w:t>
            </w:r>
            <w:r w:rsidRPr="00F07D8D">
              <w:t>i th</w:t>
            </w:r>
            <w:r w:rsidRPr="00F07D8D">
              <w:t>ụ</w:t>
            </w:r>
            <w:r w:rsidRPr="00F07D8D">
              <w:t xml:space="preserve"> lý”, c</w:t>
            </w:r>
            <w:r w:rsidRPr="00F07D8D">
              <w:t>ậ</w:t>
            </w:r>
            <w:r w:rsidRPr="00F07D8D">
              <w:t>p nh</w:t>
            </w:r>
            <w:r w:rsidRPr="00F07D8D">
              <w:t>ậ</w:t>
            </w:r>
            <w:r w:rsidRPr="00F07D8D">
              <w:t>t timeline và hi</w:t>
            </w:r>
            <w:r w:rsidRPr="00F07D8D">
              <w:t>ể</w:t>
            </w:r>
            <w:r w:rsidRPr="00F07D8D">
              <w:t>n th</w:t>
            </w:r>
            <w:r w:rsidRPr="00F07D8D">
              <w:t>ị</w:t>
            </w:r>
            <w:r w:rsidRPr="00F07D8D">
              <w:t xml:space="preserve"> [MSG-SUC-SYS-002].</w:t>
            </w:r>
          </w:p>
        </w:tc>
      </w:tr>
    </w:tbl>
    <w:p w:rsidR="005B3F2C" w:rsidRPr="00F07D8D" w:rsidRDefault="00F07D8D" w:rsidP="00F07D8D">
      <w:r w:rsidRPr="00F07D8D">
        <w:lastRenderedPageBreak/>
        <w:pict>
          <v:rect id="_x0000_i1029" style="width:0;height:1.5pt" o:hralign="center" o:hrstd="t" o:hr="t"/>
        </w:pict>
      </w:r>
    </w:p>
    <w:p w:rsidR="005B3F2C" w:rsidRPr="00F07D8D" w:rsidRDefault="00F07D8D" w:rsidP="00F07D8D">
      <w:pPr>
        <w:pStyle w:val="Heading5"/>
        <w:numPr>
          <w:ilvl w:val="0"/>
          <w:numId w:val="0"/>
        </w:numPr>
        <w:jc w:val="both"/>
      </w:pPr>
      <w:bookmarkStart w:id="25" w:name="X3685d6f80d7692b6a105143ebb21006ea125ba7"/>
      <w:bookmarkEnd w:id="24"/>
      <w:bookmarkEnd w:id="21"/>
      <w:r w:rsidRPr="00F07D8D">
        <w:t>4.3.3.1.9. Popup chu</w:t>
      </w:r>
      <w:r w:rsidRPr="00F07D8D">
        <w:t>ẩ</w:t>
      </w:r>
      <w:r w:rsidRPr="00F07D8D">
        <w:t>n Tìm ki</w:t>
      </w:r>
      <w:r w:rsidRPr="00F07D8D">
        <w:t>ế</w:t>
      </w:r>
      <w:r w:rsidRPr="00F07D8D">
        <w:t xml:space="preserve">m </w:t>
      </w:r>
      <w:r w:rsidRPr="00F07D8D">
        <w:t>v</w:t>
      </w:r>
      <w:r w:rsidRPr="00F07D8D">
        <w:t>ụ</w:t>
      </w:r>
      <w:r w:rsidRPr="00F07D8D">
        <w:t xml:space="preserve"> vi</w:t>
      </w:r>
      <w:r w:rsidRPr="00F07D8D">
        <w:t>ệ</w:t>
      </w:r>
      <w:r w:rsidRPr="00F07D8D">
        <w:t>c/h</w:t>
      </w:r>
      <w:r w:rsidRPr="00F07D8D">
        <w:t>ồ</w:t>
      </w:r>
      <w:r w:rsidRPr="00F07D8D">
        <w:t xml:space="preserve"> sơ g</w:t>
      </w:r>
      <w:r w:rsidRPr="00F07D8D">
        <w:t>ố</w:t>
      </w:r>
      <w:r w:rsidRPr="00F07D8D">
        <w:t>c liên quan</w:t>
      </w:r>
    </w:p>
    <w:p w:rsidR="005B3F2C" w:rsidRPr="00F07D8D" w:rsidRDefault="00F07D8D" w:rsidP="00F07D8D">
      <w:pPr>
        <w:pStyle w:val="Heading6"/>
        <w:numPr>
          <w:ilvl w:val="0"/>
          <w:numId w:val="0"/>
        </w:numPr>
        <w:jc w:val="both"/>
      </w:pPr>
      <w:bookmarkStart w:id="26" w:name="màn-hình-5"/>
      <w:r w:rsidRPr="00F07D8D">
        <w:t>4.3.3.1.9.1. Màn hình</w:t>
      </w:r>
    </w:p>
    <w:tbl>
      <w:tblPr>
        <w:tblStyle w:val="TableGrid"/>
        <w:tblW w:w="5000" w:type="pct"/>
        <w:tblLook w:val="04A0" w:firstRow="1" w:lastRow="0" w:firstColumn="1" w:lastColumn="0" w:noHBand="0" w:noVBand="1"/>
      </w:tblPr>
      <w:tblGrid>
        <w:gridCol w:w="9617"/>
      </w:tblGrid>
      <w:tr w:rsidR="005B3F2C" w:rsidRPr="00F07D8D" w:rsidTr="00F07D8D">
        <w:trPr>
          <w:tblHeader/>
        </w:trPr>
        <w:tc>
          <w:tcPr>
            <w:tcW w:w="0" w:type="auto"/>
            <w:shd w:val="clear" w:color="auto" w:fill="auto"/>
          </w:tcPr>
          <w:p w:rsidR="005B3F2C" w:rsidRPr="00F07D8D" w:rsidRDefault="00F07D8D" w:rsidP="00F07D8D">
            <w:pPr>
              <w:spacing w:before="60" w:after="60" w:line="240" w:lineRule="auto"/>
              <w:jc w:val="center"/>
              <w:rPr>
                <w:b/>
              </w:rPr>
            </w:pPr>
            <w:r w:rsidRPr="00F07D8D">
              <w:rPr>
                <w:b/>
              </w:rPr>
              <w:t>Popup chu</w:t>
            </w:r>
            <w:r w:rsidRPr="00F07D8D">
              <w:rPr>
                <w:b/>
              </w:rPr>
              <w:t>ẩ</w:t>
            </w:r>
            <w:r w:rsidRPr="00F07D8D">
              <w:rPr>
                <w:b/>
              </w:rPr>
              <w:t>n tìm ki</w:t>
            </w:r>
            <w:r w:rsidRPr="00F07D8D">
              <w:rPr>
                <w:b/>
              </w:rPr>
              <w:t>ế</w:t>
            </w:r>
            <w:r w:rsidRPr="00F07D8D">
              <w:rPr>
                <w:b/>
              </w:rPr>
              <w:t>m v</w:t>
            </w:r>
            <w:r w:rsidRPr="00F07D8D">
              <w:rPr>
                <w:b/>
              </w:rPr>
              <w:t>ụ</w:t>
            </w:r>
            <w:r w:rsidRPr="00F07D8D">
              <w:rPr>
                <w:b/>
              </w:rPr>
              <w:t xml:space="preserve"> vi</w:t>
            </w:r>
            <w:r w:rsidRPr="00F07D8D">
              <w:rPr>
                <w:b/>
              </w:rPr>
              <w:t>ệ</w:t>
            </w:r>
            <w:r w:rsidRPr="00F07D8D">
              <w:rPr>
                <w:b/>
              </w:rPr>
              <w:t>c/h</w:t>
            </w:r>
            <w:r w:rsidRPr="00F07D8D">
              <w:rPr>
                <w:b/>
              </w:rPr>
              <w:t>ồ</w:t>
            </w:r>
            <w:r w:rsidRPr="00F07D8D">
              <w:rPr>
                <w:b/>
              </w:rPr>
              <w:t xml:space="preserve"> sơ g</w:t>
            </w:r>
            <w:r w:rsidRPr="00F07D8D">
              <w:rPr>
                <w:b/>
              </w:rPr>
              <w:t>ố</w:t>
            </w:r>
            <w:r w:rsidRPr="00F07D8D">
              <w:rPr>
                <w:b/>
              </w:rPr>
              <w:t>c liên quan</w:t>
            </w:r>
          </w:p>
        </w:tc>
      </w:tr>
    </w:tbl>
    <w:p w:rsidR="005B3F2C" w:rsidRPr="00F07D8D" w:rsidRDefault="00F07D8D" w:rsidP="00F07D8D">
      <w:r w:rsidRPr="00F07D8D">
        <w:t>Popup chu</w:t>
      </w:r>
      <w:r w:rsidRPr="00F07D8D">
        <w:t>ẩ</w:t>
      </w:r>
      <w:r w:rsidRPr="00F07D8D">
        <w:t>n tìm ki</w:t>
      </w:r>
      <w:r w:rsidRPr="00F07D8D">
        <w:t>ế</w:t>
      </w:r>
      <w:r w:rsidRPr="00F07D8D">
        <w:t>m v</w:t>
      </w:r>
      <w:r w:rsidRPr="00F07D8D">
        <w:t>ụ</w:t>
      </w:r>
      <w:r w:rsidRPr="00F07D8D">
        <w:t xml:space="preserve"> vi</w:t>
      </w:r>
      <w:r w:rsidRPr="00F07D8D">
        <w:t>ệ</w:t>
      </w:r>
      <w:r w:rsidRPr="00F07D8D">
        <w:t>c/h</w:t>
      </w:r>
      <w:r w:rsidRPr="00F07D8D">
        <w:t>ồ</w:t>
      </w:r>
      <w:r w:rsidRPr="00F07D8D">
        <w:t xml:space="preserve"> sơ g</w:t>
      </w:r>
      <w:r w:rsidRPr="00F07D8D">
        <w:t>ố</w:t>
      </w:r>
      <w:r w:rsidRPr="00F07D8D">
        <w:t>c liên quan</w:t>
      </w:r>
    </w:p>
    <w:p w:rsidR="005B3F2C" w:rsidRPr="00F07D8D" w:rsidRDefault="00F07D8D" w:rsidP="00F07D8D">
      <w:pPr>
        <w:pStyle w:val="BodyText"/>
        <w:jc w:val="both"/>
        <w:rPr>
          <w:sz w:val="26"/>
        </w:rPr>
      </w:pPr>
      <w:r w:rsidRPr="00F07D8D">
        <w:rPr>
          <w:sz w:val="26"/>
        </w:rPr>
        <w:t>Popup này là màn hình chuẩn dùng chung cho các chức năng cần tìm kiếm và liên kết vụ việc/hồ sơ gốc trong p</w:t>
      </w:r>
      <w:r w:rsidRPr="00F07D8D">
        <w:rPr>
          <w:sz w:val="26"/>
        </w:rPr>
        <w:t>hân hệ Bồi thường nhà nước. Các module khác chỉ tham chiếu lại mục này, không mô tả lại cấu trúc popup. Tùy nghiệp vụ gọi popup, hệ thống cấu hình lại tiêu đề, nguồn dữ liệu, nhãn cột và màn chi tiết được mở từ liên kết.</w:t>
      </w:r>
    </w:p>
    <w:p w:rsidR="005B3F2C" w:rsidRPr="00F07D8D" w:rsidRDefault="00F07D8D" w:rsidP="00F07D8D">
      <w:pPr>
        <w:pStyle w:val="Heading6"/>
        <w:numPr>
          <w:ilvl w:val="0"/>
          <w:numId w:val="0"/>
        </w:numPr>
        <w:jc w:val="both"/>
      </w:pPr>
      <w:bookmarkStart w:id="27" w:name="mô-tả-thông-tin-trên-màn-hình-5"/>
      <w:bookmarkEnd w:id="26"/>
      <w:r w:rsidRPr="00F07D8D">
        <w:t>4.3.3.1.9.2. Mô t</w:t>
      </w:r>
      <w:r w:rsidRPr="00F07D8D">
        <w:t>ả</w:t>
      </w:r>
      <w:r w:rsidRPr="00F07D8D">
        <w:t xml:space="preserve"> thông tin trên m</w:t>
      </w:r>
      <w:r w:rsidRPr="00F07D8D">
        <w:t>àn hình</w:t>
      </w:r>
    </w:p>
    <w:tbl>
      <w:tblPr>
        <w:tblW w:w="503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362"/>
        <w:gridCol w:w="1584"/>
        <w:gridCol w:w="979"/>
        <w:gridCol w:w="979"/>
        <w:gridCol w:w="3773"/>
      </w:tblGrid>
      <w:tr w:rsidR="005B3F2C" w:rsidRPr="00F07D8D" w:rsidTr="00F07D8D">
        <w:trPr>
          <w:tblHeader/>
        </w:trPr>
        <w:tc>
          <w:tcPr>
            <w:tcW w:w="2362" w:type="dxa"/>
            <w:shd w:val="clear" w:color="auto" w:fill="auto"/>
          </w:tcPr>
          <w:p w:rsidR="005B3F2C" w:rsidRPr="00F07D8D" w:rsidRDefault="00F07D8D" w:rsidP="00F07D8D">
            <w:pPr>
              <w:spacing w:before="60" w:after="60" w:line="240" w:lineRule="auto"/>
              <w:jc w:val="center"/>
              <w:rPr>
                <w:b/>
              </w:rPr>
            </w:pPr>
            <w:r w:rsidRPr="00F07D8D">
              <w:rPr>
                <w:b/>
              </w:rPr>
              <w:t>Trư</w:t>
            </w:r>
            <w:r w:rsidRPr="00F07D8D">
              <w:rPr>
                <w:b/>
              </w:rPr>
              <w:t>ờ</w:t>
            </w:r>
            <w:r w:rsidRPr="00F07D8D">
              <w:rPr>
                <w:b/>
              </w:rPr>
              <w:t>ng thông tin</w:t>
            </w:r>
          </w:p>
        </w:tc>
        <w:tc>
          <w:tcPr>
            <w:tcW w:w="1584" w:type="dxa"/>
            <w:shd w:val="clear" w:color="auto" w:fill="auto"/>
          </w:tcPr>
          <w:p w:rsidR="005B3F2C" w:rsidRPr="00F07D8D" w:rsidRDefault="00F07D8D" w:rsidP="00F07D8D">
            <w:pPr>
              <w:spacing w:before="60" w:after="60" w:line="240" w:lineRule="auto"/>
              <w:jc w:val="center"/>
              <w:rPr>
                <w:b/>
              </w:rPr>
            </w:pPr>
            <w:r w:rsidRPr="00F07D8D">
              <w:rPr>
                <w:b/>
              </w:rPr>
              <w:t>Ki</w:t>
            </w:r>
            <w:r w:rsidRPr="00F07D8D">
              <w:rPr>
                <w:b/>
              </w:rPr>
              <w:t>ể</w:t>
            </w:r>
            <w:r w:rsidRPr="00F07D8D">
              <w:rPr>
                <w:b/>
              </w:rPr>
              <w:t>u d</w:t>
            </w:r>
            <w:r w:rsidRPr="00F07D8D">
              <w:rPr>
                <w:b/>
              </w:rPr>
              <w:t>ữ</w:t>
            </w:r>
            <w:r w:rsidRPr="00F07D8D">
              <w:rPr>
                <w:b/>
              </w:rPr>
              <w:t xml:space="preserve"> li</w:t>
            </w:r>
            <w:r w:rsidRPr="00F07D8D">
              <w:rPr>
                <w:b/>
              </w:rPr>
              <w:t>ệ</w:t>
            </w:r>
            <w:r w:rsidRPr="00F07D8D">
              <w:rPr>
                <w:b/>
              </w:rPr>
              <w:t>u</w:t>
            </w:r>
          </w:p>
        </w:tc>
        <w:tc>
          <w:tcPr>
            <w:tcW w:w="979" w:type="dxa"/>
            <w:shd w:val="clear" w:color="auto" w:fill="auto"/>
          </w:tcPr>
          <w:p w:rsidR="005B3F2C" w:rsidRPr="00F07D8D" w:rsidRDefault="00F07D8D" w:rsidP="00F07D8D">
            <w:pPr>
              <w:spacing w:before="60" w:after="60" w:line="240" w:lineRule="auto"/>
              <w:jc w:val="center"/>
              <w:rPr>
                <w:b/>
              </w:rPr>
            </w:pPr>
            <w:r w:rsidRPr="00F07D8D">
              <w:rPr>
                <w:b/>
              </w:rPr>
              <w:t>B</w:t>
            </w:r>
            <w:r w:rsidRPr="00F07D8D">
              <w:rPr>
                <w:b/>
              </w:rPr>
              <w:t>ắ</w:t>
            </w:r>
            <w:r w:rsidRPr="00F07D8D">
              <w:rPr>
                <w:b/>
              </w:rPr>
              <w:t>t bu</w:t>
            </w:r>
            <w:r w:rsidRPr="00F07D8D">
              <w:rPr>
                <w:b/>
              </w:rPr>
              <w:t>ộ</w:t>
            </w:r>
            <w:r w:rsidRPr="00F07D8D">
              <w:rPr>
                <w:b/>
              </w:rPr>
              <w:t>c</w:t>
            </w:r>
          </w:p>
        </w:tc>
        <w:tc>
          <w:tcPr>
            <w:tcW w:w="979" w:type="dxa"/>
            <w:shd w:val="clear" w:color="auto" w:fill="auto"/>
          </w:tcPr>
          <w:p w:rsidR="005B3F2C" w:rsidRPr="00F07D8D" w:rsidRDefault="00F07D8D" w:rsidP="00F07D8D">
            <w:pPr>
              <w:spacing w:before="60" w:after="60" w:line="240" w:lineRule="auto"/>
              <w:jc w:val="center"/>
              <w:rPr>
                <w:b/>
              </w:rPr>
            </w:pPr>
            <w:r w:rsidRPr="00F07D8D">
              <w:rPr>
                <w:b/>
              </w:rPr>
              <w:t>M</w:t>
            </w:r>
            <w:r w:rsidRPr="00F07D8D">
              <w:rPr>
                <w:b/>
              </w:rPr>
              <w:t>ặ</w:t>
            </w:r>
            <w:r w:rsidRPr="00F07D8D">
              <w:rPr>
                <w:b/>
              </w:rPr>
              <w:t>c đ</w:t>
            </w:r>
            <w:r w:rsidRPr="00F07D8D">
              <w:rPr>
                <w:b/>
              </w:rPr>
              <w:t>ị</w:t>
            </w:r>
            <w:r w:rsidRPr="00F07D8D">
              <w:rPr>
                <w:b/>
              </w:rPr>
              <w:t>nh</w:t>
            </w:r>
          </w:p>
        </w:tc>
        <w:tc>
          <w:tcPr>
            <w:tcW w:w="3773" w:type="dxa"/>
            <w:shd w:val="clear" w:color="auto" w:fill="auto"/>
          </w:tcPr>
          <w:p w:rsidR="005B3F2C" w:rsidRPr="00F07D8D" w:rsidRDefault="00F07D8D" w:rsidP="00F07D8D">
            <w:pPr>
              <w:spacing w:before="60" w:after="60" w:line="240" w:lineRule="auto"/>
              <w:jc w:val="center"/>
              <w:rPr>
                <w:b/>
              </w:rPr>
            </w:pPr>
            <w:r w:rsidRPr="00F07D8D">
              <w:rPr>
                <w:b/>
              </w:rPr>
              <w:t>Mô t</w:t>
            </w:r>
            <w:r w:rsidRPr="00F07D8D">
              <w:rPr>
                <w:b/>
              </w:rPr>
              <w:t>ả</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Tiêu đ</w:t>
            </w:r>
            <w:r w:rsidRPr="00F07D8D">
              <w:t>ề</w:t>
            </w:r>
            <w:r w:rsidRPr="00F07D8D">
              <w:t xml:space="preserve"> popup</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nghi</w:t>
            </w:r>
            <w:r w:rsidRPr="00F07D8D">
              <w:t>ệ</w:t>
            </w:r>
            <w:r w:rsidRPr="00F07D8D">
              <w:t>p v</w:t>
            </w:r>
            <w:r w:rsidRPr="00F07D8D">
              <w:t>ụ</w:t>
            </w:r>
            <w:r w:rsidRPr="00F07D8D">
              <w:t xml:space="preserve"> g</w:t>
            </w:r>
            <w:r w:rsidRPr="00F07D8D">
              <w:t>ọ</w:t>
            </w:r>
            <w:r w:rsidRPr="00F07D8D">
              <w:t>i popup</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Ví d</w:t>
            </w:r>
            <w:r w:rsidRPr="00F07D8D">
              <w:t>ụ</w:t>
            </w:r>
            <w:r w:rsidRPr="00F07D8D">
              <w:t>: Tìm ki</w:t>
            </w:r>
            <w:r w:rsidRPr="00F07D8D">
              <w:t>ế</w:t>
            </w:r>
            <w:r w:rsidRPr="00F07D8D">
              <w:t>m v</w:t>
            </w:r>
            <w:r w:rsidRPr="00F07D8D">
              <w:t>ụ</w:t>
            </w:r>
            <w:r w:rsidRPr="00F07D8D">
              <w:t xml:space="preserve"> vi</w:t>
            </w:r>
            <w:r w:rsidRPr="00F07D8D">
              <w:t>ệ</w:t>
            </w:r>
            <w:r w:rsidRPr="00F07D8D">
              <w:t>c yêu c</w:t>
            </w:r>
            <w:r w:rsidRPr="00F07D8D">
              <w:t>ầ</w:t>
            </w:r>
            <w:r w:rsidRPr="00F07D8D">
              <w:t>u b</w:t>
            </w:r>
            <w:r w:rsidRPr="00F07D8D">
              <w:t>ồ</w:t>
            </w:r>
            <w:r w:rsidRPr="00F07D8D">
              <w:t>i thư</w:t>
            </w:r>
            <w:r w:rsidRPr="00F07D8D">
              <w:t>ờ</w:t>
            </w:r>
            <w:r w:rsidRPr="00F07D8D">
              <w:t>ng g</w:t>
            </w:r>
            <w:r w:rsidRPr="00F07D8D">
              <w:t>ố</w:t>
            </w:r>
            <w:r w:rsidRPr="00F07D8D">
              <w:t>c, Tìm ki</w:t>
            </w:r>
            <w:r w:rsidRPr="00F07D8D">
              <w:t>ế</w:t>
            </w:r>
            <w:r w:rsidRPr="00F07D8D">
              <w:t>m v</w:t>
            </w:r>
            <w:r w:rsidRPr="00F07D8D">
              <w:t>ụ</w:t>
            </w:r>
            <w:r w:rsidRPr="00F07D8D">
              <w:t xml:space="preserve"> vi</w:t>
            </w:r>
            <w:r w:rsidRPr="00F07D8D">
              <w:t>ệ</w:t>
            </w:r>
            <w:r w:rsidRPr="00F07D8D">
              <w:t>c/Quy</w:t>
            </w:r>
            <w:r w:rsidRPr="00F07D8D">
              <w:t>ế</w:t>
            </w:r>
            <w:r w:rsidRPr="00F07D8D">
              <w:t>t đ</w:t>
            </w:r>
            <w:r w:rsidRPr="00F07D8D">
              <w:t>ị</w:t>
            </w:r>
            <w:r w:rsidRPr="00F07D8D">
              <w:t>nh liên quan, Tìm ki</w:t>
            </w:r>
            <w:r w:rsidRPr="00F07D8D">
              <w:t>ế</w:t>
            </w:r>
            <w:r w:rsidRPr="00F07D8D">
              <w:t>m v</w:t>
            </w:r>
            <w:r w:rsidRPr="00F07D8D">
              <w:t>ụ</w:t>
            </w:r>
            <w:r w:rsidRPr="00F07D8D">
              <w:t xml:space="preserve"> vi</w:t>
            </w:r>
            <w:r w:rsidRPr="00F07D8D">
              <w:t>ệ</w:t>
            </w:r>
            <w:r w:rsidRPr="00F07D8D">
              <w:t>c hoàn tr</w:t>
            </w:r>
            <w:r w:rsidRPr="00F07D8D">
              <w:t>ả</w:t>
            </w:r>
            <w:r w:rsidRPr="00F07D8D">
              <w:t xml:space="preserve"> liên quan.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Mã v</w:t>
            </w:r>
            <w:r w:rsidRPr="00F07D8D">
              <w:t>ụ</w:t>
            </w:r>
            <w:r w:rsidRPr="00F07D8D">
              <w:t xml:space="preserve"> vi</w:t>
            </w:r>
            <w:r w:rsidRPr="00F07D8D">
              <w:t>ệ</w:t>
            </w:r>
            <w:r w:rsidRPr="00F07D8D">
              <w:t>c/S</w:t>
            </w:r>
            <w:r w:rsidRPr="00F07D8D">
              <w:t>ố</w:t>
            </w:r>
            <w:r w:rsidRPr="00F07D8D">
              <w:t xml:space="preserve"> quy</w:t>
            </w:r>
            <w:r w:rsidRPr="00F07D8D">
              <w:t>ế</w:t>
            </w:r>
            <w:r w:rsidRPr="00F07D8D">
              <w:t>t đ</w:t>
            </w:r>
            <w:r w:rsidRPr="00F07D8D">
              <w:t>ị</w:t>
            </w:r>
            <w:r w:rsidRPr="00F07D8D">
              <w:t>nh</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 ho</w:t>
            </w:r>
            <w:r w:rsidRPr="00F07D8D">
              <w:t>ặ</w:t>
            </w:r>
            <w:r w:rsidRPr="00F07D8D">
              <w:t>c t</w:t>
            </w:r>
            <w:r w:rsidRPr="00F07D8D">
              <w:t>ự</w:t>
            </w:r>
            <w:r w:rsidRPr="00F07D8D">
              <w:t xml:space="preserve"> đi</w:t>
            </w:r>
            <w:r w:rsidRPr="00F07D8D">
              <w:t>ề</w:t>
            </w:r>
            <w:r w:rsidRPr="00F07D8D">
              <w:t>n t</w:t>
            </w:r>
            <w:r w:rsidRPr="00F07D8D">
              <w:t>ừ</w:t>
            </w:r>
            <w:r w:rsidRPr="00F07D8D">
              <w:t xml:space="preserve"> ô tìm nhanh c</w:t>
            </w:r>
            <w:r w:rsidRPr="00F07D8D">
              <w:t>ủ</w:t>
            </w:r>
            <w:r w:rsidRPr="00F07D8D">
              <w:t>a màn g</w:t>
            </w:r>
            <w:r w:rsidRPr="00F07D8D">
              <w:t>ọ</w:t>
            </w:r>
            <w:r w:rsidRPr="00F07D8D">
              <w:t>i popup</w:t>
            </w:r>
          </w:p>
        </w:tc>
        <w:tc>
          <w:tcPr>
            <w:tcW w:w="3773" w:type="dxa"/>
            <w:shd w:val="clear" w:color="auto" w:fill="auto"/>
          </w:tcPr>
          <w:p w:rsidR="005B3F2C" w:rsidRPr="00F07D8D" w:rsidRDefault="00F07D8D" w:rsidP="00F07D8D">
            <w:pPr>
              <w:spacing w:before="60" w:after="60" w:line="240" w:lineRule="auto"/>
              <w:jc w:val="left"/>
            </w:pPr>
            <w:r w:rsidRPr="00F07D8D">
              <w:t>M</w:t>
            </w:r>
            <w:r w:rsidRPr="00F07D8D">
              <w:t>ộ</w:t>
            </w:r>
            <w:r w:rsidRPr="00F07D8D">
              <w:t>t trong các tiêu chí tìm ki</w:t>
            </w:r>
            <w:r w:rsidRPr="00F07D8D">
              <w:t>ế</w:t>
            </w:r>
            <w:r w:rsidRPr="00F07D8D">
              <w:t>m; áp d</w:t>
            </w:r>
            <w:r w:rsidRPr="00F07D8D">
              <w:t>ụ</w:t>
            </w:r>
            <w:r w:rsidRPr="00F07D8D">
              <w:t>ng tìm g</w:t>
            </w:r>
            <w:r w:rsidRPr="00F07D8D">
              <w:t>ầ</w:t>
            </w:r>
            <w:r w:rsidRPr="00F07D8D">
              <w:t>n đúng (ch</w:t>
            </w:r>
            <w:r w:rsidRPr="00F07D8D">
              <w:t>ứ</w:t>
            </w:r>
            <w:r w:rsidRPr="00F07D8D">
              <w:t>a chu</w:t>
            </w:r>
            <w:r w:rsidRPr="00F07D8D">
              <w:t>ỗ</w:t>
            </w:r>
            <w:r w:rsidRPr="00F07D8D">
              <w:t>i nh</w:t>
            </w:r>
            <w:r w:rsidRPr="00F07D8D">
              <w:t>ậ</w:t>
            </w:r>
            <w:r w:rsidRPr="00F07D8D">
              <w:t>p).</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Tên v</w:t>
            </w:r>
            <w:r w:rsidRPr="00F07D8D">
              <w:t>ụ</w:t>
            </w:r>
            <w:r w:rsidRPr="00F07D8D">
              <w:t xml:space="preserve"> vi</w:t>
            </w:r>
            <w:r w:rsidRPr="00F07D8D">
              <w:t>ệ</w:t>
            </w:r>
            <w:r w:rsidRPr="00F07D8D">
              <w:t>c/N</w:t>
            </w:r>
            <w:r w:rsidRPr="00F07D8D">
              <w:t>ộ</w:t>
            </w:r>
            <w:r w:rsidRPr="00F07D8D">
              <w:t>i dung liên quan</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M</w:t>
            </w:r>
            <w:r w:rsidRPr="00F07D8D">
              <w:t>ộ</w:t>
            </w:r>
            <w:r w:rsidRPr="00F07D8D">
              <w:t>t trong các tiêu chí tìm ki</w:t>
            </w:r>
            <w:r w:rsidRPr="00F07D8D">
              <w:t>ế</w:t>
            </w:r>
            <w:r w:rsidRPr="00F07D8D">
              <w:t>m; áp d</w:t>
            </w:r>
            <w:r w:rsidRPr="00F07D8D">
              <w:t>ụ</w:t>
            </w:r>
            <w:r w:rsidRPr="00F07D8D">
              <w:t>ng tìm g</w:t>
            </w:r>
            <w:r w:rsidRPr="00F07D8D">
              <w:t>ầ</w:t>
            </w:r>
            <w:r w:rsidRPr="00F07D8D">
              <w:t>n đúng.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Ngư</w:t>
            </w:r>
            <w:r w:rsidRPr="00F07D8D">
              <w:t>ờ</w:t>
            </w:r>
            <w:r w:rsidRPr="00F07D8D">
              <w:t>i yêu c</w:t>
            </w:r>
            <w:r w:rsidRPr="00F07D8D">
              <w:t>ầ</w:t>
            </w:r>
            <w:r w:rsidRPr="00F07D8D">
              <w:t>u/Cán b</w:t>
            </w:r>
            <w:r w:rsidRPr="00F07D8D">
              <w:t>ộ</w:t>
            </w:r>
            <w:r w:rsidRPr="00F07D8D">
              <w:t xml:space="preserve"> liên quan</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M</w:t>
            </w:r>
            <w:r w:rsidRPr="00F07D8D">
              <w:t>ộ</w:t>
            </w:r>
            <w:r w:rsidRPr="00F07D8D">
              <w:t>t trong các tiêu chí tìm ki</w:t>
            </w:r>
            <w:r w:rsidRPr="00F07D8D">
              <w:t>ế</w:t>
            </w:r>
            <w:r w:rsidRPr="00F07D8D">
              <w:t>m; áp d</w:t>
            </w:r>
            <w:r w:rsidRPr="00F07D8D">
              <w:t>ụ</w:t>
            </w:r>
            <w:r w:rsidRPr="00F07D8D">
              <w:t>ng tìm g</w:t>
            </w:r>
            <w:r w:rsidRPr="00F07D8D">
              <w:t>ầ</w:t>
            </w:r>
            <w:r w:rsidRPr="00F07D8D">
              <w:t>n đúng theo ngư</w:t>
            </w:r>
            <w:r w:rsidRPr="00F07D8D">
              <w:t>ờ</w:t>
            </w:r>
            <w:r w:rsidRPr="00F07D8D">
              <w:t>i yêu c</w:t>
            </w:r>
            <w:r w:rsidRPr="00F07D8D">
              <w:t>ầ</w:t>
            </w:r>
            <w:r w:rsidRPr="00F07D8D">
              <w:t>u b</w:t>
            </w:r>
            <w:r w:rsidRPr="00F07D8D">
              <w:t>ồ</w:t>
            </w:r>
            <w:r w:rsidRPr="00F07D8D">
              <w:t>i thư</w:t>
            </w:r>
            <w:r w:rsidRPr="00F07D8D">
              <w:t>ờ</w:t>
            </w:r>
            <w:r w:rsidRPr="00F07D8D">
              <w:t>ng ho</w:t>
            </w:r>
            <w:r w:rsidRPr="00F07D8D">
              <w:t>ặ</w:t>
            </w:r>
            <w:r w:rsidRPr="00F07D8D">
              <w:t>c cán b</w:t>
            </w:r>
            <w:r w:rsidRPr="00F07D8D">
              <w:t>ộ</w:t>
            </w:r>
            <w:r w:rsidRPr="00F07D8D">
              <w:t xml:space="preserve"> liên quan tùy ngu</w:t>
            </w:r>
            <w:r w:rsidRPr="00F07D8D">
              <w:t>ồ</w:t>
            </w:r>
            <w:r w:rsidRPr="00F07D8D">
              <w:t>n d</w:t>
            </w:r>
            <w:r w:rsidRPr="00F07D8D">
              <w:t>ữ</w:t>
            </w:r>
            <w:r w:rsidRPr="00F07D8D">
              <w:t xml:space="preserve"> li</w:t>
            </w:r>
            <w:r w:rsidRPr="00F07D8D">
              <w:t>ệ</w:t>
            </w:r>
            <w:r w:rsidRPr="00F07D8D">
              <w:t>u.</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w:t>
            </w:r>
            <w:r w:rsidRPr="00F07D8D">
              <w:t>ố</w:t>
            </w:r>
            <w:r w:rsidRPr="00F07D8D">
              <w:t xml:space="preserve"> gi</w:t>
            </w:r>
            <w:r w:rsidRPr="00F07D8D">
              <w:t>ấ</w:t>
            </w:r>
            <w:r w:rsidRPr="00F07D8D">
              <w:t>y t</w:t>
            </w:r>
            <w:r w:rsidRPr="00F07D8D">
              <w:t>ờ</w:t>
            </w:r>
            <w:r w:rsidRPr="00F07D8D">
              <w:t>/S</w:t>
            </w:r>
            <w:r w:rsidRPr="00F07D8D">
              <w:t>ố</w:t>
            </w:r>
            <w:r w:rsidRPr="00F07D8D">
              <w:t xml:space="preserve"> quy</w:t>
            </w:r>
            <w:r w:rsidRPr="00F07D8D">
              <w:t>ế</w:t>
            </w:r>
            <w:r w:rsidRPr="00F07D8D">
              <w:t>t</w:t>
            </w:r>
            <w:r w:rsidRPr="00F07D8D">
              <w:t xml:space="preserve"> </w:t>
            </w:r>
            <w:r w:rsidRPr="00F07D8D">
              <w:lastRenderedPageBreak/>
              <w:t>đ</w:t>
            </w:r>
            <w:r w:rsidRPr="00F07D8D">
              <w:t>ị</w:t>
            </w:r>
            <w:r w:rsidRPr="00F07D8D">
              <w:t>nh</w:t>
            </w:r>
          </w:p>
        </w:tc>
        <w:tc>
          <w:tcPr>
            <w:tcW w:w="1584" w:type="dxa"/>
            <w:shd w:val="clear" w:color="auto" w:fill="auto"/>
          </w:tcPr>
          <w:p w:rsidR="005B3F2C" w:rsidRPr="00F07D8D" w:rsidRDefault="00F07D8D" w:rsidP="00F07D8D">
            <w:pPr>
              <w:spacing w:before="60" w:after="60" w:line="240" w:lineRule="auto"/>
            </w:pPr>
            <w:r w:rsidRPr="00F07D8D">
              <w:lastRenderedPageBreak/>
              <w:t>String(100)</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M</w:t>
            </w:r>
            <w:r w:rsidRPr="00F07D8D">
              <w:t>ộ</w:t>
            </w:r>
            <w:r w:rsidRPr="00F07D8D">
              <w:t>t trong các tiêu chí tìm ki</w:t>
            </w:r>
            <w:r w:rsidRPr="00F07D8D">
              <w:t>ế</w:t>
            </w:r>
            <w:r w:rsidRPr="00F07D8D">
              <w:t xml:space="preserve">m; </w:t>
            </w:r>
            <w:r w:rsidRPr="00F07D8D">
              <w:lastRenderedPageBreak/>
              <w:t>áp d</w:t>
            </w:r>
            <w:r w:rsidRPr="00F07D8D">
              <w:t>ụ</w:t>
            </w:r>
            <w:r w:rsidRPr="00F07D8D">
              <w:t>ng tìm đúng ho</w:t>
            </w:r>
            <w:r w:rsidRPr="00F07D8D">
              <w:t>ặ</w:t>
            </w:r>
            <w:r w:rsidRPr="00F07D8D">
              <w:t>c g</w:t>
            </w:r>
            <w:r w:rsidRPr="00F07D8D">
              <w:t>ầ</w:t>
            </w:r>
            <w:r w:rsidRPr="00F07D8D">
              <w:t>n đúng theo c</w:t>
            </w:r>
            <w:r w:rsidRPr="00F07D8D">
              <w:t>ấ</w:t>
            </w:r>
            <w:r w:rsidRPr="00F07D8D">
              <w:t>u hình ngu</w:t>
            </w:r>
            <w:r w:rsidRPr="00F07D8D">
              <w:t>ồ</w:t>
            </w:r>
            <w:r w:rsidRPr="00F07D8D">
              <w:t>n d</w:t>
            </w:r>
            <w:r w:rsidRPr="00F07D8D">
              <w:t>ữ</w:t>
            </w:r>
            <w:r w:rsidRPr="00F07D8D">
              <w:t xml:space="preserve"> li</w:t>
            </w:r>
            <w:r w:rsidRPr="00F07D8D">
              <w:t>ệ</w:t>
            </w:r>
            <w:r w:rsidRPr="00F07D8D">
              <w:t>u.</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S</w:t>
            </w:r>
            <w:r w:rsidRPr="00F07D8D">
              <w:t>ố</w:t>
            </w:r>
            <w:r w:rsidRPr="00F07D8D">
              <w:t xml:space="preserve"> văn b</w:t>
            </w:r>
            <w:r w:rsidRPr="00F07D8D">
              <w:t>ả</w:t>
            </w:r>
            <w:r w:rsidRPr="00F07D8D">
              <w:t>n/quy</w:t>
            </w:r>
            <w:r w:rsidRPr="00F07D8D">
              <w:t>ế</w:t>
            </w:r>
            <w:r w:rsidRPr="00F07D8D">
              <w:t>t đ</w:t>
            </w:r>
            <w:r w:rsidRPr="00F07D8D">
              <w:t>ị</w:t>
            </w:r>
            <w:r w:rsidRPr="00F07D8D">
              <w:t>nh g</w:t>
            </w:r>
            <w:r w:rsidRPr="00F07D8D">
              <w:t>ố</w:t>
            </w:r>
            <w:r w:rsidRPr="00F07D8D">
              <w:t>c</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M</w:t>
            </w:r>
            <w:r w:rsidRPr="00F07D8D">
              <w:t>ộ</w:t>
            </w:r>
            <w:r w:rsidRPr="00F07D8D">
              <w:t>t trong các tiêu chí tìm ki</w:t>
            </w:r>
            <w:r w:rsidRPr="00F07D8D">
              <w:t>ế</w:t>
            </w:r>
            <w:r w:rsidRPr="00F07D8D">
              <w:t>m; áp d</w:t>
            </w:r>
            <w:r w:rsidRPr="00F07D8D">
              <w:t>ụ</w:t>
            </w:r>
            <w:r w:rsidRPr="00F07D8D">
              <w:t>ng tìm g</w:t>
            </w:r>
            <w:r w:rsidRPr="00F07D8D">
              <w:t>ầ</w:t>
            </w:r>
            <w:r w:rsidRPr="00F07D8D">
              <w:t>n đúng.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Kh</w:t>
            </w:r>
            <w:r w:rsidRPr="00F07D8D">
              <w:t>ố</w:t>
            </w:r>
            <w:r w:rsidRPr="00F07D8D">
              <w:t>i B</w:t>
            </w:r>
            <w:r w:rsidRPr="00F07D8D">
              <w:t>ả</w:t>
            </w:r>
            <w:r w:rsidRPr="00F07D8D">
              <w:t>ng k</w:t>
            </w:r>
            <w:r w:rsidRPr="00F07D8D">
              <w:t>ế</w:t>
            </w:r>
            <w:r w:rsidRPr="00F07D8D">
              <w:t>t qu</w:t>
            </w:r>
            <w:r w:rsidRPr="00F07D8D">
              <w:t>ả</w:t>
            </w:r>
            <w:r w:rsidRPr="00F07D8D">
              <w:t xml:space="preserve"> tìm ki</w:t>
            </w:r>
            <w:r w:rsidRPr="00F07D8D">
              <w:t>ế</w:t>
            </w:r>
            <w:r w:rsidRPr="00F07D8D">
              <w:t>m</w:t>
            </w:r>
          </w:p>
        </w:tc>
        <w:tc>
          <w:tcPr>
            <w:tcW w:w="1584" w:type="dxa"/>
            <w:shd w:val="clear" w:color="auto" w:fill="auto"/>
          </w:tcPr>
          <w:p w:rsidR="005B3F2C" w:rsidRPr="00F07D8D" w:rsidRDefault="00F07D8D" w:rsidP="00F07D8D">
            <w:pPr>
              <w:spacing w:before="60" w:after="60" w:line="240" w:lineRule="auto"/>
            </w:pPr>
            <w:r w:rsidRPr="00F07D8D">
              <w:t>List(Object)</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 (chưa tìm ki</w:t>
            </w:r>
            <w:r w:rsidRPr="00F07D8D">
              <w:t>ế</w:t>
            </w:r>
            <w:r w:rsidRPr="00F07D8D">
              <w:t>m)</w:t>
            </w:r>
          </w:p>
        </w:tc>
        <w:tc>
          <w:tcPr>
            <w:tcW w:w="3773" w:type="dxa"/>
            <w:shd w:val="clear" w:color="auto" w:fill="auto"/>
          </w:tcPr>
          <w:p w:rsidR="005B3F2C" w:rsidRPr="00F07D8D" w:rsidRDefault="00F07D8D" w:rsidP="00F07D8D">
            <w:pPr>
              <w:spacing w:before="60" w:after="60" w:line="240" w:lineRule="auto"/>
              <w:jc w:val="left"/>
            </w:pPr>
            <w:r w:rsidRPr="00F07D8D">
              <w:t>Control UI: Data grid.</w:t>
            </w:r>
            <w:r w:rsidRPr="00F07D8D">
              <w:br/>
              <w:t>- Hi</w:t>
            </w:r>
            <w:r w:rsidRPr="00F07D8D">
              <w:t>ể</w:t>
            </w:r>
            <w:r w:rsidRPr="00F07D8D">
              <w:t>n th</w:t>
            </w:r>
            <w:r w:rsidRPr="00F07D8D">
              <w:t>ị</w:t>
            </w:r>
            <w:r w:rsidRPr="00F07D8D">
              <w:t xml:space="preserve"> sau khi th</w:t>
            </w:r>
            <w:r w:rsidRPr="00F07D8D">
              <w:t>ự</w:t>
            </w:r>
            <w:r w:rsidRPr="00F07D8D">
              <w:t>c hi</w:t>
            </w:r>
            <w:r w:rsidRPr="00F07D8D">
              <w:t>ệ</w:t>
            </w:r>
            <w:r w:rsidRPr="00F07D8D">
              <w:t>n ch</w:t>
            </w:r>
            <w:r w:rsidRPr="00F07D8D">
              <w:t>ứ</w:t>
            </w:r>
            <w:r w:rsidRPr="00F07D8D">
              <w:t>c năng Tìm ki</w:t>
            </w:r>
            <w:r w:rsidRPr="00F07D8D">
              <w:t>ế</w:t>
            </w:r>
            <w:r w:rsidRPr="00F07D8D">
              <w:t>m.</w:t>
            </w:r>
            <w:r w:rsidRPr="00F07D8D">
              <w:br/>
              <w:t>- Hover vào dòng s</w:t>
            </w:r>
            <w:r w:rsidRPr="00F07D8D">
              <w:t>ẽ</w:t>
            </w:r>
            <w:r w:rsidRPr="00F07D8D">
              <w:t xml:space="preserve"> tô n</w:t>
            </w:r>
            <w:r w:rsidRPr="00F07D8D">
              <w:t>ổ</w:t>
            </w:r>
            <w:r w:rsidRPr="00F07D8D">
              <w:t>i b</w:t>
            </w:r>
            <w:r w:rsidRPr="00F07D8D">
              <w:t>ậ</w:t>
            </w:r>
            <w:r w:rsidRPr="00F07D8D">
              <w:t>t đ</w:t>
            </w:r>
            <w:r w:rsidRPr="00F07D8D">
              <w:t>ể</w:t>
            </w:r>
            <w:r w:rsidRPr="00F07D8D">
              <w:t xml:space="preserve"> làm rõ dòng đang đư</w:t>
            </w:r>
            <w:r w:rsidRPr="00F07D8D">
              <w:t>ợ</w:t>
            </w:r>
            <w:r w:rsidRPr="00F07D8D">
              <w:t>c thao tác.</w:t>
            </w:r>
            <w:r w:rsidRPr="00F07D8D">
              <w:br/>
              <w:t>- Ngư</w:t>
            </w:r>
            <w:r w:rsidRPr="00F07D8D">
              <w:t>ờ</w:t>
            </w:r>
            <w:r w:rsidRPr="00F07D8D">
              <w:t>i dùng ch</w:t>
            </w:r>
            <w:r w:rsidRPr="00F07D8D">
              <w:t>ọ</w:t>
            </w:r>
            <w:r w:rsidRPr="00F07D8D">
              <w:t>n v</w:t>
            </w:r>
            <w:r w:rsidRPr="00F07D8D">
              <w:t>ụ</w:t>
            </w:r>
            <w:r w:rsidRPr="00F07D8D">
              <w:t xml:space="preserve"> vi</w:t>
            </w:r>
            <w:r w:rsidRPr="00F07D8D">
              <w:t>ệ</w:t>
            </w:r>
            <w:r w:rsidRPr="00F07D8D">
              <w:t>c g</w:t>
            </w:r>
            <w:r w:rsidRPr="00F07D8D">
              <w:t>ố</w:t>
            </w:r>
            <w:r w:rsidRPr="00F07D8D">
              <w:t>c b</w:t>
            </w:r>
            <w:r w:rsidRPr="00F07D8D">
              <w:t>ằ</w:t>
            </w:r>
            <w:r w:rsidRPr="00F07D8D">
              <w:t>ng ch</w:t>
            </w:r>
            <w:r w:rsidRPr="00F07D8D">
              <w:t>ứ</w:t>
            </w:r>
            <w:r w:rsidRPr="00F07D8D">
              <w:t>c năng Ch</w:t>
            </w:r>
            <w:r w:rsidRPr="00F07D8D">
              <w:t>ọ</w:t>
            </w:r>
            <w:r w:rsidRPr="00F07D8D">
              <w:t xml:space="preserve">n </w:t>
            </w:r>
            <w:r w:rsidRPr="00F07D8D">
              <w:t>ho</w:t>
            </w:r>
            <w:r w:rsidRPr="00F07D8D">
              <w:t>ặ</w:t>
            </w:r>
            <w:r w:rsidRPr="00F07D8D">
              <w:t>c click tr</w:t>
            </w:r>
            <w:r w:rsidRPr="00F07D8D">
              <w:t>ự</w:t>
            </w:r>
            <w:r w:rsidRPr="00F07D8D">
              <w:t>c ti</w:t>
            </w:r>
            <w:r w:rsidRPr="00F07D8D">
              <w:t>ế</w:t>
            </w:r>
            <w:r w:rsidRPr="00F07D8D">
              <w:t>p vào dòng k</w:t>
            </w:r>
            <w:r w:rsidRPr="00F07D8D">
              <w:t>ế</w:t>
            </w:r>
            <w:r w:rsidRPr="00F07D8D">
              <w:t>t qu</w:t>
            </w:r>
            <w:r w:rsidRPr="00F07D8D">
              <w:t>ả</w:t>
            </w:r>
            <w:r w:rsidRPr="00F07D8D">
              <w:t xml:space="preserve"> tương </w:t>
            </w:r>
            <w:r w:rsidRPr="00F07D8D">
              <w:t>ứ</w:t>
            </w:r>
            <w:r w:rsidRPr="00F07D8D">
              <w:t>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Mã v</w:t>
            </w:r>
            <w:r w:rsidRPr="00F07D8D">
              <w:t>ụ</w:t>
            </w:r>
            <w:r w:rsidRPr="00F07D8D">
              <w:t xml:space="preserve"> vi</w:t>
            </w:r>
            <w:r w:rsidRPr="00F07D8D">
              <w:t>ệ</w:t>
            </w:r>
            <w:r w:rsidRPr="00F07D8D">
              <w:t>c/S</w:t>
            </w:r>
            <w:r w:rsidRPr="00F07D8D">
              <w:t>ố</w:t>
            </w:r>
            <w:r w:rsidRPr="00F07D8D">
              <w:t xml:space="preserve"> quy</w:t>
            </w:r>
            <w:r w:rsidRPr="00F07D8D">
              <w:t>ế</w:t>
            </w:r>
            <w:r w:rsidRPr="00F07D8D">
              <w:t>t đ</w:t>
            </w:r>
            <w:r w:rsidRPr="00F07D8D">
              <w:t>ị</w:t>
            </w:r>
            <w:r w:rsidRPr="00F07D8D">
              <w:t>nh</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d</w:t>
            </w:r>
            <w:r w:rsidRPr="00F07D8D">
              <w:t>ạ</w:t>
            </w:r>
            <w:r w:rsidRPr="00F07D8D">
              <w:t>ng liên k</w:t>
            </w:r>
            <w:r w:rsidRPr="00F07D8D">
              <w:t>ế</w:t>
            </w:r>
            <w:r w:rsidRPr="00F07D8D">
              <w:t>t. B</w:t>
            </w:r>
            <w:r w:rsidRPr="00F07D8D">
              <w:t>ấ</w:t>
            </w:r>
            <w:r w:rsidRPr="00F07D8D">
              <w:t>m đ</w:t>
            </w:r>
            <w:r w:rsidRPr="00F07D8D">
              <w:t>ể</w:t>
            </w:r>
            <w:r w:rsidRPr="00F07D8D">
              <w:t xml:space="preserve"> m</w:t>
            </w:r>
            <w:r w:rsidRPr="00F07D8D">
              <w:t>ở</w:t>
            </w:r>
            <w:r w:rsidRPr="00F07D8D">
              <w:t xml:space="preserve"> màn hình xem chi ti</w:t>
            </w:r>
            <w:r w:rsidRPr="00F07D8D">
              <w:t>ế</w:t>
            </w:r>
            <w:r w:rsidRPr="00F07D8D">
              <w:t>t h</w:t>
            </w:r>
            <w:r w:rsidRPr="00F07D8D">
              <w:t>ồ</w:t>
            </w:r>
            <w:r w:rsidRPr="00F07D8D">
              <w:t xml:space="preserve"> sơ g</w:t>
            </w:r>
            <w:r w:rsidRPr="00F07D8D">
              <w:t>ố</w:t>
            </w:r>
            <w:r w:rsidRPr="00F07D8D">
              <w:t xml:space="preserve">c tương </w:t>
            </w:r>
            <w:r w:rsidRPr="00F07D8D">
              <w:t>ứ</w:t>
            </w:r>
            <w:r w:rsidRPr="00F07D8D">
              <w:t xml:space="preserve">ng </w:t>
            </w:r>
            <w:r w:rsidRPr="00F07D8D">
              <w:t>ở</w:t>
            </w:r>
            <w:r w:rsidRPr="00F07D8D">
              <w:t xml:space="preserve"> cùng tab, ch</w:t>
            </w:r>
            <w:r w:rsidRPr="00F07D8D">
              <w:t>ế</w:t>
            </w:r>
            <w:r w:rsidRPr="00F07D8D">
              <w:t xml:space="preserve"> đ</w:t>
            </w:r>
            <w:r w:rsidRPr="00F07D8D">
              <w:t>ộ</w:t>
            </w:r>
            <w:r w:rsidRPr="00F07D8D">
              <w:t xml:space="preserve"> ch</w:t>
            </w:r>
            <w:r w:rsidRPr="00F07D8D">
              <w:t>ỉ</w:t>
            </w:r>
            <w:r w:rsidRPr="00F07D8D">
              <w:t xml:space="preserve"> xem; b</w:t>
            </w:r>
            <w:r w:rsidRPr="00F07D8D">
              <w:t>ắ</w:t>
            </w:r>
            <w:r w:rsidRPr="00F07D8D">
              <w:t>t bu</w:t>
            </w:r>
            <w:r w:rsidRPr="00F07D8D">
              <w:t>ộ</w:t>
            </w:r>
            <w:r w:rsidRPr="00F07D8D">
              <w:t>c hi</w:t>
            </w:r>
            <w:r w:rsidRPr="00F07D8D">
              <w:t>ể</w:t>
            </w:r>
            <w:r w:rsidRPr="00F07D8D">
              <w:t>n th</w:t>
            </w:r>
            <w:r w:rsidRPr="00F07D8D">
              <w:t>ị</w:t>
            </w:r>
            <w:r w:rsidRPr="00F07D8D">
              <w:t xml:space="preserve"> do là tiêu chí tìm ki</w:t>
            </w:r>
            <w:r w:rsidRPr="00F07D8D">
              <w:t>ế</w:t>
            </w:r>
            <w:r w:rsidRPr="00F07D8D">
              <w:t>m.</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Tên v</w:t>
            </w:r>
            <w:r w:rsidRPr="00F07D8D">
              <w:t>ụ</w:t>
            </w:r>
            <w:r w:rsidRPr="00F07D8D">
              <w:t xml:space="preserve"> vi</w:t>
            </w:r>
            <w:r w:rsidRPr="00F07D8D">
              <w:t>ệ</w:t>
            </w:r>
            <w:r w:rsidRPr="00F07D8D">
              <w:t>c/N</w:t>
            </w:r>
            <w:r w:rsidRPr="00F07D8D">
              <w:t>ộ</w:t>
            </w:r>
            <w:r w:rsidRPr="00F07D8D">
              <w:t>i dung liên quan</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Hi</w:t>
            </w:r>
            <w:r w:rsidRPr="00F07D8D">
              <w:t>ể</w:t>
            </w:r>
            <w:r w:rsidRPr="00F07D8D">
              <w:t>n th</w:t>
            </w:r>
            <w:r w:rsidRPr="00F07D8D">
              <w:t>ị</w:t>
            </w:r>
            <w:r w:rsidRPr="00F07D8D">
              <w:t xml:space="preserve"> tên v</w:t>
            </w:r>
            <w:r w:rsidRPr="00F07D8D">
              <w:t>ụ</w:t>
            </w:r>
            <w:r w:rsidRPr="00F07D8D">
              <w:t xml:space="preserve"> vi</w:t>
            </w:r>
            <w:r w:rsidRPr="00F07D8D">
              <w:t>ệ</w:t>
            </w:r>
            <w:r w:rsidRPr="00F07D8D">
              <w:t>c ho</w:t>
            </w:r>
            <w:r w:rsidRPr="00F07D8D">
              <w:t>ặ</w:t>
            </w:r>
            <w:r w:rsidRPr="00F07D8D">
              <w:t>c n</w:t>
            </w:r>
            <w:r w:rsidRPr="00F07D8D">
              <w:t>ộ</w:t>
            </w:r>
            <w:r w:rsidRPr="00F07D8D">
              <w:t>i dung liên quan; b</w:t>
            </w:r>
            <w:r w:rsidRPr="00F07D8D">
              <w:t>ắ</w:t>
            </w:r>
            <w:r w:rsidRPr="00F07D8D">
              <w:t>t bu</w:t>
            </w:r>
            <w:r w:rsidRPr="00F07D8D">
              <w:t>ộ</w:t>
            </w:r>
            <w:r w:rsidRPr="00F07D8D">
              <w:t>c hi</w:t>
            </w:r>
            <w:r w:rsidRPr="00F07D8D">
              <w:t>ể</w:t>
            </w:r>
            <w:r w:rsidRPr="00F07D8D">
              <w:t>n th</w:t>
            </w:r>
            <w:r w:rsidRPr="00F07D8D">
              <w:t>ị</w:t>
            </w:r>
            <w:r w:rsidRPr="00F07D8D">
              <w:t xml:space="preserve"> do là tiêu chí tìm ki</w:t>
            </w:r>
            <w:r w:rsidRPr="00F07D8D">
              <w:t>ế</w:t>
            </w:r>
            <w:r w:rsidRPr="00F07D8D">
              <w:t>m.</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Ngư</w:t>
            </w:r>
            <w:r w:rsidRPr="00F07D8D">
              <w:t>ờ</w:t>
            </w:r>
            <w:r w:rsidRPr="00F07D8D">
              <w:t>i yêu c</w:t>
            </w:r>
            <w:r w:rsidRPr="00F07D8D">
              <w:t>ầ</w:t>
            </w:r>
            <w:r w:rsidRPr="00F07D8D">
              <w:t>u/Cán b</w:t>
            </w:r>
            <w:r w:rsidRPr="00F07D8D">
              <w:t>ộ</w:t>
            </w:r>
            <w:r w:rsidRPr="00F07D8D">
              <w:t xml:space="preserve"> liên quan</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Hi</w:t>
            </w:r>
            <w:r w:rsidRPr="00F07D8D">
              <w:t>ể</w:t>
            </w:r>
            <w:r w:rsidRPr="00F07D8D">
              <w:t>n th</w:t>
            </w:r>
            <w:r w:rsidRPr="00F07D8D">
              <w:t>ị</w:t>
            </w:r>
            <w:r w:rsidRPr="00F07D8D">
              <w:t xml:space="preserve"> ngư</w:t>
            </w:r>
            <w:r w:rsidRPr="00F07D8D">
              <w:t>ờ</w:t>
            </w:r>
            <w:r w:rsidRPr="00F07D8D">
              <w:t>i yêu c</w:t>
            </w:r>
            <w:r w:rsidRPr="00F07D8D">
              <w:t>ầ</w:t>
            </w:r>
            <w:r w:rsidRPr="00F07D8D">
              <w:t>u b</w:t>
            </w:r>
            <w:r w:rsidRPr="00F07D8D">
              <w:t>ồ</w:t>
            </w:r>
            <w:r w:rsidRPr="00F07D8D">
              <w:t>i thư</w:t>
            </w:r>
            <w:r w:rsidRPr="00F07D8D">
              <w:t>ờ</w:t>
            </w:r>
            <w:r w:rsidRPr="00F07D8D">
              <w:t>ng ho</w:t>
            </w:r>
            <w:r w:rsidRPr="00F07D8D">
              <w:t>ặ</w:t>
            </w:r>
            <w:r w:rsidRPr="00F07D8D">
              <w:t>c</w:t>
            </w:r>
            <w:r w:rsidRPr="00F07D8D">
              <w:t xml:space="preserve"> cán b</w:t>
            </w:r>
            <w:r w:rsidRPr="00F07D8D">
              <w:t>ộ</w:t>
            </w:r>
            <w:r w:rsidRPr="00F07D8D">
              <w:t xml:space="preserve"> liên quan; b</w:t>
            </w:r>
            <w:r w:rsidRPr="00F07D8D">
              <w:t>ắ</w:t>
            </w:r>
            <w:r w:rsidRPr="00F07D8D">
              <w:t>t bu</w:t>
            </w:r>
            <w:r w:rsidRPr="00F07D8D">
              <w:t>ộ</w:t>
            </w:r>
            <w:r w:rsidRPr="00F07D8D">
              <w:t>c hi</w:t>
            </w:r>
            <w:r w:rsidRPr="00F07D8D">
              <w:t>ể</w:t>
            </w:r>
            <w:r w:rsidRPr="00F07D8D">
              <w:t>n th</w:t>
            </w:r>
            <w:r w:rsidRPr="00F07D8D">
              <w:t>ị</w:t>
            </w:r>
            <w:r w:rsidRPr="00F07D8D">
              <w:t xml:space="preserve"> do là tiêu chí tìm ki</w:t>
            </w:r>
            <w:r w:rsidRPr="00F07D8D">
              <w:t>ế</w:t>
            </w:r>
            <w:r w:rsidRPr="00F07D8D">
              <w:t>m.</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w:t>
            </w:r>
            <w:r w:rsidRPr="00F07D8D">
              <w:t>ố</w:t>
            </w:r>
            <w:r w:rsidRPr="00F07D8D">
              <w:t xml:space="preserve"> gi</w:t>
            </w:r>
            <w:r w:rsidRPr="00F07D8D">
              <w:t>ấ</w:t>
            </w:r>
            <w:r w:rsidRPr="00F07D8D">
              <w:t>y t</w:t>
            </w:r>
            <w:r w:rsidRPr="00F07D8D">
              <w:t>ờ</w:t>
            </w:r>
            <w:r w:rsidRPr="00F07D8D">
              <w:t>/S</w:t>
            </w:r>
            <w:r w:rsidRPr="00F07D8D">
              <w:t>ố</w:t>
            </w:r>
            <w:r w:rsidRPr="00F07D8D">
              <w:t xml:space="preserve"> quy</w:t>
            </w:r>
            <w:r w:rsidRPr="00F07D8D">
              <w:t>ế</w:t>
            </w:r>
            <w:r w:rsidRPr="00F07D8D">
              <w:t>t đ</w:t>
            </w:r>
            <w:r w:rsidRPr="00F07D8D">
              <w:t>ị</w:t>
            </w:r>
            <w:r w:rsidRPr="00F07D8D">
              <w:t>nh</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Hi</w:t>
            </w:r>
            <w:r w:rsidRPr="00F07D8D">
              <w:t>ể</w:t>
            </w:r>
            <w:r w:rsidRPr="00F07D8D">
              <w:t>n th</w:t>
            </w:r>
            <w:r w:rsidRPr="00F07D8D">
              <w:t>ị</w:t>
            </w:r>
            <w:r w:rsidRPr="00F07D8D">
              <w:t xml:space="preserve"> s</w:t>
            </w:r>
            <w:r w:rsidRPr="00F07D8D">
              <w:t>ố</w:t>
            </w:r>
            <w:r w:rsidRPr="00F07D8D">
              <w:t xml:space="preserve"> gi</w:t>
            </w:r>
            <w:r w:rsidRPr="00F07D8D">
              <w:t>ấ</w:t>
            </w:r>
            <w:r w:rsidRPr="00F07D8D">
              <w:t>y t</w:t>
            </w:r>
            <w:r w:rsidRPr="00F07D8D">
              <w:t>ờ</w:t>
            </w:r>
            <w:r w:rsidRPr="00F07D8D">
              <w:t xml:space="preserve"> thân nhân ho</w:t>
            </w:r>
            <w:r w:rsidRPr="00F07D8D">
              <w:t>ặ</w:t>
            </w:r>
            <w:r w:rsidRPr="00F07D8D">
              <w:t>c s</w:t>
            </w:r>
            <w:r w:rsidRPr="00F07D8D">
              <w:t>ố</w:t>
            </w:r>
            <w:r w:rsidRPr="00F07D8D">
              <w:t xml:space="preserve"> quy</w:t>
            </w:r>
            <w:r w:rsidRPr="00F07D8D">
              <w:t>ế</w:t>
            </w:r>
            <w:r w:rsidRPr="00F07D8D">
              <w:t>t đ</w:t>
            </w:r>
            <w:r w:rsidRPr="00F07D8D">
              <w:t>ị</w:t>
            </w:r>
            <w:r w:rsidRPr="00F07D8D">
              <w:t>nh liên quan; b</w:t>
            </w:r>
            <w:r w:rsidRPr="00F07D8D">
              <w:t>ắ</w:t>
            </w:r>
            <w:r w:rsidRPr="00F07D8D">
              <w:t>t bu</w:t>
            </w:r>
            <w:r w:rsidRPr="00F07D8D">
              <w:t>ộ</w:t>
            </w:r>
            <w:r w:rsidRPr="00F07D8D">
              <w:t>c hi</w:t>
            </w:r>
            <w:r w:rsidRPr="00F07D8D">
              <w:t>ể</w:t>
            </w:r>
            <w:r w:rsidRPr="00F07D8D">
              <w:t>n th</w:t>
            </w:r>
            <w:r w:rsidRPr="00F07D8D">
              <w:t>ị</w:t>
            </w:r>
            <w:r w:rsidRPr="00F07D8D">
              <w:t xml:space="preserve"> do là tiêu chí tìm ki</w:t>
            </w:r>
            <w:r w:rsidRPr="00F07D8D">
              <w:t>ế</w:t>
            </w:r>
            <w:r w:rsidRPr="00F07D8D">
              <w:t>m.</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w:t>
            </w:r>
            <w:r w:rsidRPr="00F07D8D">
              <w:t>ố</w:t>
            </w:r>
            <w:r w:rsidRPr="00F07D8D">
              <w:t xml:space="preserve"> văn b</w:t>
            </w:r>
            <w:r w:rsidRPr="00F07D8D">
              <w:t>ả</w:t>
            </w:r>
            <w:r w:rsidRPr="00F07D8D">
              <w:t>n/quy</w:t>
            </w:r>
            <w:r w:rsidRPr="00F07D8D">
              <w:t>ế</w:t>
            </w:r>
            <w:r w:rsidRPr="00F07D8D">
              <w:t>t đ</w:t>
            </w:r>
            <w:r w:rsidRPr="00F07D8D">
              <w:t>ị</w:t>
            </w:r>
            <w:r w:rsidRPr="00F07D8D">
              <w:t>nh g</w:t>
            </w:r>
            <w:r w:rsidRPr="00F07D8D">
              <w:t>ố</w:t>
            </w:r>
            <w:r w:rsidRPr="00F07D8D">
              <w:t>c</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Hi</w:t>
            </w:r>
            <w:r w:rsidRPr="00F07D8D">
              <w:t>ể</w:t>
            </w:r>
            <w:r w:rsidRPr="00F07D8D">
              <w:t>n th</w:t>
            </w:r>
            <w:r w:rsidRPr="00F07D8D">
              <w:t>ị</w:t>
            </w:r>
            <w:r w:rsidRPr="00F07D8D">
              <w:t xml:space="preserve"> s</w:t>
            </w:r>
            <w:r w:rsidRPr="00F07D8D">
              <w:t>ố</w:t>
            </w:r>
            <w:r w:rsidRPr="00F07D8D">
              <w:t xml:space="preserve"> văn b</w:t>
            </w:r>
            <w:r w:rsidRPr="00F07D8D">
              <w:t>ả</w:t>
            </w:r>
            <w:r w:rsidRPr="00F07D8D">
              <w:t>n/quy</w:t>
            </w:r>
            <w:r w:rsidRPr="00F07D8D">
              <w:t>ế</w:t>
            </w:r>
            <w:r w:rsidRPr="00F07D8D">
              <w:t>t đ</w:t>
            </w:r>
            <w:r w:rsidRPr="00F07D8D">
              <w:t>ị</w:t>
            </w:r>
            <w:r w:rsidRPr="00F07D8D">
              <w:t>nh g</w:t>
            </w:r>
            <w:r w:rsidRPr="00F07D8D">
              <w:t>ố</w:t>
            </w:r>
            <w:r w:rsidRPr="00F07D8D">
              <w:t>c dùng đ</w:t>
            </w:r>
            <w:r w:rsidRPr="00F07D8D">
              <w:t>ể</w:t>
            </w:r>
            <w:r w:rsidRPr="00F07D8D">
              <w:t xml:space="preserve"> đ</w:t>
            </w:r>
            <w:r w:rsidRPr="00F07D8D">
              <w:t>ố</w:t>
            </w:r>
            <w:r w:rsidRPr="00F07D8D">
              <w:t>i chi</w:t>
            </w:r>
            <w:r w:rsidRPr="00F07D8D">
              <w:t>ế</w:t>
            </w:r>
            <w:r w:rsidRPr="00F07D8D">
              <w:t>u; b</w:t>
            </w:r>
            <w:r w:rsidRPr="00F07D8D">
              <w:t>ắ</w:t>
            </w:r>
            <w:r w:rsidRPr="00F07D8D">
              <w:t>t bu</w:t>
            </w:r>
            <w:r w:rsidRPr="00F07D8D">
              <w:t>ộ</w:t>
            </w:r>
            <w:r w:rsidRPr="00F07D8D">
              <w:t>c hi</w:t>
            </w:r>
            <w:r w:rsidRPr="00F07D8D">
              <w:t>ể</w:t>
            </w:r>
            <w:r w:rsidRPr="00F07D8D">
              <w:t>n th</w:t>
            </w:r>
            <w:r w:rsidRPr="00F07D8D">
              <w:t>ị</w:t>
            </w:r>
            <w:r w:rsidRPr="00F07D8D">
              <w:t xml:space="preserve"> do là tiêu chí tìm ki</w:t>
            </w:r>
            <w:r w:rsidRPr="00F07D8D">
              <w:t>ế</w:t>
            </w:r>
            <w:r w:rsidRPr="00F07D8D">
              <w:t>m.</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Tr</w:t>
            </w:r>
            <w:r w:rsidRPr="00F07D8D">
              <w:t>ạ</w:t>
            </w:r>
            <w:r w:rsidRPr="00F07D8D">
              <w:t>ng thái</w:t>
            </w:r>
          </w:p>
        </w:tc>
        <w:tc>
          <w:tcPr>
            <w:tcW w:w="1584" w:type="dxa"/>
            <w:shd w:val="clear" w:color="auto" w:fill="auto"/>
          </w:tcPr>
          <w:p w:rsidR="005B3F2C" w:rsidRPr="00F07D8D" w:rsidRDefault="00F07D8D" w:rsidP="00F07D8D">
            <w:pPr>
              <w:spacing w:before="60" w:after="60" w:line="240" w:lineRule="auto"/>
            </w:pPr>
            <w:r w:rsidRPr="00F07D8D">
              <w:t>Enum(String(100))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Hi</w:t>
            </w:r>
            <w:r w:rsidRPr="00F07D8D">
              <w:t>ể</w:t>
            </w:r>
            <w:r w:rsidRPr="00F07D8D">
              <w:t>n th</w:t>
            </w:r>
            <w:r w:rsidRPr="00F07D8D">
              <w:t>ị</w:t>
            </w:r>
            <w:r w:rsidRPr="00F07D8D">
              <w:t xml:space="preserve"> tr</w:t>
            </w:r>
            <w:r w:rsidRPr="00F07D8D">
              <w:t>ạ</w:t>
            </w:r>
            <w:r w:rsidRPr="00F07D8D">
              <w:t>ng thái hi</w:t>
            </w:r>
            <w:r w:rsidRPr="00F07D8D">
              <w:t>ệ</w:t>
            </w:r>
            <w:r w:rsidRPr="00F07D8D">
              <w:t>n t</w:t>
            </w:r>
            <w:r w:rsidRPr="00F07D8D">
              <w:t>ạ</w:t>
            </w:r>
            <w:r w:rsidRPr="00F07D8D">
              <w:t>i c</w:t>
            </w:r>
            <w:r w:rsidRPr="00F07D8D">
              <w:t>ủ</w:t>
            </w:r>
            <w:r w:rsidRPr="00F07D8D">
              <w:t>a b</w:t>
            </w:r>
            <w:r w:rsidRPr="00F07D8D">
              <w:t>ả</w:t>
            </w:r>
            <w:r w:rsidRPr="00F07D8D">
              <w:t>n ghi g</w:t>
            </w:r>
            <w:r w:rsidRPr="00F07D8D">
              <w:t>ố</w:t>
            </w:r>
            <w:r w:rsidRPr="00F07D8D">
              <w:t>c; ch</w:t>
            </w:r>
            <w:r w:rsidRPr="00F07D8D">
              <w:t>ỉ</w:t>
            </w:r>
            <w:r w:rsidRPr="00F07D8D">
              <w:t xml:space="preserve"> các tr</w:t>
            </w:r>
            <w:r w:rsidRPr="00F07D8D">
              <w:t>ạ</w:t>
            </w:r>
            <w:r w:rsidRPr="00F07D8D">
              <w:t>ng thái h</w:t>
            </w:r>
            <w:r w:rsidRPr="00F07D8D">
              <w:t>ợ</w:t>
            </w:r>
            <w:r w:rsidRPr="00F07D8D">
              <w:t xml:space="preserve">p </w:t>
            </w:r>
            <w:r w:rsidRPr="00F07D8D">
              <w:t>l</w:t>
            </w:r>
            <w:r w:rsidRPr="00F07D8D">
              <w:t>ệ</w:t>
            </w:r>
            <w:r w:rsidRPr="00F07D8D">
              <w:t xml:space="preserve"> đ</w:t>
            </w:r>
            <w:r w:rsidRPr="00F07D8D">
              <w:t>ể</w:t>
            </w:r>
            <w:r w:rsidRPr="00F07D8D">
              <w:t xml:space="preserve"> liên k</w:t>
            </w:r>
            <w:r w:rsidRPr="00F07D8D">
              <w:t>ế</w:t>
            </w:r>
            <w:r w:rsidRPr="00F07D8D">
              <w:t>t m</w:t>
            </w:r>
            <w:r w:rsidRPr="00F07D8D">
              <w:t>ớ</w:t>
            </w:r>
            <w:r w:rsidRPr="00F07D8D">
              <w:t>i đư</w:t>
            </w:r>
            <w:r w:rsidRPr="00F07D8D">
              <w:t>ợ</w:t>
            </w:r>
            <w:r w:rsidRPr="00F07D8D">
              <w:t>c hi</w:t>
            </w:r>
            <w:r w:rsidRPr="00F07D8D">
              <w:t>ể</w:t>
            </w:r>
            <w:r w:rsidRPr="00F07D8D">
              <w:t>n th</w:t>
            </w:r>
            <w:r w:rsidRPr="00F07D8D">
              <w:t>ị</w:t>
            </w:r>
            <w:r w:rsidRPr="00F07D8D">
              <w: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Ngày phát sinh</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Hi</w:t>
            </w:r>
            <w:r w:rsidRPr="00F07D8D">
              <w:t>ể</w:t>
            </w:r>
            <w:r w:rsidRPr="00F07D8D">
              <w:t>n th</w:t>
            </w:r>
            <w:r w:rsidRPr="00F07D8D">
              <w:t>ị</w:t>
            </w:r>
            <w:r w:rsidRPr="00F07D8D">
              <w:t xml:space="preserve"> ngày n</w:t>
            </w:r>
            <w:r w:rsidRPr="00F07D8D">
              <w:t>ộ</w:t>
            </w:r>
            <w:r w:rsidRPr="00F07D8D">
              <w:t>p, ngày ti</w:t>
            </w:r>
            <w:r w:rsidRPr="00F07D8D">
              <w:t>ế</w:t>
            </w:r>
            <w:r w:rsidRPr="00F07D8D">
              <w:t>p nh</w:t>
            </w:r>
            <w:r w:rsidRPr="00F07D8D">
              <w:t>ậ</w:t>
            </w:r>
            <w:r w:rsidRPr="00F07D8D">
              <w:t>n, ngày ban hành quy</w:t>
            </w:r>
            <w:r w:rsidRPr="00F07D8D">
              <w:t>ế</w:t>
            </w:r>
            <w:r w:rsidRPr="00F07D8D">
              <w:t>t đ</w:t>
            </w:r>
            <w:r w:rsidRPr="00F07D8D">
              <w:t>ị</w:t>
            </w:r>
            <w:r w:rsidRPr="00F07D8D">
              <w:t>nh ho</w:t>
            </w:r>
            <w:r w:rsidRPr="00F07D8D">
              <w:t>ặ</w:t>
            </w:r>
            <w:r w:rsidRPr="00F07D8D">
              <w:t>c ngày phát sinh nghi</w:t>
            </w:r>
            <w:r w:rsidRPr="00F07D8D">
              <w:t>ệ</w:t>
            </w:r>
            <w:r w:rsidRPr="00F07D8D">
              <w:t xml:space="preserve">p </w:t>
            </w:r>
            <w:r w:rsidRPr="00F07D8D">
              <w:lastRenderedPageBreak/>
              <w:t>v</w:t>
            </w:r>
            <w:r w:rsidRPr="00F07D8D">
              <w:t>ụ</w:t>
            </w:r>
            <w:r w:rsidRPr="00F07D8D">
              <w:t xml:space="preserve"> theo ngu</w:t>
            </w:r>
            <w:r w:rsidRPr="00F07D8D">
              <w:t>ồ</w:t>
            </w:r>
            <w:r w:rsidRPr="00F07D8D">
              <w:t>n d</w:t>
            </w:r>
            <w:r w:rsidRPr="00F07D8D">
              <w:t>ữ</w:t>
            </w:r>
            <w:r w:rsidRPr="00F07D8D">
              <w:t xml:space="preserve"> li</w:t>
            </w:r>
            <w:r w:rsidRPr="00F07D8D">
              <w:t>ệ</w:t>
            </w:r>
            <w:r w:rsidRPr="00F07D8D">
              <w:t>u.</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Thao tác</w:t>
            </w:r>
          </w:p>
        </w:tc>
        <w:tc>
          <w:tcPr>
            <w:tcW w:w="1584"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nút Ch</w:t>
            </w:r>
            <w:r w:rsidRPr="00F07D8D">
              <w:t>ọ</w:t>
            </w:r>
            <w:r w:rsidRPr="00F07D8D">
              <w:t xml:space="preserve">n </w:t>
            </w:r>
            <w:r w:rsidRPr="00F07D8D">
              <w:t>ở</w:t>
            </w:r>
            <w:r w:rsidRPr="00F07D8D">
              <w:t xml:space="preserve"> c</w:t>
            </w:r>
            <w:r w:rsidRPr="00F07D8D">
              <w:t>ộ</w:t>
            </w:r>
            <w:r w:rsidRPr="00F07D8D">
              <w:t>t cu</w:t>
            </w:r>
            <w:r w:rsidRPr="00F07D8D">
              <w:t>ố</w:t>
            </w:r>
            <w:r w:rsidRPr="00F07D8D">
              <w:t>i dòng.</w:t>
            </w:r>
          </w:p>
        </w:tc>
      </w:tr>
    </w:tbl>
    <w:p w:rsidR="005B3F2C" w:rsidRPr="00F07D8D" w:rsidRDefault="00F07D8D" w:rsidP="00F07D8D">
      <w:pPr>
        <w:pStyle w:val="Heading6"/>
        <w:numPr>
          <w:ilvl w:val="0"/>
          <w:numId w:val="0"/>
        </w:numPr>
        <w:jc w:val="both"/>
      </w:pPr>
      <w:bookmarkStart w:id="28" w:name="chức-năng-trên-màn-hình-5"/>
      <w:bookmarkEnd w:id="27"/>
      <w:r w:rsidRPr="00F07D8D">
        <w:t>4.3.3.1.9.3. Ch</w:t>
      </w:r>
      <w:r w:rsidRPr="00F07D8D">
        <w:t>ứ</w:t>
      </w:r>
      <w:r w:rsidRPr="00F07D8D">
        <w:t>c năng trên màn hình</w:t>
      </w: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821"/>
        <w:gridCol w:w="2549"/>
        <w:gridCol w:w="1411"/>
        <w:gridCol w:w="4838"/>
      </w:tblGrid>
      <w:tr w:rsidR="005B3F2C" w:rsidRPr="00F07D8D" w:rsidTr="00F07D8D">
        <w:trPr>
          <w:tblHeader/>
        </w:trPr>
        <w:tc>
          <w:tcPr>
            <w:tcW w:w="821" w:type="dxa"/>
            <w:shd w:val="clear" w:color="auto" w:fill="auto"/>
          </w:tcPr>
          <w:p w:rsidR="005B3F2C" w:rsidRPr="00F07D8D" w:rsidRDefault="00F07D8D" w:rsidP="00F07D8D">
            <w:pPr>
              <w:spacing w:before="60" w:after="60" w:line="240" w:lineRule="auto"/>
              <w:jc w:val="center"/>
              <w:rPr>
                <w:b/>
              </w:rPr>
            </w:pPr>
            <w:r w:rsidRPr="00F07D8D">
              <w:rPr>
                <w:b/>
              </w:rPr>
              <w:t>STT</w:t>
            </w:r>
          </w:p>
        </w:tc>
        <w:tc>
          <w:tcPr>
            <w:tcW w:w="2549" w:type="dxa"/>
            <w:shd w:val="clear" w:color="auto" w:fill="auto"/>
          </w:tcPr>
          <w:p w:rsidR="005B3F2C" w:rsidRPr="00F07D8D" w:rsidRDefault="00F07D8D" w:rsidP="00F07D8D">
            <w:pPr>
              <w:spacing w:before="60" w:after="60" w:line="240" w:lineRule="auto"/>
              <w:jc w:val="center"/>
              <w:rPr>
                <w:b/>
              </w:rPr>
            </w:pPr>
            <w:r w:rsidRPr="00F07D8D">
              <w:rPr>
                <w:b/>
              </w:rPr>
              <w:t>Tên ch</w:t>
            </w:r>
            <w:r w:rsidRPr="00F07D8D">
              <w:rPr>
                <w:b/>
              </w:rPr>
              <w:t>ứ</w:t>
            </w:r>
            <w:r w:rsidRPr="00F07D8D">
              <w:rPr>
                <w:b/>
              </w:rPr>
              <w:t>c năng</w:t>
            </w:r>
          </w:p>
        </w:tc>
        <w:tc>
          <w:tcPr>
            <w:tcW w:w="1411" w:type="dxa"/>
            <w:shd w:val="clear" w:color="auto" w:fill="auto"/>
          </w:tcPr>
          <w:p w:rsidR="005B3F2C" w:rsidRPr="00F07D8D" w:rsidRDefault="00F07D8D" w:rsidP="00F07D8D">
            <w:pPr>
              <w:spacing w:before="60" w:after="60" w:line="240" w:lineRule="auto"/>
              <w:jc w:val="center"/>
              <w:rPr>
                <w:b/>
              </w:rPr>
            </w:pPr>
            <w:r w:rsidRPr="00F07D8D">
              <w:rPr>
                <w:b/>
              </w:rPr>
              <w:t>Đ</w:t>
            </w:r>
            <w:r w:rsidRPr="00F07D8D">
              <w:rPr>
                <w:b/>
              </w:rPr>
              <w:t>ị</w:t>
            </w:r>
            <w:r w:rsidRPr="00F07D8D">
              <w:rPr>
                <w:b/>
              </w:rPr>
              <w:t>nh d</w:t>
            </w:r>
            <w:r w:rsidRPr="00F07D8D">
              <w:rPr>
                <w:b/>
              </w:rPr>
              <w:t>ạ</w:t>
            </w:r>
            <w:r w:rsidRPr="00F07D8D">
              <w:rPr>
                <w:b/>
              </w:rPr>
              <w:t>ng</w:t>
            </w:r>
          </w:p>
        </w:tc>
        <w:tc>
          <w:tcPr>
            <w:tcW w:w="4838" w:type="dxa"/>
            <w:shd w:val="clear" w:color="auto" w:fill="auto"/>
          </w:tcPr>
          <w:p w:rsidR="005B3F2C" w:rsidRPr="00F07D8D" w:rsidRDefault="00F07D8D" w:rsidP="00F07D8D">
            <w:pPr>
              <w:spacing w:before="60" w:after="60" w:line="240" w:lineRule="auto"/>
              <w:jc w:val="center"/>
              <w:rPr>
                <w:b/>
              </w:rPr>
            </w:pPr>
            <w:r w:rsidRPr="00F07D8D">
              <w:rPr>
                <w:b/>
              </w:rPr>
              <w:t>Mô t</w:t>
            </w:r>
            <w:r w:rsidRPr="00F07D8D">
              <w:rPr>
                <w:b/>
              </w:rPr>
              <w:t>ả</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1</w:t>
            </w:r>
          </w:p>
        </w:tc>
        <w:tc>
          <w:tcPr>
            <w:tcW w:w="2549" w:type="dxa"/>
            <w:shd w:val="clear" w:color="auto" w:fill="auto"/>
          </w:tcPr>
          <w:p w:rsidR="005B3F2C" w:rsidRPr="00F07D8D" w:rsidRDefault="00F07D8D" w:rsidP="00F07D8D">
            <w:pPr>
              <w:spacing w:before="60" w:after="60" w:line="240" w:lineRule="auto"/>
            </w:pPr>
            <w:r w:rsidRPr="00F07D8D">
              <w:t>Tìm ki</w:t>
            </w:r>
            <w:r w:rsidRPr="00F07D8D">
              <w:t>ế</w:t>
            </w:r>
            <w:r w:rsidRPr="00F07D8D">
              <w:t>m</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pPr>
            <w:r w:rsidRPr="00F07D8D">
              <w:t>Khi ngư</w:t>
            </w:r>
            <w:r w:rsidRPr="00F07D8D">
              <w:t>ờ</w:t>
            </w:r>
            <w:r w:rsidRPr="00F07D8D">
              <w:t>i dùng click nút, h</w:t>
            </w:r>
            <w:r w:rsidRPr="00F07D8D">
              <w:t>ệ</w:t>
            </w:r>
            <w:r w:rsidRPr="00F07D8D">
              <w:t xml:space="preserve"> th</w:t>
            </w:r>
            <w:r w:rsidRPr="00F07D8D">
              <w:t>ố</w:t>
            </w:r>
            <w:r w:rsidRPr="00F07D8D">
              <w:t>ng ki</w:t>
            </w:r>
            <w:r w:rsidRPr="00F07D8D">
              <w:t>ể</w:t>
            </w:r>
            <w:r w:rsidRPr="00F07D8D">
              <w:t>m tra đi</w:t>
            </w:r>
            <w:r w:rsidRPr="00F07D8D">
              <w:t>ề</w:t>
            </w:r>
            <w:r w:rsidRPr="00F07D8D">
              <w:t>u ki</w:t>
            </w:r>
            <w:r w:rsidRPr="00F07D8D">
              <w:t>ệ</w:t>
            </w:r>
            <w:r w:rsidRPr="00F07D8D">
              <w:t>n d</w:t>
            </w:r>
            <w:r w:rsidRPr="00F07D8D">
              <w:t>ữ</w:t>
            </w:r>
            <w:r w:rsidRPr="00F07D8D">
              <w:t xml:space="preserve"> li</w:t>
            </w:r>
            <w:r w:rsidRPr="00F07D8D">
              <w:t>ệ</w:t>
            </w:r>
            <w:r w:rsidRPr="00F07D8D">
              <w:t>u và th</w:t>
            </w:r>
            <w:r w:rsidRPr="00F07D8D">
              <w:t>ự</w:t>
            </w:r>
            <w:r w:rsidRPr="00F07D8D">
              <w:t>c hi</w:t>
            </w:r>
            <w:r w:rsidRPr="00F07D8D">
              <w:t>ệ</w:t>
            </w:r>
            <w:r w:rsidRPr="00F07D8D">
              <w:t>n tìm ki</w:t>
            </w:r>
            <w:r w:rsidRPr="00F07D8D">
              <w:t>ế</w:t>
            </w:r>
            <w:r w:rsidRPr="00F07D8D">
              <w:t>m trên popup theo các trư</w:t>
            </w:r>
            <w:r w:rsidRPr="00F07D8D">
              <w:t>ờ</w:t>
            </w:r>
            <w:r w:rsidRPr="00F07D8D">
              <w:t>ng h</w:t>
            </w:r>
            <w:r w:rsidRPr="00F07D8D">
              <w:t>ợ</w:t>
            </w:r>
            <w:r w:rsidRPr="00F07D8D">
              <w:t>p bên dư</w:t>
            </w:r>
            <w:r w:rsidRPr="00F07D8D">
              <w:t>ớ</w:t>
            </w:r>
            <w:r w:rsidRPr="00F07D8D">
              <w:t>i:</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TH1 - Không nh</w:t>
            </w:r>
            <w:r w:rsidRPr="00F07D8D">
              <w:rPr>
                <w:bCs/>
              </w:rPr>
              <w:t>ậ</w:t>
            </w:r>
            <w:r w:rsidRPr="00F07D8D">
              <w:rPr>
                <w:bCs/>
              </w:rPr>
              <w:t>p tiêu chí nào</w:t>
            </w:r>
            <w:r w:rsidRPr="00F07D8D">
              <w:t>: N</w:t>
            </w:r>
            <w:r w:rsidRPr="00F07D8D">
              <w:t>ế</w:t>
            </w:r>
            <w:r w:rsidRPr="00F07D8D">
              <w:t>u ng</w:t>
            </w:r>
            <w:r w:rsidRPr="00F07D8D">
              <w:t>ư</w:t>
            </w:r>
            <w:r w:rsidRPr="00F07D8D">
              <w:t>ờ</w:t>
            </w:r>
            <w:r w:rsidRPr="00F07D8D">
              <w:t>i dùng chưa nh</w:t>
            </w:r>
            <w:r w:rsidRPr="00F07D8D">
              <w:t>ậ</w:t>
            </w:r>
            <w:r w:rsidRPr="00F07D8D">
              <w:t>p/ch</w:t>
            </w:r>
            <w:r w:rsidRPr="00F07D8D">
              <w:t>ọ</w:t>
            </w:r>
            <w:r w:rsidRPr="00F07D8D">
              <w:t>n t</w:t>
            </w:r>
            <w:r w:rsidRPr="00F07D8D">
              <w:t>ố</w:t>
            </w:r>
            <w:r w:rsidRPr="00F07D8D">
              <w:t>i thi</w:t>
            </w:r>
            <w:r w:rsidRPr="00F07D8D">
              <w:t>ể</w:t>
            </w:r>
            <w:r w:rsidRPr="00F07D8D">
              <w:t>u 01 tiêu chí tìm ki</w:t>
            </w:r>
            <w:r w:rsidRPr="00F07D8D">
              <w:t>ế</w:t>
            </w:r>
            <w:r w:rsidRPr="00F07D8D">
              <w:t>m, vi ph</w:t>
            </w:r>
            <w:r w:rsidRPr="00F07D8D">
              <w:t>ạ</w:t>
            </w:r>
            <w:r w:rsidRPr="00F07D8D">
              <w:t>m [BR-VAL-001], h</w:t>
            </w:r>
            <w:r w:rsidRPr="00F07D8D">
              <w:t>ệ</w:t>
            </w:r>
            <w:r w:rsidRPr="00F07D8D">
              <w:t xml:space="preserve"> th</w:t>
            </w:r>
            <w:r w:rsidRPr="00F07D8D">
              <w:t>ố</w:t>
            </w:r>
            <w:r w:rsidRPr="00F07D8D">
              <w:t>ng hi</w:t>
            </w:r>
            <w:r w:rsidRPr="00F07D8D">
              <w:t>ể</w:t>
            </w:r>
            <w:r w:rsidRPr="00F07D8D">
              <w:t>n th</w:t>
            </w:r>
            <w:r w:rsidRPr="00F07D8D">
              <w:t>ị</w:t>
            </w:r>
            <w:r w:rsidRPr="00F07D8D">
              <w:t xml:space="preserve"> c</w:t>
            </w:r>
            <w:r w:rsidRPr="00F07D8D">
              <w:t>ả</w:t>
            </w:r>
            <w:r w:rsidRPr="00F07D8D">
              <w:t>nh báo l</w:t>
            </w:r>
            <w:r w:rsidRPr="00F07D8D">
              <w:t>ỗ</w:t>
            </w:r>
            <w:r w:rsidRPr="00F07D8D">
              <w:t>i [MSG-ERR-VAL-001] và không th</w:t>
            </w:r>
            <w:r w:rsidRPr="00F07D8D">
              <w:t>ự</w:t>
            </w:r>
            <w:r w:rsidRPr="00F07D8D">
              <w:t>c hi</w:t>
            </w:r>
            <w:r w:rsidRPr="00F07D8D">
              <w:t>ệ</w:t>
            </w:r>
            <w:r w:rsidRPr="00F07D8D">
              <w:t>n tìm ki</w:t>
            </w:r>
            <w:r w:rsidRPr="00F07D8D">
              <w:t>ế</w:t>
            </w:r>
            <w:r w:rsidRPr="00F07D8D">
              <w:t>m.</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TH2 - Kho</w:t>
            </w:r>
            <w:r w:rsidRPr="00F07D8D">
              <w:rPr>
                <w:bCs/>
              </w:rPr>
              <w:t>ả</w:t>
            </w:r>
            <w:r w:rsidRPr="00F07D8D">
              <w:rPr>
                <w:bCs/>
              </w:rPr>
              <w:t>ng ngày không h</w:t>
            </w:r>
            <w:r w:rsidRPr="00F07D8D">
              <w:rPr>
                <w:bCs/>
              </w:rPr>
              <w:t>ợ</w:t>
            </w:r>
            <w:r w:rsidRPr="00F07D8D">
              <w:rPr>
                <w:bCs/>
              </w:rPr>
              <w:t>p l</w:t>
            </w:r>
            <w:r w:rsidRPr="00F07D8D">
              <w:rPr>
                <w:bCs/>
              </w:rPr>
              <w:t>ệ</w:t>
            </w:r>
            <w:r w:rsidRPr="00F07D8D">
              <w:t>: N</w:t>
            </w:r>
            <w:r w:rsidRPr="00F07D8D">
              <w:t>ế</w:t>
            </w:r>
            <w:r w:rsidRPr="00F07D8D">
              <w:t>u T</w:t>
            </w:r>
            <w:r w:rsidRPr="00F07D8D">
              <w:t>ừ</w:t>
            </w:r>
            <w:r w:rsidRPr="00F07D8D">
              <w:t xml:space="preserve"> ngày l</w:t>
            </w:r>
            <w:r w:rsidRPr="00F07D8D">
              <w:t>ớ</w:t>
            </w:r>
            <w:r w:rsidRPr="00F07D8D">
              <w:t>n hơn Đ</w:t>
            </w:r>
            <w:r w:rsidRPr="00F07D8D">
              <w:t>ế</w:t>
            </w:r>
            <w:r w:rsidRPr="00F07D8D">
              <w:t>n ngày, vi ph</w:t>
            </w:r>
            <w:r w:rsidRPr="00F07D8D">
              <w:t>ạ</w:t>
            </w:r>
            <w:r w:rsidRPr="00F07D8D">
              <w:t>m [BR-VAL-007], h</w:t>
            </w:r>
            <w:r w:rsidRPr="00F07D8D">
              <w:t>ệ</w:t>
            </w:r>
            <w:r w:rsidRPr="00F07D8D">
              <w:t xml:space="preserve"> th</w:t>
            </w:r>
            <w:r w:rsidRPr="00F07D8D">
              <w:t>ố</w:t>
            </w:r>
            <w:r w:rsidRPr="00F07D8D">
              <w:t>ng hi</w:t>
            </w:r>
            <w:r w:rsidRPr="00F07D8D">
              <w:t>ể</w:t>
            </w:r>
            <w:r w:rsidRPr="00F07D8D">
              <w:t>n th</w:t>
            </w:r>
            <w:r w:rsidRPr="00F07D8D">
              <w:t>ị</w:t>
            </w:r>
            <w:r w:rsidRPr="00F07D8D">
              <w:t xml:space="preserve"> c</w:t>
            </w:r>
            <w:r w:rsidRPr="00F07D8D">
              <w:t>ả</w:t>
            </w:r>
            <w:r w:rsidRPr="00F07D8D">
              <w:t>nh báo l</w:t>
            </w:r>
            <w:r w:rsidRPr="00F07D8D">
              <w:t>ỗ</w:t>
            </w:r>
            <w:r w:rsidRPr="00F07D8D">
              <w:t>i [MSG-ERR-VAL-007] và không th</w:t>
            </w:r>
            <w:r w:rsidRPr="00F07D8D">
              <w:t>ự</w:t>
            </w:r>
            <w:r w:rsidRPr="00F07D8D">
              <w:t>c hi</w:t>
            </w:r>
            <w:r w:rsidRPr="00F07D8D">
              <w:t>ệ</w:t>
            </w:r>
            <w:r w:rsidRPr="00F07D8D">
              <w:t>n tìm ki</w:t>
            </w:r>
            <w:r w:rsidRPr="00F07D8D">
              <w:t>ế</w:t>
            </w:r>
            <w:r w:rsidRPr="00F07D8D">
              <w:t>m.</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 H</w:t>
            </w:r>
            <w:r w:rsidRPr="00F07D8D">
              <w:rPr>
                <w:bCs/>
              </w:rPr>
              <w:t>ợ</w:t>
            </w:r>
            <w:r w:rsidRPr="00F07D8D">
              <w:rPr>
                <w:bCs/>
              </w:rPr>
              <w:t>p l</w:t>
            </w:r>
            <w:r w:rsidRPr="00F07D8D">
              <w:rPr>
                <w:bCs/>
              </w:rPr>
              <w:t>ệ</w:t>
            </w:r>
            <w:r w:rsidRPr="00F07D8D">
              <w:rPr>
                <w:bCs/>
              </w:rPr>
              <w:t xml:space="preserve"> (Có d</w:t>
            </w:r>
            <w:r w:rsidRPr="00F07D8D">
              <w:rPr>
                <w:bCs/>
              </w:rPr>
              <w:t>ữ</w:t>
            </w:r>
            <w:r w:rsidRPr="00F07D8D">
              <w:rPr>
                <w:bCs/>
              </w:rPr>
              <w:t xml:space="preserve"> li</w:t>
            </w:r>
            <w:r w:rsidRPr="00F07D8D">
              <w:rPr>
                <w:bCs/>
              </w:rPr>
              <w:t>ệ</w:t>
            </w:r>
            <w:r w:rsidRPr="00F07D8D">
              <w:rPr>
                <w:bCs/>
              </w:rPr>
              <w:t>u phù h</w:t>
            </w:r>
            <w:r w:rsidRPr="00F07D8D">
              <w:rPr>
                <w:bCs/>
              </w:rPr>
              <w:t>ợ</w:t>
            </w:r>
            <w:r w:rsidRPr="00F07D8D">
              <w:rPr>
                <w:bCs/>
              </w:rPr>
              <w:t>p)</w:t>
            </w:r>
            <w:r w:rsidRPr="00F07D8D">
              <w:t>: H</w:t>
            </w:r>
            <w:r w:rsidRPr="00F07D8D">
              <w:t>ệ</w:t>
            </w:r>
            <w:r w:rsidRPr="00F07D8D">
              <w:t xml:space="preserve"> th</w:t>
            </w:r>
            <w:r w:rsidRPr="00F07D8D">
              <w:t>ố</w:t>
            </w:r>
            <w:r w:rsidRPr="00F07D8D">
              <w:t>ng l</w:t>
            </w:r>
            <w:r w:rsidRPr="00F07D8D">
              <w:t>ọ</w:t>
            </w:r>
            <w:r w:rsidRPr="00F07D8D">
              <w:t>c và hi</w:t>
            </w:r>
            <w:r w:rsidRPr="00F07D8D">
              <w:t>ể</w:t>
            </w:r>
            <w:r w:rsidRPr="00F07D8D">
              <w:t>n th</w:t>
            </w:r>
            <w:r w:rsidRPr="00F07D8D">
              <w:t>ị</w:t>
            </w:r>
            <w:r w:rsidRPr="00F07D8D">
              <w:t xml:space="preserve"> danh sách các b</w:t>
            </w:r>
            <w:r w:rsidRPr="00F07D8D">
              <w:t>ả</w:t>
            </w:r>
            <w:r w:rsidRPr="00F07D8D">
              <w:t>n ghi th</w:t>
            </w:r>
            <w:r w:rsidRPr="00F07D8D">
              <w:t>ỏ</w:t>
            </w:r>
            <w:r w:rsidRPr="00F07D8D">
              <w:t>a mãn đ</w:t>
            </w:r>
            <w:r w:rsidRPr="00F07D8D">
              <w:t>ồ</w:t>
            </w:r>
            <w:r w:rsidRPr="00F07D8D">
              <w:t>ng th</w:t>
            </w:r>
            <w:r w:rsidRPr="00F07D8D">
              <w:t>ờ</w:t>
            </w:r>
            <w:r w:rsidRPr="00F07D8D">
              <w:t>i các tiêu chí tìm ki</w:t>
            </w:r>
            <w:r w:rsidRPr="00F07D8D">
              <w:t>ế</w:t>
            </w:r>
            <w:r w:rsidRPr="00F07D8D">
              <w:t>m/l</w:t>
            </w:r>
            <w:r w:rsidRPr="00F07D8D">
              <w:t>ọ</w:t>
            </w:r>
            <w:r w:rsidRPr="00F07D8D">
              <w:t>c đã nh</w:t>
            </w:r>
            <w:r w:rsidRPr="00F07D8D">
              <w:t>ậ</w:t>
            </w:r>
            <w:r w:rsidRPr="00F07D8D">
              <w:t>p/ch</w:t>
            </w:r>
            <w:r w:rsidRPr="00F07D8D">
              <w:t>ọ</w:t>
            </w:r>
            <w:r w:rsidRPr="00F07D8D">
              <w:t>n trên popup, hi</w:t>
            </w:r>
            <w:r w:rsidRPr="00F07D8D">
              <w:t>ể</w:t>
            </w:r>
            <w:r w:rsidRPr="00F07D8D">
              <w:t>n th</w:t>
            </w:r>
            <w:r w:rsidRPr="00F07D8D">
              <w:t>ị</w:t>
            </w:r>
            <w:r w:rsidRPr="00F07D8D">
              <w:t xml:space="preserve"> k</w:t>
            </w:r>
            <w:r w:rsidRPr="00F07D8D">
              <w:t>ế</w:t>
            </w:r>
            <w:r w:rsidRPr="00F07D8D">
              <w:t>t qu</w:t>
            </w:r>
            <w:r w:rsidRPr="00F07D8D">
              <w:t>ả</w:t>
            </w:r>
            <w:r w:rsidRPr="00F07D8D">
              <w:t xml:space="preserve"> lên b</w:t>
            </w:r>
            <w:r w:rsidRPr="00F07D8D">
              <w:t>ả</w:t>
            </w:r>
            <w:r w:rsidRPr="00F07D8D">
              <w:t>ng và đưa v</w:t>
            </w:r>
            <w:r w:rsidRPr="00F07D8D">
              <w:t>ề</w:t>
            </w:r>
            <w:r w:rsidRPr="00F07D8D">
              <w:t xml:space="preserve"> Trang 1.</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 Không có d</w:t>
            </w:r>
            <w:r w:rsidRPr="00F07D8D">
              <w:rPr>
                <w:bCs/>
              </w:rPr>
              <w:t>ữ</w:t>
            </w:r>
            <w:r w:rsidRPr="00F07D8D">
              <w:rPr>
                <w:bCs/>
              </w:rPr>
              <w:t xml:space="preserve"> li</w:t>
            </w:r>
            <w:r w:rsidRPr="00F07D8D">
              <w:rPr>
                <w:bCs/>
              </w:rPr>
              <w:t>ệ</w:t>
            </w:r>
            <w:r w:rsidRPr="00F07D8D">
              <w:rPr>
                <w:bCs/>
              </w:rPr>
              <w:t>u tr</w:t>
            </w:r>
            <w:r w:rsidRPr="00F07D8D">
              <w:rPr>
                <w:bCs/>
              </w:rPr>
              <w:t>ả</w:t>
            </w:r>
            <w:r w:rsidRPr="00F07D8D">
              <w:rPr>
                <w:bCs/>
              </w:rPr>
              <w:t xml:space="preserve"> v</w:t>
            </w:r>
            <w:r w:rsidRPr="00F07D8D">
              <w:rPr>
                <w:bCs/>
              </w:rPr>
              <w:t>ề</w:t>
            </w:r>
            <w:r w:rsidRPr="00F07D8D">
              <w:t>: B</w:t>
            </w:r>
            <w:r w:rsidRPr="00F07D8D">
              <w:t>ả</w:t>
            </w:r>
            <w:r w:rsidRPr="00F07D8D">
              <w:t>ng k</w:t>
            </w:r>
            <w:r w:rsidRPr="00F07D8D">
              <w:t>ế</w:t>
            </w:r>
            <w:r w:rsidRPr="00F07D8D">
              <w:t>t qu</w:t>
            </w:r>
            <w:r w:rsidRPr="00F07D8D">
              <w:t>ả</w:t>
            </w:r>
            <w:r w:rsidRPr="00F07D8D">
              <w:t xml:space="preserve"> hi</w:t>
            </w:r>
            <w:r w:rsidRPr="00F07D8D">
              <w:t>ể</w:t>
            </w:r>
            <w:r w:rsidRPr="00F07D8D">
              <w:t>n th</w:t>
            </w:r>
            <w:r w:rsidRPr="00F07D8D">
              <w:t>ị</w:t>
            </w:r>
            <w:r w:rsidRPr="00F07D8D">
              <w:t xml:space="preserve"> duy nh</w:t>
            </w:r>
            <w:r w:rsidRPr="00F07D8D">
              <w:t>ấ</w:t>
            </w:r>
            <w:r w:rsidRPr="00F07D8D">
              <w:t>t 01 dòng căn gi</w:t>
            </w:r>
            <w:r w:rsidRPr="00F07D8D">
              <w:t>ữ</w:t>
            </w:r>
            <w:r w:rsidRPr="00F07D8D">
              <w:t>a trên toàn b</w:t>
            </w:r>
            <w:r w:rsidRPr="00F07D8D">
              <w:t>ộ</w:t>
            </w:r>
            <w:r w:rsidRPr="00F07D8D">
              <w:t xml:space="preserve"> chi</w:t>
            </w:r>
            <w:r w:rsidRPr="00F07D8D">
              <w:t>ề</w:t>
            </w:r>
            <w:r w:rsidRPr="00F07D8D">
              <w:t>u r</w:t>
            </w:r>
            <w:r w:rsidRPr="00F07D8D">
              <w:t>ộ</w:t>
            </w:r>
            <w:r w:rsidRPr="00F07D8D">
              <w:t>ng b</w:t>
            </w:r>
            <w:r w:rsidRPr="00F07D8D">
              <w:t>ả</w:t>
            </w:r>
            <w:r w:rsidRPr="00F07D8D">
              <w:t>ng (colspan), in nghiêng v</w:t>
            </w:r>
            <w:r w:rsidRPr="00F07D8D">
              <w:t>ớ</w:t>
            </w:r>
            <w:r w:rsidRPr="00F07D8D">
              <w:t>i n</w:t>
            </w:r>
            <w:r w:rsidRPr="00F07D8D">
              <w:t>ộ</w:t>
            </w:r>
            <w:r w:rsidRPr="00F07D8D">
              <w:t>i dung theo MessageList dùng chung [MSG-INF-SYS-001]; thanh phân trang hi</w:t>
            </w:r>
            <w:r w:rsidRPr="00F07D8D">
              <w:t>ể</w:t>
            </w:r>
            <w:r w:rsidRPr="00F07D8D">
              <w:t>n th</w:t>
            </w:r>
            <w:r w:rsidRPr="00F07D8D">
              <w:t>ị</w:t>
            </w:r>
            <w:r w:rsidRPr="00F07D8D">
              <w:t xml:space="preserve"> </w:t>
            </w:r>
            <w:r w:rsidRPr="00F07D8D">
              <w:rPr>
                <w:i/>
                <w:iCs/>
              </w:rPr>
              <w:t>“Hi</w:t>
            </w:r>
            <w:r w:rsidRPr="00F07D8D">
              <w:rPr>
                <w:i/>
                <w:iCs/>
              </w:rPr>
              <w:t>ể</w:t>
            </w:r>
            <w:r w:rsidRPr="00F07D8D">
              <w:rPr>
                <w:i/>
                <w:iCs/>
              </w:rPr>
              <w:t>n th</w:t>
            </w:r>
            <w:r w:rsidRPr="00F07D8D">
              <w:rPr>
                <w:i/>
                <w:iCs/>
              </w:rPr>
              <w:t>ị</w:t>
            </w:r>
            <w:r w:rsidRPr="00F07D8D">
              <w:rPr>
                <w:i/>
                <w:iCs/>
              </w:rPr>
              <w:t xml:space="preserve"> 0-0 c</w:t>
            </w:r>
            <w:r w:rsidRPr="00F07D8D">
              <w:rPr>
                <w:i/>
                <w:iCs/>
              </w:rPr>
              <w:t>ủ</w:t>
            </w:r>
            <w:r w:rsidRPr="00F07D8D">
              <w:rPr>
                <w:i/>
                <w:iCs/>
              </w:rPr>
              <w:t>a 0 b</w:t>
            </w:r>
            <w:r w:rsidRPr="00F07D8D">
              <w:rPr>
                <w:i/>
                <w:iCs/>
              </w:rPr>
              <w:t>ả</w:t>
            </w:r>
            <w:r w:rsidRPr="00F07D8D">
              <w:rPr>
                <w:i/>
                <w:iCs/>
              </w:rPr>
              <w:t>n ghi”</w:t>
            </w:r>
            <w:r w:rsidRPr="00F07D8D">
              <w:t>, các nút đi</w:t>
            </w:r>
            <w:r w:rsidRPr="00F07D8D">
              <w:t>ề</w:t>
            </w:r>
            <w:r w:rsidRPr="00F07D8D">
              <w:t>u hư</w:t>
            </w:r>
            <w:r w:rsidRPr="00F07D8D">
              <w:t>ớ</w:t>
            </w:r>
            <w:r w:rsidRPr="00F07D8D">
              <w:t xml:space="preserve">ng trang </w:t>
            </w:r>
            <w:r w:rsidRPr="00F07D8D">
              <w:t>ở</w:t>
            </w:r>
            <w:r w:rsidRPr="00F07D8D">
              <w:t xml:space="preserve"> tr</w:t>
            </w:r>
            <w:r w:rsidRPr="00F07D8D">
              <w:t>ạ</w:t>
            </w:r>
            <w:r w:rsidRPr="00F07D8D">
              <w:t xml:space="preserve">ng thái </w:t>
            </w:r>
            <w:r w:rsidRPr="00F07D8D">
              <w:t>ẩ</w:t>
            </w:r>
            <w:r w:rsidRPr="00F07D8D">
              <w:t>n ho</w:t>
            </w:r>
            <w:r w:rsidRPr="00F07D8D">
              <w:t>ặ</w:t>
            </w:r>
            <w:r w:rsidRPr="00F07D8D">
              <w:t>c khóa m</w:t>
            </w:r>
            <w:r w:rsidRPr="00F07D8D">
              <w:t>ờ</w:t>
            </w:r>
            <w:r w:rsidRPr="00F07D8D">
              <w:t xml:space="preserve"> (Disabled);</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2</w:t>
            </w:r>
          </w:p>
        </w:tc>
        <w:tc>
          <w:tcPr>
            <w:tcW w:w="2549" w:type="dxa"/>
            <w:shd w:val="clear" w:color="auto" w:fill="auto"/>
          </w:tcPr>
          <w:p w:rsidR="005B3F2C" w:rsidRPr="00F07D8D" w:rsidRDefault="00F07D8D" w:rsidP="00F07D8D">
            <w:pPr>
              <w:spacing w:before="60" w:after="60" w:line="240" w:lineRule="auto"/>
            </w:pPr>
            <w:r w:rsidRPr="00F07D8D">
              <w:t>Ch</w:t>
            </w:r>
            <w:r w:rsidRPr="00F07D8D">
              <w:t>ọ</w:t>
            </w:r>
            <w:r w:rsidRPr="00F07D8D">
              <w:t>n (trên dòng k</w:t>
            </w:r>
            <w:r w:rsidRPr="00F07D8D">
              <w:t>ế</w:t>
            </w:r>
            <w:r w:rsidRPr="00F07D8D">
              <w:t>t qu</w:t>
            </w:r>
            <w:r w:rsidRPr="00F07D8D">
              <w:t>ả</w:t>
            </w:r>
            <w:r w:rsidRPr="00F07D8D">
              <w:t>)</w:t>
            </w:r>
          </w:p>
        </w:tc>
        <w:tc>
          <w:tcPr>
            <w:tcW w:w="1411" w:type="dxa"/>
            <w:shd w:val="clear" w:color="auto" w:fill="auto"/>
          </w:tcPr>
          <w:p w:rsidR="005B3F2C" w:rsidRPr="00F07D8D" w:rsidRDefault="00F07D8D" w:rsidP="00F07D8D">
            <w:pPr>
              <w:spacing w:before="60" w:after="60" w:line="240" w:lineRule="auto"/>
            </w:pPr>
            <w:r w:rsidRPr="00F07D8D">
              <w:t>Button/</w:t>
            </w:r>
            <w:r w:rsidRPr="00F07D8D">
              <w:t>Row Click</w:t>
            </w:r>
          </w:p>
        </w:tc>
        <w:tc>
          <w:tcPr>
            <w:tcW w:w="4838" w:type="dxa"/>
            <w:shd w:val="clear" w:color="auto" w:fill="auto"/>
          </w:tcPr>
          <w:p w:rsidR="005B3F2C" w:rsidRPr="00F07D8D" w:rsidRDefault="00F07D8D" w:rsidP="00F07D8D">
            <w:pPr>
              <w:spacing w:before="60" w:after="60" w:line="240" w:lineRule="auto"/>
            </w:pPr>
            <w:r w:rsidRPr="00F07D8D">
              <w:t>H</w:t>
            </w:r>
            <w:r w:rsidRPr="00F07D8D">
              <w:t>ệ</w:t>
            </w:r>
            <w:r w:rsidRPr="00F07D8D">
              <w:t xml:space="preserve"> th</w:t>
            </w:r>
            <w:r w:rsidRPr="00F07D8D">
              <w:t>ố</w:t>
            </w:r>
            <w:r w:rsidRPr="00F07D8D">
              <w:t>ng l</w:t>
            </w:r>
            <w:r w:rsidRPr="00F07D8D">
              <w:t>ấ</w:t>
            </w:r>
            <w:r w:rsidRPr="00F07D8D">
              <w:t>y d</w:t>
            </w:r>
            <w:r w:rsidRPr="00F07D8D">
              <w:t>ữ</w:t>
            </w:r>
            <w:r w:rsidRPr="00F07D8D">
              <w:t xml:space="preserve"> li</w:t>
            </w:r>
            <w:r w:rsidRPr="00F07D8D">
              <w:t>ệ</w:t>
            </w:r>
            <w:r w:rsidRPr="00F07D8D">
              <w:t>u v</w:t>
            </w:r>
            <w:r w:rsidRPr="00F07D8D">
              <w:t>ụ</w:t>
            </w:r>
            <w:r w:rsidRPr="00F07D8D">
              <w:t xml:space="preserve"> vi</w:t>
            </w:r>
            <w:r w:rsidRPr="00F07D8D">
              <w:t>ệ</w:t>
            </w:r>
            <w:r w:rsidRPr="00F07D8D">
              <w:t>c/h</w:t>
            </w:r>
            <w:r w:rsidRPr="00F07D8D">
              <w:t>ồ</w:t>
            </w:r>
            <w:r w:rsidRPr="00F07D8D">
              <w:t xml:space="preserve"> sơ g</w:t>
            </w:r>
            <w:r w:rsidRPr="00F07D8D">
              <w:t>ố</w:t>
            </w:r>
            <w:r w:rsidRPr="00F07D8D">
              <w:t>c đư</w:t>
            </w:r>
            <w:r w:rsidRPr="00F07D8D">
              <w:t>ợ</w:t>
            </w:r>
            <w:r w:rsidRPr="00F07D8D">
              <w:t>c ch</w:t>
            </w:r>
            <w:r w:rsidRPr="00F07D8D">
              <w:t>ọ</w:t>
            </w:r>
            <w:r w:rsidRPr="00F07D8D">
              <w:t>n, t</w:t>
            </w:r>
            <w:r w:rsidRPr="00F07D8D">
              <w:t>ự</w:t>
            </w:r>
            <w:r w:rsidRPr="00F07D8D">
              <w:t xml:space="preserve"> đ</w:t>
            </w:r>
            <w:r w:rsidRPr="00F07D8D">
              <w:t>ộ</w:t>
            </w:r>
            <w:r w:rsidRPr="00F07D8D">
              <w:t>ng đi</w:t>
            </w:r>
            <w:r w:rsidRPr="00F07D8D">
              <w:t>ề</w:t>
            </w:r>
            <w:r w:rsidRPr="00F07D8D">
              <w:t>n (autofill) vào các trư</w:t>
            </w:r>
            <w:r w:rsidRPr="00F07D8D">
              <w:t>ờ</w:t>
            </w:r>
            <w:r w:rsidRPr="00F07D8D">
              <w:t>ng liên quan trên màn hình g</w:t>
            </w:r>
            <w:r w:rsidRPr="00F07D8D">
              <w:t>ọ</w:t>
            </w:r>
            <w:r w:rsidRPr="00F07D8D">
              <w:t>i popup, chuy</w:t>
            </w:r>
            <w:r w:rsidRPr="00F07D8D">
              <w:t>ể</w:t>
            </w:r>
            <w:r w:rsidRPr="00F07D8D">
              <w:t>n hi</w:t>
            </w:r>
            <w:r w:rsidRPr="00F07D8D">
              <w:t>ể</w:t>
            </w:r>
            <w:r w:rsidRPr="00F07D8D">
              <w:t>n th</w:t>
            </w:r>
            <w:r w:rsidRPr="00F07D8D">
              <w:t>ị</w:t>
            </w:r>
            <w:r w:rsidRPr="00F07D8D">
              <w:t xml:space="preserve"> trư</w:t>
            </w:r>
            <w:r w:rsidRPr="00F07D8D">
              <w:t>ờ</w:t>
            </w:r>
            <w:r w:rsidRPr="00F07D8D">
              <w:t>ng liên k</w:t>
            </w:r>
            <w:r w:rsidRPr="00F07D8D">
              <w:t>ế</w:t>
            </w:r>
            <w:r w:rsidRPr="00F07D8D">
              <w:t>t sang d</w:t>
            </w:r>
            <w:r w:rsidRPr="00F07D8D">
              <w:t>ạ</w:t>
            </w:r>
            <w:r w:rsidRPr="00F07D8D">
              <w:t>ng liên k</w:t>
            </w:r>
            <w:r w:rsidRPr="00F07D8D">
              <w:t>ế</w:t>
            </w:r>
            <w:r w:rsidRPr="00F07D8D">
              <w:t>t (hyperlink) đ</w:t>
            </w:r>
            <w:r w:rsidRPr="00F07D8D">
              <w:t>ế</w:t>
            </w:r>
            <w:r w:rsidRPr="00F07D8D">
              <w:t>n h</w:t>
            </w:r>
            <w:r w:rsidRPr="00F07D8D">
              <w:t>ồ</w:t>
            </w:r>
            <w:r w:rsidRPr="00F07D8D">
              <w:t xml:space="preserve"> sơ g</w:t>
            </w:r>
            <w:r w:rsidRPr="00F07D8D">
              <w:t>ố</w:t>
            </w:r>
            <w:r w:rsidRPr="00F07D8D">
              <w:t>c, và t</w:t>
            </w:r>
            <w:r w:rsidRPr="00F07D8D">
              <w:t>ự</w:t>
            </w:r>
            <w:r w:rsidRPr="00F07D8D">
              <w:t xml:space="preserve"> đ</w:t>
            </w:r>
            <w:r w:rsidRPr="00F07D8D">
              <w:t>ộ</w:t>
            </w:r>
            <w:r w:rsidRPr="00F07D8D">
              <w:t>ng đóng popup.</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3</w:t>
            </w:r>
          </w:p>
        </w:tc>
        <w:tc>
          <w:tcPr>
            <w:tcW w:w="2549" w:type="dxa"/>
            <w:shd w:val="clear" w:color="auto" w:fill="auto"/>
          </w:tcPr>
          <w:p w:rsidR="005B3F2C" w:rsidRPr="00F07D8D" w:rsidRDefault="00F07D8D" w:rsidP="00F07D8D">
            <w:pPr>
              <w:spacing w:before="60" w:after="60" w:line="240" w:lineRule="auto"/>
            </w:pPr>
            <w:r w:rsidRPr="00F07D8D">
              <w:t>H</w:t>
            </w:r>
            <w:r w:rsidRPr="00F07D8D">
              <w:t>ủ</w:t>
            </w:r>
            <w:r w:rsidRPr="00F07D8D">
              <w:t>y b</w:t>
            </w:r>
            <w:r w:rsidRPr="00F07D8D">
              <w:t>ỏ</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pPr>
            <w:r w:rsidRPr="00F07D8D">
              <w:t>H</w:t>
            </w:r>
            <w:r w:rsidRPr="00F07D8D">
              <w:t>ệ</w:t>
            </w:r>
            <w:r w:rsidRPr="00F07D8D">
              <w:t xml:space="preserve"> th</w:t>
            </w:r>
            <w:r w:rsidRPr="00F07D8D">
              <w:t>ố</w:t>
            </w:r>
            <w:r w:rsidRPr="00F07D8D">
              <w:t>ng đóng popup, không thay đ</w:t>
            </w:r>
            <w:r w:rsidRPr="00F07D8D">
              <w:t>ổ</w:t>
            </w:r>
            <w:r w:rsidRPr="00F07D8D">
              <w:t>i d</w:t>
            </w:r>
            <w:r w:rsidRPr="00F07D8D">
              <w:t>ữ</w:t>
            </w:r>
            <w:r w:rsidRPr="00F07D8D">
              <w:t xml:space="preserve"> li</w:t>
            </w:r>
            <w:r w:rsidRPr="00F07D8D">
              <w:t>ệ</w:t>
            </w:r>
            <w:r w:rsidRPr="00F07D8D">
              <w:t>u đang có trên màn hình g</w:t>
            </w:r>
            <w:r w:rsidRPr="00F07D8D">
              <w:t>ọ</w:t>
            </w:r>
            <w:r w:rsidRPr="00F07D8D">
              <w:t>i popup.</w:t>
            </w:r>
          </w:p>
        </w:tc>
      </w:tr>
    </w:tbl>
    <w:p w:rsidR="005B3F2C" w:rsidRPr="00F07D8D" w:rsidRDefault="00F07D8D" w:rsidP="00F07D8D">
      <w:r w:rsidRPr="00F07D8D">
        <w:lastRenderedPageBreak/>
        <w:pict>
          <v:rect id="_x0000_i1030" style="width:0;height:1.5pt" o:hralign="center" o:hrstd="t" o:hr="t"/>
        </w:pict>
      </w:r>
    </w:p>
    <w:p w:rsidR="005B3F2C" w:rsidRPr="00F07D8D" w:rsidRDefault="00F07D8D" w:rsidP="00F07D8D">
      <w:pPr>
        <w:pStyle w:val="Heading5"/>
        <w:numPr>
          <w:ilvl w:val="0"/>
          <w:numId w:val="0"/>
        </w:numPr>
        <w:jc w:val="both"/>
      </w:pPr>
      <w:bookmarkStart w:id="29" w:name="Xd46685a954fdbde03cc7cb85c53afe3a5186f48"/>
      <w:bookmarkEnd w:id="28"/>
      <w:bookmarkEnd w:id="25"/>
      <w:r w:rsidRPr="00F07D8D">
        <w:t>4.3.3.1.10. Popup Tìm ki</w:t>
      </w:r>
      <w:r w:rsidRPr="00F07D8D">
        <w:t>ế</w:t>
      </w:r>
      <w:r w:rsidRPr="00F07D8D">
        <w:t>m V</w:t>
      </w:r>
      <w:r w:rsidRPr="00F07D8D">
        <w:t>ụ</w:t>
      </w:r>
      <w:r w:rsidRPr="00F07D8D">
        <w:t xml:space="preserve"> vi</w:t>
      </w:r>
      <w:r w:rsidRPr="00F07D8D">
        <w:t>ệ</w:t>
      </w:r>
      <w:r w:rsidRPr="00F07D8D">
        <w:t>c xác đ</w:t>
      </w:r>
      <w:r w:rsidRPr="00F07D8D">
        <w:t>ị</w:t>
      </w:r>
      <w:r w:rsidRPr="00F07D8D">
        <w:t>nh cơ quan gi</w:t>
      </w:r>
      <w:r w:rsidRPr="00F07D8D">
        <w:t>ả</w:t>
      </w:r>
      <w:r w:rsidRPr="00F07D8D">
        <w:t>i quy</w:t>
      </w:r>
      <w:r w:rsidRPr="00F07D8D">
        <w:t>ế</w:t>
      </w:r>
      <w:r w:rsidRPr="00F07D8D">
        <w:t>t b</w:t>
      </w:r>
      <w:r w:rsidRPr="00F07D8D">
        <w:t>ồ</w:t>
      </w:r>
      <w:r w:rsidRPr="00F07D8D">
        <w:t>i thư</w:t>
      </w:r>
      <w:r w:rsidRPr="00F07D8D">
        <w:t>ờ</w:t>
      </w:r>
      <w:r w:rsidRPr="00F07D8D">
        <w:t>ng</w:t>
      </w:r>
    </w:p>
    <w:p w:rsidR="005B3F2C" w:rsidRPr="00F07D8D" w:rsidRDefault="00F07D8D" w:rsidP="00F07D8D">
      <w:pPr>
        <w:pStyle w:val="Heading6"/>
        <w:numPr>
          <w:ilvl w:val="0"/>
          <w:numId w:val="0"/>
        </w:numPr>
        <w:jc w:val="both"/>
      </w:pPr>
      <w:bookmarkStart w:id="30" w:name="màn-hình-6"/>
      <w:r w:rsidRPr="00F07D8D">
        <w:t>4.3.3.1.10.1. Màn hình</w:t>
      </w:r>
    </w:p>
    <w:tbl>
      <w:tblPr>
        <w:tblStyle w:val="TableGrid"/>
        <w:tblW w:w="5000" w:type="pct"/>
        <w:tblLook w:val="04A0" w:firstRow="1" w:lastRow="0" w:firstColumn="1" w:lastColumn="0" w:noHBand="0" w:noVBand="1"/>
      </w:tblPr>
      <w:tblGrid>
        <w:gridCol w:w="9617"/>
      </w:tblGrid>
      <w:tr w:rsidR="005B3F2C" w:rsidRPr="00F07D8D" w:rsidTr="00F07D8D">
        <w:trPr>
          <w:tblHeader/>
        </w:trPr>
        <w:tc>
          <w:tcPr>
            <w:tcW w:w="0" w:type="auto"/>
            <w:shd w:val="clear" w:color="auto" w:fill="auto"/>
          </w:tcPr>
          <w:p w:rsidR="005B3F2C" w:rsidRPr="00F07D8D" w:rsidRDefault="00F07D8D" w:rsidP="00F07D8D">
            <w:pPr>
              <w:spacing w:before="60" w:after="60" w:line="240" w:lineRule="auto"/>
              <w:jc w:val="center"/>
              <w:rPr>
                <w:b/>
              </w:rPr>
            </w:pPr>
            <w:r w:rsidRPr="00F07D8D">
              <w:rPr>
                <w:b/>
              </w:rPr>
              <w:t>Popup tìm ki</w:t>
            </w:r>
            <w:r w:rsidRPr="00F07D8D">
              <w:rPr>
                <w:b/>
              </w:rPr>
              <w:t>ế</w:t>
            </w:r>
            <w:r w:rsidRPr="00F07D8D">
              <w:rPr>
                <w:b/>
              </w:rPr>
              <w:t>m v</w:t>
            </w:r>
            <w:r w:rsidRPr="00F07D8D">
              <w:rPr>
                <w:b/>
              </w:rPr>
              <w:t>ụ</w:t>
            </w:r>
            <w:r w:rsidRPr="00F07D8D">
              <w:rPr>
                <w:b/>
              </w:rPr>
              <w:t xml:space="preserve"> vi</w:t>
            </w:r>
            <w:r w:rsidRPr="00F07D8D">
              <w:rPr>
                <w:b/>
              </w:rPr>
              <w:t>ệ</w:t>
            </w:r>
            <w:r w:rsidRPr="00F07D8D">
              <w:rPr>
                <w:b/>
              </w:rPr>
              <w:t>c xác đ</w:t>
            </w:r>
            <w:r w:rsidRPr="00F07D8D">
              <w:rPr>
                <w:b/>
              </w:rPr>
              <w:t>ị</w:t>
            </w:r>
            <w:r w:rsidRPr="00F07D8D">
              <w:rPr>
                <w:b/>
              </w:rPr>
              <w:t>nh cơ quan gi</w:t>
            </w:r>
            <w:r w:rsidRPr="00F07D8D">
              <w:rPr>
                <w:b/>
              </w:rPr>
              <w:t>ả</w:t>
            </w:r>
            <w:r w:rsidRPr="00F07D8D">
              <w:rPr>
                <w:b/>
              </w:rPr>
              <w:t>i quy</w:t>
            </w:r>
            <w:r w:rsidRPr="00F07D8D">
              <w:rPr>
                <w:b/>
              </w:rPr>
              <w:t>ế</w:t>
            </w:r>
            <w:r w:rsidRPr="00F07D8D">
              <w:rPr>
                <w:b/>
              </w:rPr>
              <w:t>t b</w:t>
            </w:r>
            <w:r w:rsidRPr="00F07D8D">
              <w:rPr>
                <w:b/>
              </w:rPr>
              <w:t>ồ</w:t>
            </w:r>
            <w:r w:rsidRPr="00F07D8D">
              <w:rPr>
                <w:b/>
              </w:rPr>
              <w:t>i thư</w:t>
            </w:r>
            <w:r w:rsidRPr="00F07D8D">
              <w:rPr>
                <w:b/>
              </w:rPr>
              <w:t>ờ</w:t>
            </w:r>
            <w:r w:rsidRPr="00F07D8D">
              <w:rPr>
                <w:b/>
              </w:rPr>
              <w:t>ng</w:t>
            </w:r>
          </w:p>
        </w:tc>
      </w:tr>
    </w:tbl>
    <w:p w:rsidR="005B3F2C" w:rsidRPr="00F07D8D" w:rsidRDefault="00F07D8D" w:rsidP="00F07D8D">
      <w:r w:rsidRPr="00F07D8D">
        <w:t>Popup tìm ki</w:t>
      </w:r>
      <w:r w:rsidRPr="00F07D8D">
        <w:t>ế</w:t>
      </w:r>
      <w:r w:rsidRPr="00F07D8D">
        <w:t>m v</w:t>
      </w:r>
      <w:r w:rsidRPr="00F07D8D">
        <w:t>ụ</w:t>
      </w:r>
      <w:r w:rsidRPr="00F07D8D">
        <w:t xml:space="preserve"> vi</w:t>
      </w:r>
      <w:r w:rsidRPr="00F07D8D">
        <w:t>ệ</w:t>
      </w:r>
      <w:r w:rsidRPr="00F07D8D">
        <w:t>c xác đ</w:t>
      </w:r>
      <w:r w:rsidRPr="00F07D8D">
        <w:t>ị</w:t>
      </w:r>
      <w:r w:rsidRPr="00F07D8D">
        <w:t>nh cơ quan gi</w:t>
      </w:r>
      <w:r w:rsidRPr="00F07D8D">
        <w:t>ả</w:t>
      </w:r>
      <w:r w:rsidRPr="00F07D8D">
        <w:t>i quy</w:t>
      </w:r>
      <w:r w:rsidRPr="00F07D8D">
        <w:t>ế</w:t>
      </w:r>
      <w:r w:rsidRPr="00F07D8D">
        <w:t>t b</w:t>
      </w:r>
      <w:r w:rsidRPr="00F07D8D">
        <w:t>ồ</w:t>
      </w:r>
      <w:r w:rsidRPr="00F07D8D">
        <w:t>i thư</w:t>
      </w:r>
      <w:r w:rsidRPr="00F07D8D">
        <w:t>ờ</w:t>
      </w:r>
      <w:r w:rsidRPr="00F07D8D">
        <w:t>ng</w:t>
      </w:r>
    </w:p>
    <w:p w:rsidR="005B3F2C" w:rsidRPr="00F07D8D" w:rsidRDefault="00F07D8D" w:rsidP="00F07D8D">
      <w:pPr>
        <w:pStyle w:val="Heading6"/>
        <w:numPr>
          <w:ilvl w:val="0"/>
          <w:numId w:val="0"/>
        </w:numPr>
        <w:jc w:val="both"/>
      </w:pPr>
      <w:bookmarkStart w:id="31" w:name="mô-tả-thông-tin-trên-màn-hình-6"/>
      <w:bookmarkEnd w:id="30"/>
      <w:r w:rsidRPr="00F07D8D">
        <w:t>4.3.3.1.10.2. Mô t</w:t>
      </w:r>
      <w:r w:rsidRPr="00F07D8D">
        <w:t>ả</w:t>
      </w:r>
      <w:r w:rsidRPr="00F07D8D">
        <w:t xml:space="preserve"> thông tin trên màn hình</w:t>
      </w:r>
    </w:p>
    <w:tbl>
      <w:tblPr>
        <w:tblW w:w="503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362"/>
        <w:gridCol w:w="1584"/>
        <w:gridCol w:w="979"/>
        <w:gridCol w:w="979"/>
        <w:gridCol w:w="3773"/>
      </w:tblGrid>
      <w:tr w:rsidR="005B3F2C" w:rsidRPr="00F07D8D" w:rsidTr="00F07D8D">
        <w:trPr>
          <w:tblHeader/>
        </w:trPr>
        <w:tc>
          <w:tcPr>
            <w:tcW w:w="2362" w:type="dxa"/>
            <w:shd w:val="clear" w:color="auto" w:fill="auto"/>
          </w:tcPr>
          <w:p w:rsidR="005B3F2C" w:rsidRPr="00F07D8D" w:rsidRDefault="00F07D8D" w:rsidP="00F07D8D">
            <w:pPr>
              <w:spacing w:before="60" w:after="60" w:line="240" w:lineRule="auto"/>
              <w:jc w:val="center"/>
              <w:rPr>
                <w:b/>
              </w:rPr>
            </w:pPr>
            <w:r w:rsidRPr="00F07D8D">
              <w:rPr>
                <w:b/>
              </w:rPr>
              <w:t>Trư</w:t>
            </w:r>
            <w:r w:rsidRPr="00F07D8D">
              <w:rPr>
                <w:b/>
              </w:rPr>
              <w:t>ờ</w:t>
            </w:r>
            <w:r w:rsidRPr="00F07D8D">
              <w:rPr>
                <w:b/>
              </w:rPr>
              <w:t>ng thông tin</w:t>
            </w:r>
          </w:p>
        </w:tc>
        <w:tc>
          <w:tcPr>
            <w:tcW w:w="1584" w:type="dxa"/>
            <w:shd w:val="clear" w:color="auto" w:fill="auto"/>
          </w:tcPr>
          <w:p w:rsidR="005B3F2C" w:rsidRPr="00F07D8D" w:rsidRDefault="00F07D8D" w:rsidP="00F07D8D">
            <w:pPr>
              <w:spacing w:before="60" w:after="60" w:line="240" w:lineRule="auto"/>
              <w:jc w:val="center"/>
              <w:rPr>
                <w:b/>
              </w:rPr>
            </w:pPr>
            <w:r w:rsidRPr="00F07D8D">
              <w:rPr>
                <w:b/>
              </w:rPr>
              <w:t>Ki</w:t>
            </w:r>
            <w:r w:rsidRPr="00F07D8D">
              <w:rPr>
                <w:b/>
              </w:rPr>
              <w:t>ể</w:t>
            </w:r>
            <w:r w:rsidRPr="00F07D8D">
              <w:rPr>
                <w:b/>
              </w:rPr>
              <w:t>u d</w:t>
            </w:r>
            <w:r w:rsidRPr="00F07D8D">
              <w:rPr>
                <w:b/>
              </w:rPr>
              <w:t>ữ</w:t>
            </w:r>
            <w:r w:rsidRPr="00F07D8D">
              <w:rPr>
                <w:b/>
              </w:rPr>
              <w:t xml:space="preserve"> li</w:t>
            </w:r>
            <w:r w:rsidRPr="00F07D8D">
              <w:rPr>
                <w:b/>
              </w:rPr>
              <w:t>ệ</w:t>
            </w:r>
            <w:r w:rsidRPr="00F07D8D">
              <w:rPr>
                <w:b/>
              </w:rPr>
              <w:t>u</w:t>
            </w:r>
          </w:p>
        </w:tc>
        <w:tc>
          <w:tcPr>
            <w:tcW w:w="979" w:type="dxa"/>
            <w:shd w:val="clear" w:color="auto" w:fill="auto"/>
          </w:tcPr>
          <w:p w:rsidR="005B3F2C" w:rsidRPr="00F07D8D" w:rsidRDefault="00F07D8D" w:rsidP="00F07D8D">
            <w:pPr>
              <w:spacing w:before="60" w:after="60" w:line="240" w:lineRule="auto"/>
              <w:jc w:val="center"/>
              <w:rPr>
                <w:b/>
              </w:rPr>
            </w:pPr>
            <w:r w:rsidRPr="00F07D8D">
              <w:rPr>
                <w:b/>
              </w:rPr>
              <w:t>B</w:t>
            </w:r>
            <w:r w:rsidRPr="00F07D8D">
              <w:rPr>
                <w:b/>
              </w:rPr>
              <w:t>ắ</w:t>
            </w:r>
            <w:r w:rsidRPr="00F07D8D">
              <w:rPr>
                <w:b/>
              </w:rPr>
              <w:t>t bu</w:t>
            </w:r>
            <w:r w:rsidRPr="00F07D8D">
              <w:rPr>
                <w:b/>
              </w:rPr>
              <w:t>ộ</w:t>
            </w:r>
            <w:r w:rsidRPr="00F07D8D">
              <w:rPr>
                <w:b/>
              </w:rPr>
              <w:t>c</w:t>
            </w:r>
          </w:p>
        </w:tc>
        <w:tc>
          <w:tcPr>
            <w:tcW w:w="979" w:type="dxa"/>
            <w:shd w:val="clear" w:color="auto" w:fill="auto"/>
          </w:tcPr>
          <w:p w:rsidR="005B3F2C" w:rsidRPr="00F07D8D" w:rsidRDefault="00F07D8D" w:rsidP="00F07D8D">
            <w:pPr>
              <w:spacing w:before="60" w:after="60" w:line="240" w:lineRule="auto"/>
              <w:jc w:val="center"/>
              <w:rPr>
                <w:b/>
              </w:rPr>
            </w:pPr>
            <w:r w:rsidRPr="00F07D8D">
              <w:rPr>
                <w:b/>
              </w:rPr>
              <w:t>M</w:t>
            </w:r>
            <w:r w:rsidRPr="00F07D8D">
              <w:rPr>
                <w:b/>
              </w:rPr>
              <w:t>ặ</w:t>
            </w:r>
            <w:r w:rsidRPr="00F07D8D">
              <w:rPr>
                <w:b/>
              </w:rPr>
              <w:t>c đ</w:t>
            </w:r>
            <w:r w:rsidRPr="00F07D8D">
              <w:rPr>
                <w:b/>
              </w:rPr>
              <w:t>ị</w:t>
            </w:r>
            <w:r w:rsidRPr="00F07D8D">
              <w:rPr>
                <w:b/>
              </w:rPr>
              <w:t>nh</w:t>
            </w:r>
          </w:p>
        </w:tc>
        <w:tc>
          <w:tcPr>
            <w:tcW w:w="3773" w:type="dxa"/>
            <w:shd w:val="clear" w:color="auto" w:fill="auto"/>
          </w:tcPr>
          <w:p w:rsidR="005B3F2C" w:rsidRPr="00F07D8D" w:rsidRDefault="00F07D8D" w:rsidP="00F07D8D">
            <w:pPr>
              <w:spacing w:before="60" w:after="60" w:line="240" w:lineRule="auto"/>
              <w:jc w:val="center"/>
              <w:rPr>
                <w:b/>
              </w:rPr>
            </w:pPr>
            <w:r w:rsidRPr="00F07D8D">
              <w:rPr>
                <w:b/>
              </w:rPr>
              <w:t>Mô t</w:t>
            </w:r>
            <w:r w:rsidRPr="00F07D8D">
              <w:rPr>
                <w:b/>
              </w:rPr>
              <w:t>ả</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Tiêu đ</w:t>
            </w:r>
            <w:r w:rsidRPr="00F07D8D">
              <w:t>ề</w:t>
            </w:r>
            <w:r w:rsidRPr="00F07D8D">
              <w:t xml:space="preserve"> popup</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Tìm ki</w:t>
            </w:r>
            <w:r w:rsidRPr="00F07D8D">
              <w:t>ế</w:t>
            </w:r>
            <w:r w:rsidRPr="00F07D8D">
              <w:t>m v</w:t>
            </w:r>
            <w:r w:rsidRPr="00F07D8D">
              <w:t>ụ</w:t>
            </w:r>
            <w:r w:rsidRPr="00F07D8D">
              <w:t xml:space="preserve"> vi</w:t>
            </w:r>
            <w:r w:rsidRPr="00F07D8D">
              <w:t>ệ</w:t>
            </w:r>
            <w:r w:rsidRPr="00F07D8D">
              <w:t>c xác đ</w:t>
            </w:r>
            <w:r w:rsidRPr="00F07D8D">
              <w:t>ị</w:t>
            </w:r>
            <w:r w:rsidRPr="00F07D8D">
              <w:t>nh cơ quan gi</w:t>
            </w:r>
            <w:r w:rsidRPr="00F07D8D">
              <w:t>ả</w:t>
            </w:r>
            <w:r w:rsidRPr="00F07D8D">
              <w:t>i quy</w:t>
            </w:r>
            <w:r w:rsidRPr="00F07D8D">
              <w:t>ế</w:t>
            </w:r>
            <w:r w:rsidRPr="00F07D8D">
              <w:t>t b</w:t>
            </w:r>
            <w:r w:rsidRPr="00F07D8D">
              <w:t>ồ</w:t>
            </w:r>
            <w:r w:rsidRPr="00F07D8D">
              <w:t>i thư</w:t>
            </w:r>
            <w:r w:rsidRPr="00F07D8D">
              <w:t>ờ</w:t>
            </w:r>
            <w:r w:rsidRPr="00F07D8D">
              <w:t>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Mã v</w:t>
            </w:r>
            <w:r w:rsidRPr="00F07D8D">
              <w:t>ụ</w:t>
            </w:r>
            <w:r w:rsidRPr="00F07D8D">
              <w:t xml:space="preserve"> vi</w:t>
            </w:r>
            <w:r w:rsidRPr="00F07D8D">
              <w:t>ệ</w:t>
            </w:r>
            <w:r w:rsidRPr="00F07D8D">
              <w:t>c</w:t>
            </w:r>
          </w:p>
        </w:tc>
        <w:tc>
          <w:tcPr>
            <w:tcW w:w="1584" w:type="dxa"/>
            <w:shd w:val="clear" w:color="auto" w:fill="auto"/>
          </w:tcPr>
          <w:p w:rsidR="005B3F2C" w:rsidRPr="00F07D8D" w:rsidRDefault="00F07D8D" w:rsidP="00F07D8D">
            <w:pPr>
              <w:spacing w:before="60" w:after="60" w:line="240" w:lineRule="auto"/>
            </w:pPr>
            <w:r w:rsidRPr="00F07D8D">
              <w:t>String(50)</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M</w:t>
            </w:r>
            <w:r w:rsidRPr="00F07D8D">
              <w:t>ộ</w:t>
            </w:r>
            <w:r w:rsidRPr="00F07D8D">
              <w:t>t trong các tiêu chí tìm ki</w:t>
            </w:r>
            <w:r w:rsidRPr="00F07D8D">
              <w:t>ế</w:t>
            </w:r>
            <w:r w:rsidRPr="00F07D8D">
              <w:t>m; áp d</w:t>
            </w:r>
            <w:r w:rsidRPr="00F07D8D">
              <w:t>ụ</w:t>
            </w:r>
            <w:r w:rsidRPr="00F07D8D">
              <w:t>ng tìm g</w:t>
            </w:r>
            <w:r w:rsidRPr="00F07D8D">
              <w:t>ầ</w:t>
            </w:r>
            <w:r w:rsidRPr="00F07D8D">
              <w:t>n đúng (ch</w:t>
            </w:r>
            <w:r w:rsidRPr="00F07D8D">
              <w:t>ứ</w:t>
            </w:r>
            <w:r w:rsidRPr="00F07D8D">
              <w:t>a chu</w:t>
            </w:r>
            <w:r w:rsidRPr="00F07D8D">
              <w:t>ỗ</w:t>
            </w:r>
            <w:r w:rsidRPr="00F07D8D">
              <w:t>i nh</w:t>
            </w:r>
            <w:r w:rsidRPr="00F07D8D">
              <w:t>ậ</w:t>
            </w:r>
            <w:r w:rsidRPr="00F07D8D">
              <w:t>p).</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Tên v</w:t>
            </w:r>
            <w:r w:rsidRPr="00F07D8D">
              <w:t>ụ</w:t>
            </w:r>
            <w:r w:rsidRPr="00F07D8D">
              <w:t xml:space="preserve"> vi</w:t>
            </w:r>
            <w:r w:rsidRPr="00F07D8D">
              <w:t>ệ</w:t>
            </w:r>
            <w:r w:rsidRPr="00F07D8D">
              <w:t>c</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Input text.</w:t>
            </w:r>
            <w:r w:rsidRPr="00F07D8D">
              <w:br/>
              <w:t>- M</w:t>
            </w:r>
            <w:r w:rsidRPr="00F07D8D">
              <w:t>ộ</w:t>
            </w:r>
            <w:r w:rsidRPr="00F07D8D">
              <w:t>t trong các tiêu chí tìm ki</w:t>
            </w:r>
            <w:r w:rsidRPr="00F07D8D">
              <w:t>ế</w:t>
            </w:r>
            <w:r w:rsidRPr="00F07D8D">
              <w:t>m; áp d</w:t>
            </w:r>
            <w:r w:rsidRPr="00F07D8D">
              <w:t>ụ</w:t>
            </w:r>
            <w:r w:rsidRPr="00F07D8D">
              <w:t>ng tìm g</w:t>
            </w:r>
            <w:r w:rsidRPr="00F07D8D">
              <w:t>ầ</w:t>
            </w:r>
            <w:r w:rsidRPr="00F07D8D">
              <w:t>n đúng.</w:t>
            </w:r>
            <w:r w:rsidRPr="00F07D8D">
              <w:br/>
            </w:r>
            <w:r w:rsidRPr="00F07D8D">
              <w:t>- H</w:t>
            </w:r>
            <w:r w:rsidRPr="00F07D8D">
              <w:t>ồ</w:t>
            </w:r>
            <w:r w:rsidRPr="00F07D8D">
              <w:t xml:space="preserve"> sơ xác đ</w:t>
            </w:r>
            <w:r w:rsidRPr="00F07D8D">
              <w:t>ị</w:t>
            </w:r>
            <w:r w:rsidRPr="00F07D8D">
              <w:t>nh cơ quan lưu tr</w:t>
            </w:r>
            <w:r w:rsidRPr="00F07D8D">
              <w:t>ự</w:t>
            </w:r>
            <w:r w:rsidRPr="00F07D8D">
              <w:t>c ti</w:t>
            </w:r>
            <w:r w:rsidRPr="00F07D8D">
              <w:t>ế</w:t>
            </w:r>
            <w:r w:rsidRPr="00F07D8D">
              <w:t>p trư</w:t>
            </w:r>
            <w:r w:rsidRPr="00F07D8D">
              <w:t>ờ</w:t>
            </w:r>
            <w:r w:rsidRPr="00F07D8D">
              <w:t>ng Tên v</w:t>
            </w:r>
            <w:r w:rsidRPr="00F07D8D">
              <w:t>ụ</w:t>
            </w:r>
            <w:r w:rsidRPr="00F07D8D">
              <w:t xml:space="preserve"> vi</w:t>
            </w:r>
            <w:r w:rsidRPr="00F07D8D">
              <w:t>ệ</w:t>
            </w:r>
            <w:r w:rsidRPr="00F07D8D">
              <w:t>c; v</w:t>
            </w:r>
            <w:r w:rsidRPr="00F07D8D">
              <w:t>ớ</w:t>
            </w:r>
            <w:r w:rsidRPr="00F07D8D">
              <w:t>i d</w:t>
            </w:r>
            <w:r w:rsidRPr="00F07D8D">
              <w:t>ữ</w:t>
            </w:r>
            <w:r w:rsidRPr="00F07D8D">
              <w:t xml:space="preserve"> li</w:t>
            </w:r>
            <w:r w:rsidRPr="00F07D8D">
              <w:t>ệ</w:t>
            </w:r>
            <w:r w:rsidRPr="00F07D8D">
              <w:t>u cũ chưa có trư</w:t>
            </w:r>
            <w:r w:rsidRPr="00F07D8D">
              <w:t>ờ</w:t>
            </w:r>
            <w:r w:rsidRPr="00F07D8D">
              <w:t>ng riêng, h</w:t>
            </w:r>
            <w:r w:rsidRPr="00F07D8D">
              <w:t>ệ</w:t>
            </w:r>
            <w:r w:rsidRPr="00F07D8D">
              <w:t xml:space="preserve"> th</w:t>
            </w:r>
            <w:r w:rsidRPr="00F07D8D">
              <w:t>ố</w:t>
            </w:r>
            <w:r w:rsidRPr="00F07D8D">
              <w:t>ng so kh</w:t>
            </w:r>
            <w:r w:rsidRPr="00F07D8D">
              <w:t>ớ</w:t>
            </w:r>
            <w:r w:rsidRPr="00F07D8D">
              <w:t>p theo tên v</w:t>
            </w:r>
            <w:r w:rsidRPr="00F07D8D">
              <w:t>ụ</w:t>
            </w:r>
            <w:r w:rsidRPr="00F07D8D">
              <w:t xml:space="preserve"> vi</w:t>
            </w:r>
            <w:r w:rsidRPr="00F07D8D">
              <w:t>ệ</w:t>
            </w:r>
            <w:r w:rsidRPr="00F07D8D">
              <w:t>c đư</w:t>
            </w:r>
            <w:r w:rsidRPr="00F07D8D">
              <w:t>ợ</w:t>
            </w:r>
            <w:r w:rsidRPr="00F07D8D">
              <w:t>c sinh t</w:t>
            </w:r>
            <w:r w:rsidRPr="00F07D8D">
              <w:t>ự</w:t>
            </w:r>
            <w:r w:rsidRPr="00F07D8D">
              <w:t xml:space="preserve"> đ</w:t>
            </w:r>
            <w:r w:rsidRPr="00F07D8D">
              <w:t>ộ</w:t>
            </w:r>
            <w:r w:rsidRPr="00F07D8D">
              <w:t>ng theo quy t</w:t>
            </w:r>
            <w:r w:rsidRPr="00F07D8D">
              <w:t>ắ</w:t>
            </w:r>
            <w:r w:rsidRPr="00F07D8D">
              <w:t>c V</w:t>
            </w:r>
            <w:r w:rsidRPr="00F07D8D">
              <w:t>ụ</w:t>
            </w:r>
            <w:r w:rsidRPr="00F07D8D">
              <w:t xml:space="preserve"> vi</w:t>
            </w:r>
            <w:r w:rsidRPr="00F07D8D">
              <w:t>ệ</w:t>
            </w:r>
            <w:r w:rsidRPr="00F07D8D">
              <w:t>c yêu c</w:t>
            </w:r>
            <w:r w:rsidRPr="00F07D8D">
              <w:t>ầ</w:t>
            </w:r>
            <w:r w:rsidRPr="00F07D8D">
              <w:t>u b</w:t>
            </w:r>
            <w:r w:rsidRPr="00F07D8D">
              <w:t>ồ</w:t>
            </w:r>
            <w:r w:rsidRPr="00F07D8D">
              <w:t>i thư</w:t>
            </w:r>
            <w:r w:rsidRPr="00F07D8D">
              <w:t>ờ</w:t>
            </w:r>
            <w:r w:rsidRPr="00F07D8D">
              <w:t>ng c</w:t>
            </w:r>
            <w:r w:rsidRPr="00F07D8D">
              <w:t>ủ</w:t>
            </w:r>
            <w:r w:rsidRPr="00F07D8D">
              <w:t>a [H</w:t>
            </w:r>
            <w:r w:rsidRPr="00F07D8D">
              <w:t>ọ</w:t>
            </w:r>
            <w:r w:rsidRPr="00F07D8D">
              <w:t xml:space="preserve"> và tên ngư</w:t>
            </w:r>
            <w:r w:rsidRPr="00F07D8D">
              <w:t>ờ</w:t>
            </w:r>
            <w:r w:rsidRPr="00F07D8D">
              <w:t>i yêu c</w:t>
            </w:r>
            <w:r w:rsidRPr="00F07D8D">
              <w:t>ầ</w:t>
            </w:r>
            <w:r w:rsidRPr="00F07D8D">
              <w:t>u].</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H</w:t>
            </w:r>
            <w:r w:rsidRPr="00F07D8D">
              <w:t>ọ</w:t>
            </w:r>
            <w:r w:rsidRPr="00F07D8D">
              <w:t xml:space="preserve"> và tên ngư</w:t>
            </w:r>
            <w:r w:rsidRPr="00F07D8D">
              <w:t>ờ</w:t>
            </w:r>
            <w:r w:rsidRPr="00F07D8D">
              <w:t>i yêu c</w:t>
            </w:r>
            <w:r w:rsidRPr="00F07D8D">
              <w:t>ầ</w:t>
            </w:r>
            <w:r w:rsidRPr="00F07D8D">
              <w:t>u b</w:t>
            </w:r>
            <w:r w:rsidRPr="00F07D8D">
              <w:t>ồ</w:t>
            </w:r>
            <w:r w:rsidRPr="00F07D8D">
              <w:t>i thư</w:t>
            </w:r>
            <w:r w:rsidRPr="00F07D8D">
              <w:t>ờ</w:t>
            </w:r>
            <w:r w:rsidRPr="00F07D8D">
              <w:t>ng</w:t>
            </w:r>
          </w:p>
        </w:tc>
        <w:tc>
          <w:tcPr>
            <w:tcW w:w="1584" w:type="dxa"/>
            <w:shd w:val="clear" w:color="auto" w:fill="auto"/>
          </w:tcPr>
          <w:p w:rsidR="005B3F2C" w:rsidRPr="00F07D8D" w:rsidRDefault="00F07D8D" w:rsidP="00F07D8D">
            <w:pPr>
              <w:spacing w:before="60" w:after="60" w:line="240" w:lineRule="auto"/>
            </w:pPr>
            <w:r w:rsidRPr="00F07D8D">
              <w:t>S</w:t>
            </w:r>
            <w:r w:rsidRPr="00F07D8D">
              <w:t>tring(100)</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M</w:t>
            </w:r>
            <w:r w:rsidRPr="00F07D8D">
              <w:t>ộ</w:t>
            </w:r>
            <w:r w:rsidRPr="00F07D8D">
              <w:t>t trong các tiêu chí tìm ki</w:t>
            </w:r>
            <w:r w:rsidRPr="00F07D8D">
              <w:t>ế</w:t>
            </w:r>
            <w:r w:rsidRPr="00F07D8D">
              <w:t>m; áp d</w:t>
            </w:r>
            <w:r w:rsidRPr="00F07D8D">
              <w:t>ụ</w:t>
            </w:r>
            <w:r w:rsidRPr="00F07D8D">
              <w:t>ng tìm g</w:t>
            </w:r>
            <w:r w:rsidRPr="00F07D8D">
              <w:t>ầ</w:t>
            </w:r>
            <w:r w:rsidRPr="00F07D8D">
              <w:t>n đúng.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w:t>
            </w:r>
            <w:r w:rsidRPr="00F07D8D">
              <w:t>ỉ</w:t>
            </w:r>
            <w:r w:rsidRPr="00F07D8D">
              <w:t>nh/Thành ph</w:t>
            </w:r>
            <w:r w:rsidRPr="00F07D8D">
              <w:t>ố</w:t>
            </w:r>
          </w:p>
        </w:tc>
        <w:tc>
          <w:tcPr>
            <w:tcW w:w="1584" w:type="dxa"/>
            <w:shd w:val="clear" w:color="auto" w:fill="auto"/>
          </w:tcPr>
          <w:p w:rsidR="005B3F2C" w:rsidRPr="00F07D8D" w:rsidRDefault="00F07D8D" w:rsidP="00F07D8D">
            <w:pPr>
              <w:spacing w:before="60" w:after="60" w:line="240" w:lineRule="auto"/>
            </w:pPr>
            <w:r w:rsidRPr="00F07D8D">
              <w:t>Enum(String(100)) / String(100)</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Combobox có tìm ki</w:t>
            </w:r>
            <w:r w:rsidRPr="00F07D8D">
              <w:t>ế</w:t>
            </w:r>
            <w:r w:rsidRPr="00F07D8D">
              <w:t>m / Input text.</w:t>
            </w:r>
            <w:r w:rsidRPr="00F07D8D">
              <w:br/>
              <w:t>- N</w:t>
            </w:r>
            <w:r w:rsidRPr="00F07D8D">
              <w:t>ế</w:t>
            </w:r>
            <w:r w:rsidRPr="00F07D8D">
              <w:t>u Qu</w:t>
            </w:r>
            <w:r w:rsidRPr="00F07D8D">
              <w:t>ố</w:t>
            </w:r>
            <w:r w:rsidRPr="00F07D8D">
              <w:t>c gia = Vi</w:t>
            </w:r>
            <w:r w:rsidRPr="00F07D8D">
              <w:t>ệ</w:t>
            </w:r>
            <w:r w:rsidRPr="00F07D8D">
              <w:t>t Nam: Tham chi</w:t>
            </w:r>
            <w:r w:rsidRPr="00F07D8D">
              <w:t>ế</w:t>
            </w:r>
            <w:r w:rsidRPr="00F07D8D">
              <w:t>u Danh m</w:t>
            </w:r>
            <w:r w:rsidRPr="00F07D8D">
              <w:t>ụ</w:t>
            </w:r>
            <w:r w:rsidRPr="00F07D8D">
              <w:t>c T</w:t>
            </w:r>
            <w:r w:rsidRPr="00F07D8D">
              <w:t>ỉ</w:t>
            </w:r>
            <w:r w:rsidRPr="00F07D8D">
              <w:t>nh/Thành ph</w:t>
            </w:r>
            <w:r w:rsidRPr="00F07D8D">
              <w:t>ố</w:t>
            </w:r>
            <w:r w:rsidRPr="00F07D8D">
              <w:t xml:space="preserve"> [DM_13]. </w:t>
            </w:r>
            <w:r w:rsidRPr="00F07D8D">
              <w:t>Cho phép gõ tìm ki</w:t>
            </w:r>
            <w:r w:rsidRPr="00F07D8D">
              <w:t>ế</w:t>
            </w:r>
            <w:r w:rsidRPr="00F07D8D">
              <w:t>m theo Mã ho</w:t>
            </w:r>
            <w:r w:rsidRPr="00F07D8D">
              <w:t>ặ</w:t>
            </w:r>
            <w:r w:rsidRPr="00F07D8D">
              <w:t>c Tên.</w:t>
            </w:r>
            <w:r w:rsidRPr="00F07D8D">
              <w:br/>
              <w:t>- N</w:t>
            </w:r>
            <w:r w:rsidRPr="00F07D8D">
              <w:t>ế</w:t>
            </w:r>
            <w:r w:rsidRPr="00F07D8D">
              <w:t>u Qu</w:t>
            </w:r>
            <w:r w:rsidRPr="00F07D8D">
              <w:t>ố</w:t>
            </w:r>
            <w:r w:rsidRPr="00F07D8D">
              <w:t>c gia khác Vi</w:t>
            </w:r>
            <w:r w:rsidRPr="00F07D8D">
              <w:t>ệ</w:t>
            </w:r>
            <w:r w:rsidRPr="00F07D8D">
              <w:t>t Nam: Hi</w:t>
            </w:r>
            <w:r w:rsidRPr="00F07D8D">
              <w:t>ể</w:t>
            </w:r>
            <w:r w:rsidRPr="00F07D8D">
              <w:t>n th</w:t>
            </w:r>
            <w:r w:rsidRPr="00F07D8D">
              <w:t>ị</w:t>
            </w:r>
            <w:r w:rsidRPr="00F07D8D">
              <w:t xml:space="preserve"> ô nh</w:t>
            </w:r>
            <w:r w:rsidRPr="00F07D8D">
              <w:t>ậ</w:t>
            </w:r>
            <w:r w:rsidRPr="00F07D8D">
              <w:t>p văn b</w:t>
            </w:r>
            <w:r w:rsidRPr="00F07D8D">
              <w:t>ả</w:t>
            </w:r>
            <w:r w:rsidRPr="00F07D8D">
              <w:t>n đ</w:t>
            </w:r>
            <w:r w:rsidRPr="00F07D8D">
              <w:t>ể</w:t>
            </w:r>
            <w:r w:rsidRPr="00F07D8D">
              <w:t xml:space="preserve"> ngư</w:t>
            </w:r>
            <w:r w:rsidRPr="00F07D8D">
              <w:t>ờ</w:t>
            </w:r>
            <w:r w:rsidRPr="00F07D8D">
              <w:t>i dùng t</w:t>
            </w:r>
            <w:r w:rsidRPr="00F07D8D">
              <w:t>ự</w:t>
            </w:r>
            <w:r w:rsidRPr="00F07D8D">
              <w:t xml:space="preserve"> do nh</w:t>
            </w:r>
            <w:r w:rsidRPr="00F07D8D">
              <w:t>ậ</w:t>
            </w:r>
            <w:r w:rsidRPr="00F07D8D">
              <w:t>p.</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Phư</w:t>
            </w:r>
            <w:r w:rsidRPr="00F07D8D">
              <w:t>ờ</w:t>
            </w:r>
            <w:r w:rsidRPr="00F07D8D">
              <w:t>ng/Xã</w:t>
            </w:r>
          </w:p>
        </w:tc>
        <w:tc>
          <w:tcPr>
            <w:tcW w:w="1584" w:type="dxa"/>
            <w:shd w:val="clear" w:color="auto" w:fill="auto"/>
          </w:tcPr>
          <w:p w:rsidR="005B3F2C" w:rsidRPr="00F07D8D" w:rsidRDefault="00F07D8D" w:rsidP="00F07D8D">
            <w:pPr>
              <w:spacing w:before="60" w:after="60" w:line="240" w:lineRule="auto"/>
            </w:pPr>
            <w:r w:rsidRPr="00F07D8D">
              <w:t>Enum(String(100)) / String(100)</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Combobox có tìm ki</w:t>
            </w:r>
            <w:r w:rsidRPr="00F07D8D">
              <w:t>ế</w:t>
            </w:r>
            <w:r w:rsidRPr="00F07D8D">
              <w:t>m / Input text.</w:t>
            </w:r>
            <w:r w:rsidRPr="00F07D8D">
              <w:br/>
              <w:t>- Ph</w:t>
            </w:r>
            <w:r w:rsidRPr="00F07D8D">
              <w:t>ụ</w:t>
            </w:r>
            <w:r w:rsidRPr="00F07D8D">
              <w:t xml:space="preserve"> thu</w:t>
            </w:r>
            <w:r w:rsidRPr="00F07D8D">
              <w:t>ộ</w:t>
            </w:r>
            <w:r w:rsidRPr="00F07D8D">
              <w:t>c vào T</w:t>
            </w:r>
            <w:r w:rsidRPr="00F07D8D">
              <w:t>ỉ</w:t>
            </w:r>
            <w:r w:rsidRPr="00F07D8D">
              <w:t>nh/Thành ph</w:t>
            </w:r>
            <w:r w:rsidRPr="00F07D8D">
              <w:t>ố</w:t>
            </w:r>
            <w:r w:rsidRPr="00F07D8D">
              <w:t xml:space="preserve"> </w:t>
            </w:r>
            <w:r w:rsidRPr="00F07D8D">
              <w:lastRenderedPageBreak/>
              <w:t>đã ch</w:t>
            </w:r>
            <w:r w:rsidRPr="00F07D8D">
              <w:t>ọ</w:t>
            </w:r>
            <w:r w:rsidRPr="00F07D8D">
              <w:t>n.</w:t>
            </w:r>
            <w:r w:rsidRPr="00F07D8D">
              <w:br/>
              <w:t>- N</w:t>
            </w:r>
            <w:r w:rsidRPr="00F07D8D">
              <w:t>ế</w:t>
            </w:r>
            <w:r w:rsidRPr="00F07D8D">
              <w:t>u Qu</w:t>
            </w:r>
            <w:r w:rsidRPr="00F07D8D">
              <w:t>ố</w:t>
            </w:r>
            <w:r w:rsidRPr="00F07D8D">
              <w:t>c gia = Vi</w:t>
            </w:r>
            <w:r w:rsidRPr="00F07D8D">
              <w:t>ệ</w:t>
            </w:r>
            <w:r w:rsidRPr="00F07D8D">
              <w:t>t Nam: Tham chi</w:t>
            </w:r>
            <w:r w:rsidRPr="00F07D8D">
              <w:t>ế</w:t>
            </w:r>
            <w:r w:rsidRPr="00F07D8D">
              <w:t>u Danh m</w:t>
            </w:r>
            <w:r w:rsidRPr="00F07D8D">
              <w:t>ụ</w:t>
            </w:r>
            <w:r w:rsidRPr="00F07D8D">
              <w:t>c Xã/Phư</w:t>
            </w:r>
            <w:r w:rsidRPr="00F07D8D">
              <w:t>ờ</w:t>
            </w:r>
            <w:r w:rsidRPr="00F07D8D">
              <w:t>ng/Th</w:t>
            </w:r>
            <w:r w:rsidRPr="00F07D8D">
              <w:t>ị</w:t>
            </w:r>
            <w:r w:rsidRPr="00F07D8D">
              <w:t xml:space="preserve"> tr</w:t>
            </w:r>
            <w:r w:rsidRPr="00F07D8D">
              <w:t>ấ</w:t>
            </w:r>
            <w:r w:rsidRPr="00F07D8D">
              <w:t>n [DM_15] (l</w:t>
            </w:r>
            <w:r w:rsidRPr="00F07D8D">
              <w:t>ọ</w:t>
            </w:r>
            <w:r w:rsidRPr="00F07D8D">
              <w:t>c đ</w:t>
            </w:r>
            <w:r w:rsidRPr="00F07D8D">
              <w:t>ộ</w:t>
            </w:r>
            <w:r w:rsidRPr="00F07D8D">
              <w:t>ng theo T</w:t>
            </w:r>
            <w:r w:rsidRPr="00F07D8D">
              <w:t>ỉ</w:t>
            </w:r>
            <w:r w:rsidRPr="00F07D8D">
              <w:t>nh/Thành ph</w:t>
            </w:r>
            <w:r w:rsidRPr="00F07D8D">
              <w:t>ố</w:t>
            </w:r>
            <w:r w:rsidRPr="00F07D8D">
              <w:t xml:space="preserve"> đã ch</w:t>
            </w:r>
            <w:r w:rsidRPr="00F07D8D">
              <w:t>ọ</w:t>
            </w:r>
            <w:r w:rsidRPr="00F07D8D">
              <w:t>n). Cho phép gõ tìm ki</w:t>
            </w:r>
            <w:r w:rsidRPr="00F07D8D">
              <w:t>ế</w:t>
            </w:r>
            <w:r w:rsidRPr="00F07D8D">
              <w:t>m theo Mã ho</w:t>
            </w:r>
            <w:r w:rsidRPr="00F07D8D">
              <w:t>ặ</w:t>
            </w:r>
            <w:r w:rsidRPr="00F07D8D">
              <w:t>c Tên. N</w:t>
            </w:r>
            <w:r w:rsidRPr="00F07D8D">
              <w:t>ế</w:t>
            </w:r>
            <w:r w:rsidRPr="00F07D8D">
              <w:t>u chưa ch</w:t>
            </w:r>
            <w:r w:rsidRPr="00F07D8D">
              <w:t>ọ</w:t>
            </w:r>
            <w:r w:rsidRPr="00F07D8D">
              <w:t>n T</w:t>
            </w:r>
            <w:r w:rsidRPr="00F07D8D">
              <w:t>ỉ</w:t>
            </w:r>
            <w:r w:rsidRPr="00F07D8D">
              <w:t>nh/Thành ph</w:t>
            </w:r>
            <w:r w:rsidRPr="00F07D8D">
              <w:t>ố</w:t>
            </w:r>
            <w:r w:rsidRPr="00F07D8D">
              <w:t xml:space="preserve"> thì khóa m</w:t>
            </w:r>
            <w:r w:rsidRPr="00F07D8D">
              <w:t>ờ</w:t>
            </w:r>
            <w:r w:rsidRPr="00F07D8D">
              <w:t xml:space="preserve"> (Disabled) kèm placeholder </w:t>
            </w:r>
            <w:r w:rsidRPr="00F07D8D">
              <w:rPr>
                <w:i/>
                <w:iCs/>
              </w:rPr>
              <w:t>“Vui lòng ch</w:t>
            </w:r>
            <w:r w:rsidRPr="00F07D8D">
              <w:rPr>
                <w:i/>
                <w:iCs/>
              </w:rPr>
              <w:t>ọ</w:t>
            </w:r>
            <w:r w:rsidRPr="00F07D8D">
              <w:rPr>
                <w:i/>
                <w:iCs/>
              </w:rPr>
              <w:t>n T</w:t>
            </w:r>
            <w:r w:rsidRPr="00F07D8D">
              <w:rPr>
                <w:i/>
                <w:iCs/>
              </w:rPr>
              <w:t>ỉ</w:t>
            </w:r>
            <w:r w:rsidRPr="00F07D8D">
              <w:rPr>
                <w:i/>
                <w:iCs/>
              </w:rPr>
              <w:t xml:space="preserve">nh/Thành </w:t>
            </w:r>
            <w:r w:rsidRPr="00F07D8D">
              <w:rPr>
                <w:i/>
                <w:iCs/>
              </w:rPr>
              <w:t>ph</w:t>
            </w:r>
            <w:r w:rsidRPr="00F07D8D">
              <w:rPr>
                <w:i/>
                <w:iCs/>
              </w:rPr>
              <w:t>ố</w:t>
            </w:r>
            <w:r w:rsidRPr="00F07D8D">
              <w:rPr>
                <w:i/>
                <w:iCs/>
              </w:rPr>
              <w:t xml:space="preserve"> trư</w:t>
            </w:r>
            <w:r w:rsidRPr="00F07D8D">
              <w:rPr>
                <w:i/>
                <w:iCs/>
              </w:rPr>
              <w:t>ớ</w:t>
            </w:r>
            <w:r w:rsidRPr="00F07D8D">
              <w:rPr>
                <w:i/>
                <w:iCs/>
              </w:rPr>
              <w:t>c”</w:t>
            </w:r>
            <w:r w:rsidRPr="00F07D8D">
              <w:t>.</w:t>
            </w:r>
            <w:r w:rsidRPr="00F07D8D">
              <w:br/>
              <w:t>- N</w:t>
            </w:r>
            <w:r w:rsidRPr="00F07D8D">
              <w:t>ế</w:t>
            </w:r>
            <w:r w:rsidRPr="00F07D8D">
              <w:t>u Qu</w:t>
            </w:r>
            <w:r w:rsidRPr="00F07D8D">
              <w:t>ố</w:t>
            </w:r>
            <w:r w:rsidRPr="00F07D8D">
              <w:t>c gia khác Vi</w:t>
            </w:r>
            <w:r w:rsidRPr="00F07D8D">
              <w:t>ệ</w:t>
            </w:r>
            <w:r w:rsidRPr="00F07D8D">
              <w:t>t Nam: Hi</w:t>
            </w:r>
            <w:r w:rsidRPr="00F07D8D">
              <w:t>ể</w:t>
            </w:r>
            <w:r w:rsidRPr="00F07D8D">
              <w:t>n th</w:t>
            </w:r>
            <w:r w:rsidRPr="00F07D8D">
              <w:t>ị</w:t>
            </w:r>
            <w:r w:rsidRPr="00F07D8D">
              <w:t xml:space="preserve"> ô nh</w:t>
            </w:r>
            <w:r w:rsidRPr="00F07D8D">
              <w:t>ậ</w:t>
            </w:r>
            <w:r w:rsidRPr="00F07D8D">
              <w:t>p văn b</w:t>
            </w:r>
            <w:r w:rsidRPr="00F07D8D">
              <w:t>ả</w:t>
            </w:r>
            <w:r w:rsidRPr="00F07D8D">
              <w:t>n (Input text) đ</w:t>
            </w:r>
            <w:r w:rsidRPr="00F07D8D">
              <w:t>ể</w:t>
            </w:r>
            <w:r w:rsidRPr="00F07D8D">
              <w:t xml:space="preserve"> ngư</w:t>
            </w:r>
            <w:r w:rsidRPr="00F07D8D">
              <w:t>ờ</w:t>
            </w:r>
            <w:r w:rsidRPr="00F07D8D">
              <w:t>i dùng t</w:t>
            </w:r>
            <w:r w:rsidRPr="00F07D8D">
              <w:t>ự</w:t>
            </w:r>
            <w:r w:rsidRPr="00F07D8D">
              <w:t xml:space="preserve"> do nh</w:t>
            </w:r>
            <w:r w:rsidRPr="00F07D8D">
              <w:t>ậ</w:t>
            </w:r>
            <w:r w:rsidRPr="00F07D8D">
              <w:t>p.</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Đ</w:t>
            </w:r>
            <w:r w:rsidRPr="00F07D8D">
              <w:t>ị</w:t>
            </w:r>
            <w:r w:rsidRPr="00F07D8D">
              <w:t>a ch</w:t>
            </w:r>
            <w:r w:rsidRPr="00F07D8D">
              <w:t>ỉ</w:t>
            </w:r>
            <w:r w:rsidRPr="00F07D8D">
              <w:t xml:space="preserve"> chi ti</w:t>
            </w:r>
            <w:r w:rsidRPr="00F07D8D">
              <w:t>ế</w:t>
            </w:r>
            <w:r w:rsidRPr="00F07D8D">
              <w:t>t</w:t>
            </w:r>
          </w:p>
        </w:tc>
        <w:tc>
          <w:tcPr>
            <w:tcW w:w="1584" w:type="dxa"/>
            <w:shd w:val="clear" w:color="auto" w:fill="auto"/>
          </w:tcPr>
          <w:p w:rsidR="005B3F2C" w:rsidRPr="00F07D8D" w:rsidRDefault="00F07D8D" w:rsidP="00F07D8D">
            <w:pPr>
              <w:spacing w:before="60" w:after="60" w:line="240" w:lineRule="auto"/>
            </w:pPr>
            <w:r w:rsidRPr="00F07D8D">
              <w:t>Text(1000) / String(500)</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Control UI: Textarea / Input text.</w:t>
            </w:r>
            <w:r w:rsidRPr="00F07D8D">
              <w:br/>
              <w:t>- Nh</w:t>
            </w:r>
            <w:r w:rsidRPr="00F07D8D">
              <w:t>ậ</w:t>
            </w:r>
            <w:r w:rsidRPr="00F07D8D">
              <w:t>p/hi</w:t>
            </w:r>
            <w:r w:rsidRPr="00F07D8D">
              <w:t>ể</w:t>
            </w:r>
            <w:r w:rsidRPr="00F07D8D">
              <w:t>n th</w:t>
            </w:r>
            <w:r w:rsidRPr="00F07D8D">
              <w:t>ị</w:t>
            </w:r>
            <w:r w:rsidRPr="00F07D8D">
              <w:t xml:space="preserve"> s</w:t>
            </w:r>
            <w:r w:rsidRPr="00F07D8D">
              <w:t>ố</w:t>
            </w:r>
            <w:r w:rsidRPr="00F07D8D">
              <w:t xml:space="preserve"> nhà, tên đư</w:t>
            </w:r>
            <w:r w:rsidRPr="00F07D8D">
              <w:t>ờ</w:t>
            </w:r>
            <w:r w:rsidRPr="00F07D8D">
              <w:t>ng/ph</w:t>
            </w:r>
            <w:r w:rsidRPr="00F07D8D">
              <w:t>ố</w:t>
            </w:r>
            <w:r w:rsidRPr="00F07D8D">
              <w:t>, thôn/xóm/</w:t>
            </w:r>
            <w:r w:rsidRPr="00F07D8D">
              <w:t>ấ</w:t>
            </w:r>
            <w:r w:rsidRPr="00F07D8D">
              <w:t>p…</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Kh</w:t>
            </w:r>
            <w:r w:rsidRPr="00F07D8D">
              <w:t>ố</w:t>
            </w:r>
            <w:r w:rsidRPr="00F07D8D">
              <w:t>i B</w:t>
            </w:r>
            <w:r w:rsidRPr="00F07D8D">
              <w:t>ả</w:t>
            </w:r>
            <w:r w:rsidRPr="00F07D8D">
              <w:t>ng k</w:t>
            </w:r>
            <w:r w:rsidRPr="00F07D8D">
              <w:t>ế</w:t>
            </w:r>
            <w:r w:rsidRPr="00F07D8D">
              <w:t>t qu</w:t>
            </w:r>
            <w:r w:rsidRPr="00F07D8D">
              <w:t>ả</w:t>
            </w:r>
            <w:r w:rsidRPr="00F07D8D">
              <w:t xml:space="preserve"> tìm ki</w:t>
            </w:r>
            <w:r w:rsidRPr="00F07D8D">
              <w:t>ế</w:t>
            </w:r>
            <w:r w:rsidRPr="00F07D8D">
              <w:t>m</w:t>
            </w:r>
          </w:p>
        </w:tc>
        <w:tc>
          <w:tcPr>
            <w:tcW w:w="1584" w:type="dxa"/>
            <w:shd w:val="clear" w:color="auto" w:fill="auto"/>
          </w:tcPr>
          <w:p w:rsidR="005B3F2C" w:rsidRPr="00F07D8D" w:rsidRDefault="00F07D8D" w:rsidP="00F07D8D">
            <w:pPr>
              <w:spacing w:before="60" w:after="60" w:line="240" w:lineRule="auto"/>
            </w:pPr>
            <w:r w:rsidRPr="00F07D8D">
              <w:t>List(Object)</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 (chưa tìm ki</w:t>
            </w:r>
            <w:r w:rsidRPr="00F07D8D">
              <w:t>ế</w:t>
            </w:r>
            <w:r w:rsidRPr="00F07D8D">
              <w:t>m)</w:t>
            </w:r>
          </w:p>
        </w:tc>
        <w:tc>
          <w:tcPr>
            <w:tcW w:w="3773" w:type="dxa"/>
            <w:shd w:val="clear" w:color="auto" w:fill="auto"/>
          </w:tcPr>
          <w:p w:rsidR="005B3F2C" w:rsidRPr="00F07D8D" w:rsidRDefault="00F07D8D" w:rsidP="00F07D8D">
            <w:pPr>
              <w:spacing w:before="60" w:after="60" w:line="240" w:lineRule="auto"/>
              <w:jc w:val="left"/>
            </w:pPr>
            <w:r w:rsidRPr="00F07D8D">
              <w:t>Control UI: Data grid.</w:t>
            </w:r>
            <w:r w:rsidRPr="00F07D8D">
              <w:br/>
              <w:t>- Hi</w:t>
            </w:r>
            <w:r w:rsidRPr="00F07D8D">
              <w:t>ể</w:t>
            </w:r>
            <w:r w:rsidRPr="00F07D8D">
              <w:t>n th</w:t>
            </w:r>
            <w:r w:rsidRPr="00F07D8D">
              <w:t>ị</w:t>
            </w:r>
            <w:r w:rsidRPr="00F07D8D">
              <w:t xml:space="preserve"> sau khi th</w:t>
            </w:r>
            <w:r w:rsidRPr="00F07D8D">
              <w:t>ự</w:t>
            </w:r>
            <w:r w:rsidRPr="00F07D8D">
              <w:t>c hi</w:t>
            </w:r>
            <w:r w:rsidRPr="00F07D8D">
              <w:t>ệ</w:t>
            </w:r>
            <w:r w:rsidRPr="00F07D8D">
              <w:t>n ch</w:t>
            </w:r>
            <w:r w:rsidRPr="00F07D8D">
              <w:t>ứ</w:t>
            </w:r>
            <w:r w:rsidRPr="00F07D8D">
              <w:t>c năng Tìm ki</w:t>
            </w:r>
            <w:r w:rsidRPr="00F07D8D">
              <w:t>ế</w:t>
            </w:r>
            <w:r w:rsidRPr="00F07D8D">
              <w:t>m.</w:t>
            </w:r>
            <w:r w:rsidRPr="00F07D8D">
              <w:br/>
              <w:t>- Hover vào dòng s</w:t>
            </w:r>
            <w:r w:rsidRPr="00F07D8D">
              <w:t>ẽ</w:t>
            </w:r>
            <w:r w:rsidRPr="00F07D8D">
              <w:t xml:space="preserve"> tô n</w:t>
            </w:r>
            <w:r w:rsidRPr="00F07D8D">
              <w:t>ổ</w:t>
            </w:r>
            <w:r w:rsidRPr="00F07D8D">
              <w:t>i b</w:t>
            </w:r>
            <w:r w:rsidRPr="00F07D8D">
              <w:t>ậ</w:t>
            </w:r>
            <w:r w:rsidRPr="00F07D8D">
              <w:t>t đ</w:t>
            </w:r>
            <w:r w:rsidRPr="00F07D8D">
              <w:t>ể</w:t>
            </w:r>
            <w:r w:rsidRPr="00F07D8D">
              <w:t xml:space="preserve"> làm rõ dòng đang đư</w:t>
            </w:r>
            <w:r w:rsidRPr="00F07D8D">
              <w:t>ợ</w:t>
            </w:r>
            <w:r w:rsidRPr="00F07D8D">
              <w:t>c thao tác.</w:t>
            </w:r>
            <w:r w:rsidRPr="00F07D8D">
              <w:br/>
              <w:t>- Ngư</w:t>
            </w:r>
            <w:r w:rsidRPr="00F07D8D">
              <w:t>ờ</w:t>
            </w:r>
            <w:r w:rsidRPr="00F07D8D">
              <w:t>i dùng ch</w:t>
            </w:r>
            <w:r w:rsidRPr="00F07D8D">
              <w:t>ọ</w:t>
            </w:r>
            <w:r w:rsidRPr="00F07D8D">
              <w:t>n h</w:t>
            </w:r>
            <w:r w:rsidRPr="00F07D8D">
              <w:t>ồ</w:t>
            </w:r>
            <w:r w:rsidRPr="00F07D8D">
              <w:t xml:space="preserve"> sơ xác đ</w:t>
            </w:r>
            <w:r w:rsidRPr="00F07D8D">
              <w:t>ị</w:t>
            </w:r>
            <w:r w:rsidRPr="00F07D8D">
              <w:t>nh cơ quan b</w:t>
            </w:r>
            <w:r w:rsidRPr="00F07D8D">
              <w:t>ằ</w:t>
            </w:r>
            <w:r w:rsidRPr="00F07D8D">
              <w:t>ng ch</w:t>
            </w:r>
            <w:r w:rsidRPr="00F07D8D">
              <w:t>ứ</w:t>
            </w:r>
            <w:r w:rsidRPr="00F07D8D">
              <w:t>c</w:t>
            </w:r>
            <w:r w:rsidRPr="00F07D8D">
              <w:t xml:space="preserve"> năng Ch</w:t>
            </w:r>
            <w:r w:rsidRPr="00F07D8D">
              <w:t>ọ</w:t>
            </w:r>
            <w:r w:rsidRPr="00F07D8D">
              <w:t>n ho</w:t>
            </w:r>
            <w:r w:rsidRPr="00F07D8D">
              <w:t>ặ</w:t>
            </w:r>
            <w:r w:rsidRPr="00F07D8D">
              <w:t>c click tr</w:t>
            </w:r>
            <w:r w:rsidRPr="00F07D8D">
              <w:t>ự</w:t>
            </w:r>
            <w:r w:rsidRPr="00F07D8D">
              <w:t>c ti</w:t>
            </w:r>
            <w:r w:rsidRPr="00F07D8D">
              <w:t>ế</w:t>
            </w:r>
            <w:r w:rsidRPr="00F07D8D">
              <w:t>p vào dòng k</w:t>
            </w:r>
            <w:r w:rsidRPr="00F07D8D">
              <w:t>ế</w:t>
            </w:r>
            <w:r w:rsidRPr="00F07D8D">
              <w:t>t qu</w:t>
            </w:r>
            <w:r w:rsidRPr="00F07D8D">
              <w:t>ả</w:t>
            </w:r>
            <w:r w:rsidRPr="00F07D8D">
              <w:t xml:space="preserve"> tương </w:t>
            </w:r>
            <w:r w:rsidRPr="00F07D8D">
              <w:t>ứ</w:t>
            </w:r>
            <w:r w:rsidRPr="00F07D8D">
              <w:t>ng, tr</w:t>
            </w:r>
            <w:r w:rsidRPr="00F07D8D">
              <w:t>ừ</w:t>
            </w:r>
            <w:r w:rsidRPr="00F07D8D">
              <w:t xml:space="preserve"> liên k</w:t>
            </w:r>
            <w:r w:rsidRPr="00F07D8D">
              <w:t>ế</w:t>
            </w:r>
            <w:r w:rsidRPr="00F07D8D">
              <w:t>t Mã v</w:t>
            </w:r>
            <w:r w:rsidRPr="00F07D8D">
              <w:t>ụ</w:t>
            </w:r>
            <w:r w:rsidRPr="00F07D8D">
              <w:t xml:space="preserve"> vi</w:t>
            </w:r>
            <w:r w:rsidRPr="00F07D8D">
              <w:t>ệ</w:t>
            </w:r>
            <w:r w:rsidRPr="00F07D8D">
              <w:t>c.</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Mã v</w:t>
            </w:r>
            <w:r w:rsidRPr="00F07D8D">
              <w:t>ụ</w:t>
            </w:r>
            <w:r w:rsidRPr="00F07D8D">
              <w:t xml:space="preserve"> vi</w:t>
            </w:r>
            <w:r w:rsidRPr="00F07D8D">
              <w:t>ệ</w:t>
            </w:r>
            <w:r w:rsidRPr="00F07D8D">
              <w:t>c</w:t>
            </w:r>
          </w:p>
        </w:tc>
        <w:tc>
          <w:tcPr>
            <w:tcW w:w="1584" w:type="dxa"/>
            <w:shd w:val="clear" w:color="auto" w:fill="auto"/>
          </w:tcPr>
          <w:p w:rsidR="005B3F2C" w:rsidRPr="00F07D8D" w:rsidRDefault="00F07D8D" w:rsidP="00F07D8D">
            <w:pPr>
              <w:spacing w:before="60" w:after="60" w:line="240" w:lineRule="auto"/>
            </w:pPr>
            <w:r w:rsidRPr="00F07D8D">
              <w:t>String(50)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Hi</w:t>
            </w:r>
            <w:r w:rsidRPr="00F07D8D">
              <w:t>ể</w:t>
            </w:r>
            <w:r w:rsidRPr="00F07D8D">
              <w:t>n th</w:t>
            </w:r>
            <w:r w:rsidRPr="00F07D8D">
              <w:t>ị</w:t>
            </w:r>
            <w:r w:rsidRPr="00F07D8D">
              <w:t xml:space="preserve"> d</w:t>
            </w:r>
            <w:r w:rsidRPr="00F07D8D">
              <w:t>ạ</w:t>
            </w:r>
            <w:r w:rsidRPr="00F07D8D">
              <w:t>ng liên k</w:t>
            </w:r>
            <w:r w:rsidRPr="00F07D8D">
              <w:t>ế</w:t>
            </w:r>
            <w:r w:rsidRPr="00F07D8D">
              <w:t>t. B</w:t>
            </w:r>
            <w:r w:rsidRPr="00F07D8D">
              <w:t>ấ</w:t>
            </w:r>
            <w:r w:rsidRPr="00F07D8D">
              <w:t>m vào liên k</w:t>
            </w:r>
            <w:r w:rsidRPr="00F07D8D">
              <w:t>ế</w:t>
            </w:r>
            <w:r w:rsidRPr="00F07D8D">
              <w:t>t m</w:t>
            </w:r>
            <w:r w:rsidRPr="00F07D8D">
              <w:t>ở</w:t>
            </w:r>
            <w:r w:rsidRPr="00F07D8D">
              <w:t xml:space="preserve"> màn hình </w:t>
            </w:r>
            <w:r w:rsidRPr="00F07D8D">
              <w:rPr>
                <w:bCs/>
              </w:rPr>
              <w:t>Xem chi ti</w:t>
            </w:r>
            <w:r w:rsidRPr="00F07D8D">
              <w:rPr>
                <w:bCs/>
              </w:rPr>
              <w:t>ế</w:t>
            </w:r>
            <w:r w:rsidRPr="00F07D8D">
              <w:rPr>
                <w:bCs/>
              </w:rPr>
              <w:t>t Yêu c</w:t>
            </w:r>
            <w:r w:rsidRPr="00F07D8D">
              <w:rPr>
                <w:bCs/>
              </w:rPr>
              <w:t>ầ</w:t>
            </w:r>
            <w:r w:rsidRPr="00F07D8D">
              <w:rPr>
                <w:bCs/>
              </w:rPr>
              <w:t>u xác đ</w:t>
            </w:r>
            <w:r w:rsidRPr="00F07D8D">
              <w:rPr>
                <w:bCs/>
              </w:rPr>
              <w:t>ị</w:t>
            </w:r>
            <w:r w:rsidRPr="00F07D8D">
              <w:rPr>
                <w:bCs/>
              </w:rPr>
              <w:t>nh cơ quan gi</w:t>
            </w:r>
            <w:r w:rsidRPr="00F07D8D">
              <w:rPr>
                <w:bCs/>
              </w:rPr>
              <w:t>ả</w:t>
            </w:r>
            <w:r w:rsidRPr="00F07D8D">
              <w:rPr>
                <w:bCs/>
              </w:rPr>
              <w:t>i quy</w:t>
            </w:r>
            <w:r w:rsidRPr="00F07D8D">
              <w:rPr>
                <w:bCs/>
              </w:rPr>
              <w:t>ế</w:t>
            </w:r>
            <w:r w:rsidRPr="00F07D8D">
              <w:rPr>
                <w:bCs/>
              </w:rPr>
              <w:t>t b</w:t>
            </w:r>
            <w:r w:rsidRPr="00F07D8D">
              <w:rPr>
                <w:bCs/>
              </w:rPr>
              <w:t>ồ</w:t>
            </w:r>
            <w:r w:rsidRPr="00F07D8D">
              <w:rPr>
                <w:bCs/>
              </w:rPr>
              <w:t>i thư</w:t>
            </w:r>
            <w:r w:rsidRPr="00F07D8D">
              <w:rPr>
                <w:bCs/>
              </w:rPr>
              <w:t>ờ</w:t>
            </w:r>
            <w:r w:rsidRPr="00F07D8D">
              <w:rPr>
                <w:bCs/>
              </w:rPr>
              <w:t>ng</w:t>
            </w:r>
            <w:r w:rsidRPr="00F07D8D">
              <w:t xml:space="preserve"> </w:t>
            </w:r>
            <w:r w:rsidRPr="00F07D8D">
              <w:t>ở</w:t>
            </w:r>
            <w:r w:rsidRPr="00F07D8D">
              <w:t xml:space="preserve"> ch</w:t>
            </w:r>
            <w:r w:rsidRPr="00F07D8D">
              <w:t>ế</w:t>
            </w:r>
            <w:r w:rsidRPr="00F07D8D">
              <w:t xml:space="preserve"> đ</w:t>
            </w:r>
            <w:r w:rsidRPr="00F07D8D">
              <w:t>ộ</w:t>
            </w:r>
            <w:r w:rsidRPr="00F07D8D">
              <w:t xml:space="preserve"> ch</w:t>
            </w:r>
            <w:r w:rsidRPr="00F07D8D">
              <w:t>ỉ</w:t>
            </w:r>
            <w:r w:rsidRPr="00F07D8D">
              <w:t xml:space="preserve"> xem tro</w:t>
            </w:r>
            <w:r w:rsidRPr="00F07D8D">
              <w:t>ng cùng tab làm vi</w:t>
            </w:r>
            <w:r w:rsidRPr="00F07D8D">
              <w:t>ệ</w:t>
            </w:r>
            <w:r w:rsidRPr="00F07D8D">
              <w:t>c; menu trái active vào Xác đ</w:t>
            </w:r>
            <w:r w:rsidRPr="00F07D8D">
              <w:t>ị</w:t>
            </w:r>
            <w:r w:rsidRPr="00F07D8D">
              <w:t>nh cơ quan gi</w:t>
            </w:r>
            <w:r w:rsidRPr="00F07D8D">
              <w:t>ả</w:t>
            </w:r>
            <w:r w:rsidRPr="00F07D8D">
              <w:t>i quy</w:t>
            </w:r>
            <w:r w:rsidRPr="00F07D8D">
              <w:t>ế</w:t>
            </w:r>
            <w:r w:rsidRPr="00F07D8D">
              <w:t>t b</w:t>
            </w:r>
            <w:r w:rsidRPr="00F07D8D">
              <w:t>ồ</w:t>
            </w:r>
            <w:r w:rsidRPr="00F07D8D">
              <w:t>i thư</w:t>
            </w:r>
            <w:r w:rsidRPr="00F07D8D">
              <w:t>ờ</w:t>
            </w:r>
            <w:r w:rsidRPr="00F07D8D">
              <w:t>ng. Khi đóng màn chi ti</w:t>
            </w:r>
            <w:r w:rsidRPr="00F07D8D">
              <w:t>ế</w:t>
            </w:r>
            <w:r w:rsidRPr="00F07D8D">
              <w:t>t, h</w:t>
            </w:r>
            <w:r w:rsidRPr="00F07D8D">
              <w:t>ệ</w:t>
            </w:r>
            <w:r w:rsidRPr="00F07D8D">
              <w:t xml:space="preserve"> th</w:t>
            </w:r>
            <w:r w:rsidRPr="00F07D8D">
              <w:t>ố</w:t>
            </w:r>
            <w:r w:rsidRPr="00F07D8D">
              <w:t>ng quay l</w:t>
            </w:r>
            <w:r w:rsidRPr="00F07D8D">
              <w:t>ạ</w:t>
            </w:r>
            <w:r w:rsidRPr="00F07D8D">
              <w:t>i menu Gi</w:t>
            </w:r>
            <w:r w:rsidRPr="00F07D8D">
              <w:t>ả</w:t>
            </w:r>
            <w:r w:rsidRPr="00F07D8D">
              <w:t>i quy</w:t>
            </w:r>
            <w:r w:rsidRPr="00F07D8D">
              <w:t>ế</w:t>
            </w:r>
            <w:r w:rsidRPr="00F07D8D">
              <w:t>t b</w:t>
            </w:r>
            <w:r w:rsidRPr="00F07D8D">
              <w:t>ồ</w:t>
            </w:r>
            <w:r w:rsidRPr="00F07D8D">
              <w:t>i thư</w:t>
            </w:r>
            <w:r w:rsidRPr="00F07D8D">
              <w:t>ờ</w:t>
            </w:r>
            <w:r w:rsidRPr="00F07D8D">
              <w:t>ng/Gi</w:t>
            </w:r>
            <w:r w:rsidRPr="00F07D8D">
              <w:t>ả</w:t>
            </w:r>
            <w:r w:rsidRPr="00F07D8D">
              <w:t>i quy</w:t>
            </w:r>
            <w:r w:rsidRPr="00F07D8D">
              <w:t>ế</w:t>
            </w:r>
            <w:r w:rsidRPr="00F07D8D">
              <w:t>t yêu c</w:t>
            </w:r>
            <w:r w:rsidRPr="00F07D8D">
              <w:t>ầ</w:t>
            </w:r>
            <w:r w:rsidRPr="00F07D8D">
              <w:t>u b</w:t>
            </w:r>
            <w:r w:rsidRPr="00F07D8D">
              <w:t>ồ</w:t>
            </w:r>
            <w:r w:rsidRPr="00F07D8D">
              <w:t>i thư</w:t>
            </w:r>
            <w:r w:rsidRPr="00F07D8D">
              <w:t>ờ</w:t>
            </w:r>
            <w:r w:rsidRPr="00F07D8D">
              <w:t>ng; b</w:t>
            </w:r>
            <w:r w:rsidRPr="00F07D8D">
              <w:t>ắ</w:t>
            </w:r>
            <w:r w:rsidRPr="00F07D8D">
              <w:t>t bu</w:t>
            </w:r>
            <w:r w:rsidRPr="00F07D8D">
              <w:t>ộ</w:t>
            </w:r>
            <w:r w:rsidRPr="00F07D8D">
              <w:t>c hi</w:t>
            </w:r>
            <w:r w:rsidRPr="00F07D8D">
              <w:t>ể</w:t>
            </w:r>
            <w:r w:rsidRPr="00F07D8D">
              <w:t>n th</w:t>
            </w:r>
            <w:r w:rsidRPr="00F07D8D">
              <w:t>ị</w:t>
            </w:r>
            <w:r w:rsidRPr="00F07D8D">
              <w:t xml:space="preserve"> do là tiêu chí tìm ki</w:t>
            </w:r>
            <w:r w:rsidRPr="00F07D8D">
              <w:t>ế</w:t>
            </w:r>
            <w:r w:rsidRPr="00F07D8D">
              <w:t>m.</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Tên v</w:t>
            </w:r>
            <w:r w:rsidRPr="00F07D8D">
              <w:t>ụ</w:t>
            </w:r>
            <w:r w:rsidRPr="00F07D8D">
              <w:t xml:space="preserve"> vi</w:t>
            </w:r>
            <w:r w:rsidRPr="00F07D8D">
              <w:t>ệ</w:t>
            </w:r>
            <w:r w:rsidRPr="00F07D8D">
              <w:t>c</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Hi</w:t>
            </w:r>
            <w:r w:rsidRPr="00F07D8D">
              <w:t>ể</w:t>
            </w:r>
            <w:r w:rsidRPr="00F07D8D">
              <w:t>n th</w:t>
            </w:r>
            <w:r w:rsidRPr="00F07D8D">
              <w:t>ị</w:t>
            </w:r>
            <w:r w:rsidRPr="00F07D8D">
              <w:t xml:space="preserve"> trư</w:t>
            </w:r>
            <w:r w:rsidRPr="00F07D8D">
              <w:t>ờ</w:t>
            </w:r>
            <w:r w:rsidRPr="00F07D8D">
              <w:t>ng Tên v</w:t>
            </w:r>
            <w:r w:rsidRPr="00F07D8D">
              <w:t>ụ</w:t>
            </w:r>
            <w:r w:rsidRPr="00F07D8D">
              <w:t xml:space="preserve"> vi</w:t>
            </w:r>
            <w:r w:rsidRPr="00F07D8D">
              <w:t>ệ</w:t>
            </w:r>
            <w:r w:rsidRPr="00F07D8D">
              <w:t>c c</w:t>
            </w:r>
            <w:r w:rsidRPr="00F07D8D">
              <w:t>ủ</w:t>
            </w:r>
            <w:r w:rsidRPr="00F07D8D">
              <w:t>a h</w:t>
            </w:r>
            <w:r w:rsidRPr="00F07D8D">
              <w:t>ồ</w:t>
            </w:r>
            <w:r w:rsidRPr="00F07D8D">
              <w:t xml:space="preserve"> sơ xác đ</w:t>
            </w:r>
            <w:r w:rsidRPr="00F07D8D">
              <w:t>ị</w:t>
            </w:r>
            <w:r w:rsidRPr="00F07D8D">
              <w:t>nh cơ quan; v</w:t>
            </w:r>
            <w:r w:rsidRPr="00F07D8D">
              <w:t>ớ</w:t>
            </w:r>
            <w:r w:rsidRPr="00F07D8D">
              <w:t>i d</w:t>
            </w:r>
            <w:r w:rsidRPr="00F07D8D">
              <w:t>ữ</w:t>
            </w:r>
            <w:r w:rsidRPr="00F07D8D">
              <w:t xml:space="preserve"> li</w:t>
            </w:r>
            <w:r w:rsidRPr="00F07D8D">
              <w:t>ệ</w:t>
            </w:r>
            <w:r w:rsidRPr="00F07D8D">
              <w:t>u cũ chưa có trư</w:t>
            </w:r>
            <w:r w:rsidRPr="00F07D8D">
              <w:t>ờ</w:t>
            </w:r>
            <w:r w:rsidRPr="00F07D8D">
              <w:t>ng riêng, hi</w:t>
            </w:r>
            <w:r w:rsidRPr="00F07D8D">
              <w:t>ể</w:t>
            </w:r>
            <w:r w:rsidRPr="00F07D8D">
              <w:t>n th</w:t>
            </w:r>
            <w:r w:rsidRPr="00F07D8D">
              <w:t>ị</w:t>
            </w:r>
            <w:r w:rsidRPr="00F07D8D">
              <w:t xml:space="preserve"> theo quy t</w:t>
            </w:r>
            <w:r w:rsidRPr="00F07D8D">
              <w:t>ắ</w:t>
            </w:r>
            <w:r w:rsidRPr="00F07D8D">
              <w:t>c V</w:t>
            </w:r>
            <w:r w:rsidRPr="00F07D8D">
              <w:t>ụ</w:t>
            </w:r>
            <w:r w:rsidRPr="00F07D8D">
              <w:t xml:space="preserve"> </w:t>
            </w:r>
            <w:r w:rsidRPr="00F07D8D">
              <w:lastRenderedPageBreak/>
              <w:t>vi</w:t>
            </w:r>
            <w:r w:rsidRPr="00F07D8D">
              <w:t>ệ</w:t>
            </w:r>
            <w:r w:rsidRPr="00F07D8D">
              <w:t>c yêu c</w:t>
            </w:r>
            <w:r w:rsidRPr="00F07D8D">
              <w:t>ầ</w:t>
            </w:r>
            <w:r w:rsidRPr="00F07D8D">
              <w:t>u b</w:t>
            </w:r>
            <w:r w:rsidRPr="00F07D8D">
              <w:t>ồ</w:t>
            </w:r>
            <w:r w:rsidRPr="00F07D8D">
              <w:t>i thư</w:t>
            </w:r>
            <w:r w:rsidRPr="00F07D8D">
              <w:t>ờ</w:t>
            </w:r>
            <w:r w:rsidRPr="00F07D8D">
              <w:t>ng c</w:t>
            </w:r>
            <w:r w:rsidRPr="00F07D8D">
              <w:t>ủ</w:t>
            </w:r>
            <w:r w:rsidRPr="00F07D8D">
              <w:t>a [H</w:t>
            </w:r>
            <w:r w:rsidRPr="00F07D8D">
              <w:t>ọ</w:t>
            </w:r>
            <w:r w:rsidRPr="00F07D8D">
              <w:t xml:space="preserve"> và tên ngư</w:t>
            </w:r>
            <w:r w:rsidRPr="00F07D8D">
              <w:t>ờ</w:t>
            </w:r>
            <w:r w:rsidRPr="00F07D8D">
              <w:t>i yêu c</w:t>
            </w:r>
            <w:r w:rsidRPr="00F07D8D">
              <w:t>ầ</w:t>
            </w:r>
            <w:r w:rsidRPr="00F07D8D">
              <w:t>u].</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lastRenderedPageBreak/>
              <w:t>H</w:t>
            </w:r>
            <w:r w:rsidRPr="00F07D8D">
              <w:t>ọ</w:t>
            </w:r>
            <w:r w:rsidRPr="00F07D8D">
              <w:t xml:space="preserve"> và tên ngư</w:t>
            </w:r>
            <w:r w:rsidRPr="00F07D8D">
              <w:t>ờ</w:t>
            </w:r>
            <w:r w:rsidRPr="00F07D8D">
              <w:t>i yêu c</w:t>
            </w:r>
            <w:r w:rsidRPr="00F07D8D">
              <w:t>ầ</w:t>
            </w:r>
            <w:r w:rsidRPr="00F07D8D">
              <w:t>u b</w:t>
            </w:r>
            <w:r w:rsidRPr="00F07D8D">
              <w:t>ồ</w:t>
            </w:r>
            <w:r w:rsidRPr="00F07D8D">
              <w:t>i thư</w:t>
            </w:r>
            <w:r w:rsidRPr="00F07D8D">
              <w:t>ờ</w:t>
            </w:r>
            <w:r w:rsidRPr="00F07D8D">
              <w:t>ng</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Hi</w:t>
            </w:r>
            <w:r w:rsidRPr="00F07D8D">
              <w:t>ể</w:t>
            </w:r>
            <w:r w:rsidRPr="00F07D8D">
              <w:t>n th</w:t>
            </w:r>
            <w:r w:rsidRPr="00F07D8D">
              <w:t>ị</w:t>
            </w:r>
            <w:r w:rsidRPr="00F07D8D">
              <w:t xml:space="preserve"> h</w:t>
            </w:r>
            <w:r w:rsidRPr="00F07D8D">
              <w:t>ọ</w:t>
            </w:r>
            <w:r w:rsidRPr="00F07D8D">
              <w:t xml:space="preserve"> tên ngư</w:t>
            </w:r>
            <w:r w:rsidRPr="00F07D8D">
              <w:t>ờ</w:t>
            </w:r>
            <w:r w:rsidRPr="00F07D8D">
              <w:t>i yêu c</w:t>
            </w:r>
            <w:r w:rsidRPr="00F07D8D">
              <w:t>ầ</w:t>
            </w:r>
            <w:r w:rsidRPr="00F07D8D">
              <w:t>u b</w:t>
            </w:r>
            <w:r w:rsidRPr="00F07D8D">
              <w:t>ồ</w:t>
            </w:r>
            <w:r w:rsidRPr="00F07D8D">
              <w:t>i thư</w:t>
            </w:r>
            <w:r w:rsidRPr="00F07D8D">
              <w:t>ờ</w:t>
            </w:r>
            <w:r w:rsidRPr="00F07D8D">
              <w:t>ng; b</w:t>
            </w:r>
            <w:r w:rsidRPr="00F07D8D">
              <w:t>ắ</w:t>
            </w:r>
            <w:r w:rsidRPr="00F07D8D">
              <w:t>t bu</w:t>
            </w:r>
            <w:r w:rsidRPr="00F07D8D">
              <w:t>ộ</w:t>
            </w:r>
            <w:r w:rsidRPr="00F07D8D">
              <w:t>c hi</w:t>
            </w:r>
            <w:r w:rsidRPr="00F07D8D">
              <w:t>ể</w:t>
            </w:r>
            <w:r w:rsidRPr="00F07D8D">
              <w:t>n th</w:t>
            </w:r>
            <w:r w:rsidRPr="00F07D8D">
              <w:t>ị</w:t>
            </w:r>
            <w:r w:rsidRPr="00F07D8D">
              <w:t xml:space="preserve"> do là tiêu chí tìm ki</w:t>
            </w:r>
            <w:r w:rsidRPr="00F07D8D">
              <w:t>ế</w:t>
            </w:r>
            <w:r w:rsidRPr="00F07D8D">
              <w:t>m.</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w:t>
            </w:r>
            <w:r w:rsidRPr="00F07D8D">
              <w:t>ỉ</w:t>
            </w:r>
            <w:r w:rsidRPr="00F07D8D">
              <w:t>nh/Thành ph</w:t>
            </w:r>
            <w:r w:rsidRPr="00F07D8D">
              <w:t>ố</w:t>
            </w:r>
          </w:p>
        </w:tc>
        <w:tc>
          <w:tcPr>
            <w:tcW w:w="1584" w:type="dxa"/>
            <w:shd w:val="clear" w:color="auto" w:fill="auto"/>
          </w:tcPr>
          <w:p w:rsidR="005B3F2C" w:rsidRPr="00F07D8D" w:rsidRDefault="00F07D8D" w:rsidP="00F07D8D">
            <w:pPr>
              <w:spacing w:before="60" w:after="60" w:line="240" w:lineRule="auto"/>
            </w:pPr>
            <w:r w:rsidRPr="00F07D8D">
              <w:t>Enum(String(100)) / 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Control UI: Combobox có tìm ki</w:t>
            </w:r>
            <w:r w:rsidRPr="00F07D8D">
              <w:t>ế</w:t>
            </w:r>
            <w:r w:rsidRPr="00F07D8D">
              <w:t>m / Input text.</w:t>
            </w:r>
            <w:r w:rsidRPr="00F07D8D">
              <w:br/>
              <w:t>- N</w:t>
            </w:r>
            <w:r w:rsidRPr="00F07D8D">
              <w:t>ế</w:t>
            </w:r>
            <w:r w:rsidRPr="00F07D8D">
              <w:t>u Qu</w:t>
            </w:r>
            <w:r w:rsidRPr="00F07D8D">
              <w:t>ố</w:t>
            </w:r>
            <w:r w:rsidRPr="00F07D8D">
              <w:t>c gia = Vi</w:t>
            </w:r>
            <w:r w:rsidRPr="00F07D8D">
              <w:t>ệ</w:t>
            </w:r>
            <w:r w:rsidRPr="00F07D8D">
              <w:t>t Nam: Tham chi</w:t>
            </w:r>
            <w:r w:rsidRPr="00F07D8D">
              <w:t>ế</w:t>
            </w:r>
            <w:r w:rsidRPr="00F07D8D">
              <w:t>u Danh m</w:t>
            </w:r>
            <w:r w:rsidRPr="00F07D8D">
              <w:t>ụ</w:t>
            </w:r>
            <w:r w:rsidRPr="00F07D8D">
              <w:t>c T</w:t>
            </w:r>
            <w:r w:rsidRPr="00F07D8D">
              <w:t>ỉ</w:t>
            </w:r>
            <w:r w:rsidRPr="00F07D8D">
              <w:t>n</w:t>
            </w:r>
            <w:r w:rsidRPr="00F07D8D">
              <w:t>h/Thành ph</w:t>
            </w:r>
            <w:r w:rsidRPr="00F07D8D">
              <w:t>ố</w:t>
            </w:r>
            <w:r w:rsidRPr="00F07D8D">
              <w:t xml:space="preserve"> [DM_13]. Cho phép gõ tìm ki</w:t>
            </w:r>
            <w:r w:rsidRPr="00F07D8D">
              <w:t>ế</w:t>
            </w:r>
            <w:r w:rsidRPr="00F07D8D">
              <w:t>m theo Mã ho</w:t>
            </w:r>
            <w:r w:rsidRPr="00F07D8D">
              <w:t>ặ</w:t>
            </w:r>
            <w:r w:rsidRPr="00F07D8D">
              <w:t>c Tên.</w:t>
            </w:r>
            <w:r w:rsidRPr="00F07D8D">
              <w:br/>
              <w:t>- N</w:t>
            </w:r>
            <w:r w:rsidRPr="00F07D8D">
              <w:t>ế</w:t>
            </w:r>
            <w:r w:rsidRPr="00F07D8D">
              <w:t>u Qu</w:t>
            </w:r>
            <w:r w:rsidRPr="00F07D8D">
              <w:t>ố</w:t>
            </w:r>
            <w:r w:rsidRPr="00F07D8D">
              <w:t>c gia khác Vi</w:t>
            </w:r>
            <w:r w:rsidRPr="00F07D8D">
              <w:t>ệ</w:t>
            </w:r>
            <w:r w:rsidRPr="00F07D8D">
              <w:t>t Nam: Hi</w:t>
            </w:r>
            <w:r w:rsidRPr="00F07D8D">
              <w:t>ể</w:t>
            </w:r>
            <w:r w:rsidRPr="00F07D8D">
              <w:t>n th</w:t>
            </w:r>
            <w:r w:rsidRPr="00F07D8D">
              <w:t>ị</w:t>
            </w:r>
            <w:r w:rsidRPr="00F07D8D">
              <w:t xml:space="preserve"> ô nh</w:t>
            </w:r>
            <w:r w:rsidRPr="00F07D8D">
              <w:t>ậ</w:t>
            </w:r>
            <w:r w:rsidRPr="00F07D8D">
              <w:t>p văn b</w:t>
            </w:r>
            <w:r w:rsidRPr="00F07D8D">
              <w:t>ả</w:t>
            </w:r>
            <w:r w:rsidRPr="00F07D8D">
              <w:t>n đ</w:t>
            </w:r>
            <w:r w:rsidRPr="00F07D8D">
              <w:t>ể</w:t>
            </w:r>
            <w:r w:rsidRPr="00F07D8D">
              <w:t xml:space="preserve"> ngư</w:t>
            </w:r>
            <w:r w:rsidRPr="00F07D8D">
              <w:t>ờ</w:t>
            </w:r>
            <w:r w:rsidRPr="00F07D8D">
              <w:t>i dùng t</w:t>
            </w:r>
            <w:r w:rsidRPr="00F07D8D">
              <w:t>ự</w:t>
            </w:r>
            <w:r w:rsidRPr="00F07D8D">
              <w:t xml:space="preserve"> do nh</w:t>
            </w:r>
            <w:r w:rsidRPr="00F07D8D">
              <w:t>ậ</w:t>
            </w:r>
            <w:r w:rsidRPr="00F07D8D">
              <w:t>p.</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Phư</w:t>
            </w:r>
            <w:r w:rsidRPr="00F07D8D">
              <w:t>ờ</w:t>
            </w:r>
            <w:r w:rsidRPr="00F07D8D">
              <w:t>ng/Xã</w:t>
            </w:r>
          </w:p>
        </w:tc>
        <w:tc>
          <w:tcPr>
            <w:tcW w:w="1584" w:type="dxa"/>
            <w:shd w:val="clear" w:color="auto" w:fill="auto"/>
          </w:tcPr>
          <w:p w:rsidR="005B3F2C" w:rsidRPr="00F07D8D" w:rsidRDefault="00F07D8D" w:rsidP="00F07D8D">
            <w:pPr>
              <w:spacing w:before="60" w:after="60" w:line="240" w:lineRule="auto"/>
            </w:pPr>
            <w:r w:rsidRPr="00F07D8D">
              <w:t>Enum(String(100)) / String(100)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Control UI: Combobox có tìm ki</w:t>
            </w:r>
            <w:r w:rsidRPr="00F07D8D">
              <w:t>ế</w:t>
            </w:r>
            <w:r w:rsidRPr="00F07D8D">
              <w:t>m / Input text.</w:t>
            </w:r>
            <w:r w:rsidRPr="00F07D8D">
              <w:br/>
              <w:t>- Ph</w:t>
            </w:r>
            <w:r w:rsidRPr="00F07D8D">
              <w:t>ụ</w:t>
            </w:r>
            <w:r w:rsidRPr="00F07D8D">
              <w:t xml:space="preserve"> thu</w:t>
            </w:r>
            <w:r w:rsidRPr="00F07D8D">
              <w:t>ộ</w:t>
            </w:r>
            <w:r w:rsidRPr="00F07D8D">
              <w:t>c</w:t>
            </w:r>
            <w:r w:rsidRPr="00F07D8D">
              <w:t xml:space="preserve"> vào T</w:t>
            </w:r>
            <w:r w:rsidRPr="00F07D8D">
              <w:t>ỉ</w:t>
            </w:r>
            <w:r w:rsidRPr="00F07D8D">
              <w:t>nh/Thành ph</w:t>
            </w:r>
            <w:r w:rsidRPr="00F07D8D">
              <w:t>ố</w:t>
            </w:r>
            <w:r w:rsidRPr="00F07D8D">
              <w:t xml:space="preserve"> đã ch</w:t>
            </w:r>
            <w:r w:rsidRPr="00F07D8D">
              <w:t>ọ</w:t>
            </w:r>
            <w:r w:rsidRPr="00F07D8D">
              <w:t>n.</w:t>
            </w:r>
            <w:r w:rsidRPr="00F07D8D">
              <w:br/>
              <w:t>- N</w:t>
            </w:r>
            <w:r w:rsidRPr="00F07D8D">
              <w:t>ế</w:t>
            </w:r>
            <w:r w:rsidRPr="00F07D8D">
              <w:t>u Qu</w:t>
            </w:r>
            <w:r w:rsidRPr="00F07D8D">
              <w:t>ố</w:t>
            </w:r>
            <w:r w:rsidRPr="00F07D8D">
              <w:t>c gia = Vi</w:t>
            </w:r>
            <w:r w:rsidRPr="00F07D8D">
              <w:t>ệ</w:t>
            </w:r>
            <w:r w:rsidRPr="00F07D8D">
              <w:t>t Nam: Tham chi</w:t>
            </w:r>
            <w:r w:rsidRPr="00F07D8D">
              <w:t>ế</w:t>
            </w:r>
            <w:r w:rsidRPr="00F07D8D">
              <w:t>u Danh m</w:t>
            </w:r>
            <w:r w:rsidRPr="00F07D8D">
              <w:t>ụ</w:t>
            </w:r>
            <w:r w:rsidRPr="00F07D8D">
              <w:t>c Xã/Phư</w:t>
            </w:r>
            <w:r w:rsidRPr="00F07D8D">
              <w:t>ờ</w:t>
            </w:r>
            <w:r w:rsidRPr="00F07D8D">
              <w:t>ng/Th</w:t>
            </w:r>
            <w:r w:rsidRPr="00F07D8D">
              <w:t>ị</w:t>
            </w:r>
            <w:r w:rsidRPr="00F07D8D">
              <w:t xml:space="preserve"> tr</w:t>
            </w:r>
            <w:r w:rsidRPr="00F07D8D">
              <w:t>ấ</w:t>
            </w:r>
            <w:r w:rsidRPr="00F07D8D">
              <w:t>n [DM_15] (l</w:t>
            </w:r>
            <w:r w:rsidRPr="00F07D8D">
              <w:t>ọ</w:t>
            </w:r>
            <w:r w:rsidRPr="00F07D8D">
              <w:t>c đ</w:t>
            </w:r>
            <w:r w:rsidRPr="00F07D8D">
              <w:t>ộ</w:t>
            </w:r>
            <w:r w:rsidRPr="00F07D8D">
              <w:t>ng theo T</w:t>
            </w:r>
            <w:r w:rsidRPr="00F07D8D">
              <w:t>ỉ</w:t>
            </w:r>
            <w:r w:rsidRPr="00F07D8D">
              <w:t>nh/Thành ph</w:t>
            </w:r>
            <w:r w:rsidRPr="00F07D8D">
              <w:t>ố</w:t>
            </w:r>
            <w:r w:rsidRPr="00F07D8D">
              <w:t xml:space="preserve"> đã ch</w:t>
            </w:r>
            <w:r w:rsidRPr="00F07D8D">
              <w:t>ọ</w:t>
            </w:r>
            <w:r w:rsidRPr="00F07D8D">
              <w:t>n). Cho phép gõ tìm ki</w:t>
            </w:r>
            <w:r w:rsidRPr="00F07D8D">
              <w:t>ế</w:t>
            </w:r>
            <w:r w:rsidRPr="00F07D8D">
              <w:t>m theo Mã ho</w:t>
            </w:r>
            <w:r w:rsidRPr="00F07D8D">
              <w:t>ặ</w:t>
            </w:r>
            <w:r w:rsidRPr="00F07D8D">
              <w:t>c Tên. N</w:t>
            </w:r>
            <w:r w:rsidRPr="00F07D8D">
              <w:t>ế</w:t>
            </w:r>
            <w:r w:rsidRPr="00F07D8D">
              <w:t>u chưa ch</w:t>
            </w:r>
            <w:r w:rsidRPr="00F07D8D">
              <w:t>ọ</w:t>
            </w:r>
            <w:r w:rsidRPr="00F07D8D">
              <w:t>n T</w:t>
            </w:r>
            <w:r w:rsidRPr="00F07D8D">
              <w:t>ỉ</w:t>
            </w:r>
            <w:r w:rsidRPr="00F07D8D">
              <w:t>nh/Thành ph</w:t>
            </w:r>
            <w:r w:rsidRPr="00F07D8D">
              <w:t>ố</w:t>
            </w:r>
            <w:r w:rsidRPr="00F07D8D">
              <w:t xml:space="preserve"> thì khóa m</w:t>
            </w:r>
            <w:r w:rsidRPr="00F07D8D">
              <w:t>ờ</w:t>
            </w:r>
            <w:r w:rsidRPr="00F07D8D">
              <w:t xml:space="preserve"> (Disabled) kèm placeholder </w:t>
            </w:r>
            <w:r w:rsidRPr="00F07D8D">
              <w:rPr>
                <w:i/>
                <w:iCs/>
              </w:rPr>
              <w:t>“Vui l</w:t>
            </w:r>
            <w:r w:rsidRPr="00F07D8D">
              <w:rPr>
                <w:i/>
                <w:iCs/>
              </w:rPr>
              <w:t>òng ch</w:t>
            </w:r>
            <w:r w:rsidRPr="00F07D8D">
              <w:rPr>
                <w:i/>
                <w:iCs/>
              </w:rPr>
              <w:t>ọ</w:t>
            </w:r>
            <w:r w:rsidRPr="00F07D8D">
              <w:rPr>
                <w:i/>
                <w:iCs/>
              </w:rPr>
              <w:t>n T</w:t>
            </w:r>
            <w:r w:rsidRPr="00F07D8D">
              <w:rPr>
                <w:i/>
                <w:iCs/>
              </w:rPr>
              <w:t>ỉ</w:t>
            </w:r>
            <w:r w:rsidRPr="00F07D8D">
              <w:rPr>
                <w:i/>
                <w:iCs/>
              </w:rPr>
              <w:t>nh/Thành ph</w:t>
            </w:r>
            <w:r w:rsidRPr="00F07D8D">
              <w:rPr>
                <w:i/>
                <w:iCs/>
              </w:rPr>
              <w:t>ố</w:t>
            </w:r>
            <w:r w:rsidRPr="00F07D8D">
              <w:rPr>
                <w:i/>
                <w:iCs/>
              </w:rPr>
              <w:t xml:space="preserve"> trư</w:t>
            </w:r>
            <w:r w:rsidRPr="00F07D8D">
              <w:rPr>
                <w:i/>
                <w:iCs/>
              </w:rPr>
              <w:t>ớ</w:t>
            </w:r>
            <w:r w:rsidRPr="00F07D8D">
              <w:rPr>
                <w:i/>
                <w:iCs/>
              </w:rPr>
              <w:t>c”</w:t>
            </w:r>
            <w:r w:rsidRPr="00F07D8D">
              <w:t>.</w:t>
            </w:r>
            <w:r w:rsidRPr="00F07D8D">
              <w:br/>
              <w:t>- N</w:t>
            </w:r>
            <w:r w:rsidRPr="00F07D8D">
              <w:t>ế</w:t>
            </w:r>
            <w:r w:rsidRPr="00F07D8D">
              <w:t>u Qu</w:t>
            </w:r>
            <w:r w:rsidRPr="00F07D8D">
              <w:t>ố</w:t>
            </w:r>
            <w:r w:rsidRPr="00F07D8D">
              <w:t>c gia khác Vi</w:t>
            </w:r>
            <w:r w:rsidRPr="00F07D8D">
              <w:t>ệ</w:t>
            </w:r>
            <w:r w:rsidRPr="00F07D8D">
              <w:t>t Nam: Hi</w:t>
            </w:r>
            <w:r w:rsidRPr="00F07D8D">
              <w:t>ể</w:t>
            </w:r>
            <w:r w:rsidRPr="00F07D8D">
              <w:t>n th</w:t>
            </w:r>
            <w:r w:rsidRPr="00F07D8D">
              <w:t>ị</w:t>
            </w:r>
            <w:r w:rsidRPr="00F07D8D">
              <w:t xml:space="preserve"> ô nh</w:t>
            </w:r>
            <w:r w:rsidRPr="00F07D8D">
              <w:t>ậ</w:t>
            </w:r>
            <w:r w:rsidRPr="00F07D8D">
              <w:t>p văn b</w:t>
            </w:r>
            <w:r w:rsidRPr="00F07D8D">
              <w:t>ả</w:t>
            </w:r>
            <w:r w:rsidRPr="00F07D8D">
              <w:t>n (Input text) đ</w:t>
            </w:r>
            <w:r w:rsidRPr="00F07D8D">
              <w:t>ể</w:t>
            </w:r>
            <w:r w:rsidRPr="00F07D8D">
              <w:t xml:space="preserve"> ngư</w:t>
            </w:r>
            <w:r w:rsidRPr="00F07D8D">
              <w:t>ờ</w:t>
            </w:r>
            <w:r w:rsidRPr="00F07D8D">
              <w:t>i dùng t</w:t>
            </w:r>
            <w:r w:rsidRPr="00F07D8D">
              <w:t>ự</w:t>
            </w:r>
            <w:r w:rsidRPr="00F07D8D">
              <w:t xml:space="preserve"> do nh</w:t>
            </w:r>
            <w:r w:rsidRPr="00F07D8D">
              <w:t>ậ</w:t>
            </w:r>
            <w:r w:rsidRPr="00F07D8D">
              <w:t>p.</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Đ</w:t>
            </w:r>
            <w:r w:rsidRPr="00F07D8D">
              <w:t>ị</w:t>
            </w:r>
            <w:r w:rsidRPr="00F07D8D">
              <w:t>a ch</w:t>
            </w:r>
            <w:r w:rsidRPr="00F07D8D">
              <w:t>ỉ</w:t>
            </w:r>
            <w:r w:rsidRPr="00F07D8D">
              <w:t xml:space="preserve"> chi ti</w:t>
            </w:r>
            <w:r w:rsidRPr="00F07D8D">
              <w:t>ế</w:t>
            </w:r>
            <w:r w:rsidRPr="00F07D8D">
              <w:t>t</w:t>
            </w:r>
          </w:p>
        </w:tc>
        <w:tc>
          <w:tcPr>
            <w:tcW w:w="1584" w:type="dxa"/>
            <w:shd w:val="clear" w:color="auto" w:fill="auto"/>
          </w:tcPr>
          <w:p w:rsidR="005B3F2C" w:rsidRPr="00F07D8D" w:rsidRDefault="00F07D8D" w:rsidP="00F07D8D">
            <w:pPr>
              <w:spacing w:before="60" w:after="60" w:line="240" w:lineRule="auto"/>
            </w:pPr>
            <w:r w:rsidRPr="00F07D8D">
              <w:t>Text(1000) / String(500)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Control UI: Textarea / Input text.</w:t>
            </w:r>
            <w:r w:rsidRPr="00F07D8D">
              <w:br/>
            </w:r>
            <w:r w:rsidRPr="00F07D8D">
              <w:t>- Nh</w:t>
            </w:r>
            <w:r w:rsidRPr="00F07D8D">
              <w:t>ậ</w:t>
            </w:r>
            <w:r w:rsidRPr="00F07D8D">
              <w:t>p/hi</w:t>
            </w:r>
            <w:r w:rsidRPr="00F07D8D">
              <w:t>ể</w:t>
            </w:r>
            <w:r w:rsidRPr="00F07D8D">
              <w:t>n th</w:t>
            </w:r>
            <w:r w:rsidRPr="00F07D8D">
              <w:t>ị</w:t>
            </w:r>
            <w:r w:rsidRPr="00F07D8D">
              <w:t xml:space="preserve"> s</w:t>
            </w:r>
            <w:r w:rsidRPr="00F07D8D">
              <w:t>ố</w:t>
            </w:r>
            <w:r w:rsidRPr="00F07D8D">
              <w:t xml:space="preserve"> nhà, tên đư</w:t>
            </w:r>
            <w:r w:rsidRPr="00F07D8D">
              <w:t>ờ</w:t>
            </w:r>
            <w:r w:rsidRPr="00F07D8D">
              <w:t>ng/ph</w:t>
            </w:r>
            <w:r w:rsidRPr="00F07D8D">
              <w:t>ố</w:t>
            </w:r>
            <w:r w:rsidRPr="00F07D8D">
              <w:t>, thôn/xóm/</w:t>
            </w:r>
            <w:r w:rsidRPr="00F07D8D">
              <w:t>ấ</w:t>
            </w:r>
            <w:r w:rsidRPr="00F07D8D">
              <w:t>p…</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Ngày ti</w:t>
            </w:r>
            <w:r w:rsidRPr="00F07D8D">
              <w:t>ế</w:t>
            </w:r>
            <w:r w:rsidRPr="00F07D8D">
              <w:t>p nh</w:t>
            </w:r>
            <w:r w:rsidRPr="00F07D8D">
              <w:t>ậ</w:t>
            </w:r>
            <w:r w:rsidRPr="00F07D8D">
              <w:t>n</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d</w:t>
            </w:r>
            <w:r w:rsidRPr="00F07D8D">
              <w:t>ữ</w:t>
            </w:r>
            <w:r w:rsidRPr="00F07D8D">
              <w:t xml:space="preserve"> li</w:t>
            </w:r>
            <w:r w:rsidRPr="00F07D8D">
              <w:t>ệ</w:t>
            </w:r>
            <w:r w:rsidRPr="00F07D8D">
              <w:t>u</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Hi</w:t>
            </w:r>
            <w:r w:rsidRPr="00F07D8D">
              <w:t>ể</w:t>
            </w:r>
            <w:r w:rsidRPr="00F07D8D">
              <w:t>n th</w:t>
            </w:r>
            <w:r w:rsidRPr="00F07D8D">
              <w:t>ị</w:t>
            </w:r>
            <w:r w:rsidRPr="00F07D8D">
              <w:t xml:space="preserve"> ngày ti</w:t>
            </w:r>
            <w:r w:rsidRPr="00F07D8D">
              <w:t>ế</w:t>
            </w:r>
            <w:r w:rsidRPr="00F07D8D">
              <w:t>p nh</w:t>
            </w:r>
            <w:r w:rsidRPr="00F07D8D">
              <w:t>ậ</w:t>
            </w:r>
            <w:r w:rsidRPr="00F07D8D">
              <w:t>n v</w:t>
            </w:r>
            <w:r w:rsidRPr="00F07D8D">
              <w:t>ụ</w:t>
            </w:r>
            <w:r w:rsidRPr="00F07D8D">
              <w:t xml:space="preserve"> vi</w:t>
            </w:r>
            <w:r w:rsidRPr="00F07D8D">
              <w:t>ệ</w:t>
            </w:r>
            <w:r w:rsidRPr="00F07D8D">
              <w:t>c xác đ</w:t>
            </w:r>
            <w:r w:rsidRPr="00F07D8D">
              <w:t>ị</w:t>
            </w:r>
            <w:r w:rsidRPr="00F07D8D">
              <w:t>nh cơ quan.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Thao tác</w:t>
            </w:r>
          </w:p>
        </w:tc>
        <w:tc>
          <w:tcPr>
            <w:tcW w:w="1584" w:type="dxa"/>
            <w:shd w:val="clear" w:color="auto" w:fill="auto"/>
          </w:tcPr>
          <w:p w:rsidR="005B3F2C" w:rsidRPr="00F07D8D" w:rsidRDefault="00F07D8D" w:rsidP="00F07D8D">
            <w:pPr>
              <w:spacing w:before="60" w:after="60" w:line="240" w:lineRule="auto"/>
            </w:pPr>
            <w:r w:rsidRPr="00F07D8D">
              <w:t>String(50)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Hi</w:t>
            </w:r>
            <w:r w:rsidRPr="00F07D8D">
              <w:t>ể</w:t>
            </w:r>
            <w:r w:rsidRPr="00F07D8D">
              <w:t>n th</w:t>
            </w:r>
            <w:r w:rsidRPr="00F07D8D">
              <w:t>ị</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Hi</w:t>
            </w:r>
            <w:r w:rsidRPr="00F07D8D">
              <w:t>ể</w:t>
            </w:r>
            <w:r w:rsidRPr="00F07D8D">
              <w:t>n th</w:t>
            </w:r>
            <w:r w:rsidRPr="00F07D8D">
              <w:t>ị</w:t>
            </w:r>
            <w:r w:rsidRPr="00F07D8D">
              <w:t xml:space="preserve"> nút Ch</w:t>
            </w:r>
            <w:r w:rsidRPr="00F07D8D">
              <w:t>ọ</w:t>
            </w:r>
            <w:r w:rsidRPr="00F07D8D">
              <w:t xml:space="preserve">n </w:t>
            </w:r>
            <w:r w:rsidRPr="00F07D8D">
              <w:t>ở</w:t>
            </w:r>
            <w:r w:rsidRPr="00F07D8D">
              <w:t xml:space="preserve"> c</w:t>
            </w:r>
            <w:r w:rsidRPr="00F07D8D">
              <w:t>ộ</w:t>
            </w:r>
            <w:r w:rsidRPr="00F07D8D">
              <w:t>t cu</w:t>
            </w:r>
            <w:r w:rsidRPr="00F07D8D">
              <w:t>ố</w:t>
            </w:r>
            <w:r w:rsidRPr="00F07D8D">
              <w:t>i dòng.</w:t>
            </w:r>
          </w:p>
        </w:tc>
      </w:tr>
    </w:tbl>
    <w:p w:rsidR="005B3F2C" w:rsidRPr="00F07D8D" w:rsidRDefault="00F07D8D" w:rsidP="00F07D8D">
      <w:pPr>
        <w:pStyle w:val="Heading6"/>
        <w:numPr>
          <w:ilvl w:val="0"/>
          <w:numId w:val="0"/>
        </w:numPr>
        <w:jc w:val="both"/>
      </w:pPr>
      <w:bookmarkStart w:id="32" w:name="chức-năng-trên-màn-hình-6"/>
      <w:bookmarkEnd w:id="31"/>
      <w:r w:rsidRPr="00F07D8D">
        <w:t>4.3.3.1.10.3. Ch</w:t>
      </w:r>
      <w:r w:rsidRPr="00F07D8D">
        <w:t>ứ</w:t>
      </w:r>
      <w:r w:rsidRPr="00F07D8D">
        <w:t>c năng trên màn hình</w:t>
      </w: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821"/>
        <w:gridCol w:w="2549"/>
        <w:gridCol w:w="1411"/>
        <w:gridCol w:w="4838"/>
      </w:tblGrid>
      <w:tr w:rsidR="005B3F2C" w:rsidRPr="00F07D8D" w:rsidTr="00F07D8D">
        <w:trPr>
          <w:tblHeader/>
        </w:trPr>
        <w:tc>
          <w:tcPr>
            <w:tcW w:w="821" w:type="dxa"/>
            <w:shd w:val="clear" w:color="auto" w:fill="auto"/>
          </w:tcPr>
          <w:p w:rsidR="005B3F2C" w:rsidRPr="00F07D8D" w:rsidRDefault="00F07D8D" w:rsidP="00F07D8D">
            <w:pPr>
              <w:spacing w:before="60" w:after="60" w:line="240" w:lineRule="auto"/>
              <w:jc w:val="center"/>
              <w:rPr>
                <w:b/>
              </w:rPr>
            </w:pPr>
            <w:r w:rsidRPr="00F07D8D">
              <w:rPr>
                <w:b/>
              </w:rPr>
              <w:lastRenderedPageBreak/>
              <w:t>STT</w:t>
            </w:r>
          </w:p>
        </w:tc>
        <w:tc>
          <w:tcPr>
            <w:tcW w:w="2549" w:type="dxa"/>
            <w:shd w:val="clear" w:color="auto" w:fill="auto"/>
          </w:tcPr>
          <w:p w:rsidR="005B3F2C" w:rsidRPr="00F07D8D" w:rsidRDefault="00F07D8D" w:rsidP="00F07D8D">
            <w:pPr>
              <w:spacing w:before="60" w:after="60" w:line="240" w:lineRule="auto"/>
              <w:jc w:val="center"/>
              <w:rPr>
                <w:b/>
              </w:rPr>
            </w:pPr>
            <w:r w:rsidRPr="00F07D8D">
              <w:rPr>
                <w:b/>
              </w:rPr>
              <w:t>Tên ch</w:t>
            </w:r>
            <w:r w:rsidRPr="00F07D8D">
              <w:rPr>
                <w:b/>
              </w:rPr>
              <w:t>ứ</w:t>
            </w:r>
            <w:r w:rsidRPr="00F07D8D">
              <w:rPr>
                <w:b/>
              </w:rPr>
              <w:t>c năng</w:t>
            </w:r>
          </w:p>
        </w:tc>
        <w:tc>
          <w:tcPr>
            <w:tcW w:w="1411" w:type="dxa"/>
            <w:shd w:val="clear" w:color="auto" w:fill="auto"/>
          </w:tcPr>
          <w:p w:rsidR="005B3F2C" w:rsidRPr="00F07D8D" w:rsidRDefault="00F07D8D" w:rsidP="00F07D8D">
            <w:pPr>
              <w:spacing w:before="60" w:after="60" w:line="240" w:lineRule="auto"/>
              <w:jc w:val="center"/>
              <w:rPr>
                <w:b/>
              </w:rPr>
            </w:pPr>
            <w:r w:rsidRPr="00F07D8D">
              <w:rPr>
                <w:b/>
              </w:rPr>
              <w:t>Đ</w:t>
            </w:r>
            <w:r w:rsidRPr="00F07D8D">
              <w:rPr>
                <w:b/>
              </w:rPr>
              <w:t>ị</w:t>
            </w:r>
            <w:r w:rsidRPr="00F07D8D">
              <w:rPr>
                <w:b/>
              </w:rPr>
              <w:t>nh d</w:t>
            </w:r>
            <w:r w:rsidRPr="00F07D8D">
              <w:rPr>
                <w:b/>
              </w:rPr>
              <w:t>ạ</w:t>
            </w:r>
            <w:r w:rsidRPr="00F07D8D">
              <w:rPr>
                <w:b/>
              </w:rPr>
              <w:t>ng</w:t>
            </w:r>
          </w:p>
        </w:tc>
        <w:tc>
          <w:tcPr>
            <w:tcW w:w="4838" w:type="dxa"/>
            <w:shd w:val="clear" w:color="auto" w:fill="auto"/>
          </w:tcPr>
          <w:p w:rsidR="005B3F2C" w:rsidRPr="00F07D8D" w:rsidRDefault="00F07D8D" w:rsidP="00F07D8D">
            <w:pPr>
              <w:spacing w:before="60" w:after="60" w:line="240" w:lineRule="auto"/>
              <w:jc w:val="center"/>
              <w:rPr>
                <w:b/>
              </w:rPr>
            </w:pPr>
            <w:r w:rsidRPr="00F07D8D">
              <w:rPr>
                <w:b/>
              </w:rPr>
              <w:t>Mô t</w:t>
            </w:r>
            <w:r w:rsidRPr="00F07D8D">
              <w:rPr>
                <w:b/>
              </w:rPr>
              <w:t>ả</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1</w:t>
            </w:r>
          </w:p>
        </w:tc>
        <w:tc>
          <w:tcPr>
            <w:tcW w:w="2549" w:type="dxa"/>
            <w:shd w:val="clear" w:color="auto" w:fill="auto"/>
          </w:tcPr>
          <w:p w:rsidR="005B3F2C" w:rsidRPr="00F07D8D" w:rsidRDefault="00F07D8D" w:rsidP="00F07D8D">
            <w:pPr>
              <w:spacing w:before="60" w:after="60" w:line="240" w:lineRule="auto"/>
            </w:pPr>
            <w:r w:rsidRPr="00F07D8D">
              <w:t>Tìm ki</w:t>
            </w:r>
            <w:r w:rsidRPr="00F07D8D">
              <w:t>ế</w:t>
            </w:r>
            <w:r w:rsidRPr="00F07D8D">
              <w:t>m</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pPr>
            <w:r w:rsidRPr="00F07D8D">
              <w:t>Khi ngư</w:t>
            </w:r>
            <w:r w:rsidRPr="00F07D8D">
              <w:t>ờ</w:t>
            </w:r>
            <w:r w:rsidRPr="00F07D8D">
              <w:t>i dùng click nút, h</w:t>
            </w:r>
            <w:r w:rsidRPr="00F07D8D">
              <w:t>ệ</w:t>
            </w:r>
            <w:r w:rsidRPr="00F07D8D">
              <w:t xml:space="preserve"> th</w:t>
            </w:r>
            <w:r w:rsidRPr="00F07D8D">
              <w:t>ố</w:t>
            </w:r>
            <w:r w:rsidRPr="00F07D8D">
              <w:t>ng ki</w:t>
            </w:r>
            <w:r w:rsidRPr="00F07D8D">
              <w:t>ể</w:t>
            </w:r>
            <w:r w:rsidRPr="00F07D8D">
              <w:t>m tra đi</w:t>
            </w:r>
            <w:r w:rsidRPr="00F07D8D">
              <w:t>ề</w:t>
            </w:r>
            <w:r w:rsidRPr="00F07D8D">
              <w:t>u ki</w:t>
            </w:r>
            <w:r w:rsidRPr="00F07D8D">
              <w:t>ệ</w:t>
            </w:r>
            <w:r w:rsidRPr="00F07D8D">
              <w:t>n d</w:t>
            </w:r>
            <w:r w:rsidRPr="00F07D8D">
              <w:t>ữ</w:t>
            </w:r>
            <w:r w:rsidRPr="00F07D8D">
              <w:t xml:space="preserve"> li</w:t>
            </w:r>
            <w:r w:rsidRPr="00F07D8D">
              <w:t>ệ</w:t>
            </w:r>
            <w:r w:rsidRPr="00F07D8D">
              <w:t>u và th</w:t>
            </w:r>
            <w:r w:rsidRPr="00F07D8D">
              <w:t>ự</w:t>
            </w:r>
            <w:r w:rsidRPr="00F07D8D">
              <w:t>c hi</w:t>
            </w:r>
            <w:r w:rsidRPr="00F07D8D">
              <w:t>ệ</w:t>
            </w:r>
            <w:r w:rsidRPr="00F07D8D">
              <w:t>n tìm ki</w:t>
            </w:r>
            <w:r w:rsidRPr="00F07D8D">
              <w:t>ế</w:t>
            </w:r>
            <w:r w:rsidRPr="00F07D8D">
              <w:t>m trên popup theo các trư</w:t>
            </w:r>
            <w:r w:rsidRPr="00F07D8D">
              <w:t>ờ</w:t>
            </w:r>
            <w:r w:rsidRPr="00F07D8D">
              <w:t>ng h</w:t>
            </w:r>
            <w:r w:rsidRPr="00F07D8D">
              <w:t>ợ</w:t>
            </w:r>
            <w:r w:rsidRPr="00F07D8D">
              <w:t>p bên dư</w:t>
            </w:r>
            <w:r w:rsidRPr="00F07D8D">
              <w:t>ớ</w:t>
            </w:r>
            <w:r w:rsidRPr="00F07D8D">
              <w:t>i:</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TH1 - Không nh</w:t>
            </w:r>
            <w:r w:rsidRPr="00F07D8D">
              <w:rPr>
                <w:bCs/>
              </w:rPr>
              <w:t>ậ</w:t>
            </w:r>
            <w:r w:rsidRPr="00F07D8D">
              <w:rPr>
                <w:bCs/>
              </w:rPr>
              <w:t>p tiêu chí nào</w:t>
            </w:r>
            <w:r w:rsidRPr="00F07D8D">
              <w:t>: N</w:t>
            </w:r>
            <w:r w:rsidRPr="00F07D8D">
              <w:t>ế</w:t>
            </w:r>
            <w:r w:rsidRPr="00F07D8D">
              <w:t>u ngư</w:t>
            </w:r>
            <w:r w:rsidRPr="00F07D8D">
              <w:t>ờ</w:t>
            </w:r>
            <w:r w:rsidRPr="00F07D8D">
              <w:t>i dùng chưa nh</w:t>
            </w:r>
            <w:r w:rsidRPr="00F07D8D">
              <w:t>ậ</w:t>
            </w:r>
            <w:r w:rsidRPr="00F07D8D">
              <w:t>p/ch</w:t>
            </w:r>
            <w:r w:rsidRPr="00F07D8D">
              <w:t>ọ</w:t>
            </w:r>
            <w:r w:rsidRPr="00F07D8D">
              <w:t>n t</w:t>
            </w:r>
            <w:r w:rsidRPr="00F07D8D">
              <w:t>ố</w:t>
            </w:r>
            <w:r w:rsidRPr="00F07D8D">
              <w:t>i thi</w:t>
            </w:r>
            <w:r w:rsidRPr="00F07D8D">
              <w:t>ể</w:t>
            </w:r>
            <w:r w:rsidRPr="00F07D8D">
              <w:t>u 01 tiêu chí tìm ki</w:t>
            </w:r>
            <w:r w:rsidRPr="00F07D8D">
              <w:t>ế</w:t>
            </w:r>
            <w:r w:rsidRPr="00F07D8D">
              <w:t>m, vi ph</w:t>
            </w:r>
            <w:r w:rsidRPr="00F07D8D">
              <w:t>ạ</w:t>
            </w:r>
            <w:r w:rsidRPr="00F07D8D">
              <w:t>m [BR-VAL-001], h</w:t>
            </w:r>
            <w:r w:rsidRPr="00F07D8D">
              <w:t>ệ</w:t>
            </w:r>
            <w:r w:rsidRPr="00F07D8D">
              <w:t xml:space="preserve"> th</w:t>
            </w:r>
            <w:r w:rsidRPr="00F07D8D">
              <w:t>ố</w:t>
            </w:r>
            <w:r w:rsidRPr="00F07D8D">
              <w:t>ng hi</w:t>
            </w:r>
            <w:r w:rsidRPr="00F07D8D">
              <w:t>ể</w:t>
            </w:r>
            <w:r w:rsidRPr="00F07D8D">
              <w:t>n th</w:t>
            </w:r>
            <w:r w:rsidRPr="00F07D8D">
              <w:t>ị</w:t>
            </w:r>
            <w:r w:rsidRPr="00F07D8D">
              <w:t xml:space="preserve"> c</w:t>
            </w:r>
            <w:r w:rsidRPr="00F07D8D">
              <w:t>ả</w:t>
            </w:r>
            <w:r w:rsidRPr="00F07D8D">
              <w:t>nh báo l</w:t>
            </w:r>
            <w:r w:rsidRPr="00F07D8D">
              <w:t>ỗ</w:t>
            </w:r>
            <w:r w:rsidRPr="00F07D8D">
              <w:t>i [MSG-ERR-VAL-001] và không th</w:t>
            </w:r>
            <w:r w:rsidRPr="00F07D8D">
              <w:t>ự</w:t>
            </w:r>
            <w:r w:rsidRPr="00F07D8D">
              <w:t>c hi</w:t>
            </w:r>
            <w:r w:rsidRPr="00F07D8D">
              <w:t>ệ</w:t>
            </w:r>
            <w:r w:rsidRPr="00F07D8D">
              <w:t>n tìm ki</w:t>
            </w:r>
            <w:r w:rsidRPr="00F07D8D">
              <w:t>ế</w:t>
            </w:r>
            <w:r w:rsidRPr="00F07D8D">
              <w:t>m.</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TH2 - Kho</w:t>
            </w:r>
            <w:r w:rsidRPr="00F07D8D">
              <w:rPr>
                <w:bCs/>
              </w:rPr>
              <w:t>ả</w:t>
            </w:r>
            <w:r w:rsidRPr="00F07D8D">
              <w:rPr>
                <w:bCs/>
              </w:rPr>
              <w:t>ng ngày không h</w:t>
            </w:r>
            <w:r w:rsidRPr="00F07D8D">
              <w:rPr>
                <w:bCs/>
              </w:rPr>
              <w:t>ợ</w:t>
            </w:r>
            <w:r w:rsidRPr="00F07D8D">
              <w:rPr>
                <w:bCs/>
              </w:rPr>
              <w:t>p l</w:t>
            </w:r>
            <w:r w:rsidRPr="00F07D8D">
              <w:rPr>
                <w:bCs/>
              </w:rPr>
              <w:t>ệ</w:t>
            </w:r>
            <w:r w:rsidRPr="00F07D8D">
              <w:t>: N</w:t>
            </w:r>
            <w:r w:rsidRPr="00F07D8D">
              <w:t>ế</w:t>
            </w:r>
            <w:r w:rsidRPr="00F07D8D">
              <w:t>u T</w:t>
            </w:r>
            <w:r w:rsidRPr="00F07D8D">
              <w:t>ừ</w:t>
            </w:r>
            <w:r w:rsidRPr="00F07D8D">
              <w:t xml:space="preserve"> ngày l</w:t>
            </w:r>
            <w:r w:rsidRPr="00F07D8D">
              <w:t>ớ</w:t>
            </w:r>
            <w:r w:rsidRPr="00F07D8D">
              <w:t>n hơn Đ</w:t>
            </w:r>
            <w:r w:rsidRPr="00F07D8D">
              <w:t>ế</w:t>
            </w:r>
            <w:r w:rsidRPr="00F07D8D">
              <w:t>n ngày, vi ph</w:t>
            </w:r>
            <w:r w:rsidRPr="00F07D8D">
              <w:t>ạ</w:t>
            </w:r>
            <w:r w:rsidRPr="00F07D8D">
              <w:t>m [BR-VAL-007], h</w:t>
            </w:r>
            <w:r w:rsidRPr="00F07D8D">
              <w:t>ệ</w:t>
            </w:r>
            <w:r w:rsidRPr="00F07D8D">
              <w:t xml:space="preserve"> t</w:t>
            </w:r>
            <w:r w:rsidRPr="00F07D8D">
              <w:t>h</w:t>
            </w:r>
            <w:r w:rsidRPr="00F07D8D">
              <w:t>ố</w:t>
            </w:r>
            <w:r w:rsidRPr="00F07D8D">
              <w:t>ng hi</w:t>
            </w:r>
            <w:r w:rsidRPr="00F07D8D">
              <w:t>ể</w:t>
            </w:r>
            <w:r w:rsidRPr="00F07D8D">
              <w:t>n th</w:t>
            </w:r>
            <w:r w:rsidRPr="00F07D8D">
              <w:t>ị</w:t>
            </w:r>
            <w:r w:rsidRPr="00F07D8D">
              <w:t xml:space="preserve"> c</w:t>
            </w:r>
            <w:r w:rsidRPr="00F07D8D">
              <w:t>ả</w:t>
            </w:r>
            <w:r w:rsidRPr="00F07D8D">
              <w:t>nh báo l</w:t>
            </w:r>
            <w:r w:rsidRPr="00F07D8D">
              <w:t>ỗ</w:t>
            </w:r>
            <w:r w:rsidRPr="00F07D8D">
              <w:t>i [MSG-ERR-VAL-007] và không th</w:t>
            </w:r>
            <w:r w:rsidRPr="00F07D8D">
              <w:t>ự</w:t>
            </w:r>
            <w:r w:rsidRPr="00F07D8D">
              <w:t>c hi</w:t>
            </w:r>
            <w:r w:rsidRPr="00F07D8D">
              <w:t>ệ</w:t>
            </w:r>
            <w:r w:rsidRPr="00F07D8D">
              <w:t>n tìm ki</w:t>
            </w:r>
            <w:r w:rsidRPr="00F07D8D">
              <w:t>ế</w:t>
            </w:r>
            <w:r w:rsidRPr="00F07D8D">
              <w:t>m.</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 H</w:t>
            </w:r>
            <w:r w:rsidRPr="00F07D8D">
              <w:rPr>
                <w:bCs/>
              </w:rPr>
              <w:t>ợ</w:t>
            </w:r>
            <w:r w:rsidRPr="00F07D8D">
              <w:rPr>
                <w:bCs/>
              </w:rPr>
              <w:t>p l</w:t>
            </w:r>
            <w:r w:rsidRPr="00F07D8D">
              <w:rPr>
                <w:bCs/>
              </w:rPr>
              <w:t>ệ</w:t>
            </w:r>
            <w:r w:rsidRPr="00F07D8D">
              <w:rPr>
                <w:bCs/>
              </w:rPr>
              <w:t xml:space="preserve"> (Có d</w:t>
            </w:r>
            <w:r w:rsidRPr="00F07D8D">
              <w:rPr>
                <w:bCs/>
              </w:rPr>
              <w:t>ữ</w:t>
            </w:r>
            <w:r w:rsidRPr="00F07D8D">
              <w:rPr>
                <w:bCs/>
              </w:rPr>
              <w:t xml:space="preserve"> li</w:t>
            </w:r>
            <w:r w:rsidRPr="00F07D8D">
              <w:rPr>
                <w:bCs/>
              </w:rPr>
              <w:t>ệ</w:t>
            </w:r>
            <w:r w:rsidRPr="00F07D8D">
              <w:rPr>
                <w:bCs/>
              </w:rPr>
              <w:t>u phù h</w:t>
            </w:r>
            <w:r w:rsidRPr="00F07D8D">
              <w:rPr>
                <w:bCs/>
              </w:rPr>
              <w:t>ợ</w:t>
            </w:r>
            <w:r w:rsidRPr="00F07D8D">
              <w:rPr>
                <w:bCs/>
              </w:rPr>
              <w:t>p)</w:t>
            </w:r>
            <w:r w:rsidRPr="00F07D8D">
              <w:t>: H</w:t>
            </w:r>
            <w:r w:rsidRPr="00F07D8D">
              <w:t>ệ</w:t>
            </w:r>
            <w:r w:rsidRPr="00F07D8D">
              <w:t xml:space="preserve"> th</w:t>
            </w:r>
            <w:r w:rsidRPr="00F07D8D">
              <w:t>ố</w:t>
            </w:r>
            <w:r w:rsidRPr="00F07D8D">
              <w:t>ng l</w:t>
            </w:r>
            <w:r w:rsidRPr="00F07D8D">
              <w:t>ọ</w:t>
            </w:r>
            <w:r w:rsidRPr="00F07D8D">
              <w:t>c và hi</w:t>
            </w:r>
            <w:r w:rsidRPr="00F07D8D">
              <w:t>ể</w:t>
            </w:r>
            <w:r w:rsidRPr="00F07D8D">
              <w:t>n th</w:t>
            </w:r>
            <w:r w:rsidRPr="00F07D8D">
              <w:t>ị</w:t>
            </w:r>
            <w:r w:rsidRPr="00F07D8D">
              <w:t xml:space="preserve"> danh sách các b</w:t>
            </w:r>
            <w:r w:rsidRPr="00F07D8D">
              <w:t>ả</w:t>
            </w:r>
            <w:r w:rsidRPr="00F07D8D">
              <w:t>n ghi th</w:t>
            </w:r>
            <w:r w:rsidRPr="00F07D8D">
              <w:t>ỏ</w:t>
            </w:r>
            <w:r w:rsidRPr="00F07D8D">
              <w:t>a mãn đ</w:t>
            </w:r>
            <w:r w:rsidRPr="00F07D8D">
              <w:t>ồ</w:t>
            </w:r>
            <w:r w:rsidRPr="00F07D8D">
              <w:t>ng th</w:t>
            </w:r>
            <w:r w:rsidRPr="00F07D8D">
              <w:t>ờ</w:t>
            </w:r>
            <w:r w:rsidRPr="00F07D8D">
              <w:t>i các tiêu chí tìm ki</w:t>
            </w:r>
            <w:r w:rsidRPr="00F07D8D">
              <w:t>ế</w:t>
            </w:r>
            <w:r w:rsidRPr="00F07D8D">
              <w:t>m/l</w:t>
            </w:r>
            <w:r w:rsidRPr="00F07D8D">
              <w:t>ọ</w:t>
            </w:r>
            <w:r w:rsidRPr="00F07D8D">
              <w:t>c đã nh</w:t>
            </w:r>
            <w:r w:rsidRPr="00F07D8D">
              <w:t>ậ</w:t>
            </w:r>
            <w:r w:rsidRPr="00F07D8D">
              <w:t>p/ch</w:t>
            </w:r>
            <w:r w:rsidRPr="00F07D8D">
              <w:t>ọ</w:t>
            </w:r>
            <w:r w:rsidRPr="00F07D8D">
              <w:t>n trên popup, hi</w:t>
            </w:r>
            <w:r w:rsidRPr="00F07D8D">
              <w:t>ể</w:t>
            </w:r>
            <w:r w:rsidRPr="00F07D8D">
              <w:t>n th</w:t>
            </w:r>
            <w:r w:rsidRPr="00F07D8D">
              <w:t>ị</w:t>
            </w:r>
            <w:r w:rsidRPr="00F07D8D">
              <w:t xml:space="preserve"> k</w:t>
            </w:r>
            <w:r w:rsidRPr="00F07D8D">
              <w:t>ế</w:t>
            </w:r>
            <w:r w:rsidRPr="00F07D8D">
              <w:t>t qu</w:t>
            </w:r>
            <w:r w:rsidRPr="00F07D8D">
              <w:t>ả</w:t>
            </w:r>
            <w:r w:rsidRPr="00F07D8D">
              <w:t xml:space="preserve"> lên b</w:t>
            </w:r>
            <w:r w:rsidRPr="00F07D8D">
              <w:t>ả</w:t>
            </w:r>
            <w:r w:rsidRPr="00F07D8D">
              <w:t xml:space="preserve">ng và </w:t>
            </w:r>
            <w:r w:rsidRPr="00F07D8D">
              <w:t>đưa v</w:t>
            </w:r>
            <w:r w:rsidRPr="00F07D8D">
              <w:t>ề</w:t>
            </w:r>
            <w:r w:rsidRPr="00F07D8D">
              <w:t xml:space="preserve"> Trang 1.</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 Không có d</w:t>
            </w:r>
            <w:r w:rsidRPr="00F07D8D">
              <w:rPr>
                <w:bCs/>
              </w:rPr>
              <w:t>ữ</w:t>
            </w:r>
            <w:r w:rsidRPr="00F07D8D">
              <w:rPr>
                <w:bCs/>
              </w:rPr>
              <w:t xml:space="preserve"> li</w:t>
            </w:r>
            <w:r w:rsidRPr="00F07D8D">
              <w:rPr>
                <w:bCs/>
              </w:rPr>
              <w:t>ệ</w:t>
            </w:r>
            <w:r w:rsidRPr="00F07D8D">
              <w:rPr>
                <w:bCs/>
              </w:rPr>
              <w:t>u tr</w:t>
            </w:r>
            <w:r w:rsidRPr="00F07D8D">
              <w:rPr>
                <w:bCs/>
              </w:rPr>
              <w:t>ả</w:t>
            </w:r>
            <w:r w:rsidRPr="00F07D8D">
              <w:rPr>
                <w:bCs/>
              </w:rPr>
              <w:t xml:space="preserve"> v</w:t>
            </w:r>
            <w:r w:rsidRPr="00F07D8D">
              <w:rPr>
                <w:bCs/>
              </w:rPr>
              <w:t>ề</w:t>
            </w:r>
            <w:r w:rsidRPr="00F07D8D">
              <w:t>: B</w:t>
            </w:r>
            <w:r w:rsidRPr="00F07D8D">
              <w:t>ả</w:t>
            </w:r>
            <w:r w:rsidRPr="00F07D8D">
              <w:t>ng k</w:t>
            </w:r>
            <w:r w:rsidRPr="00F07D8D">
              <w:t>ế</w:t>
            </w:r>
            <w:r w:rsidRPr="00F07D8D">
              <w:t>t qu</w:t>
            </w:r>
            <w:r w:rsidRPr="00F07D8D">
              <w:t>ả</w:t>
            </w:r>
            <w:r w:rsidRPr="00F07D8D">
              <w:t xml:space="preserve"> hi</w:t>
            </w:r>
            <w:r w:rsidRPr="00F07D8D">
              <w:t>ể</w:t>
            </w:r>
            <w:r w:rsidRPr="00F07D8D">
              <w:t>n th</w:t>
            </w:r>
            <w:r w:rsidRPr="00F07D8D">
              <w:t>ị</w:t>
            </w:r>
            <w:r w:rsidRPr="00F07D8D">
              <w:t xml:space="preserve"> duy nh</w:t>
            </w:r>
            <w:r w:rsidRPr="00F07D8D">
              <w:t>ấ</w:t>
            </w:r>
            <w:r w:rsidRPr="00F07D8D">
              <w:t>t 01 dòng căn gi</w:t>
            </w:r>
            <w:r w:rsidRPr="00F07D8D">
              <w:t>ữ</w:t>
            </w:r>
            <w:r w:rsidRPr="00F07D8D">
              <w:t>a trên toàn b</w:t>
            </w:r>
            <w:r w:rsidRPr="00F07D8D">
              <w:t>ộ</w:t>
            </w:r>
            <w:r w:rsidRPr="00F07D8D">
              <w:t xml:space="preserve"> chi</w:t>
            </w:r>
            <w:r w:rsidRPr="00F07D8D">
              <w:t>ề</w:t>
            </w:r>
            <w:r w:rsidRPr="00F07D8D">
              <w:t>u r</w:t>
            </w:r>
            <w:r w:rsidRPr="00F07D8D">
              <w:t>ộ</w:t>
            </w:r>
            <w:r w:rsidRPr="00F07D8D">
              <w:t>ng b</w:t>
            </w:r>
            <w:r w:rsidRPr="00F07D8D">
              <w:t>ả</w:t>
            </w:r>
            <w:r w:rsidRPr="00F07D8D">
              <w:t>ng (colspan), in nghiêng v</w:t>
            </w:r>
            <w:r w:rsidRPr="00F07D8D">
              <w:t>ớ</w:t>
            </w:r>
            <w:r w:rsidRPr="00F07D8D">
              <w:t>i n</w:t>
            </w:r>
            <w:r w:rsidRPr="00F07D8D">
              <w:t>ộ</w:t>
            </w:r>
            <w:r w:rsidRPr="00F07D8D">
              <w:t>i dung theo MessageList dùng chung [MSG-INF-SYS-001]; thanh phân trang hi</w:t>
            </w:r>
            <w:r w:rsidRPr="00F07D8D">
              <w:t>ể</w:t>
            </w:r>
            <w:r w:rsidRPr="00F07D8D">
              <w:t>n th</w:t>
            </w:r>
            <w:r w:rsidRPr="00F07D8D">
              <w:t>ị</w:t>
            </w:r>
            <w:r w:rsidRPr="00F07D8D">
              <w:t xml:space="preserve"> </w:t>
            </w:r>
            <w:r w:rsidRPr="00F07D8D">
              <w:rPr>
                <w:i/>
                <w:iCs/>
              </w:rPr>
              <w:t>“</w:t>
            </w:r>
            <w:r w:rsidRPr="00F07D8D">
              <w:rPr>
                <w:i/>
                <w:iCs/>
              </w:rPr>
              <w:t>Hi</w:t>
            </w:r>
            <w:r w:rsidRPr="00F07D8D">
              <w:rPr>
                <w:i/>
                <w:iCs/>
              </w:rPr>
              <w:t>ể</w:t>
            </w:r>
            <w:r w:rsidRPr="00F07D8D">
              <w:rPr>
                <w:i/>
                <w:iCs/>
              </w:rPr>
              <w:t>n th</w:t>
            </w:r>
            <w:r w:rsidRPr="00F07D8D">
              <w:rPr>
                <w:i/>
                <w:iCs/>
              </w:rPr>
              <w:t>ị</w:t>
            </w:r>
            <w:r w:rsidRPr="00F07D8D">
              <w:rPr>
                <w:i/>
                <w:iCs/>
              </w:rPr>
              <w:t xml:space="preserve"> 0-0 c</w:t>
            </w:r>
            <w:r w:rsidRPr="00F07D8D">
              <w:rPr>
                <w:i/>
                <w:iCs/>
              </w:rPr>
              <w:t>ủ</w:t>
            </w:r>
            <w:r w:rsidRPr="00F07D8D">
              <w:rPr>
                <w:i/>
                <w:iCs/>
              </w:rPr>
              <w:t>a 0 b</w:t>
            </w:r>
            <w:r w:rsidRPr="00F07D8D">
              <w:rPr>
                <w:i/>
                <w:iCs/>
              </w:rPr>
              <w:t>ả</w:t>
            </w:r>
            <w:r w:rsidRPr="00F07D8D">
              <w:rPr>
                <w:i/>
                <w:iCs/>
              </w:rPr>
              <w:t>n ghi”</w:t>
            </w:r>
            <w:r w:rsidRPr="00F07D8D">
              <w:t>, các nút đi</w:t>
            </w:r>
            <w:r w:rsidRPr="00F07D8D">
              <w:t>ề</w:t>
            </w:r>
            <w:r w:rsidRPr="00F07D8D">
              <w:t>u hư</w:t>
            </w:r>
            <w:r w:rsidRPr="00F07D8D">
              <w:t>ớ</w:t>
            </w:r>
            <w:r w:rsidRPr="00F07D8D">
              <w:t xml:space="preserve">ng trang </w:t>
            </w:r>
            <w:r w:rsidRPr="00F07D8D">
              <w:t>ở</w:t>
            </w:r>
            <w:r w:rsidRPr="00F07D8D">
              <w:t xml:space="preserve"> tr</w:t>
            </w:r>
            <w:r w:rsidRPr="00F07D8D">
              <w:t>ạ</w:t>
            </w:r>
            <w:r w:rsidRPr="00F07D8D">
              <w:t xml:space="preserve">ng thái </w:t>
            </w:r>
            <w:r w:rsidRPr="00F07D8D">
              <w:t>ẩ</w:t>
            </w:r>
            <w:r w:rsidRPr="00F07D8D">
              <w:t>n ho</w:t>
            </w:r>
            <w:r w:rsidRPr="00F07D8D">
              <w:t>ặ</w:t>
            </w:r>
            <w:r w:rsidRPr="00F07D8D">
              <w:t>c khóa m</w:t>
            </w:r>
            <w:r w:rsidRPr="00F07D8D">
              <w:t>ờ</w:t>
            </w:r>
            <w:r w:rsidRPr="00F07D8D">
              <w:t xml:space="preserve"> (Disabled);</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2</w:t>
            </w:r>
          </w:p>
        </w:tc>
        <w:tc>
          <w:tcPr>
            <w:tcW w:w="2549" w:type="dxa"/>
            <w:shd w:val="clear" w:color="auto" w:fill="auto"/>
          </w:tcPr>
          <w:p w:rsidR="005B3F2C" w:rsidRPr="00F07D8D" w:rsidRDefault="00F07D8D" w:rsidP="00F07D8D">
            <w:pPr>
              <w:spacing w:before="60" w:after="60" w:line="240" w:lineRule="auto"/>
            </w:pPr>
            <w:r w:rsidRPr="00F07D8D">
              <w:t>M</w:t>
            </w:r>
            <w:r w:rsidRPr="00F07D8D">
              <w:t>ở</w:t>
            </w:r>
            <w:r w:rsidRPr="00F07D8D">
              <w:t xml:space="preserve"> chi ti</w:t>
            </w:r>
            <w:r w:rsidRPr="00F07D8D">
              <w:t>ế</w:t>
            </w:r>
            <w:r w:rsidRPr="00F07D8D">
              <w:t>t Mã v</w:t>
            </w:r>
            <w:r w:rsidRPr="00F07D8D">
              <w:t>ụ</w:t>
            </w:r>
            <w:r w:rsidRPr="00F07D8D">
              <w:t xml:space="preserve"> vi</w:t>
            </w:r>
            <w:r w:rsidRPr="00F07D8D">
              <w:t>ệ</w:t>
            </w:r>
            <w:r w:rsidRPr="00F07D8D">
              <w:t>c</w:t>
            </w:r>
          </w:p>
        </w:tc>
        <w:tc>
          <w:tcPr>
            <w:tcW w:w="1411" w:type="dxa"/>
            <w:shd w:val="clear" w:color="auto" w:fill="auto"/>
          </w:tcPr>
          <w:p w:rsidR="005B3F2C" w:rsidRPr="00F07D8D" w:rsidRDefault="00F07D8D" w:rsidP="00F07D8D">
            <w:pPr>
              <w:spacing w:before="60" w:after="60" w:line="240" w:lineRule="auto"/>
            </w:pPr>
            <w:r w:rsidRPr="00F07D8D">
              <w:t>Link</w:t>
            </w:r>
          </w:p>
        </w:tc>
        <w:tc>
          <w:tcPr>
            <w:tcW w:w="4838" w:type="dxa"/>
            <w:shd w:val="clear" w:color="auto" w:fill="auto"/>
          </w:tcPr>
          <w:p w:rsidR="005B3F2C" w:rsidRPr="00F07D8D" w:rsidRDefault="00F07D8D" w:rsidP="00F07D8D">
            <w:pPr>
              <w:spacing w:before="60" w:after="60" w:line="240" w:lineRule="auto"/>
            </w:pPr>
            <w:r w:rsidRPr="00F07D8D">
              <w:t>H</w:t>
            </w:r>
            <w:r w:rsidRPr="00F07D8D">
              <w:t>ệ</w:t>
            </w:r>
            <w:r w:rsidRPr="00F07D8D">
              <w:t xml:space="preserve"> th</w:t>
            </w:r>
            <w:r w:rsidRPr="00F07D8D">
              <w:t>ố</w:t>
            </w:r>
            <w:r w:rsidRPr="00F07D8D">
              <w:t>ng m</w:t>
            </w:r>
            <w:r w:rsidRPr="00F07D8D">
              <w:t>ở</w:t>
            </w:r>
            <w:r w:rsidRPr="00F07D8D">
              <w:t xml:space="preserve"> màn hình </w:t>
            </w:r>
            <w:r w:rsidRPr="00F07D8D">
              <w:rPr>
                <w:bCs/>
              </w:rPr>
              <w:t>Xem chi ti</w:t>
            </w:r>
            <w:r w:rsidRPr="00F07D8D">
              <w:rPr>
                <w:bCs/>
              </w:rPr>
              <w:t>ế</w:t>
            </w:r>
            <w:r w:rsidRPr="00F07D8D">
              <w:rPr>
                <w:bCs/>
              </w:rPr>
              <w:t>t Yêu c</w:t>
            </w:r>
            <w:r w:rsidRPr="00F07D8D">
              <w:rPr>
                <w:bCs/>
              </w:rPr>
              <w:t>ầ</w:t>
            </w:r>
            <w:r w:rsidRPr="00F07D8D">
              <w:rPr>
                <w:bCs/>
              </w:rPr>
              <w:t>u xác đ</w:t>
            </w:r>
            <w:r w:rsidRPr="00F07D8D">
              <w:rPr>
                <w:bCs/>
              </w:rPr>
              <w:t>ị</w:t>
            </w:r>
            <w:r w:rsidRPr="00F07D8D">
              <w:rPr>
                <w:bCs/>
              </w:rPr>
              <w:t>nh cơ quan gi</w:t>
            </w:r>
            <w:r w:rsidRPr="00F07D8D">
              <w:rPr>
                <w:bCs/>
              </w:rPr>
              <w:t>ả</w:t>
            </w:r>
            <w:r w:rsidRPr="00F07D8D">
              <w:rPr>
                <w:bCs/>
              </w:rPr>
              <w:t>i quy</w:t>
            </w:r>
            <w:r w:rsidRPr="00F07D8D">
              <w:rPr>
                <w:bCs/>
              </w:rPr>
              <w:t>ế</w:t>
            </w:r>
            <w:r w:rsidRPr="00F07D8D">
              <w:rPr>
                <w:bCs/>
              </w:rPr>
              <w:t>t b</w:t>
            </w:r>
            <w:r w:rsidRPr="00F07D8D">
              <w:rPr>
                <w:bCs/>
              </w:rPr>
              <w:t>ồ</w:t>
            </w:r>
            <w:r w:rsidRPr="00F07D8D">
              <w:rPr>
                <w:bCs/>
              </w:rPr>
              <w:t>i thư</w:t>
            </w:r>
            <w:r w:rsidRPr="00F07D8D">
              <w:rPr>
                <w:bCs/>
              </w:rPr>
              <w:t>ờ</w:t>
            </w:r>
            <w:r w:rsidRPr="00F07D8D">
              <w:rPr>
                <w:bCs/>
              </w:rPr>
              <w:t>ng</w:t>
            </w:r>
            <w:r w:rsidRPr="00F07D8D">
              <w:t xml:space="preserve"> c</w:t>
            </w:r>
            <w:r w:rsidRPr="00F07D8D">
              <w:t>ủ</w:t>
            </w:r>
            <w:r w:rsidRPr="00F07D8D">
              <w:t>a v</w:t>
            </w:r>
            <w:r w:rsidRPr="00F07D8D">
              <w:t>ụ</w:t>
            </w:r>
            <w:r w:rsidRPr="00F07D8D">
              <w:t xml:space="preserve"> vi</w:t>
            </w:r>
            <w:r w:rsidRPr="00F07D8D">
              <w:t>ệ</w:t>
            </w:r>
            <w:r w:rsidRPr="00F07D8D">
              <w:t>c đư</w:t>
            </w:r>
            <w:r w:rsidRPr="00F07D8D">
              <w:t>ợ</w:t>
            </w:r>
            <w:r w:rsidRPr="00F07D8D">
              <w:t>c ch</w:t>
            </w:r>
            <w:r w:rsidRPr="00F07D8D">
              <w:t>ọ</w:t>
            </w:r>
            <w:r w:rsidRPr="00F07D8D">
              <w:t xml:space="preserve">n </w:t>
            </w:r>
            <w:r w:rsidRPr="00F07D8D">
              <w:t>ở</w:t>
            </w:r>
            <w:r w:rsidRPr="00F07D8D">
              <w:t xml:space="preserve"> ch</w:t>
            </w:r>
            <w:r w:rsidRPr="00F07D8D">
              <w:t>ế</w:t>
            </w:r>
            <w:r w:rsidRPr="00F07D8D">
              <w:t xml:space="preserve"> đ</w:t>
            </w:r>
            <w:r w:rsidRPr="00F07D8D">
              <w:t>ộ</w:t>
            </w:r>
            <w:r w:rsidRPr="00F07D8D">
              <w:t xml:space="preserve"> ch</w:t>
            </w:r>
            <w:r w:rsidRPr="00F07D8D">
              <w:t>ỉ</w:t>
            </w:r>
            <w:r w:rsidRPr="00F07D8D">
              <w:t xml:space="preserve"> xem trong cùng</w:t>
            </w:r>
            <w:r w:rsidRPr="00F07D8D">
              <w:t xml:space="preserve"> tab làm vi</w:t>
            </w:r>
            <w:r w:rsidRPr="00F07D8D">
              <w:t>ệ</w:t>
            </w:r>
            <w:r w:rsidRPr="00F07D8D">
              <w:t>c; menu trái active vào Xác đ</w:t>
            </w:r>
            <w:r w:rsidRPr="00F07D8D">
              <w:t>ị</w:t>
            </w:r>
            <w:r w:rsidRPr="00F07D8D">
              <w:t>nh cơ quan gi</w:t>
            </w:r>
            <w:r w:rsidRPr="00F07D8D">
              <w:t>ả</w:t>
            </w:r>
            <w:r w:rsidRPr="00F07D8D">
              <w:t>i quy</w:t>
            </w:r>
            <w:r w:rsidRPr="00F07D8D">
              <w:t>ế</w:t>
            </w:r>
            <w:r w:rsidRPr="00F07D8D">
              <w:t>t b</w:t>
            </w:r>
            <w:r w:rsidRPr="00F07D8D">
              <w:t>ồ</w:t>
            </w:r>
            <w:r w:rsidRPr="00F07D8D">
              <w:t>i thư</w:t>
            </w:r>
            <w:r w:rsidRPr="00F07D8D">
              <w:t>ờ</w:t>
            </w:r>
            <w:r w:rsidRPr="00F07D8D">
              <w:t>ng. Khi ngư</w:t>
            </w:r>
            <w:r w:rsidRPr="00F07D8D">
              <w:t>ờ</w:t>
            </w:r>
            <w:r w:rsidRPr="00F07D8D">
              <w:t>i dùng b</w:t>
            </w:r>
            <w:r w:rsidRPr="00F07D8D">
              <w:t>ấ</w:t>
            </w:r>
            <w:r w:rsidRPr="00F07D8D">
              <w:t>m Đóng t</w:t>
            </w:r>
            <w:r w:rsidRPr="00F07D8D">
              <w:t>ạ</w:t>
            </w:r>
            <w:r w:rsidRPr="00F07D8D">
              <w:t>i màn chi ti</w:t>
            </w:r>
            <w:r w:rsidRPr="00F07D8D">
              <w:t>ế</w:t>
            </w:r>
            <w:r w:rsidRPr="00F07D8D">
              <w:t>t, h</w:t>
            </w:r>
            <w:r w:rsidRPr="00F07D8D">
              <w:t>ệ</w:t>
            </w:r>
            <w:r w:rsidRPr="00F07D8D">
              <w:t xml:space="preserve"> th</w:t>
            </w:r>
            <w:r w:rsidRPr="00F07D8D">
              <w:t>ố</w:t>
            </w:r>
            <w:r w:rsidRPr="00F07D8D">
              <w:t>ng quay l</w:t>
            </w:r>
            <w:r w:rsidRPr="00F07D8D">
              <w:t>ạ</w:t>
            </w:r>
            <w:r w:rsidRPr="00F07D8D">
              <w:t>i menu Gi</w:t>
            </w:r>
            <w:r w:rsidRPr="00F07D8D">
              <w:t>ả</w:t>
            </w:r>
            <w:r w:rsidRPr="00F07D8D">
              <w:t>i quy</w:t>
            </w:r>
            <w:r w:rsidRPr="00F07D8D">
              <w:t>ế</w:t>
            </w:r>
            <w:r w:rsidRPr="00F07D8D">
              <w:t>t b</w:t>
            </w:r>
            <w:r w:rsidRPr="00F07D8D">
              <w:t>ồ</w:t>
            </w:r>
            <w:r w:rsidRPr="00F07D8D">
              <w:t>i thư</w:t>
            </w:r>
            <w:r w:rsidRPr="00F07D8D">
              <w:t>ờ</w:t>
            </w:r>
            <w:r w:rsidRPr="00F07D8D">
              <w:t>ng/Gi</w:t>
            </w:r>
            <w:r w:rsidRPr="00F07D8D">
              <w:t>ả</w:t>
            </w:r>
            <w:r w:rsidRPr="00F07D8D">
              <w:t>i quy</w:t>
            </w:r>
            <w:r w:rsidRPr="00F07D8D">
              <w:t>ế</w:t>
            </w:r>
            <w:r w:rsidRPr="00F07D8D">
              <w:t>t yêu c</w:t>
            </w:r>
            <w:r w:rsidRPr="00F07D8D">
              <w:t>ầ</w:t>
            </w:r>
            <w:r w:rsidRPr="00F07D8D">
              <w:t>u b</w:t>
            </w:r>
            <w:r w:rsidRPr="00F07D8D">
              <w:t>ồ</w:t>
            </w:r>
            <w:r w:rsidRPr="00F07D8D">
              <w:t>i thư</w:t>
            </w:r>
            <w:r w:rsidRPr="00F07D8D">
              <w:t>ờ</w:t>
            </w:r>
            <w:r w:rsidRPr="00F07D8D">
              <w:t>ng. Thao tác này không làm thay đ</w:t>
            </w:r>
            <w:r w:rsidRPr="00F07D8D">
              <w:t>ổ</w:t>
            </w:r>
            <w:r w:rsidRPr="00F07D8D">
              <w:t>i d</w:t>
            </w:r>
            <w:r w:rsidRPr="00F07D8D">
              <w:t>ữ</w:t>
            </w:r>
            <w:r w:rsidRPr="00F07D8D">
              <w:t xml:space="preserve"> li</w:t>
            </w:r>
            <w:r w:rsidRPr="00F07D8D">
              <w:t>ệ</w:t>
            </w:r>
            <w:r w:rsidRPr="00F07D8D">
              <w:t xml:space="preserve">u đang có trên </w:t>
            </w:r>
            <w:r w:rsidRPr="00F07D8D">
              <w:rPr>
                <w:bCs/>
              </w:rPr>
              <w:t>MH02 - Nh</w:t>
            </w:r>
            <w:r w:rsidRPr="00F07D8D">
              <w:rPr>
                <w:bCs/>
              </w:rPr>
              <w:t>ậ</w:t>
            </w:r>
            <w:r w:rsidRPr="00F07D8D">
              <w:rPr>
                <w:bCs/>
              </w:rPr>
              <w:t>p li</w:t>
            </w:r>
            <w:r w:rsidRPr="00F07D8D">
              <w:rPr>
                <w:bCs/>
              </w:rPr>
              <w:t>ệ</w:t>
            </w:r>
            <w:r w:rsidRPr="00F07D8D">
              <w:rPr>
                <w:bCs/>
              </w:rPr>
              <w:t>u h</w:t>
            </w:r>
            <w:r w:rsidRPr="00F07D8D">
              <w:rPr>
                <w:bCs/>
              </w:rPr>
              <w:t>ồ</w:t>
            </w:r>
            <w:r w:rsidRPr="00F07D8D">
              <w:rPr>
                <w:bCs/>
              </w:rPr>
              <w:t xml:space="preserve"> sơ v</w:t>
            </w:r>
            <w:r w:rsidRPr="00F07D8D">
              <w:rPr>
                <w:bCs/>
              </w:rPr>
              <w:t>ụ</w:t>
            </w:r>
            <w:r w:rsidRPr="00F07D8D">
              <w:rPr>
                <w:bCs/>
              </w:rPr>
              <w:t xml:space="preserve"> vi</w:t>
            </w:r>
            <w:r w:rsidRPr="00F07D8D">
              <w:rPr>
                <w:bCs/>
              </w:rPr>
              <w:t>ệ</w:t>
            </w:r>
            <w:r w:rsidRPr="00F07D8D">
              <w:rPr>
                <w:bCs/>
              </w:rPr>
              <w:t>c</w:t>
            </w:r>
            <w:r w:rsidRPr="00F07D8D">
              <w:t>.</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3</w:t>
            </w:r>
          </w:p>
        </w:tc>
        <w:tc>
          <w:tcPr>
            <w:tcW w:w="2549" w:type="dxa"/>
            <w:shd w:val="clear" w:color="auto" w:fill="auto"/>
          </w:tcPr>
          <w:p w:rsidR="005B3F2C" w:rsidRPr="00F07D8D" w:rsidRDefault="00F07D8D" w:rsidP="00F07D8D">
            <w:pPr>
              <w:spacing w:before="60" w:after="60" w:line="240" w:lineRule="auto"/>
            </w:pPr>
            <w:r w:rsidRPr="00F07D8D">
              <w:t>Ch</w:t>
            </w:r>
            <w:r w:rsidRPr="00F07D8D">
              <w:t>ọ</w:t>
            </w:r>
            <w:r w:rsidRPr="00F07D8D">
              <w:t>n (trên dòng k</w:t>
            </w:r>
            <w:r w:rsidRPr="00F07D8D">
              <w:t>ế</w:t>
            </w:r>
            <w:r w:rsidRPr="00F07D8D">
              <w:t>t qu</w:t>
            </w:r>
            <w:r w:rsidRPr="00F07D8D">
              <w:t>ả</w:t>
            </w:r>
            <w:r w:rsidRPr="00F07D8D">
              <w:t>)</w:t>
            </w:r>
          </w:p>
        </w:tc>
        <w:tc>
          <w:tcPr>
            <w:tcW w:w="1411" w:type="dxa"/>
            <w:shd w:val="clear" w:color="auto" w:fill="auto"/>
          </w:tcPr>
          <w:p w:rsidR="005B3F2C" w:rsidRPr="00F07D8D" w:rsidRDefault="00F07D8D" w:rsidP="00F07D8D">
            <w:pPr>
              <w:spacing w:before="60" w:after="60" w:line="240" w:lineRule="auto"/>
            </w:pPr>
            <w:r w:rsidRPr="00F07D8D">
              <w:t>Button/Row Click</w:t>
            </w:r>
          </w:p>
        </w:tc>
        <w:tc>
          <w:tcPr>
            <w:tcW w:w="4838" w:type="dxa"/>
            <w:shd w:val="clear" w:color="auto" w:fill="auto"/>
          </w:tcPr>
          <w:p w:rsidR="005B3F2C" w:rsidRPr="00F07D8D" w:rsidRDefault="00F07D8D" w:rsidP="00F07D8D">
            <w:pPr>
              <w:spacing w:before="60" w:after="60" w:line="240" w:lineRule="auto"/>
            </w:pPr>
            <w:r w:rsidRPr="00F07D8D">
              <w:t>H</w:t>
            </w:r>
            <w:r w:rsidRPr="00F07D8D">
              <w:t>ệ</w:t>
            </w:r>
            <w:r w:rsidRPr="00F07D8D">
              <w:t xml:space="preserve"> th</w:t>
            </w:r>
            <w:r w:rsidRPr="00F07D8D">
              <w:t>ố</w:t>
            </w:r>
            <w:r w:rsidRPr="00F07D8D">
              <w:t>ng l</w:t>
            </w:r>
            <w:r w:rsidRPr="00F07D8D">
              <w:t>ấ</w:t>
            </w:r>
            <w:r w:rsidRPr="00F07D8D">
              <w:t>y d</w:t>
            </w:r>
            <w:r w:rsidRPr="00F07D8D">
              <w:t>ữ</w:t>
            </w:r>
            <w:r w:rsidRPr="00F07D8D">
              <w:t xml:space="preserve"> li</w:t>
            </w:r>
            <w:r w:rsidRPr="00F07D8D">
              <w:t>ệ</w:t>
            </w:r>
            <w:r w:rsidRPr="00F07D8D">
              <w:t>u h</w:t>
            </w:r>
            <w:r w:rsidRPr="00F07D8D">
              <w:t>ồ</w:t>
            </w:r>
            <w:r w:rsidRPr="00F07D8D">
              <w:t xml:space="preserve"> sơ xác đ</w:t>
            </w:r>
            <w:r w:rsidRPr="00F07D8D">
              <w:t>ị</w:t>
            </w:r>
            <w:r w:rsidRPr="00F07D8D">
              <w:t>nh cơ quan đư</w:t>
            </w:r>
            <w:r w:rsidRPr="00F07D8D">
              <w:t>ợ</w:t>
            </w:r>
            <w:r w:rsidRPr="00F07D8D">
              <w:t>c ch</w:t>
            </w:r>
            <w:r w:rsidRPr="00F07D8D">
              <w:t>ọ</w:t>
            </w:r>
            <w:r w:rsidRPr="00F07D8D">
              <w:t>n, t</w:t>
            </w:r>
            <w:r w:rsidRPr="00F07D8D">
              <w:t>ự</w:t>
            </w:r>
            <w:r w:rsidRPr="00F07D8D">
              <w:t xml:space="preserve"> đ</w:t>
            </w:r>
            <w:r w:rsidRPr="00F07D8D">
              <w:t>ộ</w:t>
            </w:r>
            <w:r w:rsidRPr="00F07D8D">
              <w:t>ng đi</w:t>
            </w:r>
            <w:r w:rsidRPr="00F07D8D">
              <w:t>ề</w:t>
            </w:r>
            <w:r w:rsidRPr="00F07D8D">
              <w:t>n (autofill) thông tin ngư</w:t>
            </w:r>
            <w:r w:rsidRPr="00F07D8D">
              <w:t>ờ</w:t>
            </w:r>
            <w:r w:rsidRPr="00F07D8D">
              <w:t>i yêu c</w:t>
            </w:r>
            <w:r w:rsidRPr="00F07D8D">
              <w:t>ầ</w:t>
            </w:r>
            <w:r w:rsidRPr="00F07D8D">
              <w:t>u, tên v</w:t>
            </w:r>
            <w:r w:rsidRPr="00F07D8D">
              <w:t>ụ</w:t>
            </w:r>
            <w:r w:rsidRPr="00F07D8D">
              <w:t xml:space="preserve"> vi</w:t>
            </w:r>
            <w:r w:rsidRPr="00F07D8D">
              <w:t>ệ</w:t>
            </w:r>
            <w:r w:rsidRPr="00F07D8D">
              <w:t>c, T</w:t>
            </w:r>
            <w:r w:rsidRPr="00F07D8D">
              <w:t>ỉ</w:t>
            </w:r>
            <w:r w:rsidRPr="00F07D8D">
              <w:t>nh/TP, đ</w:t>
            </w:r>
            <w:r w:rsidRPr="00F07D8D">
              <w:t>ị</w:t>
            </w:r>
            <w:r w:rsidRPr="00F07D8D">
              <w:t>a ch</w:t>
            </w:r>
            <w:r w:rsidRPr="00F07D8D">
              <w:t>ỉ</w:t>
            </w:r>
            <w:r w:rsidRPr="00F07D8D">
              <w:t xml:space="preserve"> chi ti</w:t>
            </w:r>
            <w:r w:rsidRPr="00F07D8D">
              <w:t>ế</w:t>
            </w:r>
            <w:r w:rsidRPr="00F07D8D">
              <w:t>t, hành vi gây thi</w:t>
            </w:r>
            <w:r w:rsidRPr="00F07D8D">
              <w:t>ệ</w:t>
            </w:r>
            <w:r w:rsidRPr="00F07D8D">
              <w:t>t h</w:t>
            </w:r>
            <w:r w:rsidRPr="00F07D8D">
              <w:t>ạ</w:t>
            </w:r>
            <w:r w:rsidRPr="00F07D8D">
              <w:t>i, cơ quan gi</w:t>
            </w:r>
            <w:r w:rsidRPr="00F07D8D">
              <w:t>ả</w:t>
            </w:r>
            <w:r w:rsidRPr="00F07D8D">
              <w:t>i quy</w:t>
            </w:r>
            <w:r w:rsidRPr="00F07D8D">
              <w:t>ế</w:t>
            </w:r>
            <w:r w:rsidRPr="00F07D8D">
              <w:t>t và</w:t>
            </w:r>
            <w:r w:rsidRPr="00F07D8D">
              <w:t xml:space="preserve"> lĩnh v</w:t>
            </w:r>
            <w:r w:rsidRPr="00F07D8D">
              <w:t>ự</w:t>
            </w:r>
            <w:r w:rsidRPr="00F07D8D">
              <w:t>c phát sinh thi</w:t>
            </w:r>
            <w:r w:rsidRPr="00F07D8D">
              <w:t>ệ</w:t>
            </w:r>
            <w:r w:rsidRPr="00F07D8D">
              <w:t>t h</w:t>
            </w:r>
            <w:r w:rsidRPr="00F07D8D">
              <w:t>ạ</w:t>
            </w:r>
            <w:r w:rsidRPr="00F07D8D">
              <w:t>i vào các trư</w:t>
            </w:r>
            <w:r w:rsidRPr="00F07D8D">
              <w:t>ờ</w:t>
            </w:r>
            <w:r w:rsidRPr="00F07D8D">
              <w:t xml:space="preserve">ng liên quan trên </w:t>
            </w:r>
            <w:r w:rsidRPr="00F07D8D">
              <w:rPr>
                <w:bCs/>
              </w:rPr>
              <w:t>MH02 - Nh</w:t>
            </w:r>
            <w:r w:rsidRPr="00F07D8D">
              <w:rPr>
                <w:bCs/>
              </w:rPr>
              <w:t>ậ</w:t>
            </w:r>
            <w:r w:rsidRPr="00F07D8D">
              <w:rPr>
                <w:bCs/>
              </w:rPr>
              <w:t>p li</w:t>
            </w:r>
            <w:r w:rsidRPr="00F07D8D">
              <w:rPr>
                <w:bCs/>
              </w:rPr>
              <w:t>ệ</w:t>
            </w:r>
            <w:r w:rsidRPr="00F07D8D">
              <w:rPr>
                <w:bCs/>
              </w:rPr>
              <w:t>u h</w:t>
            </w:r>
            <w:r w:rsidRPr="00F07D8D">
              <w:rPr>
                <w:bCs/>
              </w:rPr>
              <w:t>ồ</w:t>
            </w:r>
            <w:r w:rsidRPr="00F07D8D">
              <w:rPr>
                <w:bCs/>
              </w:rPr>
              <w:t xml:space="preserve"> </w:t>
            </w:r>
            <w:r w:rsidRPr="00F07D8D">
              <w:rPr>
                <w:bCs/>
              </w:rPr>
              <w:lastRenderedPageBreak/>
              <w:t>sơ v</w:t>
            </w:r>
            <w:r w:rsidRPr="00F07D8D">
              <w:rPr>
                <w:bCs/>
              </w:rPr>
              <w:t>ụ</w:t>
            </w:r>
            <w:r w:rsidRPr="00F07D8D">
              <w:rPr>
                <w:bCs/>
              </w:rPr>
              <w:t xml:space="preserve"> vi</w:t>
            </w:r>
            <w:r w:rsidRPr="00F07D8D">
              <w:rPr>
                <w:bCs/>
              </w:rPr>
              <w:t>ệ</w:t>
            </w:r>
            <w:r w:rsidRPr="00F07D8D">
              <w:rPr>
                <w:bCs/>
              </w:rPr>
              <w:t>c</w:t>
            </w:r>
            <w:r w:rsidRPr="00F07D8D">
              <w:t>, chuy</w:t>
            </w:r>
            <w:r w:rsidRPr="00F07D8D">
              <w:t>ể</w:t>
            </w:r>
            <w:r w:rsidRPr="00F07D8D">
              <w:t>n hi</w:t>
            </w:r>
            <w:r w:rsidRPr="00F07D8D">
              <w:t>ể</w:t>
            </w:r>
            <w:r w:rsidRPr="00F07D8D">
              <w:t>n th</w:t>
            </w:r>
            <w:r w:rsidRPr="00F07D8D">
              <w:t>ị</w:t>
            </w:r>
            <w:r w:rsidRPr="00F07D8D">
              <w:t xml:space="preserve"> trư</w:t>
            </w:r>
            <w:r w:rsidRPr="00F07D8D">
              <w:t>ờ</w:t>
            </w:r>
            <w:r w:rsidRPr="00F07D8D">
              <w:t>ng Tìm nhanh t</w:t>
            </w:r>
            <w:r w:rsidRPr="00F07D8D">
              <w:t>ừ</w:t>
            </w:r>
            <w:r w:rsidRPr="00F07D8D">
              <w:t xml:space="preserve"> v</w:t>
            </w:r>
            <w:r w:rsidRPr="00F07D8D">
              <w:t>ụ</w:t>
            </w:r>
            <w:r w:rsidRPr="00F07D8D">
              <w:t xml:space="preserve"> vi</w:t>
            </w:r>
            <w:r w:rsidRPr="00F07D8D">
              <w:t>ệ</w:t>
            </w:r>
            <w:r w:rsidRPr="00F07D8D">
              <w:t>c xác đ</w:t>
            </w:r>
            <w:r w:rsidRPr="00F07D8D">
              <w:t>ị</w:t>
            </w:r>
            <w:r w:rsidRPr="00F07D8D">
              <w:t>nh cơ quan sang d</w:t>
            </w:r>
            <w:r w:rsidRPr="00F07D8D">
              <w:t>ạ</w:t>
            </w:r>
            <w:r w:rsidRPr="00F07D8D">
              <w:t>ng liên k</w:t>
            </w:r>
            <w:r w:rsidRPr="00F07D8D">
              <w:t>ế</w:t>
            </w:r>
            <w:r w:rsidRPr="00F07D8D">
              <w:t>t (hyperlink) đ</w:t>
            </w:r>
            <w:r w:rsidRPr="00F07D8D">
              <w:t>ế</w:t>
            </w:r>
            <w:r w:rsidRPr="00F07D8D">
              <w:t xml:space="preserve">n màn hình </w:t>
            </w:r>
            <w:r w:rsidRPr="00F07D8D">
              <w:rPr>
                <w:bCs/>
              </w:rPr>
              <w:t>Xem chi ti</w:t>
            </w:r>
            <w:r w:rsidRPr="00F07D8D">
              <w:rPr>
                <w:bCs/>
              </w:rPr>
              <w:t>ế</w:t>
            </w:r>
            <w:r w:rsidRPr="00F07D8D">
              <w:rPr>
                <w:bCs/>
              </w:rPr>
              <w:t>t Yêu c</w:t>
            </w:r>
            <w:r w:rsidRPr="00F07D8D">
              <w:rPr>
                <w:bCs/>
              </w:rPr>
              <w:t>ầ</w:t>
            </w:r>
            <w:r w:rsidRPr="00F07D8D">
              <w:rPr>
                <w:bCs/>
              </w:rPr>
              <w:t>u xác đ</w:t>
            </w:r>
            <w:r w:rsidRPr="00F07D8D">
              <w:rPr>
                <w:bCs/>
              </w:rPr>
              <w:t>ị</w:t>
            </w:r>
            <w:r w:rsidRPr="00F07D8D">
              <w:rPr>
                <w:bCs/>
              </w:rPr>
              <w:t>nh cơ quan gi</w:t>
            </w:r>
            <w:r w:rsidRPr="00F07D8D">
              <w:rPr>
                <w:bCs/>
              </w:rPr>
              <w:t>ả</w:t>
            </w:r>
            <w:r w:rsidRPr="00F07D8D">
              <w:rPr>
                <w:bCs/>
              </w:rPr>
              <w:t>i quy</w:t>
            </w:r>
            <w:r w:rsidRPr="00F07D8D">
              <w:rPr>
                <w:bCs/>
              </w:rPr>
              <w:t>ế</w:t>
            </w:r>
            <w:r w:rsidRPr="00F07D8D">
              <w:rPr>
                <w:bCs/>
              </w:rPr>
              <w:t>t b</w:t>
            </w:r>
            <w:r w:rsidRPr="00F07D8D">
              <w:rPr>
                <w:bCs/>
              </w:rPr>
              <w:t>ồ</w:t>
            </w:r>
            <w:r w:rsidRPr="00F07D8D">
              <w:rPr>
                <w:bCs/>
              </w:rPr>
              <w:t>i thư</w:t>
            </w:r>
            <w:r w:rsidRPr="00F07D8D">
              <w:rPr>
                <w:bCs/>
              </w:rPr>
              <w:t>ờ</w:t>
            </w:r>
            <w:r w:rsidRPr="00F07D8D">
              <w:rPr>
                <w:bCs/>
              </w:rPr>
              <w:t>ng</w:t>
            </w:r>
            <w:r w:rsidRPr="00F07D8D">
              <w:t>, và t</w:t>
            </w:r>
            <w:r w:rsidRPr="00F07D8D">
              <w:t>ự</w:t>
            </w:r>
            <w:r w:rsidRPr="00F07D8D">
              <w:t xml:space="preserve"> đ</w:t>
            </w:r>
            <w:r w:rsidRPr="00F07D8D">
              <w:t>ộ</w:t>
            </w:r>
            <w:r w:rsidRPr="00F07D8D">
              <w:t>ng đóng popup.</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lastRenderedPageBreak/>
              <w:t>4</w:t>
            </w:r>
          </w:p>
        </w:tc>
        <w:tc>
          <w:tcPr>
            <w:tcW w:w="2549" w:type="dxa"/>
            <w:shd w:val="clear" w:color="auto" w:fill="auto"/>
          </w:tcPr>
          <w:p w:rsidR="005B3F2C" w:rsidRPr="00F07D8D" w:rsidRDefault="00F07D8D" w:rsidP="00F07D8D">
            <w:pPr>
              <w:spacing w:before="60" w:after="60" w:line="240" w:lineRule="auto"/>
            </w:pPr>
            <w:r w:rsidRPr="00F07D8D">
              <w:t>H</w:t>
            </w:r>
            <w:r w:rsidRPr="00F07D8D">
              <w:t>ủ</w:t>
            </w:r>
            <w:r w:rsidRPr="00F07D8D">
              <w:t>y b</w:t>
            </w:r>
            <w:r w:rsidRPr="00F07D8D">
              <w:t>ỏ</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pPr>
            <w:r w:rsidRPr="00F07D8D">
              <w:t>H</w:t>
            </w:r>
            <w:r w:rsidRPr="00F07D8D">
              <w:t>ệ</w:t>
            </w:r>
            <w:r w:rsidRPr="00F07D8D">
              <w:t xml:space="preserve"> th</w:t>
            </w:r>
            <w:r w:rsidRPr="00F07D8D">
              <w:t>ố</w:t>
            </w:r>
            <w:r w:rsidRPr="00F07D8D">
              <w:t>ng đóng popup, không thay đ</w:t>
            </w:r>
            <w:r w:rsidRPr="00F07D8D">
              <w:t>ổ</w:t>
            </w:r>
            <w:r w:rsidRPr="00F07D8D">
              <w:t>i d</w:t>
            </w:r>
            <w:r w:rsidRPr="00F07D8D">
              <w:t>ữ</w:t>
            </w:r>
            <w:r w:rsidRPr="00F07D8D">
              <w:t xml:space="preserve"> li</w:t>
            </w:r>
            <w:r w:rsidRPr="00F07D8D">
              <w:t>ệ</w:t>
            </w:r>
            <w:r w:rsidRPr="00F07D8D">
              <w:t xml:space="preserve">u đang có trên </w:t>
            </w:r>
            <w:r w:rsidRPr="00F07D8D">
              <w:rPr>
                <w:bCs/>
              </w:rPr>
              <w:t>MH02 - Nh</w:t>
            </w:r>
            <w:r w:rsidRPr="00F07D8D">
              <w:rPr>
                <w:bCs/>
              </w:rPr>
              <w:t>ậ</w:t>
            </w:r>
            <w:r w:rsidRPr="00F07D8D">
              <w:rPr>
                <w:bCs/>
              </w:rPr>
              <w:t>p li</w:t>
            </w:r>
            <w:r w:rsidRPr="00F07D8D">
              <w:rPr>
                <w:bCs/>
              </w:rPr>
              <w:t>ệ</w:t>
            </w:r>
            <w:r w:rsidRPr="00F07D8D">
              <w:rPr>
                <w:bCs/>
              </w:rPr>
              <w:t>u h</w:t>
            </w:r>
            <w:r w:rsidRPr="00F07D8D">
              <w:rPr>
                <w:bCs/>
              </w:rPr>
              <w:t>ồ</w:t>
            </w:r>
            <w:r w:rsidRPr="00F07D8D">
              <w:rPr>
                <w:bCs/>
              </w:rPr>
              <w:t xml:space="preserve"> sơ v</w:t>
            </w:r>
            <w:r w:rsidRPr="00F07D8D">
              <w:rPr>
                <w:bCs/>
              </w:rPr>
              <w:t>ụ</w:t>
            </w:r>
            <w:r w:rsidRPr="00F07D8D">
              <w:rPr>
                <w:bCs/>
              </w:rPr>
              <w:t xml:space="preserve"> vi</w:t>
            </w:r>
            <w:r w:rsidRPr="00F07D8D">
              <w:rPr>
                <w:bCs/>
              </w:rPr>
              <w:t>ệ</w:t>
            </w:r>
            <w:r w:rsidRPr="00F07D8D">
              <w:rPr>
                <w:bCs/>
              </w:rPr>
              <w:t>c</w:t>
            </w:r>
            <w:r w:rsidRPr="00F07D8D">
              <w:t>.</w:t>
            </w:r>
          </w:p>
        </w:tc>
      </w:tr>
    </w:tbl>
    <w:p w:rsidR="005B3F2C" w:rsidRPr="00F07D8D" w:rsidRDefault="00F07D8D" w:rsidP="00F07D8D">
      <w:r w:rsidRPr="00F07D8D">
        <w:pict>
          <v:rect id="_x0000_i1031" style="width:0;height:1.5pt" o:hralign="center" o:hrstd="t" o:hr="t"/>
        </w:pict>
      </w:r>
    </w:p>
    <w:p w:rsidR="005B3F2C" w:rsidRPr="00F07D8D" w:rsidRDefault="00F07D8D" w:rsidP="00F07D8D">
      <w:pPr>
        <w:pStyle w:val="Heading5"/>
        <w:numPr>
          <w:ilvl w:val="0"/>
          <w:numId w:val="0"/>
        </w:numPr>
        <w:jc w:val="both"/>
      </w:pPr>
      <w:bookmarkStart w:id="33" w:name="popup-xác-nhận"/>
      <w:bookmarkEnd w:id="32"/>
      <w:bookmarkEnd w:id="29"/>
      <w:r w:rsidRPr="00F07D8D">
        <w:t>4.3.3.1.11. Popup Xác nh</w:t>
      </w:r>
      <w:r w:rsidRPr="00F07D8D">
        <w:t>ậ</w:t>
      </w:r>
      <w:r w:rsidRPr="00F07D8D">
        <w:t>n</w:t>
      </w:r>
    </w:p>
    <w:p w:rsidR="005B3F2C" w:rsidRPr="00F07D8D" w:rsidRDefault="00F07D8D" w:rsidP="00F07D8D">
      <w:pPr>
        <w:pStyle w:val="Heading6"/>
        <w:numPr>
          <w:ilvl w:val="0"/>
          <w:numId w:val="0"/>
        </w:numPr>
        <w:jc w:val="both"/>
      </w:pPr>
      <w:bookmarkStart w:id="34" w:name="màn-hình-7"/>
      <w:r w:rsidRPr="00F07D8D">
        <w:t>4.3.3.1.11.1. Màn hình</w:t>
      </w:r>
    </w:p>
    <w:tbl>
      <w:tblPr>
        <w:tblStyle w:val="TableGrid"/>
        <w:tblW w:w="5000" w:type="pct"/>
        <w:tblLook w:val="04A0" w:firstRow="1" w:lastRow="0" w:firstColumn="1" w:lastColumn="0" w:noHBand="0" w:noVBand="1"/>
      </w:tblPr>
      <w:tblGrid>
        <w:gridCol w:w="9617"/>
      </w:tblGrid>
      <w:tr w:rsidR="005B3F2C" w:rsidRPr="00F07D8D" w:rsidTr="00F07D8D">
        <w:trPr>
          <w:tblHeader/>
        </w:trPr>
        <w:tc>
          <w:tcPr>
            <w:tcW w:w="0" w:type="auto"/>
            <w:shd w:val="clear" w:color="auto" w:fill="auto"/>
          </w:tcPr>
          <w:p w:rsidR="005B3F2C" w:rsidRPr="00F07D8D" w:rsidRDefault="00F07D8D" w:rsidP="00F07D8D">
            <w:pPr>
              <w:spacing w:before="60" w:after="60" w:line="240" w:lineRule="auto"/>
              <w:jc w:val="center"/>
              <w:rPr>
                <w:b/>
              </w:rPr>
            </w:pPr>
            <w:r w:rsidRPr="00F07D8D">
              <w:rPr>
                <w:b/>
              </w:rPr>
              <w:t>Popup xác nh</w:t>
            </w:r>
            <w:r w:rsidRPr="00F07D8D">
              <w:rPr>
                <w:b/>
              </w:rPr>
              <w:t>ậ</w:t>
            </w:r>
            <w:r w:rsidRPr="00F07D8D">
              <w:rPr>
                <w:b/>
              </w:rPr>
              <w:t>n</w:t>
            </w:r>
          </w:p>
        </w:tc>
      </w:tr>
    </w:tbl>
    <w:p w:rsidR="005B3F2C" w:rsidRPr="00F07D8D" w:rsidRDefault="00F07D8D" w:rsidP="00F07D8D">
      <w:r w:rsidRPr="00F07D8D">
        <w:t>Popup xác nh</w:t>
      </w:r>
      <w:r w:rsidRPr="00F07D8D">
        <w:t>ậ</w:t>
      </w:r>
      <w:r w:rsidRPr="00F07D8D">
        <w:t>n</w:t>
      </w:r>
    </w:p>
    <w:p w:rsidR="005B3F2C" w:rsidRPr="00F07D8D" w:rsidRDefault="00F07D8D" w:rsidP="00F07D8D">
      <w:pPr>
        <w:pStyle w:val="Heading6"/>
        <w:numPr>
          <w:ilvl w:val="0"/>
          <w:numId w:val="0"/>
        </w:numPr>
        <w:jc w:val="both"/>
      </w:pPr>
      <w:bookmarkStart w:id="35" w:name="mô-tả-thông-tin-trên-màn-hình-7"/>
      <w:bookmarkEnd w:id="34"/>
      <w:r w:rsidRPr="00F07D8D">
        <w:t>4.3.3.1.11.2. Mô t</w:t>
      </w:r>
      <w:r w:rsidRPr="00F07D8D">
        <w:t>ả</w:t>
      </w:r>
      <w:r w:rsidRPr="00F07D8D">
        <w:t xml:space="preserve"> thông tin trên màn hình</w:t>
      </w:r>
    </w:p>
    <w:tbl>
      <w:tblPr>
        <w:tblW w:w="503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362"/>
        <w:gridCol w:w="1584"/>
        <w:gridCol w:w="979"/>
        <w:gridCol w:w="979"/>
        <w:gridCol w:w="3773"/>
      </w:tblGrid>
      <w:tr w:rsidR="005B3F2C" w:rsidRPr="00F07D8D" w:rsidTr="00F07D8D">
        <w:trPr>
          <w:tblHeader/>
        </w:trPr>
        <w:tc>
          <w:tcPr>
            <w:tcW w:w="2362" w:type="dxa"/>
            <w:shd w:val="clear" w:color="auto" w:fill="auto"/>
          </w:tcPr>
          <w:p w:rsidR="005B3F2C" w:rsidRPr="00F07D8D" w:rsidRDefault="00F07D8D" w:rsidP="00F07D8D">
            <w:pPr>
              <w:spacing w:before="60" w:after="60" w:line="240" w:lineRule="auto"/>
              <w:jc w:val="center"/>
              <w:rPr>
                <w:b/>
              </w:rPr>
            </w:pPr>
            <w:r w:rsidRPr="00F07D8D">
              <w:rPr>
                <w:b/>
              </w:rPr>
              <w:t>Trư</w:t>
            </w:r>
            <w:r w:rsidRPr="00F07D8D">
              <w:rPr>
                <w:b/>
              </w:rPr>
              <w:t>ờ</w:t>
            </w:r>
            <w:r w:rsidRPr="00F07D8D">
              <w:rPr>
                <w:b/>
              </w:rPr>
              <w:t>ng thông tin</w:t>
            </w:r>
          </w:p>
        </w:tc>
        <w:tc>
          <w:tcPr>
            <w:tcW w:w="1584" w:type="dxa"/>
            <w:shd w:val="clear" w:color="auto" w:fill="auto"/>
          </w:tcPr>
          <w:p w:rsidR="005B3F2C" w:rsidRPr="00F07D8D" w:rsidRDefault="00F07D8D" w:rsidP="00F07D8D">
            <w:pPr>
              <w:spacing w:before="60" w:after="60" w:line="240" w:lineRule="auto"/>
              <w:jc w:val="center"/>
              <w:rPr>
                <w:b/>
              </w:rPr>
            </w:pPr>
            <w:r w:rsidRPr="00F07D8D">
              <w:rPr>
                <w:b/>
              </w:rPr>
              <w:t>Ki</w:t>
            </w:r>
            <w:r w:rsidRPr="00F07D8D">
              <w:rPr>
                <w:b/>
              </w:rPr>
              <w:t>ể</w:t>
            </w:r>
            <w:r w:rsidRPr="00F07D8D">
              <w:rPr>
                <w:b/>
              </w:rPr>
              <w:t>u d</w:t>
            </w:r>
            <w:r w:rsidRPr="00F07D8D">
              <w:rPr>
                <w:b/>
              </w:rPr>
              <w:t>ữ</w:t>
            </w:r>
            <w:r w:rsidRPr="00F07D8D">
              <w:rPr>
                <w:b/>
              </w:rPr>
              <w:t xml:space="preserve"> li</w:t>
            </w:r>
            <w:r w:rsidRPr="00F07D8D">
              <w:rPr>
                <w:b/>
              </w:rPr>
              <w:t>ệ</w:t>
            </w:r>
            <w:r w:rsidRPr="00F07D8D">
              <w:rPr>
                <w:b/>
              </w:rPr>
              <w:t>u</w:t>
            </w:r>
          </w:p>
        </w:tc>
        <w:tc>
          <w:tcPr>
            <w:tcW w:w="979" w:type="dxa"/>
            <w:shd w:val="clear" w:color="auto" w:fill="auto"/>
          </w:tcPr>
          <w:p w:rsidR="005B3F2C" w:rsidRPr="00F07D8D" w:rsidRDefault="00F07D8D" w:rsidP="00F07D8D">
            <w:pPr>
              <w:spacing w:before="60" w:after="60" w:line="240" w:lineRule="auto"/>
              <w:jc w:val="center"/>
              <w:rPr>
                <w:b/>
              </w:rPr>
            </w:pPr>
            <w:r w:rsidRPr="00F07D8D">
              <w:rPr>
                <w:b/>
              </w:rPr>
              <w:t>B</w:t>
            </w:r>
            <w:r w:rsidRPr="00F07D8D">
              <w:rPr>
                <w:b/>
              </w:rPr>
              <w:t>ắ</w:t>
            </w:r>
            <w:r w:rsidRPr="00F07D8D">
              <w:rPr>
                <w:b/>
              </w:rPr>
              <w:t>t bu</w:t>
            </w:r>
            <w:r w:rsidRPr="00F07D8D">
              <w:rPr>
                <w:b/>
              </w:rPr>
              <w:t>ộ</w:t>
            </w:r>
            <w:r w:rsidRPr="00F07D8D">
              <w:rPr>
                <w:b/>
              </w:rPr>
              <w:t>c</w:t>
            </w:r>
          </w:p>
        </w:tc>
        <w:tc>
          <w:tcPr>
            <w:tcW w:w="979" w:type="dxa"/>
            <w:shd w:val="clear" w:color="auto" w:fill="auto"/>
          </w:tcPr>
          <w:p w:rsidR="005B3F2C" w:rsidRPr="00F07D8D" w:rsidRDefault="00F07D8D" w:rsidP="00F07D8D">
            <w:pPr>
              <w:spacing w:before="60" w:after="60" w:line="240" w:lineRule="auto"/>
              <w:jc w:val="center"/>
              <w:rPr>
                <w:b/>
              </w:rPr>
            </w:pPr>
            <w:r w:rsidRPr="00F07D8D">
              <w:rPr>
                <w:b/>
              </w:rPr>
              <w:t>M</w:t>
            </w:r>
            <w:r w:rsidRPr="00F07D8D">
              <w:rPr>
                <w:b/>
              </w:rPr>
              <w:t>ặ</w:t>
            </w:r>
            <w:r w:rsidRPr="00F07D8D">
              <w:rPr>
                <w:b/>
              </w:rPr>
              <w:t>c đ</w:t>
            </w:r>
            <w:r w:rsidRPr="00F07D8D">
              <w:rPr>
                <w:b/>
              </w:rPr>
              <w:t>ị</w:t>
            </w:r>
            <w:r w:rsidRPr="00F07D8D">
              <w:rPr>
                <w:b/>
              </w:rPr>
              <w:t>nh</w:t>
            </w:r>
          </w:p>
        </w:tc>
        <w:tc>
          <w:tcPr>
            <w:tcW w:w="3773" w:type="dxa"/>
            <w:shd w:val="clear" w:color="auto" w:fill="auto"/>
          </w:tcPr>
          <w:p w:rsidR="005B3F2C" w:rsidRPr="00F07D8D" w:rsidRDefault="00F07D8D" w:rsidP="00F07D8D">
            <w:pPr>
              <w:spacing w:before="60" w:after="60" w:line="240" w:lineRule="auto"/>
              <w:jc w:val="center"/>
              <w:rPr>
                <w:b/>
              </w:rPr>
            </w:pPr>
            <w:r w:rsidRPr="00F07D8D">
              <w:rPr>
                <w:b/>
              </w:rPr>
              <w:t>Mô t</w:t>
            </w:r>
            <w:r w:rsidRPr="00F07D8D">
              <w:rPr>
                <w:b/>
              </w:rPr>
              <w:t>ả</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Tiêu đ</w:t>
            </w:r>
            <w:r w:rsidRPr="00F07D8D">
              <w:t>ề</w:t>
            </w:r>
            <w:r w:rsidRPr="00F07D8D">
              <w:t xml:space="preserve"> popup</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thao tác</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Hi</w:t>
            </w:r>
            <w:r w:rsidRPr="00F07D8D">
              <w:t>ể</w:t>
            </w:r>
            <w:r w:rsidRPr="00F07D8D">
              <w:t>n th</w:t>
            </w:r>
            <w:r w:rsidRPr="00F07D8D">
              <w:t>ị</w:t>
            </w:r>
            <w:r w:rsidRPr="00F07D8D">
              <w:t xml:space="preserve"> icon c</w:t>
            </w:r>
            <w:r w:rsidRPr="00F07D8D">
              <w:t>ả</w:t>
            </w:r>
            <w:r w:rsidRPr="00F07D8D">
              <w:t>nh báo và n</w:t>
            </w:r>
            <w:r w:rsidRPr="00F07D8D">
              <w:t>ộ</w:t>
            </w:r>
            <w:r w:rsidRPr="00F07D8D">
              <w:t>i dung xác nh</w:t>
            </w:r>
            <w:r w:rsidRPr="00F07D8D">
              <w:t>ậ</w:t>
            </w:r>
            <w:r w:rsidRPr="00F07D8D">
              <w:t>n theo thao tác đang th</w:t>
            </w:r>
            <w:r w:rsidRPr="00F07D8D">
              <w:t>ự</w:t>
            </w:r>
            <w:r w:rsidRPr="00F07D8D">
              <w:t>c hi</w:t>
            </w:r>
            <w:r w:rsidRPr="00F07D8D">
              <w:t>ệ</w:t>
            </w:r>
            <w:r w:rsidRPr="00F07D8D">
              <w:t>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w:t>
            </w:r>
            <w:r w:rsidRPr="00F07D8D">
              <w:t>ộ</w:t>
            </w:r>
            <w:r w:rsidRPr="00F07D8D">
              <w:t>i dung xác nh</w:t>
            </w:r>
            <w:r w:rsidRPr="00F07D8D">
              <w:t>ậ</w:t>
            </w:r>
            <w:r w:rsidRPr="00F07D8D">
              <w:t>n</w:t>
            </w:r>
          </w:p>
        </w:tc>
        <w:tc>
          <w:tcPr>
            <w:tcW w:w="1584" w:type="dxa"/>
            <w:shd w:val="clear" w:color="auto" w:fill="auto"/>
          </w:tcPr>
          <w:p w:rsidR="005B3F2C" w:rsidRPr="00F07D8D" w:rsidRDefault="00F07D8D" w:rsidP="00F07D8D">
            <w:pPr>
              <w:spacing w:before="60" w:after="60" w:line="240" w:lineRule="auto"/>
            </w:pPr>
            <w:r w:rsidRPr="00F07D8D">
              <w:t>Text(2000)</w:t>
            </w:r>
          </w:p>
        </w:tc>
        <w:tc>
          <w:tcPr>
            <w:tcW w:w="979" w:type="dxa"/>
            <w:shd w:val="clear" w:color="auto" w:fill="auto"/>
          </w:tcPr>
          <w:p w:rsidR="005B3F2C" w:rsidRPr="00F07D8D" w:rsidRDefault="00F07D8D" w:rsidP="00F07D8D">
            <w:pPr>
              <w:spacing w:before="60" w:after="60" w:line="240" w:lineRule="auto"/>
            </w:pPr>
            <w:r w:rsidRPr="00F07D8D">
              <w:t>-</w:t>
            </w:r>
          </w:p>
        </w:tc>
        <w:tc>
          <w:tcPr>
            <w:tcW w:w="979" w:type="dxa"/>
            <w:shd w:val="clear" w:color="auto" w:fill="auto"/>
          </w:tcPr>
          <w:p w:rsidR="005B3F2C" w:rsidRPr="00F07D8D" w:rsidRDefault="00F07D8D" w:rsidP="00F07D8D">
            <w:pPr>
              <w:spacing w:before="60" w:after="60" w:line="240" w:lineRule="auto"/>
            </w:pPr>
            <w:r w:rsidRPr="00F07D8D">
              <w:t>Theo thao tác</w:t>
            </w:r>
          </w:p>
        </w:tc>
        <w:tc>
          <w:tcPr>
            <w:tcW w:w="3773" w:type="dxa"/>
            <w:shd w:val="clear" w:color="auto" w:fill="auto"/>
          </w:tcPr>
          <w:p w:rsidR="005B3F2C" w:rsidRPr="00F07D8D" w:rsidRDefault="00F07D8D" w:rsidP="00F07D8D">
            <w:pPr>
              <w:spacing w:before="60" w:after="60" w:line="240" w:lineRule="auto"/>
              <w:jc w:val="left"/>
            </w:pPr>
            <w:r w:rsidRPr="00F07D8D">
              <w:t>Ch</w:t>
            </w:r>
            <w:r w:rsidRPr="00F07D8D">
              <w:t>ỉ</w:t>
            </w:r>
            <w:r w:rsidRPr="00F07D8D">
              <w:t xml:space="preserve"> đ</w:t>
            </w:r>
            <w:r w:rsidRPr="00F07D8D">
              <w:t>ọ</w:t>
            </w:r>
            <w:r w:rsidRPr="00F07D8D">
              <w:t>c. Áp d</w:t>
            </w:r>
            <w:r w:rsidRPr="00F07D8D">
              <w:t>ụ</w:t>
            </w:r>
            <w:r w:rsidRPr="00F07D8D">
              <w:t>ng message xác nh</w:t>
            </w:r>
            <w:r w:rsidRPr="00F07D8D">
              <w:t>ậ</w:t>
            </w:r>
            <w:r w:rsidRPr="00F07D8D">
              <w:t>n [MSG-CFM-SYS-001] ho</w:t>
            </w:r>
            <w:r w:rsidRPr="00F07D8D">
              <w:t>ặ</w:t>
            </w:r>
            <w:r w:rsidRPr="00F07D8D">
              <w:t>c n</w:t>
            </w:r>
            <w:r w:rsidRPr="00F07D8D">
              <w:t>ộ</w:t>
            </w:r>
            <w:r w:rsidRPr="00F07D8D">
              <w:t>i dung xác nh</w:t>
            </w:r>
            <w:r w:rsidRPr="00F07D8D">
              <w:t>ậ</w:t>
            </w:r>
            <w:r w:rsidRPr="00F07D8D">
              <w:t xml:space="preserve">n tương </w:t>
            </w:r>
            <w:r w:rsidRPr="00F07D8D">
              <w:t>ứ</w:t>
            </w:r>
            <w:r w:rsidRPr="00F07D8D">
              <w:t>ng thao tác.</w:t>
            </w:r>
          </w:p>
        </w:tc>
      </w:tr>
    </w:tbl>
    <w:p w:rsidR="005B3F2C" w:rsidRPr="00F07D8D" w:rsidRDefault="00F07D8D" w:rsidP="00F07D8D">
      <w:pPr>
        <w:pStyle w:val="Heading6"/>
        <w:numPr>
          <w:ilvl w:val="0"/>
          <w:numId w:val="0"/>
        </w:numPr>
        <w:jc w:val="both"/>
      </w:pPr>
      <w:bookmarkStart w:id="36" w:name="chức-năng-trên-màn-hình-7"/>
      <w:bookmarkEnd w:id="35"/>
      <w:r w:rsidRPr="00F07D8D">
        <w:t>4.3.3.1.11.3. Ch</w:t>
      </w:r>
      <w:r w:rsidRPr="00F07D8D">
        <w:t>ứ</w:t>
      </w:r>
      <w:r w:rsidRPr="00F07D8D">
        <w:t>c năng trên màn hình</w:t>
      </w: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821"/>
        <w:gridCol w:w="2549"/>
        <w:gridCol w:w="1411"/>
        <w:gridCol w:w="4838"/>
      </w:tblGrid>
      <w:tr w:rsidR="005B3F2C" w:rsidRPr="00F07D8D" w:rsidTr="00F07D8D">
        <w:trPr>
          <w:tblHeader/>
        </w:trPr>
        <w:tc>
          <w:tcPr>
            <w:tcW w:w="821" w:type="dxa"/>
            <w:shd w:val="clear" w:color="auto" w:fill="auto"/>
          </w:tcPr>
          <w:p w:rsidR="005B3F2C" w:rsidRPr="00F07D8D" w:rsidRDefault="00F07D8D" w:rsidP="00F07D8D">
            <w:pPr>
              <w:spacing w:before="60" w:after="60" w:line="240" w:lineRule="auto"/>
              <w:jc w:val="center"/>
              <w:rPr>
                <w:b/>
              </w:rPr>
            </w:pPr>
            <w:r w:rsidRPr="00F07D8D">
              <w:rPr>
                <w:b/>
              </w:rPr>
              <w:t>STT</w:t>
            </w:r>
          </w:p>
        </w:tc>
        <w:tc>
          <w:tcPr>
            <w:tcW w:w="2549" w:type="dxa"/>
            <w:shd w:val="clear" w:color="auto" w:fill="auto"/>
          </w:tcPr>
          <w:p w:rsidR="005B3F2C" w:rsidRPr="00F07D8D" w:rsidRDefault="00F07D8D" w:rsidP="00F07D8D">
            <w:pPr>
              <w:spacing w:before="60" w:after="60" w:line="240" w:lineRule="auto"/>
              <w:jc w:val="center"/>
              <w:rPr>
                <w:b/>
              </w:rPr>
            </w:pPr>
            <w:r w:rsidRPr="00F07D8D">
              <w:rPr>
                <w:b/>
              </w:rPr>
              <w:t>Tên ch</w:t>
            </w:r>
            <w:r w:rsidRPr="00F07D8D">
              <w:rPr>
                <w:b/>
              </w:rPr>
              <w:t>ứ</w:t>
            </w:r>
            <w:r w:rsidRPr="00F07D8D">
              <w:rPr>
                <w:b/>
              </w:rPr>
              <w:t>c năng</w:t>
            </w:r>
          </w:p>
        </w:tc>
        <w:tc>
          <w:tcPr>
            <w:tcW w:w="1411" w:type="dxa"/>
            <w:shd w:val="clear" w:color="auto" w:fill="auto"/>
          </w:tcPr>
          <w:p w:rsidR="005B3F2C" w:rsidRPr="00F07D8D" w:rsidRDefault="00F07D8D" w:rsidP="00F07D8D">
            <w:pPr>
              <w:spacing w:before="60" w:after="60" w:line="240" w:lineRule="auto"/>
              <w:jc w:val="center"/>
              <w:rPr>
                <w:b/>
              </w:rPr>
            </w:pPr>
            <w:r w:rsidRPr="00F07D8D">
              <w:rPr>
                <w:b/>
              </w:rPr>
              <w:t>Đ</w:t>
            </w:r>
            <w:r w:rsidRPr="00F07D8D">
              <w:rPr>
                <w:b/>
              </w:rPr>
              <w:t>ị</w:t>
            </w:r>
            <w:r w:rsidRPr="00F07D8D">
              <w:rPr>
                <w:b/>
              </w:rPr>
              <w:t>nh d</w:t>
            </w:r>
            <w:r w:rsidRPr="00F07D8D">
              <w:rPr>
                <w:b/>
              </w:rPr>
              <w:t>ạ</w:t>
            </w:r>
            <w:r w:rsidRPr="00F07D8D">
              <w:rPr>
                <w:b/>
              </w:rPr>
              <w:t>ng</w:t>
            </w:r>
          </w:p>
        </w:tc>
        <w:tc>
          <w:tcPr>
            <w:tcW w:w="4838" w:type="dxa"/>
            <w:shd w:val="clear" w:color="auto" w:fill="auto"/>
          </w:tcPr>
          <w:p w:rsidR="005B3F2C" w:rsidRPr="00F07D8D" w:rsidRDefault="00F07D8D" w:rsidP="00F07D8D">
            <w:pPr>
              <w:spacing w:before="60" w:after="60" w:line="240" w:lineRule="auto"/>
              <w:jc w:val="center"/>
              <w:rPr>
                <w:b/>
              </w:rPr>
            </w:pPr>
            <w:r w:rsidRPr="00F07D8D">
              <w:rPr>
                <w:b/>
              </w:rPr>
              <w:t>Mô t</w:t>
            </w:r>
            <w:r w:rsidRPr="00F07D8D">
              <w:rPr>
                <w:b/>
              </w:rPr>
              <w:t>ả</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1</w:t>
            </w:r>
          </w:p>
        </w:tc>
        <w:tc>
          <w:tcPr>
            <w:tcW w:w="2549" w:type="dxa"/>
            <w:shd w:val="clear" w:color="auto" w:fill="auto"/>
          </w:tcPr>
          <w:p w:rsidR="005B3F2C" w:rsidRPr="00F07D8D" w:rsidRDefault="00F07D8D" w:rsidP="00F07D8D">
            <w:pPr>
              <w:spacing w:before="60" w:after="60" w:line="240" w:lineRule="auto"/>
            </w:pPr>
            <w:r w:rsidRPr="00F07D8D">
              <w:t>H</w:t>
            </w:r>
            <w:r w:rsidRPr="00F07D8D">
              <w:t>ủ</w:t>
            </w:r>
            <w:r w:rsidRPr="00F07D8D">
              <w:t>y b</w:t>
            </w:r>
            <w:r w:rsidRPr="00F07D8D">
              <w:t>ỏ</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pPr>
            <w:r w:rsidRPr="00F07D8D">
              <w:t>H</w:t>
            </w:r>
            <w:r w:rsidRPr="00F07D8D">
              <w:t>ệ</w:t>
            </w:r>
            <w:r w:rsidRPr="00F07D8D">
              <w:t xml:space="preserve"> th</w:t>
            </w:r>
            <w:r w:rsidRPr="00F07D8D">
              <w:t>ố</w:t>
            </w:r>
            <w:r w:rsidRPr="00F07D8D">
              <w:t>ng đóng popup xác nh</w:t>
            </w:r>
            <w:r w:rsidRPr="00F07D8D">
              <w:t>ậ</w:t>
            </w:r>
            <w:r w:rsidRPr="00F07D8D">
              <w:t>n và không th</w:t>
            </w:r>
            <w:r w:rsidRPr="00F07D8D">
              <w:t>ự</w:t>
            </w:r>
            <w:r w:rsidRPr="00F07D8D">
              <w:t>c hi</w:t>
            </w:r>
            <w:r w:rsidRPr="00F07D8D">
              <w:t>ệ</w:t>
            </w:r>
            <w:r w:rsidRPr="00F07D8D">
              <w:t>n thao tác.</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2</w:t>
            </w:r>
          </w:p>
        </w:tc>
        <w:tc>
          <w:tcPr>
            <w:tcW w:w="2549" w:type="dxa"/>
            <w:shd w:val="clear" w:color="auto" w:fill="auto"/>
          </w:tcPr>
          <w:p w:rsidR="005B3F2C" w:rsidRPr="00F07D8D" w:rsidRDefault="00F07D8D" w:rsidP="00F07D8D">
            <w:pPr>
              <w:spacing w:before="60" w:after="60" w:line="240" w:lineRule="auto"/>
            </w:pPr>
            <w:r w:rsidRPr="00F07D8D">
              <w:t>Đ</w:t>
            </w:r>
            <w:r w:rsidRPr="00F07D8D">
              <w:t>ồ</w:t>
            </w:r>
            <w:r w:rsidRPr="00F07D8D">
              <w:t>ng ý</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pPr>
            <w:r w:rsidRPr="00F07D8D">
              <w:t>H</w:t>
            </w:r>
            <w:r w:rsidRPr="00F07D8D">
              <w:t>ệ</w:t>
            </w:r>
            <w:r w:rsidRPr="00F07D8D">
              <w:t xml:space="preserve"> th</w:t>
            </w:r>
            <w:r w:rsidRPr="00F07D8D">
              <w:t>ố</w:t>
            </w:r>
            <w:r w:rsidRPr="00F07D8D">
              <w:t>ng đóng popup xác nh</w:t>
            </w:r>
            <w:r w:rsidRPr="00F07D8D">
              <w:t>ậ</w:t>
            </w:r>
            <w:r w:rsidRPr="00F07D8D">
              <w:t>n và th</w:t>
            </w:r>
            <w:r w:rsidRPr="00F07D8D">
              <w:t>ự</w:t>
            </w:r>
            <w:r w:rsidRPr="00F07D8D">
              <w:t>c hi</w:t>
            </w:r>
            <w:r w:rsidRPr="00F07D8D">
              <w:t>ệ</w:t>
            </w:r>
            <w:r w:rsidRPr="00F07D8D">
              <w:t xml:space="preserve">n callback tương </w:t>
            </w:r>
            <w:r w:rsidRPr="00F07D8D">
              <w:t>ứ</w:t>
            </w:r>
            <w:r w:rsidRPr="00F07D8D">
              <w:t>ng, ví d</w:t>
            </w:r>
            <w:r w:rsidRPr="00F07D8D">
              <w:t>ụ</w:t>
            </w:r>
            <w:r w:rsidRPr="00F07D8D">
              <w:t xml:space="preserve"> g</w:t>
            </w:r>
            <w:r w:rsidRPr="00F07D8D">
              <w:t>ỡ</w:t>
            </w:r>
            <w:r w:rsidRPr="00F07D8D">
              <w:t xml:space="preserve"> file đính kèm ho</w:t>
            </w:r>
            <w:r w:rsidRPr="00F07D8D">
              <w:t>ặ</w:t>
            </w:r>
            <w:r w:rsidRPr="00F07D8D">
              <w:t>c duy</w:t>
            </w:r>
            <w:r w:rsidRPr="00F07D8D">
              <w:t>ệ</w:t>
            </w:r>
            <w:r w:rsidRPr="00F07D8D">
              <w:t>t ký s</w:t>
            </w:r>
            <w:r w:rsidRPr="00F07D8D">
              <w:t>ố</w:t>
            </w:r>
            <w:r w:rsidRPr="00F07D8D">
              <w:t xml:space="preserve"> quy</w:t>
            </w:r>
            <w:r w:rsidRPr="00F07D8D">
              <w:t>ế</w:t>
            </w:r>
            <w:r w:rsidRPr="00F07D8D">
              <w:t>t đ</w:t>
            </w:r>
            <w:r w:rsidRPr="00F07D8D">
              <w:t>ị</w:t>
            </w:r>
            <w:r w:rsidRPr="00F07D8D">
              <w:t>nh.</w:t>
            </w:r>
          </w:p>
        </w:tc>
      </w:tr>
    </w:tbl>
    <w:p w:rsidR="005B3F2C" w:rsidRPr="00F07D8D" w:rsidRDefault="00F07D8D" w:rsidP="00F07D8D">
      <w:r w:rsidRPr="00F07D8D">
        <w:pict>
          <v:rect id="_x0000_i1032" style="width:0;height:1.5pt" o:hralign="center" o:hrstd="t" o:hr="t"/>
        </w:pict>
      </w:r>
    </w:p>
    <w:p w:rsidR="005B3F2C" w:rsidRPr="00F07D8D" w:rsidRDefault="00F07D8D" w:rsidP="00F07D8D">
      <w:pPr>
        <w:pStyle w:val="Heading5"/>
        <w:numPr>
          <w:ilvl w:val="0"/>
          <w:numId w:val="0"/>
        </w:numPr>
        <w:jc w:val="both"/>
      </w:pPr>
      <w:bookmarkStart w:id="37" w:name="Xfae20d89473f783d4b43dd07562072800ec1fba"/>
      <w:bookmarkEnd w:id="36"/>
      <w:bookmarkEnd w:id="33"/>
      <w:r w:rsidRPr="00F07D8D">
        <w:t>4.3.3.1.12. Popup Th</w:t>
      </w:r>
      <w:r w:rsidRPr="00F07D8D">
        <w:t>ụ</w:t>
      </w:r>
      <w:r w:rsidRPr="00F07D8D">
        <w:t xml:space="preserve"> lý h</w:t>
      </w:r>
      <w:r w:rsidRPr="00F07D8D">
        <w:t>ồ</w:t>
      </w:r>
      <w:r w:rsidRPr="00F07D8D">
        <w:t xml:space="preserve"> sơ và C</w:t>
      </w:r>
      <w:r w:rsidRPr="00F07D8D">
        <w:t>ử</w:t>
      </w:r>
      <w:r w:rsidRPr="00F07D8D">
        <w:t xml:space="preserve"> ngư</w:t>
      </w:r>
      <w:r w:rsidRPr="00F07D8D">
        <w:t>ờ</w:t>
      </w:r>
      <w:r w:rsidRPr="00F07D8D">
        <w:t>i gi</w:t>
      </w:r>
      <w:r w:rsidRPr="00F07D8D">
        <w:t>ả</w:t>
      </w:r>
      <w:r w:rsidRPr="00F07D8D">
        <w:t>i quy</w:t>
      </w:r>
      <w:r w:rsidRPr="00F07D8D">
        <w:t>ế</w:t>
      </w:r>
      <w:r w:rsidRPr="00F07D8D">
        <w:t>t b</w:t>
      </w:r>
      <w:r w:rsidRPr="00F07D8D">
        <w:t>ồ</w:t>
      </w:r>
      <w:r w:rsidRPr="00F07D8D">
        <w:t>i thư</w:t>
      </w:r>
      <w:r w:rsidRPr="00F07D8D">
        <w:t>ờ</w:t>
      </w:r>
      <w:r w:rsidRPr="00F07D8D">
        <w:t>ng</w:t>
      </w:r>
    </w:p>
    <w:p w:rsidR="005B3F2C" w:rsidRPr="00F07D8D" w:rsidRDefault="00F07D8D" w:rsidP="00F07D8D">
      <w:pPr>
        <w:pStyle w:val="Heading6"/>
        <w:numPr>
          <w:ilvl w:val="0"/>
          <w:numId w:val="0"/>
        </w:numPr>
        <w:jc w:val="both"/>
      </w:pPr>
      <w:bookmarkStart w:id="38" w:name="màn-hình-8"/>
      <w:r w:rsidRPr="00F07D8D">
        <w:t>4.3.3.1.12.1. Màn hình</w:t>
      </w:r>
    </w:p>
    <w:p w:rsidR="005B3F2C" w:rsidRPr="00F07D8D" w:rsidRDefault="00F07D8D" w:rsidP="00F07D8D">
      <w:r w:rsidRPr="00F07D8D">
        <w:lastRenderedPageBreak/>
        <w:t>Popup m</w:t>
      </w:r>
      <w:r w:rsidRPr="00F07D8D">
        <w:t>ở</w:t>
      </w:r>
      <w:r w:rsidRPr="00F07D8D">
        <w:t xml:space="preserve"> t</w:t>
      </w:r>
      <w:r w:rsidRPr="00F07D8D">
        <w:t>ừ</w:t>
      </w:r>
      <w:r w:rsidRPr="00F07D8D">
        <w:t xml:space="preserve"> ch</w:t>
      </w:r>
      <w:r w:rsidRPr="00F07D8D">
        <w:t>ứ</w:t>
      </w:r>
      <w:r w:rsidRPr="00F07D8D">
        <w:t xml:space="preserve">c năng </w:t>
      </w:r>
      <w:r w:rsidRPr="00F07D8D">
        <w:t>Th</w:t>
      </w:r>
      <w:r w:rsidRPr="00F07D8D">
        <w:t>ụ</w:t>
      </w:r>
      <w:r w:rsidRPr="00F07D8D">
        <w:t xml:space="preserve"> lý h</w:t>
      </w:r>
      <w:r w:rsidRPr="00F07D8D">
        <w:t>ồ</w:t>
      </w:r>
      <w:r w:rsidRPr="00F07D8D">
        <w:t xml:space="preserve"> sơ t</w:t>
      </w:r>
      <w:r w:rsidRPr="00F07D8D">
        <w:t>ạ</w:t>
      </w:r>
      <w:r w:rsidRPr="00F07D8D">
        <w:t>i MH01 và Th</w:t>
      </w:r>
      <w:r w:rsidRPr="00F07D8D">
        <w:t>ụ</w:t>
      </w:r>
      <w:r w:rsidRPr="00F07D8D">
        <w:t xml:space="preserve"> lý t</w:t>
      </w:r>
      <w:r w:rsidRPr="00F07D8D">
        <w:t>ạ</w:t>
      </w:r>
      <w:r w:rsidRPr="00F07D8D">
        <w:t>i MH04 khi h</w:t>
      </w:r>
      <w:r w:rsidRPr="00F07D8D">
        <w:t>ồ</w:t>
      </w:r>
      <w:r w:rsidRPr="00F07D8D">
        <w:t xml:space="preserve"> sơ </w:t>
      </w:r>
      <w:r w:rsidRPr="00F07D8D">
        <w:t>ở</w:t>
      </w:r>
      <w:r w:rsidRPr="00F07D8D">
        <w:t xml:space="preserve"> tr</w:t>
      </w:r>
      <w:r w:rsidRPr="00F07D8D">
        <w:t>ạ</w:t>
      </w:r>
      <w:r w:rsidRPr="00F07D8D">
        <w:t>ng thái Ch</w:t>
      </w:r>
      <w:r w:rsidRPr="00F07D8D">
        <w:t>ờ</w:t>
      </w:r>
      <w:r w:rsidRPr="00F07D8D">
        <w:t xml:space="preserve"> th</w:t>
      </w:r>
      <w:r w:rsidRPr="00F07D8D">
        <w:t>ụ</w:t>
      </w:r>
      <w:r w:rsidRPr="00F07D8D">
        <w:t xml:space="preserve"> lý, cho phép Lãnh đ</w:t>
      </w:r>
      <w:r w:rsidRPr="00F07D8D">
        <w:t>ạ</w:t>
      </w:r>
      <w:r w:rsidRPr="00F07D8D">
        <w:t>o/Th</w:t>
      </w:r>
      <w:r w:rsidRPr="00F07D8D">
        <w:t>ủ</w:t>
      </w:r>
      <w:r w:rsidRPr="00F07D8D">
        <w:t xml:space="preserve"> trư</w:t>
      </w:r>
      <w:r w:rsidRPr="00F07D8D">
        <w:t>ở</w:t>
      </w:r>
      <w:r w:rsidRPr="00F07D8D">
        <w:t>ng c</w:t>
      </w:r>
      <w:r w:rsidRPr="00F07D8D">
        <w:t>ử</w:t>
      </w:r>
      <w:r w:rsidRPr="00F07D8D">
        <w:t xml:space="preserve"> ngư</w:t>
      </w:r>
      <w:r w:rsidRPr="00F07D8D">
        <w:t>ờ</w:t>
      </w:r>
      <w:r w:rsidRPr="00F07D8D">
        <w:t>i gi</w:t>
      </w:r>
      <w:r w:rsidRPr="00F07D8D">
        <w:t>ả</w:t>
      </w:r>
      <w:r w:rsidRPr="00F07D8D">
        <w:t>i quy</w:t>
      </w:r>
      <w:r w:rsidRPr="00F07D8D">
        <w:t>ế</w:t>
      </w:r>
      <w:r w:rsidRPr="00F07D8D">
        <w:t>t v</w:t>
      </w:r>
      <w:r w:rsidRPr="00F07D8D">
        <w:t>ụ</w:t>
      </w:r>
      <w:r w:rsidRPr="00F07D8D">
        <w:t xml:space="preserve"> vi</w:t>
      </w:r>
      <w:r w:rsidRPr="00F07D8D">
        <w:t>ệ</w:t>
      </w:r>
      <w:r w:rsidRPr="00F07D8D">
        <w:t>c.</w:t>
      </w:r>
    </w:p>
    <w:p w:rsidR="005B3F2C" w:rsidRPr="00F07D8D" w:rsidRDefault="00F07D8D" w:rsidP="00F07D8D">
      <w:pPr>
        <w:pStyle w:val="Heading6"/>
        <w:numPr>
          <w:ilvl w:val="0"/>
          <w:numId w:val="0"/>
        </w:numPr>
        <w:jc w:val="both"/>
      </w:pPr>
      <w:bookmarkStart w:id="39" w:name="mô-tả-thông-tin-trên-màn-hình-8"/>
      <w:bookmarkEnd w:id="38"/>
      <w:r w:rsidRPr="00F07D8D">
        <w:t>4.3.3.1.12.2. Mô t</w:t>
      </w:r>
      <w:r w:rsidRPr="00F07D8D">
        <w:t>ả</w:t>
      </w:r>
      <w:r w:rsidRPr="00F07D8D">
        <w:t xml:space="preserve"> thông tin trên màn hình</w:t>
      </w:r>
    </w:p>
    <w:tbl>
      <w:tblPr>
        <w:tblW w:w="503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362"/>
        <w:gridCol w:w="1584"/>
        <w:gridCol w:w="979"/>
        <w:gridCol w:w="979"/>
        <w:gridCol w:w="3773"/>
      </w:tblGrid>
      <w:tr w:rsidR="005B3F2C" w:rsidRPr="00F07D8D" w:rsidTr="00F07D8D">
        <w:trPr>
          <w:tblHeader/>
        </w:trPr>
        <w:tc>
          <w:tcPr>
            <w:tcW w:w="2362" w:type="dxa"/>
            <w:shd w:val="clear" w:color="auto" w:fill="auto"/>
          </w:tcPr>
          <w:p w:rsidR="005B3F2C" w:rsidRPr="00F07D8D" w:rsidRDefault="00F07D8D" w:rsidP="00F07D8D">
            <w:pPr>
              <w:spacing w:before="60" w:after="60" w:line="240" w:lineRule="auto"/>
              <w:jc w:val="center"/>
              <w:rPr>
                <w:b/>
              </w:rPr>
            </w:pPr>
            <w:r w:rsidRPr="00F07D8D">
              <w:rPr>
                <w:b/>
              </w:rPr>
              <w:t>Trư</w:t>
            </w:r>
            <w:r w:rsidRPr="00F07D8D">
              <w:rPr>
                <w:b/>
              </w:rPr>
              <w:t>ờ</w:t>
            </w:r>
            <w:r w:rsidRPr="00F07D8D">
              <w:rPr>
                <w:b/>
              </w:rPr>
              <w:t>ng thông tin</w:t>
            </w:r>
          </w:p>
        </w:tc>
        <w:tc>
          <w:tcPr>
            <w:tcW w:w="1584" w:type="dxa"/>
            <w:shd w:val="clear" w:color="auto" w:fill="auto"/>
          </w:tcPr>
          <w:p w:rsidR="005B3F2C" w:rsidRPr="00F07D8D" w:rsidRDefault="00F07D8D" w:rsidP="00F07D8D">
            <w:pPr>
              <w:spacing w:before="60" w:after="60" w:line="240" w:lineRule="auto"/>
              <w:jc w:val="center"/>
              <w:rPr>
                <w:b/>
              </w:rPr>
            </w:pPr>
            <w:r w:rsidRPr="00F07D8D">
              <w:rPr>
                <w:b/>
              </w:rPr>
              <w:t>Ki</w:t>
            </w:r>
            <w:r w:rsidRPr="00F07D8D">
              <w:rPr>
                <w:b/>
              </w:rPr>
              <w:t>ể</w:t>
            </w:r>
            <w:r w:rsidRPr="00F07D8D">
              <w:rPr>
                <w:b/>
              </w:rPr>
              <w:t>u d</w:t>
            </w:r>
            <w:r w:rsidRPr="00F07D8D">
              <w:rPr>
                <w:b/>
              </w:rPr>
              <w:t>ữ</w:t>
            </w:r>
            <w:r w:rsidRPr="00F07D8D">
              <w:rPr>
                <w:b/>
              </w:rPr>
              <w:t xml:space="preserve"> li</w:t>
            </w:r>
            <w:r w:rsidRPr="00F07D8D">
              <w:rPr>
                <w:b/>
              </w:rPr>
              <w:t>ệ</w:t>
            </w:r>
            <w:r w:rsidRPr="00F07D8D">
              <w:rPr>
                <w:b/>
              </w:rPr>
              <w:t>u</w:t>
            </w:r>
          </w:p>
        </w:tc>
        <w:tc>
          <w:tcPr>
            <w:tcW w:w="979" w:type="dxa"/>
            <w:shd w:val="clear" w:color="auto" w:fill="auto"/>
          </w:tcPr>
          <w:p w:rsidR="005B3F2C" w:rsidRPr="00F07D8D" w:rsidRDefault="00F07D8D" w:rsidP="00F07D8D">
            <w:pPr>
              <w:spacing w:before="60" w:after="60" w:line="240" w:lineRule="auto"/>
              <w:jc w:val="center"/>
              <w:rPr>
                <w:b/>
              </w:rPr>
            </w:pPr>
            <w:r w:rsidRPr="00F07D8D">
              <w:rPr>
                <w:b/>
              </w:rPr>
              <w:t>B</w:t>
            </w:r>
            <w:r w:rsidRPr="00F07D8D">
              <w:rPr>
                <w:b/>
              </w:rPr>
              <w:t>ắ</w:t>
            </w:r>
            <w:r w:rsidRPr="00F07D8D">
              <w:rPr>
                <w:b/>
              </w:rPr>
              <w:t>t bu</w:t>
            </w:r>
            <w:r w:rsidRPr="00F07D8D">
              <w:rPr>
                <w:b/>
              </w:rPr>
              <w:t>ộ</w:t>
            </w:r>
            <w:r w:rsidRPr="00F07D8D">
              <w:rPr>
                <w:b/>
              </w:rPr>
              <w:t>c</w:t>
            </w:r>
          </w:p>
        </w:tc>
        <w:tc>
          <w:tcPr>
            <w:tcW w:w="979" w:type="dxa"/>
            <w:shd w:val="clear" w:color="auto" w:fill="auto"/>
          </w:tcPr>
          <w:p w:rsidR="005B3F2C" w:rsidRPr="00F07D8D" w:rsidRDefault="00F07D8D" w:rsidP="00F07D8D">
            <w:pPr>
              <w:spacing w:before="60" w:after="60" w:line="240" w:lineRule="auto"/>
              <w:jc w:val="center"/>
              <w:rPr>
                <w:b/>
              </w:rPr>
            </w:pPr>
            <w:r w:rsidRPr="00F07D8D">
              <w:rPr>
                <w:b/>
              </w:rPr>
              <w:t>M</w:t>
            </w:r>
            <w:r w:rsidRPr="00F07D8D">
              <w:rPr>
                <w:b/>
              </w:rPr>
              <w:t>ặ</w:t>
            </w:r>
            <w:r w:rsidRPr="00F07D8D">
              <w:rPr>
                <w:b/>
              </w:rPr>
              <w:t>c đ</w:t>
            </w:r>
            <w:r w:rsidRPr="00F07D8D">
              <w:rPr>
                <w:b/>
              </w:rPr>
              <w:t>ị</w:t>
            </w:r>
            <w:r w:rsidRPr="00F07D8D">
              <w:rPr>
                <w:b/>
              </w:rPr>
              <w:t>nh</w:t>
            </w:r>
          </w:p>
        </w:tc>
        <w:tc>
          <w:tcPr>
            <w:tcW w:w="3773" w:type="dxa"/>
            <w:shd w:val="clear" w:color="auto" w:fill="auto"/>
          </w:tcPr>
          <w:p w:rsidR="005B3F2C" w:rsidRPr="00F07D8D" w:rsidRDefault="00F07D8D" w:rsidP="00F07D8D">
            <w:pPr>
              <w:spacing w:before="60" w:after="60" w:line="240" w:lineRule="auto"/>
              <w:jc w:val="center"/>
              <w:rPr>
                <w:b/>
              </w:rPr>
            </w:pPr>
            <w:r w:rsidRPr="00F07D8D">
              <w:rPr>
                <w:b/>
              </w:rPr>
              <w:t>Mô t</w:t>
            </w:r>
            <w:r w:rsidRPr="00F07D8D">
              <w:rPr>
                <w:b/>
              </w:rPr>
              <w:t>ả</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H</w:t>
            </w:r>
            <w:r w:rsidRPr="00F07D8D">
              <w:t>ọ</w:t>
            </w:r>
            <w:r w:rsidRPr="00F07D8D">
              <w:t xml:space="preserve"> và tên cán b</w:t>
            </w:r>
            <w:r w:rsidRPr="00F07D8D">
              <w:t>ộ</w:t>
            </w:r>
            <w:r w:rsidRPr="00F07D8D">
              <w:t xml:space="preserve"> gi</w:t>
            </w:r>
            <w:r w:rsidRPr="00F07D8D">
              <w:t>ả</w:t>
            </w:r>
            <w:r w:rsidRPr="00F07D8D">
              <w:t>i q</w:t>
            </w:r>
            <w:r w:rsidRPr="00F07D8D">
              <w:t>uy</w:t>
            </w:r>
            <w:r w:rsidRPr="00F07D8D">
              <w:t>ế</w:t>
            </w:r>
            <w:r w:rsidRPr="00F07D8D">
              <w:t>t</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Lãnh đ</w:t>
            </w:r>
            <w:r w:rsidRPr="00F07D8D">
              <w:t>ạ</w:t>
            </w:r>
            <w:r w:rsidRPr="00F07D8D">
              <w:t>o nh</w:t>
            </w:r>
            <w:r w:rsidRPr="00F07D8D">
              <w:t>ậ</w:t>
            </w:r>
            <w:r w:rsidRPr="00F07D8D">
              <w:t>p tr</w:t>
            </w:r>
            <w:r w:rsidRPr="00F07D8D">
              <w:t>ự</w:t>
            </w:r>
            <w:r w:rsidRPr="00F07D8D">
              <w:t>c ti</w:t>
            </w:r>
            <w:r w:rsidRPr="00F07D8D">
              <w:t>ế</w:t>
            </w:r>
            <w:r w:rsidRPr="00F07D8D">
              <w:t>p h</w:t>
            </w:r>
            <w:r w:rsidRPr="00F07D8D">
              <w:t>ọ</w:t>
            </w:r>
            <w:r w:rsidRPr="00F07D8D">
              <w:t xml:space="preserve"> và tên cán b</w:t>
            </w:r>
            <w:r w:rsidRPr="00F07D8D">
              <w:t>ộ</w:t>
            </w:r>
            <w:r w:rsidRPr="00F07D8D">
              <w:t xml:space="preserve"> đư</w:t>
            </w:r>
            <w:r w:rsidRPr="00F07D8D">
              <w:t>ợ</w:t>
            </w:r>
            <w:r w:rsidRPr="00F07D8D">
              <w:t>c c</w:t>
            </w:r>
            <w:r w:rsidRPr="00F07D8D">
              <w:t>ử</w:t>
            </w:r>
            <w:r w:rsidRPr="00F07D8D">
              <w:t xml:space="preserve"> gi</w:t>
            </w:r>
            <w:r w:rsidRPr="00F07D8D">
              <w:t>ả</w:t>
            </w:r>
            <w:r w:rsidRPr="00F07D8D">
              <w:t>i quy</w:t>
            </w:r>
            <w:r w:rsidRPr="00F07D8D">
              <w:t>ế</w:t>
            </w:r>
            <w:r w:rsidRPr="00F07D8D">
              <w:t>t h</w:t>
            </w:r>
            <w:r w:rsidRPr="00F07D8D">
              <w:t>ồ</w:t>
            </w:r>
            <w:r w:rsidRPr="00F07D8D">
              <w:t xml:space="preserve"> sơ; không ch</w:t>
            </w:r>
            <w:r w:rsidRPr="00F07D8D">
              <w:t>ọ</w:t>
            </w:r>
            <w:r w:rsidRPr="00F07D8D">
              <w:t>n t</w:t>
            </w:r>
            <w:r w:rsidRPr="00F07D8D">
              <w:t>ừ</w:t>
            </w:r>
            <w:r w:rsidRPr="00F07D8D">
              <w:t xml:space="preserve"> danh sách cán b</w:t>
            </w:r>
            <w:r w:rsidRPr="00F07D8D">
              <w:t>ộ</w:t>
            </w:r>
            <w:r w:rsidRPr="00F07D8D">
              <w:t>/ngư</w:t>
            </w:r>
            <w:r w:rsidRPr="00F07D8D">
              <w:t>ờ</w:t>
            </w:r>
            <w:r w:rsidRPr="00F07D8D">
              <w:t>i dùng trên h</w:t>
            </w:r>
            <w:r w:rsidRPr="00F07D8D">
              <w:t>ệ</w:t>
            </w:r>
            <w:r w:rsidRPr="00F07D8D">
              <w:t xml:space="preserve"> th</w:t>
            </w:r>
            <w:r w:rsidRPr="00F07D8D">
              <w:t>ố</w:t>
            </w:r>
            <w:r w:rsidRPr="00F07D8D">
              <w:t>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Ch</w:t>
            </w:r>
            <w:r w:rsidRPr="00F07D8D">
              <w:t>ứ</w:t>
            </w:r>
            <w:r w:rsidRPr="00F07D8D">
              <w:t>c v</w:t>
            </w:r>
            <w:r w:rsidRPr="00F07D8D">
              <w:t>ụ</w:t>
            </w:r>
            <w:r w:rsidRPr="00F07D8D">
              <w:t xml:space="preserve"> cán b</w:t>
            </w:r>
            <w:r w:rsidRPr="00F07D8D">
              <w:t>ộ</w:t>
            </w:r>
            <w:r w:rsidRPr="00F07D8D">
              <w:t xml:space="preserve"> gi</w:t>
            </w:r>
            <w:r w:rsidRPr="00F07D8D">
              <w:t>ả</w:t>
            </w:r>
            <w:r w:rsidRPr="00F07D8D">
              <w:t>i quy</w:t>
            </w:r>
            <w:r w:rsidRPr="00F07D8D">
              <w:t>ế</w:t>
            </w:r>
            <w:r w:rsidRPr="00F07D8D">
              <w:t>t</w:t>
            </w:r>
          </w:p>
        </w:tc>
        <w:tc>
          <w:tcPr>
            <w:tcW w:w="1584" w:type="dxa"/>
            <w:shd w:val="clear" w:color="auto" w:fill="auto"/>
          </w:tcPr>
          <w:p w:rsidR="005B3F2C" w:rsidRPr="00F07D8D" w:rsidRDefault="00F07D8D" w:rsidP="00F07D8D">
            <w:pPr>
              <w:spacing w:before="60" w:after="60" w:line="240" w:lineRule="auto"/>
            </w:pPr>
            <w:r w:rsidRPr="00F07D8D">
              <w:t>String(100)</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Lãnh đ</w:t>
            </w:r>
            <w:r w:rsidRPr="00F07D8D">
              <w:t>ạ</w:t>
            </w:r>
            <w:r w:rsidRPr="00F07D8D">
              <w:t>o nh</w:t>
            </w:r>
            <w:r w:rsidRPr="00F07D8D">
              <w:t>ậ</w:t>
            </w:r>
            <w:r w:rsidRPr="00F07D8D">
              <w:t>p ch</w:t>
            </w:r>
            <w:r w:rsidRPr="00F07D8D">
              <w:t>ứ</w:t>
            </w:r>
            <w:r w:rsidRPr="00F07D8D">
              <w:t>c v</w:t>
            </w:r>
            <w:r w:rsidRPr="00F07D8D">
              <w:t>ụ</w:t>
            </w:r>
            <w:r w:rsidRPr="00F07D8D">
              <w:t xml:space="preserve"> c</w:t>
            </w:r>
            <w:r w:rsidRPr="00F07D8D">
              <w:t>ủ</w:t>
            </w:r>
            <w:r w:rsidRPr="00F07D8D">
              <w:t>a cán b</w:t>
            </w:r>
            <w:r w:rsidRPr="00F07D8D">
              <w:t>ộ</w:t>
            </w:r>
            <w:r w:rsidRPr="00F07D8D">
              <w:t xml:space="preserve"> đư</w:t>
            </w:r>
            <w:r w:rsidRPr="00F07D8D">
              <w:t>ợ</w:t>
            </w:r>
            <w:r w:rsidRPr="00F07D8D">
              <w:t>c c</w:t>
            </w:r>
            <w:r w:rsidRPr="00F07D8D">
              <w:t>ử</w:t>
            </w:r>
            <w:r w:rsidRPr="00F07D8D">
              <w:t xml:space="preserve"> gi</w:t>
            </w:r>
            <w:r w:rsidRPr="00F07D8D">
              <w:t>ả</w:t>
            </w:r>
            <w:r w:rsidRPr="00F07D8D">
              <w:t>i quy</w:t>
            </w:r>
            <w:r w:rsidRPr="00F07D8D">
              <w:t>ế</w:t>
            </w:r>
            <w:r w:rsidRPr="00F07D8D">
              <w:t>t h</w:t>
            </w:r>
            <w:r w:rsidRPr="00F07D8D">
              <w:t>ồ</w:t>
            </w:r>
            <w:r w:rsidRPr="00F07D8D">
              <w:t xml:space="preserve"> sơ.</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Đơn v</w:t>
            </w:r>
            <w:r w:rsidRPr="00F07D8D">
              <w:t>ị</w:t>
            </w:r>
            <w:r w:rsidRPr="00F07D8D">
              <w:t xml:space="preserve"> cán b</w:t>
            </w:r>
            <w:r w:rsidRPr="00F07D8D">
              <w:t>ộ</w:t>
            </w:r>
            <w:r w:rsidRPr="00F07D8D">
              <w:t xml:space="preserve"> gi</w:t>
            </w:r>
            <w:r w:rsidRPr="00F07D8D">
              <w:t>ả</w:t>
            </w:r>
            <w:r w:rsidRPr="00F07D8D">
              <w:t>i quy</w:t>
            </w:r>
            <w:r w:rsidRPr="00F07D8D">
              <w:t>ế</w:t>
            </w:r>
            <w:r w:rsidRPr="00F07D8D">
              <w:t>t</w:t>
            </w:r>
          </w:p>
        </w:tc>
        <w:tc>
          <w:tcPr>
            <w:tcW w:w="1584" w:type="dxa"/>
            <w:shd w:val="clear" w:color="auto" w:fill="auto"/>
          </w:tcPr>
          <w:p w:rsidR="005B3F2C" w:rsidRPr="00F07D8D" w:rsidRDefault="00F07D8D" w:rsidP="00F07D8D">
            <w:pPr>
              <w:spacing w:before="60" w:after="60" w:line="240" w:lineRule="auto"/>
            </w:pPr>
            <w:r w:rsidRPr="00F07D8D">
              <w:t>Enum(Tree)</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Lãnh đ</w:t>
            </w:r>
            <w:r w:rsidRPr="00F07D8D">
              <w:t>ạ</w:t>
            </w:r>
            <w:r w:rsidRPr="00F07D8D">
              <w:t>o ch</w:t>
            </w:r>
            <w:r w:rsidRPr="00F07D8D">
              <w:t>ọ</w:t>
            </w:r>
            <w:r w:rsidRPr="00F07D8D">
              <w:t>n đơn v</w:t>
            </w:r>
            <w:r w:rsidRPr="00F07D8D">
              <w:t>ị</w:t>
            </w:r>
            <w:r w:rsidRPr="00F07D8D">
              <w:t xml:space="preserve"> c</w:t>
            </w:r>
            <w:r w:rsidRPr="00F07D8D">
              <w:t>ủ</w:t>
            </w:r>
            <w:r w:rsidRPr="00F07D8D">
              <w:t>a cán b</w:t>
            </w:r>
            <w:r w:rsidRPr="00F07D8D">
              <w:t>ộ</w:t>
            </w:r>
            <w:r w:rsidRPr="00F07D8D">
              <w:t xml:space="preserve"> đư</w:t>
            </w:r>
            <w:r w:rsidRPr="00F07D8D">
              <w:t>ợ</w:t>
            </w:r>
            <w:r w:rsidRPr="00F07D8D">
              <w:t>c c</w:t>
            </w:r>
            <w:r w:rsidRPr="00F07D8D">
              <w:t>ử</w:t>
            </w:r>
            <w:r w:rsidRPr="00F07D8D">
              <w:t xml:space="preserve"> gi</w:t>
            </w:r>
            <w:r w:rsidRPr="00F07D8D">
              <w:t>ả</w:t>
            </w:r>
            <w:r w:rsidRPr="00F07D8D">
              <w:t>i quy</w:t>
            </w:r>
            <w:r w:rsidRPr="00F07D8D">
              <w:t>ế</w:t>
            </w:r>
            <w:r w:rsidRPr="00F07D8D">
              <w:t>t trên cây đơn v</w:t>
            </w:r>
            <w:r w:rsidRPr="00F07D8D">
              <w:t>ị</w:t>
            </w:r>
            <w:r w:rsidRPr="00F07D8D">
              <w:t xml:space="preserve"> c</w:t>
            </w:r>
            <w:r w:rsidRPr="00F07D8D">
              <w:t>ủ</w:t>
            </w:r>
            <w:r w:rsidRPr="00F07D8D">
              <w:t>a cơ quan.</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Đơn v</w:t>
            </w:r>
            <w:r w:rsidRPr="00F07D8D">
              <w:t>ị</w:t>
            </w:r>
            <w:r w:rsidRPr="00F07D8D">
              <w:t xml:space="preserve"> ban hành QĐ c</w:t>
            </w:r>
            <w:r w:rsidRPr="00F07D8D">
              <w:t>ử</w:t>
            </w:r>
            <w:r w:rsidRPr="00F07D8D">
              <w:t xml:space="preserve"> ngư</w:t>
            </w:r>
            <w:r w:rsidRPr="00F07D8D">
              <w:t>ờ</w:t>
            </w:r>
            <w:r w:rsidRPr="00F07D8D">
              <w:t>i gi</w:t>
            </w:r>
            <w:r w:rsidRPr="00F07D8D">
              <w:t>ả</w:t>
            </w:r>
            <w:r w:rsidRPr="00F07D8D">
              <w:t>i quy</w:t>
            </w:r>
            <w:r w:rsidRPr="00F07D8D">
              <w:t>ế</w:t>
            </w:r>
            <w:r w:rsidRPr="00F07D8D">
              <w:t>t</w:t>
            </w:r>
          </w:p>
        </w:tc>
        <w:tc>
          <w:tcPr>
            <w:tcW w:w="1584" w:type="dxa"/>
            <w:shd w:val="clear" w:color="auto" w:fill="auto"/>
          </w:tcPr>
          <w:p w:rsidR="005B3F2C" w:rsidRPr="00F07D8D" w:rsidRDefault="00F07D8D" w:rsidP="00F07D8D">
            <w:pPr>
              <w:spacing w:before="60" w:after="60" w:line="240" w:lineRule="auto"/>
            </w:pPr>
            <w:r w:rsidRPr="00F07D8D">
              <w:t>Enum(String(255))</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Theo cơ quan gi</w:t>
            </w:r>
            <w:r w:rsidRPr="00F07D8D">
              <w:t>ả</w:t>
            </w:r>
            <w:r w:rsidRPr="00F07D8D">
              <w:t>i quy</w:t>
            </w:r>
            <w:r w:rsidRPr="00F07D8D">
              <w:t>ế</w:t>
            </w:r>
            <w:r w:rsidRPr="00F07D8D">
              <w:t>t</w:t>
            </w:r>
          </w:p>
        </w:tc>
        <w:tc>
          <w:tcPr>
            <w:tcW w:w="3773" w:type="dxa"/>
            <w:shd w:val="clear" w:color="auto" w:fill="auto"/>
          </w:tcPr>
          <w:p w:rsidR="005B3F2C" w:rsidRPr="00F07D8D" w:rsidRDefault="00F07D8D" w:rsidP="00F07D8D">
            <w:pPr>
              <w:spacing w:before="60" w:after="60" w:line="240" w:lineRule="auto"/>
              <w:jc w:val="left"/>
            </w:pPr>
            <w:r w:rsidRPr="00F07D8D">
              <w:t>Đơn v</w:t>
            </w:r>
            <w:r w:rsidRPr="00F07D8D">
              <w:t>ị</w:t>
            </w:r>
            <w:r w:rsidRPr="00F07D8D">
              <w:t xml:space="preserve"> ban hành quy</w:t>
            </w:r>
            <w:r w:rsidRPr="00F07D8D">
              <w:t>ế</w:t>
            </w:r>
            <w:r w:rsidRPr="00F07D8D">
              <w:t>t đ</w:t>
            </w:r>
            <w:r w:rsidRPr="00F07D8D">
              <w:t>ị</w:t>
            </w:r>
            <w:r w:rsidRPr="00F07D8D">
              <w:t>nh c</w:t>
            </w:r>
            <w:r w:rsidRPr="00F07D8D">
              <w:t>ử</w:t>
            </w:r>
            <w:r w:rsidRPr="00F07D8D">
              <w:t xml:space="preserve"> ngư</w:t>
            </w:r>
            <w:r w:rsidRPr="00F07D8D">
              <w:t>ờ</w:t>
            </w:r>
            <w:r w:rsidRPr="00F07D8D">
              <w:t>i gi</w:t>
            </w:r>
            <w:r w:rsidRPr="00F07D8D">
              <w:t>ả</w:t>
            </w:r>
            <w:r w:rsidRPr="00F07D8D">
              <w:t>i quy</w:t>
            </w:r>
            <w:r w:rsidRPr="00F07D8D">
              <w:t>ế</w:t>
            </w:r>
            <w:r w:rsidRPr="00F07D8D">
              <w:t>t.</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S</w:t>
            </w:r>
            <w:r w:rsidRPr="00F07D8D">
              <w:t>ố</w:t>
            </w:r>
            <w:r w:rsidRPr="00F07D8D">
              <w:t xml:space="preserve"> QĐ c</w:t>
            </w:r>
            <w:r w:rsidRPr="00F07D8D">
              <w:t>ử</w:t>
            </w:r>
            <w:r w:rsidRPr="00F07D8D">
              <w:t xml:space="preserve"> ngư</w:t>
            </w:r>
            <w:r w:rsidRPr="00F07D8D">
              <w:t>ờ</w:t>
            </w:r>
            <w:r w:rsidRPr="00F07D8D">
              <w:t>i gi</w:t>
            </w:r>
            <w:r w:rsidRPr="00F07D8D">
              <w:t>ả</w:t>
            </w:r>
            <w:r w:rsidRPr="00F07D8D">
              <w:t>i quy</w:t>
            </w:r>
            <w:r w:rsidRPr="00F07D8D">
              <w:t>ế</w:t>
            </w:r>
            <w:r w:rsidRPr="00F07D8D">
              <w:t>t</w:t>
            </w:r>
          </w:p>
        </w:tc>
        <w:tc>
          <w:tcPr>
            <w:tcW w:w="1584" w:type="dxa"/>
            <w:shd w:val="clear" w:color="auto" w:fill="auto"/>
          </w:tcPr>
          <w:p w:rsidR="005B3F2C" w:rsidRPr="00F07D8D" w:rsidRDefault="00F07D8D" w:rsidP="00F07D8D">
            <w:pPr>
              <w:spacing w:before="60" w:after="60" w:line="240" w:lineRule="auto"/>
            </w:pPr>
            <w:r w:rsidRPr="00F07D8D">
              <w:t>String(50)</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Nh</w:t>
            </w:r>
            <w:r w:rsidRPr="00F07D8D">
              <w:t>ậ</w:t>
            </w:r>
            <w:r w:rsidRPr="00F07D8D">
              <w:t>p s</w:t>
            </w:r>
            <w:r w:rsidRPr="00F07D8D">
              <w:t>ố</w:t>
            </w:r>
            <w:r w:rsidRPr="00F07D8D">
              <w:t xml:space="preserve"> Quy</w:t>
            </w:r>
            <w:r w:rsidRPr="00F07D8D">
              <w:t>ế</w:t>
            </w:r>
            <w:r w:rsidRPr="00F07D8D">
              <w:t>t đ</w:t>
            </w:r>
            <w:r w:rsidRPr="00F07D8D">
              <w:t>ị</w:t>
            </w:r>
            <w:r w:rsidRPr="00F07D8D">
              <w:t>nh c</w:t>
            </w:r>
            <w:r w:rsidRPr="00F07D8D">
              <w:t>ử</w:t>
            </w:r>
            <w:r w:rsidRPr="00F07D8D">
              <w:t xml:space="preserve"> ngư</w:t>
            </w:r>
            <w:r w:rsidRPr="00F07D8D">
              <w:t>ờ</w:t>
            </w:r>
            <w:r w:rsidRPr="00F07D8D">
              <w:t>i gi</w:t>
            </w:r>
            <w:r w:rsidRPr="00F07D8D">
              <w:t>ả</w:t>
            </w:r>
            <w:r w:rsidRPr="00F07D8D">
              <w:t>i quy</w:t>
            </w:r>
            <w:r w:rsidRPr="00F07D8D">
              <w:t>ế</w:t>
            </w:r>
            <w:r w:rsidRPr="00F07D8D">
              <w:t>t h</w:t>
            </w:r>
            <w:r w:rsidRPr="00F07D8D">
              <w:t>ồ</w:t>
            </w:r>
            <w:r w:rsidRPr="00F07D8D">
              <w:t xml:space="preserve"> sơ yêu c</w:t>
            </w:r>
            <w:r w:rsidRPr="00F07D8D">
              <w:t>ầ</w:t>
            </w:r>
            <w:r w:rsidRPr="00F07D8D">
              <w:t>u b</w:t>
            </w:r>
            <w:r w:rsidRPr="00F07D8D">
              <w:t>ồ</w:t>
            </w:r>
            <w:r w:rsidRPr="00F07D8D">
              <w:t>i thư</w:t>
            </w:r>
            <w:r w:rsidRPr="00F07D8D">
              <w:t>ờ</w:t>
            </w:r>
            <w:r w:rsidRPr="00F07D8D">
              <w:t>ng; h</w:t>
            </w:r>
            <w:r w:rsidRPr="00F07D8D">
              <w:t>ệ</w:t>
            </w:r>
            <w:r w:rsidRPr="00F07D8D">
              <w:t xml:space="preserve"> th</w:t>
            </w:r>
            <w:r w:rsidRPr="00F07D8D">
              <w:t>ố</w:t>
            </w:r>
            <w:r w:rsidRPr="00F07D8D">
              <w:t>ng ki</w:t>
            </w:r>
            <w:r w:rsidRPr="00F07D8D">
              <w:t>ể</w:t>
            </w:r>
            <w:r w:rsidRPr="00F07D8D">
              <w:t>m tra trùng s</w:t>
            </w:r>
            <w:r w:rsidRPr="00F07D8D">
              <w:t>ố</w:t>
            </w:r>
            <w:r w:rsidRPr="00F07D8D">
              <w:t xml:space="preserve"> quy</w:t>
            </w:r>
            <w:r w:rsidRPr="00F07D8D">
              <w:t>ế</w:t>
            </w:r>
            <w:r w:rsidRPr="00F07D8D">
              <w:t>t đ</w:t>
            </w:r>
            <w:r w:rsidRPr="00F07D8D">
              <w:t>ị</w:t>
            </w:r>
            <w:r w:rsidRPr="00F07D8D">
              <w:t>nh theo đơn v</w:t>
            </w:r>
            <w:r w:rsidRPr="00F07D8D">
              <w:t>ị</w:t>
            </w:r>
            <w:r w:rsidRPr="00F07D8D">
              <w:t xml:space="preserve"> ban hành/năm n</w:t>
            </w:r>
            <w:r w:rsidRPr="00F07D8D">
              <w:t>ế</w:t>
            </w:r>
            <w:r w:rsidRPr="00F07D8D">
              <w:t>u có c</w:t>
            </w:r>
            <w:r w:rsidRPr="00F07D8D">
              <w:t>ấ</w:t>
            </w:r>
            <w:r w:rsidRPr="00F07D8D">
              <w:t>u hình ki</w:t>
            </w:r>
            <w:r w:rsidRPr="00F07D8D">
              <w:t>ể</w:t>
            </w:r>
            <w:r w:rsidRPr="00F07D8D">
              <w:t>m tra trùng.</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Ngày QĐ c</w:t>
            </w:r>
            <w:r w:rsidRPr="00F07D8D">
              <w:t>ử</w:t>
            </w:r>
            <w:r w:rsidRPr="00F07D8D">
              <w:t xml:space="preserve"> ngư</w:t>
            </w:r>
            <w:r w:rsidRPr="00F07D8D">
              <w:t>ờ</w:t>
            </w:r>
            <w:r w:rsidRPr="00F07D8D">
              <w:t>i gi</w:t>
            </w:r>
            <w:r w:rsidRPr="00F07D8D">
              <w:t>ả</w:t>
            </w:r>
            <w:r w:rsidRPr="00F07D8D">
              <w:t>i quy</w:t>
            </w:r>
            <w:r w:rsidRPr="00F07D8D">
              <w:t>ế</w:t>
            </w:r>
            <w:r w:rsidRPr="00F07D8D">
              <w:t>t</w:t>
            </w:r>
          </w:p>
        </w:tc>
        <w:tc>
          <w:tcPr>
            <w:tcW w:w="1584" w:type="dxa"/>
            <w:shd w:val="clear" w:color="auto" w:fill="auto"/>
          </w:tcPr>
          <w:p w:rsidR="005B3F2C" w:rsidRPr="00F07D8D" w:rsidRDefault="00F07D8D" w:rsidP="00F07D8D">
            <w:pPr>
              <w:spacing w:before="60" w:after="60" w:line="240" w:lineRule="auto"/>
            </w:pPr>
            <w:r w:rsidRPr="00F07D8D">
              <w:t>Date</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Ngày hi</w:t>
            </w:r>
            <w:r w:rsidRPr="00F07D8D">
              <w:t>ệ</w:t>
            </w:r>
            <w:r w:rsidRPr="00F07D8D">
              <w:t>n t</w:t>
            </w:r>
            <w:r w:rsidRPr="00F07D8D">
              <w:t>ạ</w:t>
            </w:r>
            <w:r w:rsidRPr="00F07D8D">
              <w:t>i</w:t>
            </w:r>
          </w:p>
        </w:tc>
        <w:tc>
          <w:tcPr>
            <w:tcW w:w="3773" w:type="dxa"/>
            <w:shd w:val="clear" w:color="auto" w:fill="auto"/>
          </w:tcPr>
          <w:p w:rsidR="005B3F2C" w:rsidRPr="00F07D8D" w:rsidRDefault="00F07D8D" w:rsidP="00F07D8D">
            <w:pPr>
              <w:spacing w:before="60" w:after="60" w:line="240" w:lineRule="auto"/>
              <w:jc w:val="left"/>
            </w:pPr>
            <w:r w:rsidRPr="00F07D8D">
              <w:t>Nh</w:t>
            </w:r>
            <w:r w:rsidRPr="00F07D8D">
              <w:t>ậ</w:t>
            </w:r>
            <w:r w:rsidRPr="00F07D8D">
              <w:t>p/ch</w:t>
            </w:r>
            <w:r w:rsidRPr="00F07D8D">
              <w:t>ọ</w:t>
            </w:r>
            <w:r w:rsidRPr="00F07D8D">
              <w:t>n ngày ban hành Quy</w:t>
            </w:r>
            <w:r w:rsidRPr="00F07D8D">
              <w:t>ế</w:t>
            </w:r>
            <w:r w:rsidRPr="00F07D8D">
              <w:t>t đ</w:t>
            </w:r>
            <w:r w:rsidRPr="00F07D8D">
              <w:t>ị</w:t>
            </w:r>
            <w:r w:rsidRPr="00F07D8D">
              <w:t>nh c</w:t>
            </w:r>
            <w:r w:rsidRPr="00F07D8D">
              <w:t>ử</w:t>
            </w:r>
            <w:r w:rsidRPr="00F07D8D">
              <w:t xml:space="preserve"> ngư</w:t>
            </w:r>
            <w:r w:rsidRPr="00F07D8D">
              <w:t>ờ</w:t>
            </w:r>
            <w:r w:rsidRPr="00F07D8D">
              <w:t>i gi</w:t>
            </w:r>
            <w:r w:rsidRPr="00F07D8D">
              <w:t>ả</w:t>
            </w:r>
            <w:r w:rsidRPr="00F07D8D">
              <w:t>i quy</w:t>
            </w:r>
            <w:r w:rsidRPr="00F07D8D">
              <w:t>ế</w:t>
            </w:r>
            <w:r w:rsidRPr="00F07D8D">
              <w:t>t b</w:t>
            </w:r>
            <w:r w:rsidRPr="00F07D8D">
              <w:t>ằ</w:t>
            </w:r>
            <w:r w:rsidRPr="00F07D8D">
              <w:t>ng datepicker; áp d</w:t>
            </w:r>
            <w:r w:rsidRPr="00F07D8D">
              <w:t>ụ</w:t>
            </w:r>
            <w:r w:rsidRPr="00F07D8D">
              <w:t>ng quy t</w:t>
            </w:r>
            <w:r w:rsidRPr="00F07D8D">
              <w:t>ắ</w:t>
            </w:r>
            <w:r w:rsidRPr="00F07D8D">
              <w:t>c ki</w:t>
            </w:r>
            <w:r w:rsidRPr="00F07D8D">
              <w:t>ể</w:t>
            </w:r>
            <w:r w:rsidRPr="00F07D8D">
              <w:t>m tra ngày h</w:t>
            </w:r>
            <w:r w:rsidRPr="00F07D8D">
              <w:t>ợ</w:t>
            </w:r>
            <w:r w:rsidRPr="00F07D8D">
              <w:t>p l</w:t>
            </w:r>
            <w:r w:rsidRPr="00F07D8D">
              <w:t>ệ</w:t>
            </w:r>
            <w:r w:rsidRPr="00F07D8D">
              <w:t xml:space="preserve"> [BR-VAL-008].</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Ngư</w:t>
            </w:r>
            <w:r w:rsidRPr="00F07D8D">
              <w:t>ờ</w:t>
            </w:r>
            <w:r w:rsidRPr="00F07D8D">
              <w:t>i ký/Ch</w:t>
            </w:r>
            <w:r w:rsidRPr="00F07D8D">
              <w:t>ứ</w:t>
            </w:r>
            <w:r w:rsidRPr="00F07D8D">
              <w:t>c v</w:t>
            </w:r>
            <w:r w:rsidRPr="00F07D8D">
              <w:t>ụ</w:t>
            </w:r>
            <w:r w:rsidRPr="00F07D8D">
              <w:t xml:space="preserve"> ngư</w:t>
            </w:r>
            <w:r w:rsidRPr="00F07D8D">
              <w:t>ờ</w:t>
            </w:r>
            <w:r w:rsidRPr="00F07D8D">
              <w:t>i ký QĐ</w:t>
            </w:r>
          </w:p>
        </w:tc>
        <w:tc>
          <w:tcPr>
            <w:tcW w:w="1584" w:type="dxa"/>
            <w:shd w:val="clear" w:color="auto" w:fill="auto"/>
          </w:tcPr>
          <w:p w:rsidR="005B3F2C" w:rsidRPr="00F07D8D" w:rsidRDefault="00F07D8D" w:rsidP="00F07D8D">
            <w:pPr>
              <w:spacing w:before="60" w:after="60" w:line="240" w:lineRule="auto"/>
            </w:pPr>
            <w:r w:rsidRPr="00F07D8D">
              <w:t>String(255)</w:t>
            </w:r>
          </w:p>
        </w:tc>
        <w:tc>
          <w:tcPr>
            <w:tcW w:w="979" w:type="dxa"/>
            <w:shd w:val="clear" w:color="auto" w:fill="auto"/>
          </w:tcPr>
          <w:p w:rsidR="005B3F2C" w:rsidRPr="00F07D8D" w:rsidRDefault="00F07D8D" w:rsidP="00F07D8D">
            <w:pPr>
              <w:spacing w:before="60" w:after="60" w:line="240" w:lineRule="auto"/>
            </w:pPr>
            <w:r w:rsidRPr="00F07D8D">
              <w:t>Không</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Ghi nh</w:t>
            </w:r>
            <w:r w:rsidRPr="00F07D8D">
              <w:t>ậ</w:t>
            </w:r>
            <w:r w:rsidRPr="00F07D8D">
              <w:t>n ngư</w:t>
            </w:r>
            <w:r w:rsidRPr="00F07D8D">
              <w:t>ờ</w:t>
            </w:r>
            <w:r w:rsidRPr="00F07D8D">
              <w:t>i ký và ch</w:t>
            </w:r>
            <w:r w:rsidRPr="00F07D8D">
              <w:t>ứ</w:t>
            </w:r>
            <w:r w:rsidRPr="00F07D8D">
              <w:t>c v</w:t>
            </w:r>
            <w:r w:rsidRPr="00F07D8D">
              <w:t>ụ</w:t>
            </w:r>
            <w:r w:rsidRPr="00F07D8D">
              <w:t xml:space="preserve"> </w:t>
            </w:r>
            <w:r w:rsidRPr="00F07D8D">
              <w:t>trên quy</w:t>
            </w:r>
            <w:r w:rsidRPr="00F07D8D">
              <w:t>ế</w:t>
            </w:r>
            <w:r w:rsidRPr="00F07D8D">
              <w:t>t đ</w:t>
            </w:r>
            <w:r w:rsidRPr="00F07D8D">
              <w:t>ị</w:t>
            </w:r>
            <w:r w:rsidRPr="00F07D8D">
              <w:t>nh c</w:t>
            </w:r>
            <w:r w:rsidRPr="00F07D8D">
              <w:t>ử</w:t>
            </w:r>
            <w:r w:rsidRPr="00F07D8D">
              <w:t xml:space="preserve"> ngư</w:t>
            </w:r>
            <w:r w:rsidRPr="00F07D8D">
              <w:t>ờ</w:t>
            </w:r>
            <w:r w:rsidRPr="00F07D8D">
              <w:t>i gi</w:t>
            </w:r>
            <w:r w:rsidRPr="00F07D8D">
              <w:t>ả</w:t>
            </w:r>
            <w:r w:rsidRPr="00F07D8D">
              <w:t>i quy</w:t>
            </w:r>
            <w:r w:rsidRPr="00F07D8D">
              <w:t>ế</w:t>
            </w:r>
            <w:r w:rsidRPr="00F07D8D">
              <w:t>t n</w:t>
            </w:r>
            <w:r w:rsidRPr="00F07D8D">
              <w:t>ế</w:t>
            </w:r>
            <w:r w:rsidRPr="00F07D8D">
              <w:t>u có.</w:t>
            </w:r>
          </w:p>
        </w:tc>
      </w:tr>
      <w:tr w:rsidR="005B3F2C" w:rsidRPr="00F07D8D" w:rsidTr="00F07D8D">
        <w:tc>
          <w:tcPr>
            <w:tcW w:w="2362" w:type="dxa"/>
            <w:shd w:val="clear" w:color="auto" w:fill="auto"/>
          </w:tcPr>
          <w:p w:rsidR="005B3F2C" w:rsidRPr="00F07D8D" w:rsidRDefault="00F07D8D" w:rsidP="00F07D8D">
            <w:pPr>
              <w:spacing w:before="60" w:after="60" w:line="240" w:lineRule="auto"/>
            </w:pPr>
            <w:r w:rsidRPr="00F07D8D">
              <w:t>Tài li</w:t>
            </w:r>
            <w:r w:rsidRPr="00F07D8D">
              <w:t>ệ</w:t>
            </w:r>
            <w:r w:rsidRPr="00F07D8D">
              <w:t>u QĐ c</w:t>
            </w:r>
            <w:r w:rsidRPr="00F07D8D">
              <w:t>ử</w:t>
            </w:r>
            <w:r w:rsidRPr="00F07D8D">
              <w:t xml:space="preserve"> ngư</w:t>
            </w:r>
            <w:r w:rsidRPr="00F07D8D">
              <w:t>ờ</w:t>
            </w:r>
            <w:r w:rsidRPr="00F07D8D">
              <w:t>i gi</w:t>
            </w:r>
            <w:r w:rsidRPr="00F07D8D">
              <w:t>ả</w:t>
            </w:r>
            <w:r w:rsidRPr="00F07D8D">
              <w:t>i quy</w:t>
            </w:r>
            <w:r w:rsidRPr="00F07D8D">
              <w:t>ế</w:t>
            </w:r>
            <w:r w:rsidRPr="00F07D8D">
              <w:t>t đính kèm</w:t>
            </w:r>
          </w:p>
        </w:tc>
        <w:tc>
          <w:tcPr>
            <w:tcW w:w="1584" w:type="dxa"/>
            <w:shd w:val="clear" w:color="auto" w:fill="auto"/>
          </w:tcPr>
          <w:p w:rsidR="005B3F2C" w:rsidRPr="00F07D8D" w:rsidRDefault="00F07D8D" w:rsidP="00F07D8D">
            <w:pPr>
              <w:spacing w:before="60" w:after="60" w:line="240" w:lineRule="auto"/>
            </w:pPr>
            <w:r w:rsidRPr="00F07D8D">
              <w:t>File</w:t>
            </w:r>
          </w:p>
        </w:tc>
        <w:tc>
          <w:tcPr>
            <w:tcW w:w="979" w:type="dxa"/>
            <w:shd w:val="clear" w:color="auto" w:fill="auto"/>
          </w:tcPr>
          <w:p w:rsidR="005B3F2C" w:rsidRPr="00F07D8D" w:rsidRDefault="00F07D8D" w:rsidP="00F07D8D">
            <w:pPr>
              <w:spacing w:before="60" w:after="60" w:line="240" w:lineRule="auto"/>
            </w:pPr>
            <w:r w:rsidRPr="00F07D8D">
              <w:t>Có</w:t>
            </w:r>
          </w:p>
        </w:tc>
        <w:tc>
          <w:tcPr>
            <w:tcW w:w="979" w:type="dxa"/>
            <w:shd w:val="clear" w:color="auto" w:fill="auto"/>
          </w:tcPr>
          <w:p w:rsidR="005B3F2C" w:rsidRPr="00F07D8D" w:rsidRDefault="00F07D8D" w:rsidP="00F07D8D">
            <w:pPr>
              <w:spacing w:before="60" w:after="60" w:line="240" w:lineRule="auto"/>
            </w:pPr>
            <w:r w:rsidRPr="00F07D8D">
              <w:t>Tr</w:t>
            </w:r>
            <w:r w:rsidRPr="00F07D8D">
              <w:t>ố</w:t>
            </w:r>
            <w:r w:rsidRPr="00F07D8D">
              <w:t>ng</w:t>
            </w:r>
          </w:p>
        </w:tc>
        <w:tc>
          <w:tcPr>
            <w:tcW w:w="3773" w:type="dxa"/>
            <w:shd w:val="clear" w:color="auto" w:fill="auto"/>
          </w:tcPr>
          <w:p w:rsidR="005B3F2C" w:rsidRPr="00F07D8D" w:rsidRDefault="00F07D8D" w:rsidP="00F07D8D">
            <w:pPr>
              <w:spacing w:before="60" w:after="60" w:line="240" w:lineRule="auto"/>
              <w:jc w:val="left"/>
            </w:pPr>
            <w:r w:rsidRPr="00F07D8D">
              <w:t>Kh</w:t>
            </w:r>
            <w:r w:rsidRPr="00F07D8D">
              <w:t>ố</w:t>
            </w:r>
            <w:r w:rsidRPr="00F07D8D">
              <w:t>i tài li</w:t>
            </w:r>
            <w:r w:rsidRPr="00F07D8D">
              <w:t>ệ</w:t>
            </w:r>
            <w:r w:rsidRPr="00F07D8D">
              <w:t>u đ</w:t>
            </w:r>
            <w:r w:rsidRPr="00F07D8D">
              <w:t>ặ</w:t>
            </w:r>
            <w:r w:rsidRPr="00F07D8D">
              <w:t>t dư</w:t>
            </w:r>
            <w:r w:rsidRPr="00F07D8D">
              <w:t>ớ</w:t>
            </w:r>
            <w:r w:rsidRPr="00F07D8D">
              <w:t>i ph</w:t>
            </w:r>
            <w:r w:rsidRPr="00F07D8D">
              <w:t>ầ</w:t>
            </w:r>
            <w:r w:rsidRPr="00F07D8D">
              <w:t>n thông tin quy</w:t>
            </w:r>
            <w:r w:rsidRPr="00F07D8D">
              <w:t>ế</w:t>
            </w:r>
            <w:r w:rsidRPr="00F07D8D">
              <w:t>t đ</w:t>
            </w:r>
            <w:r w:rsidRPr="00F07D8D">
              <w:t>ị</w:t>
            </w:r>
            <w:r w:rsidRPr="00F07D8D">
              <w:t>nh; cho phép đính kèm tài li</w:t>
            </w:r>
            <w:r w:rsidRPr="00F07D8D">
              <w:t>ệ</w:t>
            </w:r>
            <w:r w:rsidRPr="00F07D8D">
              <w:t>u Quy</w:t>
            </w:r>
            <w:r w:rsidRPr="00F07D8D">
              <w:t>ế</w:t>
            </w:r>
            <w:r w:rsidRPr="00F07D8D">
              <w:t>t đ</w:t>
            </w:r>
            <w:r w:rsidRPr="00F07D8D">
              <w:t>ị</w:t>
            </w:r>
            <w:r w:rsidRPr="00F07D8D">
              <w:t>nh c</w:t>
            </w:r>
            <w:r w:rsidRPr="00F07D8D">
              <w:t>ử</w:t>
            </w:r>
            <w:r w:rsidRPr="00F07D8D">
              <w:t xml:space="preserve"> ngư</w:t>
            </w:r>
            <w:r w:rsidRPr="00F07D8D">
              <w:t>ờ</w:t>
            </w:r>
            <w:r w:rsidRPr="00F07D8D">
              <w:t>i gi</w:t>
            </w:r>
            <w:r w:rsidRPr="00F07D8D">
              <w:t>ả</w:t>
            </w:r>
            <w:r w:rsidRPr="00F07D8D">
              <w:t>i quy</w:t>
            </w:r>
            <w:r w:rsidRPr="00F07D8D">
              <w:t>ế</w:t>
            </w:r>
            <w:r w:rsidRPr="00F07D8D">
              <w:t>t, sau khi ch</w:t>
            </w:r>
            <w:r w:rsidRPr="00F07D8D">
              <w:t>ọ</w:t>
            </w:r>
            <w:r w:rsidRPr="00F07D8D">
              <w:t>n file hi</w:t>
            </w:r>
            <w:r w:rsidRPr="00F07D8D">
              <w:t>ể</w:t>
            </w:r>
            <w:r w:rsidRPr="00F07D8D">
              <w:t>n th</w:t>
            </w:r>
            <w:r w:rsidRPr="00F07D8D">
              <w:t>ị</w:t>
            </w:r>
            <w:r w:rsidRPr="00F07D8D">
              <w:t xml:space="preserve"> tên file và liên k</w:t>
            </w:r>
            <w:r w:rsidRPr="00F07D8D">
              <w:t>ế</w:t>
            </w:r>
            <w:r w:rsidRPr="00F07D8D">
              <w:t>t</w:t>
            </w:r>
            <w:r w:rsidRPr="00F07D8D">
              <w:t xml:space="preserve"> Xem file, Xóa. Đây là file QĐ đã ký bên ngoài, module này không th</w:t>
            </w:r>
            <w:r w:rsidRPr="00F07D8D">
              <w:t>ự</w:t>
            </w:r>
            <w:r w:rsidRPr="00F07D8D">
              <w:t>c hi</w:t>
            </w:r>
            <w:r w:rsidRPr="00F07D8D">
              <w:t>ệ</w:t>
            </w:r>
            <w:r w:rsidRPr="00F07D8D">
              <w:t>n trình ký s</w:t>
            </w:r>
            <w:r w:rsidRPr="00F07D8D">
              <w:t>ố</w:t>
            </w:r>
            <w:r w:rsidRPr="00F07D8D">
              <w:t xml:space="preserve"> riêng cho QĐ c</w:t>
            </w:r>
            <w:r w:rsidRPr="00F07D8D">
              <w:t>ử</w:t>
            </w:r>
            <w:r w:rsidRPr="00F07D8D">
              <w:t xml:space="preserve"> ngư</w:t>
            </w:r>
            <w:r w:rsidRPr="00F07D8D">
              <w:t>ờ</w:t>
            </w:r>
            <w:r w:rsidRPr="00F07D8D">
              <w:t>i gi</w:t>
            </w:r>
            <w:r w:rsidRPr="00F07D8D">
              <w:t>ả</w:t>
            </w:r>
            <w:r w:rsidRPr="00F07D8D">
              <w:t>i quy</w:t>
            </w:r>
            <w:r w:rsidRPr="00F07D8D">
              <w:t>ế</w:t>
            </w:r>
            <w:r w:rsidRPr="00F07D8D">
              <w:t>t.</w:t>
            </w:r>
          </w:p>
        </w:tc>
      </w:tr>
    </w:tbl>
    <w:p w:rsidR="005B3F2C" w:rsidRPr="00F07D8D" w:rsidRDefault="00F07D8D" w:rsidP="00F07D8D">
      <w:pPr>
        <w:pStyle w:val="Heading6"/>
        <w:numPr>
          <w:ilvl w:val="0"/>
          <w:numId w:val="0"/>
        </w:numPr>
        <w:jc w:val="both"/>
      </w:pPr>
      <w:bookmarkStart w:id="40" w:name="chức-năng-trên-màn-hình-8"/>
      <w:bookmarkEnd w:id="39"/>
      <w:r w:rsidRPr="00F07D8D">
        <w:lastRenderedPageBreak/>
        <w:t>4.3.3.1.12.3. Ch</w:t>
      </w:r>
      <w:r w:rsidRPr="00F07D8D">
        <w:t>ứ</w:t>
      </w:r>
      <w:r w:rsidRPr="00F07D8D">
        <w:t>c năng trên màn hình</w:t>
      </w: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821"/>
        <w:gridCol w:w="2549"/>
        <w:gridCol w:w="1411"/>
        <w:gridCol w:w="4838"/>
      </w:tblGrid>
      <w:tr w:rsidR="005B3F2C" w:rsidRPr="00F07D8D" w:rsidTr="00F07D8D">
        <w:trPr>
          <w:tblHeader/>
        </w:trPr>
        <w:tc>
          <w:tcPr>
            <w:tcW w:w="821" w:type="dxa"/>
            <w:shd w:val="clear" w:color="auto" w:fill="auto"/>
          </w:tcPr>
          <w:p w:rsidR="005B3F2C" w:rsidRPr="00F07D8D" w:rsidRDefault="00F07D8D" w:rsidP="00F07D8D">
            <w:pPr>
              <w:spacing w:before="60" w:after="60" w:line="240" w:lineRule="auto"/>
              <w:jc w:val="center"/>
              <w:rPr>
                <w:b/>
              </w:rPr>
            </w:pPr>
            <w:r w:rsidRPr="00F07D8D">
              <w:rPr>
                <w:b/>
              </w:rPr>
              <w:t>STT</w:t>
            </w:r>
          </w:p>
        </w:tc>
        <w:tc>
          <w:tcPr>
            <w:tcW w:w="2549" w:type="dxa"/>
            <w:shd w:val="clear" w:color="auto" w:fill="auto"/>
          </w:tcPr>
          <w:p w:rsidR="005B3F2C" w:rsidRPr="00F07D8D" w:rsidRDefault="00F07D8D" w:rsidP="00F07D8D">
            <w:pPr>
              <w:spacing w:before="60" w:after="60" w:line="240" w:lineRule="auto"/>
              <w:jc w:val="center"/>
              <w:rPr>
                <w:b/>
              </w:rPr>
            </w:pPr>
            <w:r w:rsidRPr="00F07D8D">
              <w:rPr>
                <w:b/>
              </w:rPr>
              <w:t>Tên ch</w:t>
            </w:r>
            <w:r w:rsidRPr="00F07D8D">
              <w:rPr>
                <w:b/>
              </w:rPr>
              <w:t>ứ</w:t>
            </w:r>
            <w:r w:rsidRPr="00F07D8D">
              <w:rPr>
                <w:b/>
              </w:rPr>
              <w:t>c năng</w:t>
            </w:r>
          </w:p>
        </w:tc>
        <w:tc>
          <w:tcPr>
            <w:tcW w:w="1411" w:type="dxa"/>
            <w:shd w:val="clear" w:color="auto" w:fill="auto"/>
          </w:tcPr>
          <w:p w:rsidR="005B3F2C" w:rsidRPr="00F07D8D" w:rsidRDefault="00F07D8D" w:rsidP="00F07D8D">
            <w:pPr>
              <w:spacing w:before="60" w:after="60" w:line="240" w:lineRule="auto"/>
              <w:jc w:val="center"/>
              <w:rPr>
                <w:b/>
              </w:rPr>
            </w:pPr>
            <w:r w:rsidRPr="00F07D8D">
              <w:rPr>
                <w:b/>
              </w:rPr>
              <w:t>Đ</w:t>
            </w:r>
            <w:r w:rsidRPr="00F07D8D">
              <w:rPr>
                <w:b/>
              </w:rPr>
              <w:t>ị</w:t>
            </w:r>
            <w:r w:rsidRPr="00F07D8D">
              <w:rPr>
                <w:b/>
              </w:rPr>
              <w:t>nh d</w:t>
            </w:r>
            <w:r w:rsidRPr="00F07D8D">
              <w:rPr>
                <w:b/>
              </w:rPr>
              <w:t>ạ</w:t>
            </w:r>
            <w:r w:rsidRPr="00F07D8D">
              <w:rPr>
                <w:b/>
              </w:rPr>
              <w:t>ng</w:t>
            </w:r>
          </w:p>
        </w:tc>
        <w:tc>
          <w:tcPr>
            <w:tcW w:w="4838" w:type="dxa"/>
            <w:shd w:val="clear" w:color="auto" w:fill="auto"/>
          </w:tcPr>
          <w:p w:rsidR="005B3F2C" w:rsidRPr="00F07D8D" w:rsidRDefault="00F07D8D" w:rsidP="00F07D8D">
            <w:pPr>
              <w:spacing w:before="60" w:after="60" w:line="240" w:lineRule="auto"/>
              <w:jc w:val="center"/>
              <w:rPr>
                <w:b/>
              </w:rPr>
            </w:pPr>
            <w:r w:rsidRPr="00F07D8D">
              <w:rPr>
                <w:b/>
              </w:rPr>
              <w:t>Mô t</w:t>
            </w:r>
            <w:r w:rsidRPr="00F07D8D">
              <w:rPr>
                <w:b/>
              </w:rPr>
              <w:t>ả</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1</w:t>
            </w:r>
          </w:p>
        </w:tc>
        <w:tc>
          <w:tcPr>
            <w:tcW w:w="2549" w:type="dxa"/>
            <w:shd w:val="clear" w:color="auto" w:fill="auto"/>
          </w:tcPr>
          <w:p w:rsidR="005B3F2C" w:rsidRPr="00F07D8D" w:rsidRDefault="00F07D8D" w:rsidP="00F07D8D">
            <w:pPr>
              <w:spacing w:before="60" w:after="60" w:line="240" w:lineRule="auto"/>
            </w:pPr>
            <w:r w:rsidRPr="00F07D8D">
              <w:t>Xác nh</w:t>
            </w:r>
            <w:r w:rsidRPr="00F07D8D">
              <w:t>ậ</w:t>
            </w:r>
            <w:r w:rsidRPr="00F07D8D">
              <w:t>n</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pPr>
            <w:r w:rsidRPr="00F07D8D">
              <w:t>Khi ngư</w:t>
            </w:r>
            <w:r w:rsidRPr="00F07D8D">
              <w:t>ờ</w:t>
            </w:r>
            <w:r w:rsidRPr="00F07D8D">
              <w:t>i dùng click nút, h</w:t>
            </w:r>
            <w:r w:rsidRPr="00F07D8D">
              <w:t>ệ</w:t>
            </w:r>
            <w:r w:rsidRPr="00F07D8D">
              <w:t xml:space="preserve"> th</w:t>
            </w:r>
            <w:r w:rsidRPr="00F07D8D">
              <w:t>ố</w:t>
            </w:r>
            <w:r w:rsidRPr="00F07D8D">
              <w:t>ng ki</w:t>
            </w:r>
            <w:r w:rsidRPr="00F07D8D">
              <w:t>ể</w:t>
            </w:r>
            <w:r w:rsidRPr="00F07D8D">
              <w:t>m tra d</w:t>
            </w:r>
            <w:r w:rsidRPr="00F07D8D">
              <w:t>ữ</w:t>
            </w:r>
            <w:r w:rsidRPr="00F07D8D">
              <w:t xml:space="preserve"> li</w:t>
            </w:r>
            <w:r w:rsidRPr="00F07D8D">
              <w:t>ệ</w:t>
            </w:r>
            <w:r w:rsidRPr="00F07D8D">
              <w:t>u và x</w:t>
            </w:r>
            <w:r w:rsidRPr="00F07D8D">
              <w:t>ử</w:t>
            </w:r>
            <w:r w:rsidRPr="00F07D8D">
              <w:t xml:space="preserve"> lý theo các trư</w:t>
            </w:r>
            <w:r w:rsidRPr="00F07D8D">
              <w:t>ờ</w:t>
            </w:r>
            <w:r w:rsidRPr="00F07D8D">
              <w:t>ng h</w:t>
            </w:r>
            <w:r w:rsidRPr="00F07D8D">
              <w:t>ợ</w:t>
            </w:r>
            <w:r w:rsidRPr="00F07D8D">
              <w:t>p bên dư</w:t>
            </w:r>
            <w:r w:rsidRPr="00F07D8D">
              <w:t>ớ</w:t>
            </w:r>
            <w:r w:rsidRPr="00F07D8D">
              <w:t>i.</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TH1 - B</w:t>
            </w:r>
            <w:r w:rsidRPr="00F07D8D">
              <w:rPr>
                <w:bCs/>
              </w:rPr>
              <w:t>ỏ</w:t>
            </w:r>
            <w:r w:rsidRPr="00F07D8D">
              <w:rPr>
                <w:bCs/>
              </w:rPr>
              <w:t xml:space="preserve"> tr</w:t>
            </w:r>
            <w:r w:rsidRPr="00F07D8D">
              <w:rPr>
                <w:bCs/>
              </w:rPr>
              <w:t>ố</w:t>
            </w:r>
            <w:r w:rsidRPr="00F07D8D">
              <w:rPr>
                <w:bCs/>
              </w:rPr>
              <w:t>ng trư</w:t>
            </w:r>
            <w:r w:rsidRPr="00F07D8D">
              <w:rPr>
                <w:bCs/>
              </w:rPr>
              <w:t>ờ</w:t>
            </w:r>
            <w:r w:rsidRPr="00F07D8D">
              <w:rPr>
                <w:bCs/>
              </w:rPr>
              <w:t>ng b</w:t>
            </w:r>
            <w:r w:rsidRPr="00F07D8D">
              <w:rPr>
                <w:bCs/>
              </w:rPr>
              <w:t>ắ</w:t>
            </w:r>
            <w:r w:rsidRPr="00F07D8D">
              <w:rPr>
                <w:bCs/>
              </w:rPr>
              <w:t>t bu</w:t>
            </w:r>
            <w:r w:rsidRPr="00F07D8D">
              <w:rPr>
                <w:bCs/>
              </w:rPr>
              <w:t>ộ</w:t>
            </w:r>
            <w:r w:rsidRPr="00F07D8D">
              <w:rPr>
                <w:bCs/>
              </w:rPr>
              <w:t>c</w:t>
            </w:r>
            <w:r w:rsidRPr="00F07D8D">
              <w:t>: Vi ph</w:t>
            </w:r>
            <w:r w:rsidRPr="00F07D8D">
              <w:t>ạ</w:t>
            </w:r>
            <w:r w:rsidRPr="00F07D8D">
              <w:t>m [BR-VAL-001], h</w:t>
            </w:r>
            <w:r w:rsidRPr="00F07D8D">
              <w:t>ệ</w:t>
            </w:r>
            <w:r w:rsidRPr="00F07D8D">
              <w:t xml:space="preserve"> th</w:t>
            </w:r>
            <w:r w:rsidRPr="00F07D8D">
              <w:t>ố</w:t>
            </w:r>
            <w:r w:rsidRPr="00F07D8D">
              <w:t>ng tô vi</w:t>
            </w:r>
            <w:r w:rsidRPr="00F07D8D">
              <w:t>ề</w:t>
            </w:r>
            <w:r w:rsidRPr="00F07D8D">
              <w:t>n đ</w:t>
            </w:r>
            <w:r w:rsidRPr="00F07D8D">
              <w:t>ỏ</w:t>
            </w:r>
            <w:r w:rsidRPr="00F07D8D">
              <w:t xml:space="preserve"> trư</w:t>
            </w:r>
            <w:r w:rsidRPr="00F07D8D">
              <w:t>ờ</w:t>
            </w:r>
            <w:r w:rsidRPr="00F07D8D">
              <w:t>ng thi</w:t>
            </w:r>
            <w:r w:rsidRPr="00F07D8D">
              <w:t>ế</w:t>
            </w:r>
            <w:r w:rsidRPr="00F07D8D">
              <w:t>u d</w:t>
            </w:r>
            <w:r w:rsidRPr="00F07D8D">
              <w:t>ữ</w:t>
            </w:r>
            <w:r w:rsidRPr="00F07D8D">
              <w:t xml:space="preserve"> li</w:t>
            </w:r>
            <w:r w:rsidRPr="00F07D8D">
              <w:t>ệ</w:t>
            </w:r>
            <w:r w:rsidRPr="00F07D8D">
              <w:t>u và không cho xác nh</w:t>
            </w:r>
            <w:r w:rsidRPr="00F07D8D">
              <w:t>ậ</w:t>
            </w:r>
            <w:r w:rsidRPr="00F07D8D">
              <w:t>n th</w:t>
            </w:r>
            <w:r w:rsidRPr="00F07D8D">
              <w:t>ụ</w:t>
            </w:r>
            <w:r w:rsidRPr="00F07D8D">
              <w:t xml:space="preserve"> lý.</w:t>
            </w:r>
          </w:p>
        </w:tc>
      </w:tr>
      <w:tr w:rsidR="005B3F2C" w:rsidRPr="00F07D8D" w:rsidTr="00F07D8D">
        <w:tc>
          <w:tcPr>
            <w:tcW w:w="821" w:type="dxa"/>
            <w:shd w:val="clear" w:color="auto" w:fill="auto"/>
          </w:tcPr>
          <w:p w:rsidR="005B3F2C" w:rsidRPr="00F07D8D" w:rsidRDefault="005B3F2C" w:rsidP="00F07D8D">
            <w:pPr>
              <w:spacing w:before="60" w:after="60" w:line="240" w:lineRule="auto"/>
              <w:jc w:val="center"/>
            </w:pPr>
          </w:p>
        </w:tc>
        <w:tc>
          <w:tcPr>
            <w:tcW w:w="2549" w:type="dxa"/>
            <w:shd w:val="clear" w:color="auto" w:fill="auto"/>
          </w:tcPr>
          <w:p w:rsidR="005B3F2C" w:rsidRPr="00F07D8D" w:rsidRDefault="005B3F2C" w:rsidP="00F07D8D">
            <w:pPr>
              <w:spacing w:before="60" w:after="60" w:line="240" w:lineRule="auto"/>
            </w:pPr>
          </w:p>
        </w:tc>
        <w:tc>
          <w:tcPr>
            <w:tcW w:w="1411" w:type="dxa"/>
            <w:shd w:val="clear" w:color="auto" w:fill="auto"/>
          </w:tcPr>
          <w:p w:rsidR="005B3F2C" w:rsidRPr="00F07D8D" w:rsidRDefault="005B3F2C" w:rsidP="00F07D8D">
            <w:pPr>
              <w:spacing w:before="60" w:after="60" w:line="240" w:lineRule="auto"/>
            </w:pPr>
          </w:p>
        </w:tc>
        <w:tc>
          <w:tcPr>
            <w:tcW w:w="4838" w:type="dxa"/>
            <w:shd w:val="clear" w:color="auto" w:fill="auto"/>
          </w:tcPr>
          <w:p w:rsidR="005B3F2C" w:rsidRPr="00F07D8D" w:rsidRDefault="00F07D8D" w:rsidP="00F07D8D">
            <w:pPr>
              <w:spacing w:before="60" w:after="60" w:line="240" w:lineRule="auto"/>
            </w:pPr>
            <w:r w:rsidRPr="00F07D8D">
              <w:rPr>
                <w:bCs/>
              </w:rPr>
              <w:t>TH2 - H</w:t>
            </w:r>
            <w:r w:rsidRPr="00F07D8D">
              <w:rPr>
                <w:bCs/>
              </w:rPr>
              <w:t>ợ</w:t>
            </w:r>
            <w:r w:rsidRPr="00F07D8D">
              <w:rPr>
                <w:bCs/>
              </w:rPr>
              <w:t>p l</w:t>
            </w:r>
            <w:r w:rsidRPr="00F07D8D">
              <w:rPr>
                <w:bCs/>
              </w:rPr>
              <w:t>ệ</w:t>
            </w:r>
            <w:r w:rsidRPr="00F07D8D">
              <w:t>: H</w:t>
            </w:r>
            <w:r w:rsidRPr="00F07D8D">
              <w:t>ệ</w:t>
            </w:r>
            <w:r w:rsidRPr="00F07D8D">
              <w:t xml:space="preserve"> th</w:t>
            </w:r>
            <w:r w:rsidRPr="00F07D8D">
              <w:t>ố</w:t>
            </w:r>
            <w:r w:rsidRPr="00F07D8D">
              <w:t>ng lưu thông</w:t>
            </w:r>
            <w:r w:rsidRPr="00F07D8D">
              <w:t xml:space="preserve"> tin ngư</w:t>
            </w:r>
            <w:r w:rsidRPr="00F07D8D">
              <w:t>ờ</w:t>
            </w:r>
            <w:r w:rsidRPr="00F07D8D">
              <w:t>i đư</w:t>
            </w:r>
            <w:r w:rsidRPr="00F07D8D">
              <w:t>ợ</w:t>
            </w:r>
            <w:r w:rsidRPr="00F07D8D">
              <w:t>c c</w:t>
            </w:r>
            <w:r w:rsidRPr="00F07D8D">
              <w:t>ử</w:t>
            </w:r>
            <w:r w:rsidRPr="00F07D8D">
              <w:t xml:space="preserve"> gi</w:t>
            </w:r>
            <w:r w:rsidRPr="00F07D8D">
              <w:t>ả</w:t>
            </w:r>
            <w:r w:rsidRPr="00F07D8D">
              <w:t>i quy</w:t>
            </w:r>
            <w:r w:rsidRPr="00F07D8D">
              <w:t>ế</w:t>
            </w:r>
            <w:r w:rsidRPr="00F07D8D">
              <w:t>t và thông tin QĐ c</w:t>
            </w:r>
            <w:r w:rsidRPr="00F07D8D">
              <w:t>ử</w:t>
            </w:r>
            <w:r w:rsidRPr="00F07D8D">
              <w:t xml:space="preserve"> ngư</w:t>
            </w:r>
            <w:r w:rsidRPr="00F07D8D">
              <w:t>ờ</w:t>
            </w:r>
            <w:r w:rsidRPr="00F07D8D">
              <w:t>i gi</w:t>
            </w:r>
            <w:r w:rsidRPr="00F07D8D">
              <w:t>ả</w:t>
            </w:r>
            <w:r w:rsidRPr="00F07D8D">
              <w:t>i quy</w:t>
            </w:r>
            <w:r w:rsidRPr="00F07D8D">
              <w:t>ế</w:t>
            </w:r>
            <w:r w:rsidRPr="00F07D8D">
              <w:t>t, chuy</w:t>
            </w:r>
            <w:r w:rsidRPr="00F07D8D">
              <w:t>ể</w:t>
            </w:r>
            <w:r w:rsidRPr="00F07D8D">
              <w:t>n h</w:t>
            </w:r>
            <w:r w:rsidRPr="00F07D8D">
              <w:t>ồ</w:t>
            </w:r>
            <w:r w:rsidRPr="00F07D8D">
              <w:t xml:space="preserve"> sơ sang tr</w:t>
            </w:r>
            <w:r w:rsidRPr="00F07D8D">
              <w:t>ạ</w:t>
            </w:r>
            <w:r w:rsidRPr="00F07D8D">
              <w:t>ng thái Đang xác minh thi</w:t>
            </w:r>
            <w:r w:rsidRPr="00F07D8D">
              <w:t>ệ</w:t>
            </w:r>
            <w:r w:rsidRPr="00F07D8D">
              <w:t>t h</w:t>
            </w:r>
            <w:r w:rsidRPr="00F07D8D">
              <w:t>ạ</w:t>
            </w:r>
            <w:r w:rsidRPr="00F07D8D">
              <w:t>i, c</w:t>
            </w:r>
            <w:r w:rsidRPr="00F07D8D">
              <w:t>ậ</w:t>
            </w:r>
            <w:r w:rsidRPr="00F07D8D">
              <w:t>p nh</w:t>
            </w:r>
            <w:r w:rsidRPr="00F07D8D">
              <w:t>ậ</w:t>
            </w:r>
            <w:r w:rsidRPr="00F07D8D">
              <w:t>t timeline và hi</w:t>
            </w:r>
            <w:r w:rsidRPr="00F07D8D">
              <w:t>ể</w:t>
            </w:r>
            <w:r w:rsidRPr="00F07D8D">
              <w:t>n th</w:t>
            </w:r>
            <w:r w:rsidRPr="00F07D8D">
              <w:t>ị</w:t>
            </w:r>
            <w:r w:rsidRPr="00F07D8D">
              <w:t xml:space="preserve"> [MSG-SUC-SYS-002], đóng popup.</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2</w:t>
            </w:r>
          </w:p>
        </w:tc>
        <w:tc>
          <w:tcPr>
            <w:tcW w:w="2549" w:type="dxa"/>
            <w:shd w:val="clear" w:color="auto" w:fill="auto"/>
          </w:tcPr>
          <w:p w:rsidR="005B3F2C" w:rsidRPr="00F07D8D" w:rsidRDefault="00F07D8D" w:rsidP="00F07D8D">
            <w:pPr>
              <w:spacing w:before="60" w:after="60" w:line="240" w:lineRule="auto"/>
            </w:pPr>
            <w:r w:rsidRPr="00F07D8D">
              <w:t>H</w:t>
            </w:r>
            <w:r w:rsidRPr="00F07D8D">
              <w:t>ủ</w:t>
            </w:r>
            <w:r w:rsidRPr="00F07D8D">
              <w:t>y b</w:t>
            </w:r>
            <w:r w:rsidRPr="00F07D8D">
              <w:t>ỏ</w:t>
            </w:r>
          </w:p>
        </w:tc>
        <w:tc>
          <w:tcPr>
            <w:tcW w:w="1411" w:type="dxa"/>
            <w:shd w:val="clear" w:color="auto" w:fill="auto"/>
          </w:tcPr>
          <w:p w:rsidR="005B3F2C" w:rsidRPr="00F07D8D" w:rsidRDefault="00F07D8D" w:rsidP="00F07D8D">
            <w:pPr>
              <w:spacing w:before="60" w:after="60" w:line="240" w:lineRule="auto"/>
            </w:pPr>
            <w:r w:rsidRPr="00F07D8D">
              <w:t>Button</w:t>
            </w:r>
          </w:p>
        </w:tc>
        <w:tc>
          <w:tcPr>
            <w:tcW w:w="4838" w:type="dxa"/>
            <w:shd w:val="clear" w:color="auto" w:fill="auto"/>
          </w:tcPr>
          <w:p w:rsidR="005B3F2C" w:rsidRPr="00F07D8D" w:rsidRDefault="00F07D8D" w:rsidP="00F07D8D">
            <w:pPr>
              <w:spacing w:before="60" w:after="60" w:line="240" w:lineRule="auto"/>
            </w:pPr>
            <w:r w:rsidRPr="00F07D8D">
              <w:t>H</w:t>
            </w:r>
            <w:r w:rsidRPr="00F07D8D">
              <w:t>ệ</w:t>
            </w:r>
            <w:r w:rsidRPr="00F07D8D">
              <w:t xml:space="preserve"> th</w:t>
            </w:r>
            <w:r w:rsidRPr="00F07D8D">
              <w:t>ố</w:t>
            </w:r>
            <w:r w:rsidRPr="00F07D8D">
              <w:t>ng đóng popup, gi</w:t>
            </w:r>
            <w:r w:rsidRPr="00F07D8D">
              <w:t>ữ</w:t>
            </w:r>
            <w:r w:rsidRPr="00F07D8D">
              <w:t xml:space="preserve"> nguyên tr</w:t>
            </w:r>
            <w:r w:rsidRPr="00F07D8D">
              <w:t>ạ</w:t>
            </w:r>
            <w:r w:rsidRPr="00F07D8D">
              <w:t>ng thái h</w:t>
            </w:r>
            <w:r w:rsidRPr="00F07D8D">
              <w:t>ồ</w:t>
            </w:r>
            <w:r w:rsidRPr="00F07D8D">
              <w:t xml:space="preserve"> sơ.</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3</w:t>
            </w:r>
          </w:p>
        </w:tc>
        <w:tc>
          <w:tcPr>
            <w:tcW w:w="2549" w:type="dxa"/>
            <w:shd w:val="clear" w:color="auto" w:fill="auto"/>
          </w:tcPr>
          <w:p w:rsidR="005B3F2C" w:rsidRPr="00F07D8D" w:rsidRDefault="00F07D8D" w:rsidP="00F07D8D">
            <w:pPr>
              <w:spacing w:before="60" w:after="60" w:line="240" w:lineRule="auto"/>
            </w:pPr>
            <w:r w:rsidRPr="00F07D8D">
              <w:t>Xem file</w:t>
            </w:r>
          </w:p>
        </w:tc>
        <w:tc>
          <w:tcPr>
            <w:tcW w:w="1411" w:type="dxa"/>
            <w:shd w:val="clear" w:color="auto" w:fill="auto"/>
          </w:tcPr>
          <w:p w:rsidR="005B3F2C" w:rsidRPr="00F07D8D" w:rsidRDefault="00F07D8D" w:rsidP="00F07D8D">
            <w:pPr>
              <w:spacing w:before="60" w:after="60" w:line="240" w:lineRule="auto"/>
            </w:pPr>
            <w:r w:rsidRPr="00F07D8D">
              <w:t>Link</w:t>
            </w:r>
          </w:p>
        </w:tc>
        <w:tc>
          <w:tcPr>
            <w:tcW w:w="4838" w:type="dxa"/>
            <w:shd w:val="clear" w:color="auto" w:fill="auto"/>
          </w:tcPr>
          <w:p w:rsidR="005B3F2C" w:rsidRPr="00F07D8D" w:rsidRDefault="00F07D8D" w:rsidP="00F07D8D">
            <w:pPr>
              <w:spacing w:before="60" w:after="60" w:line="240" w:lineRule="auto"/>
            </w:pPr>
            <w:r w:rsidRPr="00F07D8D">
              <w:t>Cho phép xem file đính kèm t</w:t>
            </w:r>
            <w:r w:rsidRPr="00F07D8D">
              <w:t>ạ</w:t>
            </w:r>
            <w:r w:rsidRPr="00F07D8D">
              <w:t>i m</w:t>
            </w:r>
            <w:r w:rsidRPr="00F07D8D">
              <w:t>ộ</w:t>
            </w:r>
            <w:r w:rsidRPr="00F07D8D">
              <w:t>t tab riêng.</w:t>
            </w:r>
          </w:p>
        </w:tc>
      </w:tr>
      <w:tr w:rsidR="005B3F2C" w:rsidRPr="00F07D8D" w:rsidTr="00F07D8D">
        <w:tc>
          <w:tcPr>
            <w:tcW w:w="821" w:type="dxa"/>
            <w:shd w:val="clear" w:color="auto" w:fill="auto"/>
          </w:tcPr>
          <w:p w:rsidR="005B3F2C" w:rsidRPr="00F07D8D" w:rsidRDefault="00F07D8D" w:rsidP="00F07D8D">
            <w:pPr>
              <w:spacing w:before="60" w:after="60" w:line="240" w:lineRule="auto"/>
              <w:jc w:val="center"/>
            </w:pPr>
            <w:r w:rsidRPr="00F07D8D">
              <w:t>4</w:t>
            </w:r>
          </w:p>
        </w:tc>
        <w:tc>
          <w:tcPr>
            <w:tcW w:w="2549" w:type="dxa"/>
            <w:shd w:val="clear" w:color="auto" w:fill="auto"/>
          </w:tcPr>
          <w:p w:rsidR="005B3F2C" w:rsidRPr="00F07D8D" w:rsidRDefault="00F07D8D" w:rsidP="00F07D8D">
            <w:pPr>
              <w:spacing w:before="60" w:after="60" w:line="240" w:lineRule="auto"/>
            </w:pPr>
            <w:r w:rsidRPr="00F07D8D">
              <w:t>Xóa</w:t>
            </w:r>
          </w:p>
        </w:tc>
        <w:tc>
          <w:tcPr>
            <w:tcW w:w="1411" w:type="dxa"/>
            <w:shd w:val="clear" w:color="auto" w:fill="auto"/>
          </w:tcPr>
          <w:p w:rsidR="005B3F2C" w:rsidRPr="00F07D8D" w:rsidRDefault="00F07D8D" w:rsidP="00F07D8D">
            <w:pPr>
              <w:spacing w:before="60" w:after="60" w:line="240" w:lineRule="auto"/>
            </w:pPr>
            <w:r w:rsidRPr="00F07D8D">
              <w:t>Link</w:t>
            </w:r>
          </w:p>
        </w:tc>
        <w:tc>
          <w:tcPr>
            <w:tcW w:w="4838" w:type="dxa"/>
            <w:shd w:val="clear" w:color="auto" w:fill="auto"/>
          </w:tcPr>
          <w:p w:rsidR="005B3F2C" w:rsidRPr="00F07D8D" w:rsidRDefault="00F07D8D" w:rsidP="00F07D8D">
            <w:pPr>
              <w:spacing w:before="60" w:after="60" w:line="240" w:lineRule="auto"/>
            </w:pPr>
            <w:r w:rsidRPr="00F07D8D">
              <w:t>H</w:t>
            </w:r>
            <w:r w:rsidRPr="00F07D8D">
              <w:t>ệ</w:t>
            </w:r>
            <w:r w:rsidRPr="00F07D8D">
              <w:t xml:space="preserve"> th</w:t>
            </w:r>
            <w:r w:rsidRPr="00F07D8D">
              <w:t>ố</w:t>
            </w:r>
            <w:r w:rsidRPr="00F07D8D">
              <w:t>ng g</w:t>
            </w:r>
            <w:r w:rsidRPr="00F07D8D">
              <w:t>ỡ</w:t>
            </w:r>
            <w:r w:rsidRPr="00F07D8D">
              <w:t xml:space="preserve"> file đính kèm kh</w:t>
            </w:r>
            <w:r w:rsidRPr="00F07D8D">
              <w:t>ỏ</w:t>
            </w:r>
            <w:r w:rsidRPr="00F07D8D">
              <w:t>i popup.</w:t>
            </w:r>
          </w:p>
        </w:tc>
      </w:tr>
    </w:tbl>
    <w:p w:rsidR="005B3F2C" w:rsidRPr="00F07D8D" w:rsidRDefault="00F07D8D" w:rsidP="00F07D8D">
      <w:r w:rsidRPr="00F07D8D">
        <w:pict>
          <v:rect id="_x0000_i1033" style="width:0;height:1.5pt" o:hralign="center" o:hrstd="t" o:hr="t"/>
        </w:pict>
      </w:r>
    </w:p>
    <w:bookmarkEnd w:id="40"/>
    <w:bookmarkEnd w:id="37"/>
    <w:bookmarkEnd w:id="2"/>
    <w:bookmarkEnd w:id="0"/>
    <w:sectPr w:rsidR="005B3F2C" w:rsidRPr="00F07D8D" w:rsidSect="00B84B09">
      <w:headerReference w:type="even" r:id="rId10"/>
      <w:pgSz w:w="11907" w:h="16840" w:code="9"/>
      <w:pgMar w:top="1325" w:right="1210" w:bottom="1325" w:left="1296" w:header="907" w:footer="17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F07D8D">
      <w:pPr>
        <w:spacing w:before="0" w:after="0" w:line="240" w:lineRule="auto"/>
      </w:pPr>
      <w:r>
        <w:separator/>
      </w:r>
    </w:p>
  </w:endnote>
  <w:endnote w:type="continuationSeparator" w:id="0">
    <w:p w:rsidR="00000000" w:rsidRDefault="00F07D8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F07D8D">
      <w:pPr>
        <w:spacing w:before="0" w:after="0" w:line="240" w:lineRule="auto"/>
      </w:pPr>
      <w:r>
        <w:separator/>
      </w:r>
    </w:p>
  </w:footnote>
  <w:footnote w:type="continuationSeparator" w:id="0">
    <w:p w:rsidR="00000000" w:rsidRDefault="00F07D8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519B" w:rsidRDefault="0024519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D4F693E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F3822E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43463C4"/>
    <w:multiLevelType w:val="hybridMultilevel"/>
    <w:tmpl w:val="ADE81C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C6419B"/>
    <w:multiLevelType w:val="hybridMultilevel"/>
    <w:tmpl w:val="ADE81C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371A12"/>
    <w:multiLevelType w:val="hybridMultilevel"/>
    <w:tmpl w:val="931E87D2"/>
    <w:lvl w:ilvl="0" w:tplc="4E8EF6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4EC68B9"/>
    <w:multiLevelType w:val="hybridMultilevel"/>
    <w:tmpl w:val="A5D09F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73A526B"/>
    <w:multiLevelType w:val="hybridMultilevel"/>
    <w:tmpl w:val="8BEA338E"/>
    <w:lvl w:ilvl="0" w:tplc="B9C8CD8A">
      <w:start w:val="1"/>
      <w:numFmt w:val="decimal"/>
      <w:lvlText w:val="%1"/>
      <w:lvlJc w:val="left"/>
      <w:pPr>
        <w:ind w:left="360" w:hanging="360"/>
      </w:pPr>
      <w:rPr>
        <w:rFonts w:ascii="SimSun" w:hAnsi="SimSun" w:cs="SimSun" w:hint="default"/>
        <w:b w:val="0"/>
        <w:i w:val="0"/>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7666932"/>
    <w:multiLevelType w:val="hybridMultilevel"/>
    <w:tmpl w:val="ADE81C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5B47A6"/>
    <w:multiLevelType w:val="hybridMultilevel"/>
    <w:tmpl w:val="683C592C"/>
    <w:lvl w:ilvl="0" w:tplc="4E8EF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3F7BA9"/>
    <w:multiLevelType w:val="hybridMultilevel"/>
    <w:tmpl w:val="A5D09F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FF76CA0"/>
    <w:multiLevelType w:val="hybridMultilevel"/>
    <w:tmpl w:val="18282DD2"/>
    <w:lvl w:ilvl="0" w:tplc="4E8EF6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775704C"/>
    <w:multiLevelType w:val="hybridMultilevel"/>
    <w:tmpl w:val="A57ACA90"/>
    <w:lvl w:ilvl="0" w:tplc="38929EA2">
      <w:start w:val="1"/>
      <w:numFmt w:val="decimal"/>
      <w:lvlText w:val="%1"/>
      <w:lvlJc w:val="right"/>
      <w:pPr>
        <w:ind w:left="360" w:hanging="360"/>
      </w:pPr>
      <w:rPr>
        <w:rFonts w:ascii="SimSun" w:hAnsi="SimSun" w:hint="default"/>
        <w:b w:val="0"/>
        <w:i w:val="0"/>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86265A1"/>
    <w:multiLevelType w:val="multilevel"/>
    <w:tmpl w:val="AC0E3CA0"/>
    <w:lvl w:ilvl="0">
      <w:numFmt w:val="bullet"/>
      <w:lvlText w:val="-"/>
      <w:lvlJc w:val="left"/>
      <w:pPr>
        <w:ind w:left="360" w:hanging="360"/>
      </w:pPr>
      <w:rPr>
        <w:rFonts w:ascii="Cambria Math" w:hAnsi="Cambria Math" w:hint="default"/>
      </w:rPr>
    </w:lvl>
    <w:lvl w:ilvl="1">
      <w:start w:val="1"/>
      <w:numFmt w:val="bullet"/>
      <w:pStyle w:val="Bullet2"/>
      <w:lvlText w:val=""/>
      <w:lvlJc w:val="left"/>
      <w:pPr>
        <w:ind w:left="720" w:hanging="360"/>
      </w:pPr>
      <w:rPr>
        <w:rFonts w:ascii="Aptos Display" w:hAnsi="Aptos Display" w:hint="default"/>
        <w:sz w:val="22"/>
      </w:rPr>
    </w:lvl>
    <w:lvl w:ilvl="2">
      <w:start w:val="1"/>
      <w:numFmt w:val="bullet"/>
      <w:pStyle w:val="Bullet3"/>
      <w:lvlText w:val=""/>
      <w:lvlJc w:val="left"/>
      <w:pPr>
        <w:ind w:left="1080" w:hanging="360"/>
      </w:pPr>
      <w:rPr>
        <w:rFonts w:ascii="Arial" w:hAnsi="Arial" w:hint="default"/>
      </w:rPr>
    </w:lvl>
    <w:lvl w:ilvl="3">
      <w:start w:val="1"/>
      <w:numFmt w:val="bullet"/>
      <w:pStyle w:val="Bullet4"/>
      <w:lvlText w:val=""/>
      <w:lvlJc w:val="left"/>
      <w:pPr>
        <w:ind w:left="1440" w:hanging="360"/>
      </w:pPr>
      <w:rPr>
        <w:rFonts w:ascii="Aptos Display" w:hAnsi="Aptos Display" w:hint="default"/>
      </w:rPr>
    </w:lvl>
    <w:lvl w:ilvl="4">
      <w:start w:val="1"/>
      <w:numFmt w:val="bullet"/>
      <w:pStyle w:val="Bullet5"/>
      <w:lvlText w:val="o"/>
      <w:lvlJc w:val="left"/>
      <w:pPr>
        <w:ind w:left="1800" w:hanging="360"/>
      </w:pPr>
      <w:rPr>
        <w:rFonts w:ascii="Symbol" w:hAnsi="Symbol" w:hint="default"/>
      </w:rPr>
    </w:lvl>
    <w:lvl w:ilvl="5">
      <w:start w:val="1"/>
      <w:numFmt w:val="bullet"/>
      <w:pStyle w:val="Bullet6"/>
      <w:lvlText w:val=""/>
      <w:lvlJc w:val="left"/>
      <w:pPr>
        <w:ind w:left="2160" w:hanging="360"/>
      </w:pPr>
      <w:rPr>
        <w:rFonts w:ascii="Arial" w:hAnsi="Arial" w:hint="default"/>
      </w:rPr>
    </w:lvl>
    <w:lvl w:ilvl="6">
      <w:start w:val="1"/>
      <w:numFmt w:val="bullet"/>
      <w:pStyle w:val="Bullet7"/>
      <w:lvlText w:val=""/>
      <w:lvlJc w:val="left"/>
      <w:pPr>
        <w:ind w:left="2520" w:hanging="360"/>
      </w:pPr>
      <w:rPr>
        <w:rFonts w:ascii="Aptos Display" w:hAnsi="Aptos Display" w:hint="default"/>
      </w:rPr>
    </w:lvl>
    <w:lvl w:ilvl="7">
      <w:start w:val="1"/>
      <w:numFmt w:val="bullet"/>
      <w:pStyle w:val="Bullet8"/>
      <w:lvlText w:val="o"/>
      <w:lvlJc w:val="left"/>
      <w:pPr>
        <w:ind w:left="2880" w:hanging="360"/>
      </w:pPr>
      <w:rPr>
        <w:rFonts w:ascii="Symbol" w:hAnsi="Symbol" w:hint="default"/>
      </w:rPr>
    </w:lvl>
    <w:lvl w:ilvl="8">
      <w:start w:val="1"/>
      <w:numFmt w:val="bullet"/>
      <w:pStyle w:val="Bullet9"/>
      <w:lvlText w:val=""/>
      <w:lvlJc w:val="left"/>
      <w:pPr>
        <w:ind w:left="3240" w:hanging="360"/>
      </w:pPr>
      <w:rPr>
        <w:rFonts w:ascii="Arial" w:hAnsi="Arial" w:hint="default"/>
      </w:rPr>
    </w:lvl>
  </w:abstractNum>
  <w:abstractNum w:abstractNumId="13" w15:restartNumberingAfterBreak="0">
    <w:nsid w:val="2EAD6C4A"/>
    <w:multiLevelType w:val="hybridMultilevel"/>
    <w:tmpl w:val="683C592C"/>
    <w:lvl w:ilvl="0" w:tplc="4E8EF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24609A"/>
    <w:multiLevelType w:val="hybridMultilevel"/>
    <w:tmpl w:val="683C592C"/>
    <w:lvl w:ilvl="0" w:tplc="4E8EF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174CC0"/>
    <w:multiLevelType w:val="hybridMultilevel"/>
    <w:tmpl w:val="683C592C"/>
    <w:lvl w:ilvl="0" w:tplc="4E8EF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3E0CF8"/>
    <w:multiLevelType w:val="hybridMultilevel"/>
    <w:tmpl w:val="683C592C"/>
    <w:lvl w:ilvl="0" w:tplc="4E8EF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AD48F1"/>
    <w:multiLevelType w:val="hybridMultilevel"/>
    <w:tmpl w:val="6EF07AF8"/>
    <w:lvl w:ilvl="0" w:tplc="FFFFFFFF">
      <w:start w:val="1"/>
      <w:numFmt w:val="decimal"/>
      <w:pStyle w:val="CaptionHinh"/>
      <w:suff w:val="space"/>
      <w:lvlText w:val="Hình %1:"/>
      <w:lvlJc w:val="center"/>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A0A1B2A"/>
    <w:multiLevelType w:val="multilevel"/>
    <w:tmpl w:val="ED625D8C"/>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pStyle w:val="ANormalBullet1"/>
      <w:lvlText w:val="̵"/>
      <w:lvlJc w:val="left"/>
      <w:pPr>
        <w:tabs>
          <w:tab w:val="num" w:pos="720"/>
        </w:tabs>
        <w:ind w:left="0" w:firstLine="360"/>
      </w:pPr>
      <w:rPr>
        <w:rFonts w:ascii="SimSun" w:hAnsi="SimSun" w:cs="SimSun" w:hint="default"/>
      </w:rPr>
    </w:lvl>
    <w:lvl w:ilvl="3">
      <w:start w:val="1"/>
      <w:numFmt w:val="bullet"/>
      <w:pStyle w:val="ANormalBullet2"/>
      <w:lvlText w:val="+"/>
      <w:lvlJc w:val="left"/>
      <w:pPr>
        <w:tabs>
          <w:tab w:val="num" w:pos="1080"/>
        </w:tabs>
        <w:ind w:left="360" w:firstLine="360"/>
      </w:pPr>
      <w:rPr>
        <w:rFonts w:ascii="SimSun" w:hAnsi="SimSun" w:cs="SimSun" w:hint="default"/>
        <w:color w:val="auto"/>
      </w:rPr>
    </w:lvl>
    <w:lvl w:ilvl="4">
      <w:start w:val="1"/>
      <w:numFmt w:val="bullet"/>
      <w:pStyle w:val="ANormalBullet3"/>
      <w:lvlText w:val="○"/>
      <w:lvlJc w:val="left"/>
      <w:pPr>
        <w:tabs>
          <w:tab w:val="num" w:pos="1440"/>
        </w:tabs>
        <w:ind w:left="720" w:firstLine="360"/>
      </w:pPr>
      <w:rPr>
        <w:rFonts w:ascii="SimSun" w:hAnsi="SimSun" w:cs="SimSun" w:hint="default"/>
      </w:rPr>
    </w:lvl>
    <w:lvl w:ilvl="5">
      <w:start w:val="1"/>
      <w:numFmt w:val="bullet"/>
      <w:pStyle w:val="ANormalBullet4"/>
      <w:lvlText w:val=""/>
      <w:lvlJc w:val="left"/>
      <w:pPr>
        <w:tabs>
          <w:tab w:val="num" w:pos="1800"/>
        </w:tabs>
        <w:ind w:left="1080" w:firstLine="360"/>
      </w:pPr>
      <w:rPr>
        <w:rFonts w:ascii="Arial" w:hAnsi="Arial" w:hint="default"/>
      </w:rPr>
    </w:lvl>
    <w:lvl w:ilvl="6">
      <w:start w:val="1"/>
      <w:numFmt w:val="bullet"/>
      <w:pStyle w:val="ANormalBullet5"/>
      <w:lvlText w:val=""/>
      <w:lvlJc w:val="left"/>
      <w:pPr>
        <w:tabs>
          <w:tab w:val="num" w:pos="2160"/>
        </w:tabs>
        <w:ind w:left="1440" w:firstLine="360"/>
      </w:pPr>
      <w:rPr>
        <w:rFonts w:ascii="Arial" w:hAnsi="Arial" w:hint="default"/>
      </w:rPr>
    </w:lvl>
    <w:lvl w:ilvl="7">
      <w:start w:val="1"/>
      <w:numFmt w:val="bullet"/>
      <w:pStyle w:val="ANormalBullet6"/>
      <w:lvlText w:val=""/>
      <w:lvlJc w:val="left"/>
      <w:pPr>
        <w:tabs>
          <w:tab w:val="num" w:pos="2520"/>
        </w:tabs>
        <w:ind w:left="1800" w:firstLine="360"/>
      </w:pPr>
      <w:rPr>
        <w:rFonts w:ascii="Arial" w:hAnsi="Arial" w:hint="default"/>
      </w:rPr>
    </w:lvl>
    <w:lvl w:ilvl="8">
      <w:start w:val="1"/>
      <w:numFmt w:val="none"/>
      <w:lvlText w:val=""/>
      <w:lvlJc w:val="left"/>
      <w:pPr>
        <w:tabs>
          <w:tab w:val="num" w:pos="4959"/>
        </w:tabs>
        <w:ind w:left="4959" w:hanging="425"/>
      </w:pPr>
      <w:rPr>
        <w:rFonts w:hint="default"/>
      </w:rPr>
    </w:lvl>
  </w:abstractNum>
  <w:abstractNum w:abstractNumId="19" w15:restartNumberingAfterBreak="0">
    <w:nsid w:val="4D7E14D3"/>
    <w:multiLevelType w:val="hybridMultilevel"/>
    <w:tmpl w:val="5B3A4652"/>
    <w:lvl w:ilvl="0" w:tplc="3042E110">
      <w:start w:val="1"/>
      <w:numFmt w:val="bullet"/>
      <w:pStyle w:val="TBullet2"/>
      <w:lvlText w:val="o"/>
      <w:lvlJc w:val="left"/>
      <w:pPr>
        <w:tabs>
          <w:tab w:val="num" w:pos="1080"/>
        </w:tabs>
        <w:ind w:left="1080" w:hanging="360"/>
      </w:pPr>
      <w:rPr>
        <w:rFonts w:ascii="Symbol" w:hAnsi="Symbol" w:hint="default"/>
        <w:sz w:val="22"/>
      </w:rPr>
    </w:lvl>
    <w:lvl w:ilvl="1" w:tplc="04090003" w:tentative="1">
      <w:start w:val="1"/>
      <w:numFmt w:val="bullet"/>
      <w:lvlText w:val="o"/>
      <w:lvlJc w:val="left"/>
      <w:pPr>
        <w:tabs>
          <w:tab w:val="num" w:pos="1800"/>
        </w:tabs>
        <w:ind w:left="1800" w:hanging="360"/>
      </w:pPr>
      <w:rPr>
        <w:rFonts w:ascii="Symbol" w:hAnsi="Symbol" w:cs="Symbol" w:hint="default"/>
      </w:rPr>
    </w:lvl>
    <w:lvl w:ilvl="2" w:tplc="04090005" w:tentative="1">
      <w:start w:val="1"/>
      <w:numFmt w:val="bullet"/>
      <w:lvlText w:val=""/>
      <w:lvlJc w:val="left"/>
      <w:pPr>
        <w:tabs>
          <w:tab w:val="num" w:pos="2520"/>
        </w:tabs>
        <w:ind w:left="2520" w:hanging="360"/>
      </w:pPr>
      <w:rPr>
        <w:rFonts w:ascii="Arial" w:hAnsi="Arial" w:hint="default"/>
      </w:rPr>
    </w:lvl>
    <w:lvl w:ilvl="3" w:tplc="04090001" w:tentative="1">
      <w:start w:val="1"/>
      <w:numFmt w:val="bullet"/>
      <w:lvlText w:val=""/>
      <w:lvlJc w:val="left"/>
      <w:pPr>
        <w:tabs>
          <w:tab w:val="num" w:pos="3240"/>
        </w:tabs>
        <w:ind w:left="3240" w:hanging="360"/>
      </w:pPr>
      <w:rPr>
        <w:rFonts w:ascii="Aptos Display" w:hAnsi="Aptos Display" w:hint="default"/>
      </w:rPr>
    </w:lvl>
    <w:lvl w:ilvl="4" w:tplc="04090003" w:tentative="1">
      <w:start w:val="1"/>
      <w:numFmt w:val="bullet"/>
      <w:lvlText w:val="o"/>
      <w:lvlJc w:val="left"/>
      <w:pPr>
        <w:tabs>
          <w:tab w:val="num" w:pos="3960"/>
        </w:tabs>
        <w:ind w:left="3960" w:hanging="360"/>
      </w:pPr>
      <w:rPr>
        <w:rFonts w:ascii="Symbol" w:hAnsi="Symbol" w:cs="Symbol" w:hint="default"/>
      </w:rPr>
    </w:lvl>
    <w:lvl w:ilvl="5" w:tplc="04090005" w:tentative="1">
      <w:start w:val="1"/>
      <w:numFmt w:val="bullet"/>
      <w:lvlText w:val=""/>
      <w:lvlJc w:val="left"/>
      <w:pPr>
        <w:tabs>
          <w:tab w:val="num" w:pos="4680"/>
        </w:tabs>
        <w:ind w:left="4680" w:hanging="360"/>
      </w:pPr>
      <w:rPr>
        <w:rFonts w:ascii="Arial" w:hAnsi="Arial" w:hint="default"/>
      </w:rPr>
    </w:lvl>
    <w:lvl w:ilvl="6" w:tplc="04090001" w:tentative="1">
      <w:start w:val="1"/>
      <w:numFmt w:val="bullet"/>
      <w:lvlText w:val=""/>
      <w:lvlJc w:val="left"/>
      <w:pPr>
        <w:tabs>
          <w:tab w:val="num" w:pos="5400"/>
        </w:tabs>
        <w:ind w:left="5400" w:hanging="360"/>
      </w:pPr>
      <w:rPr>
        <w:rFonts w:ascii="Aptos Display" w:hAnsi="Aptos Display" w:hint="default"/>
      </w:rPr>
    </w:lvl>
    <w:lvl w:ilvl="7" w:tplc="04090003" w:tentative="1">
      <w:start w:val="1"/>
      <w:numFmt w:val="bullet"/>
      <w:lvlText w:val="o"/>
      <w:lvlJc w:val="left"/>
      <w:pPr>
        <w:tabs>
          <w:tab w:val="num" w:pos="6120"/>
        </w:tabs>
        <w:ind w:left="6120" w:hanging="360"/>
      </w:pPr>
      <w:rPr>
        <w:rFonts w:ascii="Symbol" w:hAnsi="Symbol" w:cs="Symbol" w:hint="default"/>
      </w:rPr>
    </w:lvl>
    <w:lvl w:ilvl="8" w:tplc="04090005" w:tentative="1">
      <w:start w:val="1"/>
      <w:numFmt w:val="bullet"/>
      <w:lvlText w:val=""/>
      <w:lvlJc w:val="left"/>
      <w:pPr>
        <w:tabs>
          <w:tab w:val="num" w:pos="6840"/>
        </w:tabs>
        <w:ind w:left="6840" w:hanging="360"/>
      </w:pPr>
      <w:rPr>
        <w:rFonts w:ascii="Arial" w:hAnsi="Arial" w:hint="default"/>
      </w:rPr>
    </w:lvl>
  </w:abstractNum>
  <w:abstractNum w:abstractNumId="20" w15:restartNumberingAfterBreak="0">
    <w:nsid w:val="623D7776"/>
    <w:multiLevelType w:val="multilevel"/>
    <w:tmpl w:val="3AB247B2"/>
    <w:lvl w:ilvl="0">
      <w:start w:val="2"/>
      <w:numFmt w:val="bullet"/>
      <w:pStyle w:val="HVB1"/>
      <w:lvlText w:val="-"/>
      <w:lvlJc w:val="left"/>
      <w:pPr>
        <w:ind w:left="360" w:hanging="360"/>
      </w:pPr>
      <w:rPr>
        <w:rFonts w:ascii="SimSun" w:eastAsia="SimSun" w:hAnsi="SimSun" w:cs="SimSun" w:hint="default"/>
      </w:rPr>
    </w:lvl>
    <w:lvl w:ilvl="1">
      <w:numFmt w:val="bullet"/>
      <w:pStyle w:val="HVB2"/>
      <w:lvlText w:val="+"/>
      <w:lvlJc w:val="left"/>
      <w:pPr>
        <w:ind w:left="720" w:hanging="360"/>
      </w:pPr>
      <w:rPr>
        <w:rFonts w:ascii="Cambria Math" w:eastAsia="Wingdings" w:hAnsi="Cambria Math" w:hint="default"/>
      </w:rPr>
    </w:lvl>
    <w:lvl w:ilvl="2">
      <w:start w:val="1"/>
      <w:numFmt w:val="bullet"/>
      <w:pStyle w:val="HVB3"/>
      <w:lvlText w:val=""/>
      <w:lvlJc w:val="left"/>
      <w:pPr>
        <w:ind w:left="1080" w:hanging="360"/>
      </w:pPr>
      <w:rPr>
        <w:rFonts w:ascii="Arial" w:hAnsi="Arial" w:hint="default"/>
      </w:rPr>
    </w:lvl>
    <w:lvl w:ilvl="3">
      <w:start w:val="1"/>
      <w:numFmt w:val="bullet"/>
      <w:pStyle w:val="Bullet40"/>
      <w:lvlText w:val="o"/>
      <w:lvlJc w:val="left"/>
      <w:pPr>
        <w:ind w:left="1440" w:hanging="360"/>
      </w:pPr>
      <w:rPr>
        <w:rFonts w:ascii="Symbol" w:hAnsi="Symbol" w:cs="Symbol" w:hint="default"/>
      </w:rPr>
    </w:lvl>
    <w:lvl w:ilvl="4">
      <w:start w:val="1"/>
      <w:numFmt w:val="bullet"/>
      <w:lvlText w:val=""/>
      <w:lvlJc w:val="left"/>
      <w:pPr>
        <w:ind w:left="1800" w:hanging="360"/>
      </w:pPr>
      <w:rPr>
        <w:rFonts w:ascii="Aptos Display" w:hAnsi="Aptos Display" w:hint="default"/>
      </w:rPr>
    </w:lvl>
    <w:lvl w:ilvl="5">
      <w:start w:val="1"/>
      <w:numFmt w:val="bullet"/>
      <w:lvlText w:val=""/>
      <w:lvlJc w:val="left"/>
      <w:pPr>
        <w:ind w:left="2160" w:hanging="360"/>
      </w:pPr>
      <w:rPr>
        <w:rFonts w:ascii="Arial" w:hAnsi="Arial" w:hint="default"/>
      </w:rPr>
    </w:lvl>
    <w:lvl w:ilvl="6">
      <w:start w:val="1"/>
      <w:numFmt w:val="bullet"/>
      <w:lvlText w:val=""/>
      <w:lvlJc w:val="left"/>
      <w:pPr>
        <w:ind w:left="2520" w:hanging="360"/>
      </w:pPr>
      <w:rPr>
        <w:rFonts w:ascii="Arial" w:hAnsi="Arial" w:hint="default"/>
      </w:rPr>
    </w:lvl>
    <w:lvl w:ilvl="7">
      <w:start w:val="1"/>
      <w:numFmt w:val="bullet"/>
      <w:lvlText w:val=""/>
      <w:lvlJc w:val="left"/>
      <w:pPr>
        <w:ind w:left="2880" w:hanging="360"/>
      </w:pPr>
      <w:rPr>
        <w:rFonts w:ascii="Aptos Display" w:hAnsi="Aptos Display" w:hint="default"/>
      </w:rPr>
    </w:lvl>
    <w:lvl w:ilvl="8">
      <w:start w:val="1"/>
      <w:numFmt w:val="bullet"/>
      <w:lvlText w:val=""/>
      <w:lvlJc w:val="left"/>
      <w:pPr>
        <w:ind w:left="3240" w:hanging="360"/>
      </w:pPr>
      <w:rPr>
        <w:rFonts w:ascii="Aptos Display" w:hAnsi="Aptos Display" w:hint="default"/>
      </w:rPr>
    </w:lvl>
  </w:abstractNum>
  <w:abstractNum w:abstractNumId="21" w15:restartNumberingAfterBreak="0">
    <w:nsid w:val="64B410C7"/>
    <w:multiLevelType w:val="hybridMultilevel"/>
    <w:tmpl w:val="CA803E18"/>
    <w:lvl w:ilvl="0" w:tplc="A2C6EF10">
      <w:start w:val="1"/>
      <w:numFmt w:val="bullet"/>
      <w:pStyle w:val="ListBullet3"/>
      <w:lvlText w:val=""/>
      <w:lvlJc w:val="left"/>
      <w:pPr>
        <w:tabs>
          <w:tab w:val="num" w:pos="720"/>
        </w:tabs>
        <w:ind w:left="720" w:hanging="360"/>
      </w:pPr>
      <w:rPr>
        <w:rFonts w:ascii="Arial" w:hAnsi="Arial" w:hint="default"/>
        <w:sz w:val="16"/>
        <w:szCs w:val="16"/>
      </w:rPr>
    </w:lvl>
    <w:lvl w:ilvl="1" w:tplc="04090003">
      <w:start w:val="1"/>
      <w:numFmt w:val="bullet"/>
      <w:lvlText w:val="o"/>
      <w:lvlJc w:val="left"/>
      <w:pPr>
        <w:tabs>
          <w:tab w:val="num" w:pos="1440"/>
        </w:tabs>
        <w:ind w:left="1440" w:hanging="360"/>
      </w:pPr>
      <w:rPr>
        <w:rFonts w:ascii="Symbol" w:hAnsi="Symbol" w:cs="Symbol" w:hint="default"/>
      </w:rPr>
    </w:lvl>
    <w:lvl w:ilvl="2" w:tplc="04090005" w:tentative="1">
      <w:start w:val="1"/>
      <w:numFmt w:val="bullet"/>
      <w:lvlText w:val=""/>
      <w:lvlJc w:val="left"/>
      <w:pPr>
        <w:tabs>
          <w:tab w:val="num" w:pos="2160"/>
        </w:tabs>
        <w:ind w:left="2160" w:hanging="360"/>
      </w:pPr>
      <w:rPr>
        <w:rFonts w:ascii="Arial" w:hAnsi="Arial" w:hint="default"/>
      </w:rPr>
    </w:lvl>
    <w:lvl w:ilvl="3" w:tplc="04090001" w:tentative="1">
      <w:start w:val="1"/>
      <w:numFmt w:val="bullet"/>
      <w:lvlText w:val=""/>
      <w:lvlJc w:val="left"/>
      <w:pPr>
        <w:tabs>
          <w:tab w:val="num" w:pos="2880"/>
        </w:tabs>
        <w:ind w:left="2880" w:hanging="360"/>
      </w:pPr>
      <w:rPr>
        <w:rFonts w:ascii="Aptos Display" w:hAnsi="Aptos Display" w:hint="default"/>
      </w:rPr>
    </w:lvl>
    <w:lvl w:ilvl="4" w:tplc="04090003" w:tentative="1">
      <w:start w:val="1"/>
      <w:numFmt w:val="bullet"/>
      <w:lvlText w:val="o"/>
      <w:lvlJc w:val="left"/>
      <w:pPr>
        <w:tabs>
          <w:tab w:val="num" w:pos="3600"/>
        </w:tabs>
        <w:ind w:left="3600" w:hanging="360"/>
      </w:pPr>
      <w:rPr>
        <w:rFonts w:ascii="Symbol" w:hAnsi="Symbol" w:cs="Symbol" w:hint="default"/>
      </w:rPr>
    </w:lvl>
    <w:lvl w:ilvl="5" w:tplc="04090005" w:tentative="1">
      <w:start w:val="1"/>
      <w:numFmt w:val="bullet"/>
      <w:lvlText w:val=""/>
      <w:lvlJc w:val="left"/>
      <w:pPr>
        <w:tabs>
          <w:tab w:val="num" w:pos="4320"/>
        </w:tabs>
        <w:ind w:left="4320" w:hanging="360"/>
      </w:pPr>
      <w:rPr>
        <w:rFonts w:ascii="Arial" w:hAnsi="Arial" w:hint="default"/>
      </w:rPr>
    </w:lvl>
    <w:lvl w:ilvl="6" w:tplc="04090001" w:tentative="1">
      <w:start w:val="1"/>
      <w:numFmt w:val="bullet"/>
      <w:lvlText w:val=""/>
      <w:lvlJc w:val="left"/>
      <w:pPr>
        <w:tabs>
          <w:tab w:val="num" w:pos="5040"/>
        </w:tabs>
        <w:ind w:left="5040" w:hanging="360"/>
      </w:pPr>
      <w:rPr>
        <w:rFonts w:ascii="Aptos Display" w:hAnsi="Aptos Display" w:hint="default"/>
      </w:rPr>
    </w:lvl>
    <w:lvl w:ilvl="7" w:tplc="04090003" w:tentative="1">
      <w:start w:val="1"/>
      <w:numFmt w:val="bullet"/>
      <w:lvlText w:val="o"/>
      <w:lvlJc w:val="left"/>
      <w:pPr>
        <w:tabs>
          <w:tab w:val="num" w:pos="5760"/>
        </w:tabs>
        <w:ind w:left="5760" w:hanging="360"/>
      </w:pPr>
      <w:rPr>
        <w:rFonts w:ascii="Symbol" w:hAnsi="Symbol" w:cs="Symbol" w:hint="default"/>
      </w:rPr>
    </w:lvl>
    <w:lvl w:ilvl="8" w:tplc="04090005"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8C92DF5"/>
    <w:multiLevelType w:val="hybridMultilevel"/>
    <w:tmpl w:val="ADE81C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133002"/>
    <w:multiLevelType w:val="hybridMultilevel"/>
    <w:tmpl w:val="7BC016FA"/>
    <w:lvl w:ilvl="0" w:tplc="F672F820">
      <w:start w:val="1"/>
      <w:numFmt w:val="decimal"/>
      <w:pStyle w:val="CaptionBng"/>
      <w:suff w:val="space"/>
      <w:lvlText w:val="Bảng %1:"/>
      <w:lvlJc w:val="center"/>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2DF33D2"/>
    <w:multiLevelType w:val="multilevel"/>
    <w:tmpl w:val="9868676A"/>
    <w:lvl w:ilvl="0">
      <w:numFmt w:val="bullet"/>
      <w:pStyle w:val="aducng"/>
      <w:suff w:val="space"/>
      <w:lvlText w:val="+"/>
      <w:lvlJc w:val="left"/>
      <w:pPr>
        <w:ind w:left="0" w:firstLine="927"/>
      </w:pPr>
      <w:rPr>
        <w:rFonts w:ascii="SimSun" w:hAnsi="SimSun" w:cs="SimSun" w:hint="default"/>
      </w:rPr>
    </w:lvl>
    <w:lvl w:ilvl="1">
      <w:start w:val="1"/>
      <w:numFmt w:val="bullet"/>
      <w:lvlText w:val="o"/>
      <w:lvlJc w:val="left"/>
      <w:pPr>
        <w:ind w:left="2007" w:hanging="360"/>
      </w:pPr>
      <w:rPr>
        <w:rFonts w:ascii="Symbol" w:hAnsi="Symbol" w:cs="Symbol" w:hint="default"/>
      </w:rPr>
    </w:lvl>
    <w:lvl w:ilvl="2">
      <w:start w:val="1"/>
      <w:numFmt w:val="bullet"/>
      <w:lvlText w:val=""/>
      <w:lvlJc w:val="left"/>
      <w:pPr>
        <w:ind w:left="2727" w:hanging="360"/>
      </w:pPr>
      <w:rPr>
        <w:rFonts w:ascii="Arial" w:hAnsi="Arial" w:hint="default"/>
      </w:rPr>
    </w:lvl>
    <w:lvl w:ilvl="3">
      <w:start w:val="1"/>
      <w:numFmt w:val="bullet"/>
      <w:lvlText w:val=""/>
      <w:lvlJc w:val="left"/>
      <w:pPr>
        <w:ind w:left="3447" w:hanging="360"/>
      </w:pPr>
      <w:rPr>
        <w:rFonts w:ascii="Aptos Display" w:hAnsi="Aptos Display" w:hint="default"/>
      </w:rPr>
    </w:lvl>
    <w:lvl w:ilvl="4">
      <w:start w:val="1"/>
      <w:numFmt w:val="bullet"/>
      <w:lvlText w:val="o"/>
      <w:lvlJc w:val="left"/>
      <w:pPr>
        <w:ind w:left="4167" w:hanging="360"/>
      </w:pPr>
      <w:rPr>
        <w:rFonts w:ascii="Symbol" w:hAnsi="Symbol" w:cs="Symbol" w:hint="default"/>
      </w:rPr>
    </w:lvl>
    <w:lvl w:ilvl="5">
      <w:start w:val="1"/>
      <w:numFmt w:val="bullet"/>
      <w:lvlText w:val=""/>
      <w:lvlJc w:val="left"/>
      <w:pPr>
        <w:ind w:left="4887" w:hanging="360"/>
      </w:pPr>
      <w:rPr>
        <w:rFonts w:ascii="Arial" w:hAnsi="Arial" w:hint="default"/>
      </w:rPr>
    </w:lvl>
    <w:lvl w:ilvl="6">
      <w:start w:val="1"/>
      <w:numFmt w:val="bullet"/>
      <w:lvlText w:val=""/>
      <w:lvlJc w:val="left"/>
      <w:pPr>
        <w:ind w:left="5607" w:hanging="360"/>
      </w:pPr>
      <w:rPr>
        <w:rFonts w:ascii="Aptos Display" w:hAnsi="Aptos Display" w:hint="default"/>
      </w:rPr>
    </w:lvl>
    <w:lvl w:ilvl="7">
      <w:start w:val="1"/>
      <w:numFmt w:val="bullet"/>
      <w:lvlText w:val="o"/>
      <w:lvlJc w:val="left"/>
      <w:pPr>
        <w:ind w:left="6327" w:hanging="360"/>
      </w:pPr>
      <w:rPr>
        <w:rFonts w:ascii="Symbol" w:hAnsi="Symbol" w:cs="Symbol" w:hint="default"/>
      </w:rPr>
    </w:lvl>
    <w:lvl w:ilvl="8">
      <w:start w:val="1"/>
      <w:numFmt w:val="bullet"/>
      <w:lvlText w:val=""/>
      <w:lvlJc w:val="left"/>
      <w:pPr>
        <w:ind w:left="7047" w:hanging="360"/>
      </w:pPr>
      <w:rPr>
        <w:rFonts w:ascii="Arial" w:hAnsi="Arial" w:hint="default"/>
      </w:rPr>
    </w:lvl>
  </w:abstractNum>
  <w:abstractNum w:abstractNumId="25" w15:restartNumberingAfterBreak="0">
    <w:nsid w:val="73652C37"/>
    <w:multiLevelType w:val="hybridMultilevel"/>
    <w:tmpl w:val="605048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407EEB"/>
    <w:multiLevelType w:val="hybridMultilevel"/>
    <w:tmpl w:val="683C592C"/>
    <w:lvl w:ilvl="0" w:tplc="4E8EF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033419"/>
    <w:multiLevelType w:val="multilevel"/>
    <w:tmpl w:val="A964D9F8"/>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pStyle w:val="Heading5"/>
      <w:suff w:val="space"/>
      <w:lvlText w:val="%1.%2.%3.%4.%5."/>
      <w:lvlJc w:val="left"/>
      <w:pPr>
        <w:ind w:left="1008" w:hanging="1008"/>
      </w:pPr>
      <w:rPr>
        <w:rFonts w:hint="default"/>
      </w:rPr>
    </w:lvl>
    <w:lvl w:ilvl="5">
      <w:start w:val="1"/>
      <w:numFmt w:val="decimal"/>
      <w:pStyle w:val="Heading6"/>
      <w:suff w:val="space"/>
      <w:lvlText w:val="%1.%2.%3.%4.%5.%6."/>
      <w:lvlJc w:val="left"/>
      <w:pPr>
        <w:ind w:left="1152" w:hanging="1152"/>
      </w:pPr>
      <w:rPr>
        <w:rFonts w:hint="default"/>
      </w:rPr>
    </w:lvl>
    <w:lvl w:ilvl="6">
      <w:start w:val="1"/>
      <w:numFmt w:val="decimal"/>
      <w:pStyle w:val="Heading7"/>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pStyle w:val="Heading9"/>
      <w:suff w:val="space"/>
      <w:lvlText w:val="%1.%2.%3.%4.%5.%6.%7.%8.%9."/>
      <w:lvlJc w:val="left"/>
      <w:pPr>
        <w:ind w:left="1584" w:hanging="1584"/>
      </w:pPr>
      <w:rPr>
        <w:rFonts w:hint="default"/>
      </w:rPr>
    </w:lvl>
  </w:abstractNum>
  <w:abstractNum w:abstractNumId="28" w15:restartNumberingAfterBreak="0">
    <w:nsid w:val="75477BA0"/>
    <w:multiLevelType w:val="hybridMultilevel"/>
    <w:tmpl w:val="F5C64468"/>
    <w:lvl w:ilvl="0" w:tplc="4E8EF6A6">
      <w:start w:val="1"/>
      <w:numFmt w:val="decimal"/>
      <w:lvlText w:val="%1"/>
      <w:lvlJc w:val="left"/>
      <w:pPr>
        <w:ind w:left="360" w:hanging="360"/>
      </w:pPr>
      <w:rPr>
        <w:rFonts w:hint="default"/>
        <w:b w:val="0"/>
        <w:i w:val="0"/>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770E24BC"/>
    <w:multiLevelType w:val="hybridMultilevel"/>
    <w:tmpl w:val="ADE81C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B41744"/>
    <w:multiLevelType w:val="hybridMultilevel"/>
    <w:tmpl w:val="683C592C"/>
    <w:lvl w:ilvl="0" w:tplc="4E8EF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7D00C0"/>
    <w:multiLevelType w:val="hybridMultilevel"/>
    <w:tmpl w:val="DE2029A2"/>
    <w:lvl w:ilvl="0" w:tplc="38929EA2">
      <w:start w:val="1"/>
      <w:numFmt w:val="decimal"/>
      <w:lvlText w:val="%1"/>
      <w:lvlJc w:val="right"/>
      <w:pPr>
        <w:ind w:left="720" w:hanging="360"/>
      </w:pPr>
      <w:rPr>
        <w:rFonts w:ascii="SimSun" w:hAnsi="SimSun"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20"/>
  </w:num>
  <w:num w:numId="3">
    <w:abstractNumId w:val="17"/>
  </w:num>
  <w:num w:numId="4">
    <w:abstractNumId w:val="23"/>
  </w:num>
  <w:num w:numId="5">
    <w:abstractNumId w:val="19"/>
  </w:num>
  <w:num w:numId="6">
    <w:abstractNumId w:val="21"/>
  </w:num>
  <w:num w:numId="7">
    <w:abstractNumId w:val="24"/>
  </w:num>
  <w:num w:numId="8">
    <w:abstractNumId w:val="18"/>
  </w:num>
  <w:num w:numId="9">
    <w:abstractNumId w:val="5"/>
  </w:num>
  <w:num w:numId="10">
    <w:abstractNumId w:val="4"/>
  </w:num>
  <w:num w:numId="11">
    <w:abstractNumId w:val="10"/>
  </w:num>
  <w:num w:numId="12">
    <w:abstractNumId w:val="14"/>
  </w:num>
  <w:num w:numId="13">
    <w:abstractNumId w:val="29"/>
  </w:num>
  <w:num w:numId="14">
    <w:abstractNumId w:val="31"/>
  </w:num>
  <w:num w:numId="15">
    <w:abstractNumId w:val="6"/>
  </w:num>
  <w:num w:numId="16">
    <w:abstractNumId w:val="28"/>
  </w:num>
  <w:num w:numId="17">
    <w:abstractNumId w:val="12"/>
  </w:num>
  <w:num w:numId="18">
    <w:abstractNumId w:val="11"/>
  </w:num>
  <w:num w:numId="19">
    <w:abstractNumId w:val="7"/>
  </w:num>
  <w:num w:numId="20">
    <w:abstractNumId w:val="15"/>
  </w:num>
  <w:num w:numId="21">
    <w:abstractNumId w:val="2"/>
  </w:num>
  <w:num w:numId="22">
    <w:abstractNumId w:val="30"/>
  </w:num>
  <w:num w:numId="23">
    <w:abstractNumId w:val="3"/>
  </w:num>
  <w:num w:numId="24">
    <w:abstractNumId w:val="16"/>
  </w:num>
  <w:num w:numId="25">
    <w:abstractNumId w:val="22"/>
  </w:num>
  <w:num w:numId="26">
    <w:abstractNumId w:val="13"/>
  </w:num>
  <w:num w:numId="27">
    <w:abstractNumId w:val="9"/>
  </w:num>
  <w:num w:numId="28">
    <w:abstractNumId w:val="8"/>
  </w:num>
  <w:num w:numId="29">
    <w:abstractNumId w:val="26"/>
  </w:num>
  <w:num w:numId="30">
    <w:abstractNumId w:val="27"/>
  </w:num>
  <w:num w:numId="31">
    <w:abstractNumId w:val="27"/>
  </w:num>
  <w:num w:numId="32">
    <w:abstractNumId w:val="27"/>
  </w:num>
  <w:num w:numId="33">
    <w:abstractNumId w:val="18"/>
    <w:lvlOverride w:ilvl="0">
      <w:lvl w:ilvl="0">
        <w:start w:val="1"/>
        <w:numFmt w:val="none"/>
        <w:pStyle w:val="ANormal"/>
        <w:lvlText w:val=""/>
        <w:lvlJc w:val="left"/>
        <w:pPr>
          <w:ind w:left="0" w:firstLine="0"/>
        </w:pPr>
        <w:rPr>
          <w:rFonts w:hint="default"/>
          <w:sz w:val="24"/>
        </w:rPr>
      </w:lvl>
    </w:lvlOverride>
    <w:lvlOverride w:ilvl="1">
      <w:lvl w:ilvl="1">
        <w:start w:val="1"/>
        <w:numFmt w:val="none"/>
        <w:pStyle w:val="ANormalBullet0"/>
        <w:lvlText w:val="%2"/>
        <w:lvlJc w:val="left"/>
        <w:pPr>
          <w:tabs>
            <w:tab w:val="num" w:pos="360"/>
          </w:tabs>
          <w:ind w:left="0" w:firstLine="360"/>
        </w:pPr>
        <w:rPr>
          <w:rFonts w:hint="default"/>
        </w:rPr>
      </w:lvl>
    </w:lvlOverride>
    <w:lvlOverride w:ilvl="2">
      <w:lvl w:ilvl="2">
        <w:start w:val="1"/>
        <w:numFmt w:val="bullet"/>
        <w:pStyle w:val="ANormalBullet1"/>
        <w:lvlText w:val="̵"/>
        <w:lvlJc w:val="left"/>
        <w:pPr>
          <w:tabs>
            <w:tab w:val="num" w:pos="720"/>
          </w:tabs>
          <w:ind w:left="720" w:hanging="360"/>
        </w:pPr>
        <w:rPr>
          <w:rFonts w:ascii="Times New Roman" w:hAnsi="Times New Roman" w:cs="Times New Roman" w:hint="default"/>
        </w:rPr>
      </w:lvl>
    </w:lvlOverride>
    <w:lvlOverride w:ilvl="3">
      <w:lvl w:ilvl="3">
        <w:start w:val="1"/>
        <w:numFmt w:val="bullet"/>
        <w:pStyle w:val="ANormalBullet2"/>
        <w:lvlText w:val="+"/>
        <w:lvlJc w:val="left"/>
        <w:pPr>
          <w:tabs>
            <w:tab w:val="num" w:pos="1080"/>
          </w:tabs>
          <w:ind w:left="1080" w:hanging="360"/>
        </w:pPr>
        <w:rPr>
          <w:rFonts w:ascii="Times New Roman" w:hAnsi="Times New Roman" w:cs="Times New Roman" w:hint="default"/>
          <w:color w:val="auto"/>
        </w:rPr>
      </w:lvl>
    </w:lvlOverride>
    <w:lvlOverride w:ilvl="4">
      <w:lvl w:ilvl="4">
        <w:start w:val="1"/>
        <w:numFmt w:val="bullet"/>
        <w:pStyle w:val="ANormalBullet3"/>
        <w:lvlText w:val="○"/>
        <w:lvlJc w:val="left"/>
        <w:pPr>
          <w:tabs>
            <w:tab w:val="num" w:pos="1440"/>
          </w:tabs>
          <w:ind w:left="1440" w:hanging="360"/>
        </w:pPr>
        <w:rPr>
          <w:rFonts w:ascii="Times New Roman" w:hAnsi="Times New Roman" w:cs="Times New Roman" w:hint="default"/>
        </w:rPr>
      </w:lvl>
    </w:lvlOverride>
    <w:lvlOverride w:ilvl="5">
      <w:lvl w:ilvl="5">
        <w:start w:val="1"/>
        <w:numFmt w:val="bullet"/>
        <w:pStyle w:val="ANormalBullet4"/>
        <w:lvlText w:val=""/>
        <w:lvlJc w:val="left"/>
        <w:pPr>
          <w:tabs>
            <w:tab w:val="num" w:pos="1800"/>
          </w:tabs>
          <w:ind w:left="1800" w:hanging="360"/>
        </w:pPr>
        <w:rPr>
          <w:rFonts w:ascii="Wingdings" w:hAnsi="Wingdings" w:hint="default"/>
        </w:rPr>
      </w:lvl>
    </w:lvlOverride>
    <w:lvlOverride w:ilvl="6">
      <w:lvl w:ilvl="6">
        <w:start w:val="1"/>
        <w:numFmt w:val="bullet"/>
        <w:pStyle w:val="ANormalBullet5"/>
        <w:lvlText w:val=""/>
        <w:lvlJc w:val="left"/>
        <w:pPr>
          <w:tabs>
            <w:tab w:val="num" w:pos="2160"/>
          </w:tabs>
          <w:ind w:left="2160" w:hanging="360"/>
        </w:pPr>
        <w:rPr>
          <w:rFonts w:ascii="Wingdings" w:hAnsi="Wingdings" w:hint="default"/>
        </w:rPr>
      </w:lvl>
    </w:lvlOverride>
    <w:lvlOverride w:ilvl="7">
      <w:lvl w:ilvl="7">
        <w:start w:val="1"/>
        <w:numFmt w:val="bullet"/>
        <w:pStyle w:val="ANormalBullet6"/>
        <w:lvlText w:val=""/>
        <w:lvlJc w:val="left"/>
        <w:pPr>
          <w:tabs>
            <w:tab w:val="num" w:pos="2520"/>
          </w:tabs>
          <w:ind w:left="2520" w:hanging="360"/>
        </w:pPr>
        <w:rPr>
          <w:rFonts w:ascii="Wingdings" w:hAnsi="Wingdings" w:hint="default"/>
        </w:rPr>
      </w:lvl>
    </w:lvlOverride>
    <w:lvlOverride w:ilvl="8">
      <w:lvl w:ilvl="8">
        <w:start w:val="1"/>
        <w:numFmt w:val="none"/>
        <w:lvlText w:val=""/>
        <w:lvlJc w:val="left"/>
        <w:pPr>
          <w:tabs>
            <w:tab w:val="num" w:pos="4959"/>
          </w:tabs>
          <w:ind w:left="4959" w:hanging="425"/>
        </w:pPr>
        <w:rPr>
          <w:rFonts w:hint="default"/>
        </w:rPr>
      </w:lvl>
    </w:lvlOverride>
  </w:num>
  <w:num w:numId="34">
    <w:abstractNumId w:val="25"/>
  </w:num>
  <w:num w:numId="35">
    <w:abstractNumId w:val="27"/>
  </w:num>
  <w:num w:numId="36">
    <w:abstractNumId w:val="27"/>
  </w:num>
  <w:num w:numId="37">
    <w:abstractNumId w:val="0"/>
  </w:num>
  <w:num w:numId="38">
    <w:abstractNumId w:val="1"/>
  </w:num>
  <w:num w:numId="39">
    <w:abstractNumId w:val="1"/>
  </w:num>
  <w:num w:numId="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hideSpellingErrors/>
  <w:hideGrammaticalErrors/>
  <w:activeWritingStyle w:appName="MSWord" w:lang="en-AU" w:vendorID="64" w:dllVersion="6" w:nlCheck="1" w:checkStyle="0"/>
  <w:activeWritingStyle w:appName="MSWord" w:lang="en-GB" w:vendorID="64" w:dllVersion="4096" w:nlCheck="1" w:checkStyle="0"/>
  <w:attachedTemplate r:id="rId1"/>
  <w:linkStyles/>
  <w:stylePaneFormatFilter w:val="3021" w:allStyles="1" w:customStyles="0" w:latentStyles="0" w:stylesInUse="0" w:headingStyles="1" w:numberingStyles="0" w:tableStyles="0" w:directFormattingOnRuns="0" w:directFormattingOnParagraphs="0" w:directFormattingOnNumbering="0" w:directFormattingOnTables="0" w:clearFormatting="1" w:top3HeadingStyles="1" w:visibleStyles="0" w:alternateStyleNames="0"/>
  <w:doNotTrackMoves/>
  <w:defaultTabStop w:val="720"/>
  <w:drawingGridHorizontalSpacing w:val="100"/>
  <w:drawingGridVerticalSpacing w:val="301"/>
  <w:displayHorizontalDrawingGridEvery w:val="0"/>
  <w:displayVerticalDrawingGridEvery w:val="0"/>
  <w:noPunctuationKerning/>
  <w:characterSpacingControl w:val="doNotCompress"/>
  <w:hdrShapeDefaults>
    <o:shapedefaults v:ext="edit" spidmax="2059" fill="f" fillcolor="white" stroke="f">
      <v:fill color="white" on="f"/>
      <v:stroke on="f"/>
      <o:colormru v:ext="edit" colors="#a50021,#003,#1c5639,#369,#030,#699,#033,#366"/>
    </o:shapedefaults>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659F9"/>
    <w:rsid w:val="00000460"/>
    <w:rsid w:val="00000698"/>
    <w:rsid w:val="00000809"/>
    <w:rsid w:val="00000875"/>
    <w:rsid w:val="00001151"/>
    <w:rsid w:val="00001C2B"/>
    <w:rsid w:val="00001E24"/>
    <w:rsid w:val="00001F60"/>
    <w:rsid w:val="00001FFE"/>
    <w:rsid w:val="0000210F"/>
    <w:rsid w:val="000022B6"/>
    <w:rsid w:val="000023BE"/>
    <w:rsid w:val="000029F7"/>
    <w:rsid w:val="00002B26"/>
    <w:rsid w:val="00002E31"/>
    <w:rsid w:val="00003081"/>
    <w:rsid w:val="000030DA"/>
    <w:rsid w:val="00003194"/>
    <w:rsid w:val="00003A5A"/>
    <w:rsid w:val="00004251"/>
    <w:rsid w:val="00004686"/>
    <w:rsid w:val="00005CBB"/>
    <w:rsid w:val="0000612D"/>
    <w:rsid w:val="00006415"/>
    <w:rsid w:val="00006A96"/>
    <w:rsid w:val="00006DEC"/>
    <w:rsid w:val="00007296"/>
    <w:rsid w:val="00007633"/>
    <w:rsid w:val="0000790E"/>
    <w:rsid w:val="00007915"/>
    <w:rsid w:val="000079E0"/>
    <w:rsid w:val="00010667"/>
    <w:rsid w:val="000115DD"/>
    <w:rsid w:val="0001177A"/>
    <w:rsid w:val="00011D08"/>
    <w:rsid w:val="00011D80"/>
    <w:rsid w:val="0001297B"/>
    <w:rsid w:val="000129D6"/>
    <w:rsid w:val="00012FBE"/>
    <w:rsid w:val="00013B08"/>
    <w:rsid w:val="00013D2C"/>
    <w:rsid w:val="0001406B"/>
    <w:rsid w:val="000146BC"/>
    <w:rsid w:val="000149AD"/>
    <w:rsid w:val="00014B77"/>
    <w:rsid w:val="0001500D"/>
    <w:rsid w:val="00015032"/>
    <w:rsid w:val="000152DD"/>
    <w:rsid w:val="00015E79"/>
    <w:rsid w:val="000161D8"/>
    <w:rsid w:val="00016200"/>
    <w:rsid w:val="000167C7"/>
    <w:rsid w:val="00016E43"/>
    <w:rsid w:val="00017755"/>
    <w:rsid w:val="00017DE8"/>
    <w:rsid w:val="00017ED0"/>
    <w:rsid w:val="000201E4"/>
    <w:rsid w:val="00020BD0"/>
    <w:rsid w:val="00020E53"/>
    <w:rsid w:val="000218CD"/>
    <w:rsid w:val="00021F6C"/>
    <w:rsid w:val="00022272"/>
    <w:rsid w:val="00022342"/>
    <w:rsid w:val="00022549"/>
    <w:rsid w:val="000226B5"/>
    <w:rsid w:val="00022717"/>
    <w:rsid w:val="000228EA"/>
    <w:rsid w:val="00023099"/>
    <w:rsid w:val="0002348D"/>
    <w:rsid w:val="000237F9"/>
    <w:rsid w:val="00023844"/>
    <w:rsid w:val="00023F6F"/>
    <w:rsid w:val="000249D9"/>
    <w:rsid w:val="00024BCB"/>
    <w:rsid w:val="00025805"/>
    <w:rsid w:val="000279F9"/>
    <w:rsid w:val="00027DF8"/>
    <w:rsid w:val="0003009E"/>
    <w:rsid w:val="00030783"/>
    <w:rsid w:val="0003086A"/>
    <w:rsid w:val="00031091"/>
    <w:rsid w:val="000314D0"/>
    <w:rsid w:val="000321D3"/>
    <w:rsid w:val="000329FA"/>
    <w:rsid w:val="00033308"/>
    <w:rsid w:val="000336BB"/>
    <w:rsid w:val="00033C17"/>
    <w:rsid w:val="000341C8"/>
    <w:rsid w:val="000349C7"/>
    <w:rsid w:val="000356B8"/>
    <w:rsid w:val="00036385"/>
    <w:rsid w:val="00036A3B"/>
    <w:rsid w:val="000378A7"/>
    <w:rsid w:val="00037B99"/>
    <w:rsid w:val="00037BBC"/>
    <w:rsid w:val="00037FA7"/>
    <w:rsid w:val="00040737"/>
    <w:rsid w:val="00040909"/>
    <w:rsid w:val="00040EB3"/>
    <w:rsid w:val="00041572"/>
    <w:rsid w:val="00041A27"/>
    <w:rsid w:val="00041E3B"/>
    <w:rsid w:val="00042687"/>
    <w:rsid w:val="0004285D"/>
    <w:rsid w:val="00042D33"/>
    <w:rsid w:val="00043A00"/>
    <w:rsid w:val="00043AC3"/>
    <w:rsid w:val="00043D94"/>
    <w:rsid w:val="000443B8"/>
    <w:rsid w:val="00044EBA"/>
    <w:rsid w:val="00045D70"/>
    <w:rsid w:val="00045E56"/>
    <w:rsid w:val="000468B7"/>
    <w:rsid w:val="0004722D"/>
    <w:rsid w:val="0004739D"/>
    <w:rsid w:val="00047631"/>
    <w:rsid w:val="000476B3"/>
    <w:rsid w:val="000479C3"/>
    <w:rsid w:val="000501A5"/>
    <w:rsid w:val="00050359"/>
    <w:rsid w:val="000505C9"/>
    <w:rsid w:val="00050DCE"/>
    <w:rsid w:val="00050FE9"/>
    <w:rsid w:val="0005171E"/>
    <w:rsid w:val="00051762"/>
    <w:rsid w:val="000519C3"/>
    <w:rsid w:val="00051CE3"/>
    <w:rsid w:val="000521FC"/>
    <w:rsid w:val="000533D2"/>
    <w:rsid w:val="000535D0"/>
    <w:rsid w:val="00053962"/>
    <w:rsid w:val="00053F4C"/>
    <w:rsid w:val="00054031"/>
    <w:rsid w:val="00054AD8"/>
    <w:rsid w:val="0005546D"/>
    <w:rsid w:val="00055671"/>
    <w:rsid w:val="000559C3"/>
    <w:rsid w:val="00056D8C"/>
    <w:rsid w:val="000578D9"/>
    <w:rsid w:val="000601F7"/>
    <w:rsid w:val="00060802"/>
    <w:rsid w:val="0006174D"/>
    <w:rsid w:val="000618DC"/>
    <w:rsid w:val="000621A5"/>
    <w:rsid w:val="00062743"/>
    <w:rsid w:val="00062C18"/>
    <w:rsid w:val="00063125"/>
    <w:rsid w:val="0006319D"/>
    <w:rsid w:val="00064801"/>
    <w:rsid w:val="00064D2B"/>
    <w:rsid w:val="00065B2F"/>
    <w:rsid w:val="00067ACE"/>
    <w:rsid w:val="00070502"/>
    <w:rsid w:val="0007062B"/>
    <w:rsid w:val="000706E9"/>
    <w:rsid w:val="0007070F"/>
    <w:rsid w:val="00070D5B"/>
    <w:rsid w:val="00071402"/>
    <w:rsid w:val="00071447"/>
    <w:rsid w:val="00071CDD"/>
    <w:rsid w:val="0007200C"/>
    <w:rsid w:val="00072364"/>
    <w:rsid w:val="00072967"/>
    <w:rsid w:val="00072C7D"/>
    <w:rsid w:val="000730B9"/>
    <w:rsid w:val="0007339D"/>
    <w:rsid w:val="00073907"/>
    <w:rsid w:val="0007394C"/>
    <w:rsid w:val="00074093"/>
    <w:rsid w:val="000746DF"/>
    <w:rsid w:val="00074C58"/>
    <w:rsid w:val="000755DD"/>
    <w:rsid w:val="000756EB"/>
    <w:rsid w:val="00075E0C"/>
    <w:rsid w:val="0007617B"/>
    <w:rsid w:val="000764CD"/>
    <w:rsid w:val="00077C66"/>
    <w:rsid w:val="0008028C"/>
    <w:rsid w:val="00080A2A"/>
    <w:rsid w:val="00080C04"/>
    <w:rsid w:val="00080C87"/>
    <w:rsid w:val="00080FBA"/>
    <w:rsid w:val="00081E00"/>
    <w:rsid w:val="00082346"/>
    <w:rsid w:val="000841AE"/>
    <w:rsid w:val="00084953"/>
    <w:rsid w:val="0008504D"/>
    <w:rsid w:val="0008570D"/>
    <w:rsid w:val="0008627C"/>
    <w:rsid w:val="0008682B"/>
    <w:rsid w:val="00086B6E"/>
    <w:rsid w:val="00087684"/>
    <w:rsid w:val="000906DF"/>
    <w:rsid w:val="00090842"/>
    <w:rsid w:val="000914BB"/>
    <w:rsid w:val="00092386"/>
    <w:rsid w:val="00093465"/>
    <w:rsid w:val="000937A4"/>
    <w:rsid w:val="00093934"/>
    <w:rsid w:val="00094074"/>
    <w:rsid w:val="000945BE"/>
    <w:rsid w:val="000948DC"/>
    <w:rsid w:val="000948E9"/>
    <w:rsid w:val="00094E0D"/>
    <w:rsid w:val="000956FB"/>
    <w:rsid w:val="00095B99"/>
    <w:rsid w:val="00095BB4"/>
    <w:rsid w:val="00095DBE"/>
    <w:rsid w:val="00096431"/>
    <w:rsid w:val="000967B8"/>
    <w:rsid w:val="00096A9E"/>
    <w:rsid w:val="00096B08"/>
    <w:rsid w:val="00097119"/>
    <w:rsid w:val="000977AB"/>
    <w:rsid w:val="000A018A"/>
    <w:rsid w:val="000A0562"/>
    <w:rsid w:val="000A1119"/>
    <w:rsid w:val="000A143F"/>
    <w:rsid w:val="000A213B"/>
    <w:rsid w:val="000A272F"/>
    <w:rsid w:val="000A2EC7"/>
    <w:rsid w:val="000A40DC"/>
    <w:rsid w:val="000A418E"/>
    <w:rsid w:val="000A4E01"/>
    <w:rsid w:val="000A538B"/>
    <w:rsid w:val="000A58E2"/>
    <w:rsid w:val="000A5B8D"/>
    <w:rsid w:val="000A5C6F"/>
    <w:rsid w:val="000A5E7F"/>
    <w:rsid w:val="000A620F"/>
    <w:rsid w:val="000A62E5"/>
    <w:rsid w:val="000A63CE"/>
    <w:rsid w:val="000A65E9"/>
    <w:rsid w:val="000A65EE"/>
    <w:rsid w:val="000A6B5F"/>
    <w:rsid w:val="000A6C6F"/>
    <w:rsid w:val="000A70C9"/>
    <w:rsid w:val="000A773D"/>
    <w:rsid w:val="000A77A0"/>
    <w:rsid w:val="000A7C4D"/>
    <w:rsid w:val="000B08BE"/>
    <w:rsid w:val="000B0CEB"/>
    <w:rsid w:val="000B1E95"/>
    <w:rsid w:val="000B24D8"/>
    <w:rsid w:val="000B2FB7"/>
    <w:rsid w:val="000B3258"/>
    <w:rsid w:val="000B395A"/>
    <w:rsid w:val="000B3E69"/>
    <w:rsid w:val="000B41F9"/>
    <w:rsid w:val="000B48BF"/>
    <w:rsid w:val="000B4A37"/>
    <w:rsid w:val="000B5598"/>
    <w:rsid w:val="000B5D51"/>
    <w:rsid w:val="000B64EF"/>
    <w:rsid w:val="000B6AAB"/>
    <w:rsid w:val="000B7715"/>
    <w:rsid w:val="000B7A87"/>
    <w:rsid w:val="000C0217"/>
    <w:rsid w:val="000C15F5"/>
    <w:rsid w:val="000C1DB3"/>
    <w:rsid w:val="000C1FE6"/>
    <w:rsid w:val="000C300D"/>
    <w:rsid w:val="000C3D52"/>
    <w:rsid w:val="000C3E8E"/>
    <w:rsid w:val="000C3FB6"/>
    <w:rsid w:val="000C40B2"/>
    <w:rsid w:val="000C42BA"/>
    <w:rsid w:val="000C4406"/>
    <w:rsid w:val="000C4A9A"/>
    <w:rsid w:val="000C5102"/>
    <w:rsid w:val="000C6C6B"/>
    <w:rsid w:val="000C7770"/>
    <w:rsid w:val="000C7A7E"/>
    <w:rsid w:val="000D003A"/>
    <w:rsid w:val="000D0FC7"/>
    <w:rsid w:val="000D1149"/>
    <w:rsid w:val="000D11BD"/>
    <w:rsid w:val="000D1246"/>
    <w:rsid w:val="000D12F3"/>
    <w:rsid w:val="000D1FEA"/>
    <w:rsid w:val="000D3164"/>
    <w:rsid w:val="000D317B"/>
    <w:rsid w:val="000D399A"/>
    <w:rsid w:val="000D3E00"/>
    <w:rsid w:val="000D6655"/>
    <w:rsid w:val="000D775E"/>
    <w:rsid w:val="000D77AF"/>
    <w:rsid w:val="000D7BEB"/>
    <w:rsid w:val="000D7DB0"/>
    <w:rsid w:val="000E0123"/>
    <w:rsid w:val="000E0F17"/>
    <w:rsid w:val="000E1AF3"/>
    <w:rsid w:val="000E1D71"/>
    <w:rsid w:val="000E1D89"/>
    <w:rsid w:val="000E1FE8"/>
    <w:rsid w:val="000E2794"/>
    <w:rsid w:val="000E2C72"/>
    <w:rsid w:val="000E3064"/>
    <w:rsid w:val="000E3C68"/>
    <w:rsid w:val="000E3FEA"/>
    <w:rsid w:val="000E4053"/>
    <w:rsid w:val="000E436F"/>
    <w:rsid w:val="000E524A"/>
    <w:rsid w:val="000E589A"/>
    <w:rsid w:val="000E59EF"/>
    <w:rsid w:val="000E5AF3"/>
    <w:rsid w:val="000E5B3F"/>
    <w:rsid w:val="000E5C79"/>
    <w:rsid w:val="000E5EB4"/>
    <w:rsid w:val="000E5ED3"/>
    <w:rsid w:val="000E698E"/>
    <w:rsid w:val="000E6C5E"/>
    <w:rsid w:val="000E73F9"/>
    <w:rsid w:val="000E7AEB"/>
    <w:rsid w:val="000E7EC6"/>
    <w:rsid w:val="000F05E4"/>
    <w:rsid w:val="000F072E"/>
    <w:rsid w:val="000F0EB4"/>
    <w:rsid w:val="000F19BA"/>
    <w:rsid w:val="000F2AAC"/>
    <w:rsid w:val="000F2B0B"/>
    <w:rsid w:val="000F3B4C"/>
    <w:rsid w:val="000F3C3E"/>
    <w:rsid w:val="000F3C89"/>
    <w:rsid w:val="000F408A"/>
    <w:rsid w:val="000F54F8"/>
    <w:rsid w:val="000F59CB"/>
    <w:rsid w:val="000F5D34"/>
    <w:rsid w:val="000F61C0"/>
    <w:rsid w:val="000F6834"/>
    <w:rsid w:val="000F6894"/>
    <w:rsid w:val="000F6963"/>
    <w:rsid w:val="000F6D81"/>
    <w:rsid w:val="000F6EB2"/>
    <w:rsid w:val="000F7B14"/>
    <w:rsid w:val="000F7E9E"/>
    <w:rsid w:val="0010035A"/>
    <w:rsid w:val="00100E0D"/>
    <w:rsid w:val="00100EB7"/>
    <w:rsid w:val="00101B23"/>
    <w:rsid w:val="00101DBB"/>
    <w:rsid w:val="00101EC1"/>
    <w:rsid w:val="00101FD6"/>
    <w:rsid w:val="001024D4"/>
    <w:rsid w:val="00103951"/>
    <w:rsid w:val="00103AA0"/>
    <w:rsid w:val="00103B0A"/>
    <w:rsid w:val="00103BC7"/>
    <w:rsid w:val="00103DA1"/>
    <w:rsid w:val="00104115"/>
    <w:rsid w:val="001044D0"/>
    <w:rsid w:val="00104C8A"/>
    <w:rsid w:val="00104D91"/>
    <w:rsid w:val="00105340"/>
    <w:rsid w:val="00105A79"/>
    <w:rsid w:val="00105B04"/>
    <w:rsid w:val="0010665C"/>
    <w:rsid w:val="00106757"/>
    <w:rsid w:val="00106AB7"/>
    <w:rsid w:val="00106C89"/>
    <w:rsid w:val="00107495"/>
    <w:rsid w:val="001075DB"/>
    <w:rsid w:val="0010768F"/>
    <w:rsid w:val="00110085"/>
    <w:rsid w:val="00110432"/>
    <w:rsid w:val="001105EA"/>
    <w:rsid w:val="00111435"/>
    <w:rsid w:val="00111836"/>
    <w:rsid w:val="0011253B"/>
    <w:rsid w:val="00112B53"/>
    <w:rsid w:val="00112F8C"/>
    <w:rsid w:val="00112FB9"/>
    <w:rsid w:val="001133BD"/>
    <w:rsid w:val="0011382C"/>
    <w:rsid w:val="001139A2"/>
    <w:rsid w:val="0011423E"/>
    <w:rsid w:val="001145A9"/>
    <w:rsid w:val="001146EB"/>
    <w:rsid w:val="00114F58"/>
    <w:rsid w:val="001155E2"/>
    <w:rsid w:val="00115AA7"/>
    <w:rsid w:val="0011655E"/>
    <w:rsid w:val="001167D6"/>
    <w:rsid w:val="00116ED0"/>
    <w:rsid w:val="00117571"/>
    <w:rsid w:val="00117823"/>
    <w:rsid w:val="00120484"/>
    <w:rsid w:val="00120874"/>
    <w:rsid w:val="001214AA"/>
    <w:rsid w:val="0012174F"/>
    <w:rsid w:val="00122729"/>
    <w:rsid w:val="00122962"/>
    <w:rsid w:val="00122AF0"/>
    <w:rsid w:val="00122DE1"/>
    <w:rsid w:val="00123D44"/>
    <w:rsid w:val="001249EA"/>
    <w:rsid w:val="001253A5"/>
    <w:rsid w:val="0012555B"/>
    <w:rsid w:val="0012646C"/>
    <w:rsid w:val="0012699E"/>
    <w:rsid w:val="00126CAB"/>
    <w:rsid w:val="00127303"/>
    <w:rsid w:val="001277BA"/>
    <w:rsid w:val="00130798"/>
    <w:rsid w:val="00130973"/>
    <w:rsid w:val="001312CD"/>
    <w:rsid w:val="001316C3"/>
    <w:rsid w:val="00131980"/>
    <w:rsid w:val="00131A51"/>
    <w:rsid w:val="00131B4C"/>
    <w:rsid w:val="00131E6B"/>
    <w:rsid w:val="001321F9"/>
    <w:rsid w:val="0013277A"/>
    <w:rsid w:val="0013341C"/>
    <w:rsid w:val="0013436C"/>
    <w:rsid w:val="0013474F"/>
    <w:rsid w:val="00134BA7"/>
    <w:rsid w:val="001356F7"/>
    <w:rsid w:val="00135BA8"/>
    <w:rsid w:val="001361CE"/>
    <w:rsid w:val="00136357"/>
    <w:rsid w:val="0013670E"/>
    <w:rsid w:val="00137CE0"/>
    <w:rsid w:val="00140447"/>
    <w:rsid w:val="00140851"/>
    <w:rsid w:val="00140CA6"/>
    <w:rsid w:val="00140FDC"/>
    <w:rsid w:val="00141153"/>
    <w:rsid w:val="00141871"/>
    <w:rsid w:val="00141A8B"/>
    <w:rsid w:val="00141DC3"/>
    <w:rsid w:val="00142A97"/>
    <w:rsid w:val="00142C32"/>
    <w:rsid w:val="00143697"/>
    <w:rsid w:val="00143990"/>
    <w:rsid w:val="00143E03"/>
    <w:rsid w:val="00143E94"/>
    <w:rsid w:val="00143F1A"/>
    <w:rsid w:val="00144AB2"/>
    <w:rsid w:val="00144DCC"/>
    <w:rsid w:val="001453E1"/>
    <w:rsid w:val="001468E4"/>
    <w:rsid w:val="00146914"/>
    <w:rsid w:val="00146FCA"/>
    <w:rsid w:val="0014713C"/>
    <w:rsid w:val="00147619"/>
    <w:rsid w:val="001501CC"/>
    <w:rsid w:val="00150387"/>
    <w:rsid w:val="001505AE"/>
    <w:rsid w:val="0015077E"/>
    <w:rsid w:val="00150E6C"/>
    <w:rsid w:val="00151A9C"/>
    <w:rsid w:val="0015295B"/>
    <w:rsid w:val="001535D8"/>
    <w:rsid w:val="00153A68"/>
    <w:rsid w:val="00153AEF"/>
    <w:rsid w:val="0015422D"/>
    <w:rsid w:val="00154939"/>
    <w:rsid w:val="0015509B"/>
    <w:rsid w:val="0015523B"/>
    <w:rsid w:val="00155B72"/>
    <w:rsid w:val="00155DE4"/>
    <w:rsid w:val="001566C8"/>
    <w:rsid w:val="00156B71"/>
    <w:rsid w:val="00157E94"/>
    <w:rsid w:val="00160A3A"/>
    <w:rsid w:val="00160BC5"/>
    <w:rsid w:val="00160CAA"/>
    <w:rsid w:val="00160CD9"/>
    <w:rsid w:val="00160E0D"/>
    <w:rsid w:val="0016192D"/>
    <w:rsid w:val="00161A46"/>
    <w:rsid w:val="00161AED"/>
    <w:rsid w:val="0016209F"/>
    <w:rsid w:val="0016241B"/>
    <w:rsid w:val="001625C9"/>
    <w:rsid w:val="0016284A"/>
    <w:rsid w:val="0016305C"/>
    <w:rsid w:val="001635B5"/>
    <w:rsid w:val="001639E5"/>
    <w:rsid w:val="00163B65"/>
    <w:rsid w:val="00163FAC"/>
    <w:rsid w:val="00164320"/>
    <w:rsid w:val="001646E6"/>
    <w:rsid w:val="00164778"/>
    <w:rsid w:val="00165445"/>
    <w:rsid w:val="0016598E"/>
    <w:rsid w:val="00165B77"/>
    <w:rsid w:val="00165BB0"/>
    <w:rsid w:val="00166006"/>
    <w:rsid w:val="001660D5"/>
    <w:rsid w:val="00166346"/>
    <w:rsid w:val="0016650B"/>
    <w:rsid w:val="00166B8A"/>
    <w:rsid w:val="00166D14"/>
    <w:rsid w:val="00166DD2"/>
    <w:rsid w:val="00166E0F"/>
    <w:rsid w:val="00166F6A"/>
    <w:rsid w:val="00167113"/>
    <w:rsid w:val="001671C1"/>
    <w:rsid w:val="001702F5"/>
    <w:rsid w:val="001702FD"/>
    <w:rsid w:val="001704C3"/>
    <w:rsid w:val="00170E54"/>
    <w:rsid w:val="001726F4"/>
    <w:rsid w:val="0017289E"/>
    <w:rsid w:val="00172D7C"/>
    <w:rsid w:val="00172E41"/>
    <w:rsid w:val="00173039"/>
    <w:rsid w:val="0017395C"/>
    <w:rsid w:val="00175814"/>
    <w:rsid w:val="0017665C"/>
    <w:rsid w:val="001766FA"/>
    <w:rsid w:val="00176C0E"/>
    <w:rsid w:val="00176D76"/>
    <w:rsid w:val="00177435"/>
    <w:rsid w:val="00177985"/>
    <w:rsid w:val="00180ECD"/>
    <w:rsid w:val="0018154F"/>
    <w:rsid w:val="0018228C"/>
    <w:rsid w:val="00182645"/>
    <w:rsid w:val="00183313"/>
    <w:rsid w:val="00183ABD"/>
    <w:rsid w:val="0018445F"/>
    <w:rsid w:val="001844A2"/>
    <w:rsid w:val="00186105"/>
    <w:rsid w:val="00187143"/>
    <w:rsid w:val="001872E4"/>
    <w:rsid w:val="00187657"/>
    <w:rsid w:val="00187FE0"/>
    <w:rsid w:val="001904CB"/>
    <w:rsid w:val="001906F8"/>
    <w:rsid w:val="00190F28"/>
    <w:rsid w:val="0019293B"/>
    <w:rsid w:val="00192C1D"/>
    <w:rsid w:val="001938B6"/>
    <w:rsid w:val="001939F2"/>
    <w:rsid w:val="00194EFE"/>
    <w:rsid w:val="001951AE"/>
    <w:rsid w:val="001955A5"/>
    <w:rsid w:val="001959EF"/>
    <w:rsid w:val="00195FF2"/>
    <w:rsid w:val="00196BBF"/>
    <w:rsid w:val="00196F4D"/>
    <w:rsid w:val="00196F90"/>
    <w:rsid w:val="00197725"/>
    <w:rsid w:val="00197BC8"/>
    <w:rsid w:val="00197C05"/>
    <w:rsid w:val="001A0124"/>
    <w:rsid w:val="001A0B5B"/>
    <w:rsid w:val="001A0D80"/>
    <w:rsid w:val="001A0EA5"/>
    <w:rsid w:val="001A124D"/>
    <w:rsid w:val="001A12C6"/>
    <w:rsid w:val="001A187A"/>
    <w:rsid w:val="001A192C"/>
    <w:rsid w:val="001A1E27"/>
    <w:rsid w:val="001A2794"/>
    <w:rsid w:val="001A2FE2"/>
    <w:rsid w:val="001A4B3C"/>
    <w:rsid w:val="001A4BF7"/>
    <w:rsid w:val="001A5201"/>
    <w:rsid w:val="001A5D22"/>
    <w:rsid w:val="001A685C"/>
    <w:rsid w:val="001A7327"/>
    <w:rsid w:val="001A7856"/>
    <w:rsid w:val="001A7A91"/>
    <w:rsid w:val="001B0B66"/>
    <w:rsid w:val="001B149A"/>
    <w:rsid w:val="001B1522"/>
    <w:rsid w:val="001B21DA"/>
    <w:rsid w:val="001B229B"/>
    <w:rsid w:val="001B2348"/>
    <w:rsid w:val="001B252F"/>
    <w:rsid w:val="001B269E"/>
    <w:rsid w:val="001B3403"/>
    <w:rsid w:val="001B413A"/>
    <w:rsid w:val="001B53F2"/>
    <w:rsid w:val="001B5532"/>
    <w:rsid w:val="001B55B3"/>
    <w:rsid w:val="001B560C"/>
    <w:rsid w:val="001B5767"/>
    <w:rsid w:val="001B58EC"/>
    <w:rsid w:val="001B6760"/>
    <w:rsid w:val="001B6836"/>
    <w:rsid w:val="001B739E"/>
    <w:rsid w:val="001B7CEE"/>
    <w:rsid w:val="001C0BF0"/>
    <w:rsid w:val="001C0C7F"/>
    <w:rsid w:val="001C1616"/>
    <w:rsid w:val="001C1641"/>
    <w:rsid w:val="001C17E2"/>
    <w:rsid w:val="001C1E23"/>
    <w:rsid w:val="001C1FCD"/>
    <w:rsid w:val="001C2DFA"/>
    <w:rsid w:val="001C3827"/>
    <w:rsid w:val="001C3E5E"/>
    <w:rsid w:val="001C4136"/>
    <w:rsid w:val="001C49D1"/>
    <w:rsid w:val="001C4A5F"/>
    <w:rsid w:val="001C4A6C"/>
    <w:rsid w:val="001C4F5C"/>
    <w:rsid w:val="001C4FD4"/>
    <w:rsid w:val="001C5041"/>
    <w:rsid w:val="001C5139"/>
    <w:rsid w:val="001C5935"/>
    <w:rsid w:val="001C5C6D"/>
    <w:rsid w:val="001C5CEE"/>
    <w:rsid w:val="001C5E04"/>
    <w:rsid w:val="001C62C4"/>
    <w:rsid w:val="001C62CC"/>
    <w:rsid w:val="001C6410"/>
    <w:rsid w:val="001C76A3"/>
    <w:rsid w:val="001C7C01"/>
    <w:rsid w:val="001C7C0D"/>
    <w:rsid w:val="001D0A85"/>
    <w:rsid w:val="001D11BA"/>
    <w:rsid w:val="001D1DEF"/>
    <w:rsid w:val="001D27F0"/>
    <w:rsid w:val="001D431A"/>
    <w:rsid w:val="001D443F"/>
    <w:rsid w:val="001D4922"/>
    <w:rsid w:val="001D5576"/>
    <w:rsid w:val="001D587D"/>
    <w:rsid w:val="001D5A2B"/>
    <w:rsid w:val="001D5A38"/>
    <w:rsid w:val="001D5A7C"/>
    <w:rsid w:val="001D6C24"/>
    <w:rsid w:val="001D70A7"/>
    <w:rsid w:val="001D71D2"/>
    <w:rsid w:val="001D731B"/>
    <w:rsid w:val="001D752C"/>
    <w:rsid w:val="001D75CD"/>
    <w:rsid w:val="001D7D62"/>
    <w:rsid w:val="001D7E3C"/>
    <w:rsid w:val="001E040D"/>
    <w:rsid w:val="001E0554"/>
    <w:rsid w:val="001E0E46"/>
    <w:rsid w:val="001E0E69"/>
    <w:rsid w:val="001E1109"/>
    <w:rsid w:val="001E1A77"/>
    <w:rsid w:val="001E1E6D"/>
    <w:rsid w:val="001E244D"/>
    <w:rsid w:val="001E318A"/>
    <w:rsid w:val="001E3B56"/>
    <w:rsid w:val="001E482A"/>
    <w:rsid w:val="001E49F2"/>
    <w:rsid w:val="001E4F82"/>
    <w:rsid w:val="001E55A0"/>
    <w:rsid w:val="001E62BA"/>
    <w:rsid w:val="001E7DC8"/>
    <w:rsid w:val="001F02DD"/>
    <w:rsid w:val="001F0512"/>
    <w:rsid w:val="001F25D5"/>
    <w:rsid w:val="001F2887"/>
    <w:rsid w:val="001F2930"/>
    <w:rsid w:val="001F33E3"/>
    <w:rsid w:val="001F3E67"/>
    <w:rsid w:val="001F4166"/>
    <w:rsid w:val="001F4344"/>
    <w:rsid w:val="001F488E"/>
    <w:rsid w:val="001F53A2"/>
    <w:rsid w:val="001F5457"/>
    <w:rsid w:val="001F5766"/>
    <w:rsid w:val="001F6022"/>
    <w:rsid w:val="001F6D20"/>
    <w:rsid w:val="001F6F69"/>
    <w:rsid w:val="001F71EB"/>
    <w:rsid w:val="001F739D"/>
    <w:rsid w:val="001F75A8"/>
    <w:rsid w:val="0020008A"/>
    <w:rsid w:val="002008EC"/>
    <w:rsid w:val="00200BEA"/>
    <w:rsid w:val="00200C13"/>
    <w:rsid w:val="00201363"/>
    <w:rsid w:val="00204124"/>
    <w:rsid w:val="002041B7"/>
    <w:rsid w:val="002042B0"/>
    <w:rsid w:val="00204335"/>
    <w:rsid w:val="0020464B"/>
    <w:rsid w:val="00204AA6"/>
    <w:rsid w:val="002056EE"/>
    <w:rsid w:val="00205A40"/>
    <w:rsid w:val="0020617E"/>
    <w:rsid w:val="0020635D"/>
    <w:rsid w:val="002064EA"/>
    <w:rsid w:val="0020656F"/>
    <w:rsid w:val="00206982"/>
    <w:rsid w:val="00206AC1"/>
    <w:rsid w:val="00206B8A"/>
    <w:rsid w:val="002070C8"/>
    <w:rsid w:val="00207214"/>
    <w:rsid w:val="002072DA"/>
    <w:rsid w:val="00210BDD"/>
    <w:rsid w:val="00210CF2"/>
    <w:rsid w:val="00210D50"/>
    <w:rsid w:val="00210E03"/>
    <w:rsid w:val="00211255"/>
    <w:rsid w:val="00211676"/>
    <w:rsid w:val="00211B85"/>
    <w:rsid w:val="00211FAD"/>
    <w:rsid w:val="002123E5"/>
    <w:rsid w:val="00212637"/>
    <w:rsid w:val="002129BE"/>
    <w:rsid w:val="00212D88"/>
    <w:rsid w:val="002134D0"/>
    <w:rsid w:val="00213581"/>
    <w:rsid w:val="00213838"/>
    <w:rsid w:val="00213A8B"/>
    <w:rsid w:val="00213F09"/>
    <w:rsid w:val="00214171"/>
    <w:rsid w:val="00214592"/>
    <w:rsid w:val="00214A6F"/>
    <w:rsid w:val="00215228"/>
    <w:rsid w:val="0021542D"/>
    <w:rsid w:val="002158A5"/>
    <w:rsid w:val="00215992"/>
    <w:rsid w:val="00216208"/>
    <w:rsid w:val="002163C1"/>
    <w:rsid w:val="002164FE"/>
    <w:rsid w:val="002175F4"/>
    <w:rsid w:val="00217805"/>
    <w:rsid w:val="00217832"/>
    <w:rsid w:val="0022007D"/>
    <w:rsid w:val="00220ED3"/>
    <w:rsid w:val="00221828"/>
    <w:rsid w:val="00221A24"/>
    <w:rsid w:val="002221DC"/>
    <w:rsid w:val="00222A25"/>
    <w:rsid w:val="002233D8"/>
    <w:rsid w:val="002235CD"/>
    <w:rsid w:val="00223A60"/>
    <w:rsid w:val="00223C63"/>
    <w:rsid w:val="00223E47"/>
    <w:rsid w:val="00223EAC"/>
    <w:rsid w:val="002243C8"/>
    <w:rsid w:val="002244F6"/>
    <w:rsid w:val="00224813"/>
    <w:rsid w:val="00224C3C"/>
    <w:rsid w:val="00224C4D"/>
    <w:rsid w:val="00225020"/>
    <w:rsid w:val="00225A8C"/>
    <w:rsid w:val="0022635C"/>
    <w:rsid w:val="0022732A"/>
    <w:rsid w:val="002279C1"/>
    <w:rsid w:val="00230016"/>
    <w:rsid w:val="0023059B"/>
    <w:rsid w:val="00230B85"/>
    <w:rsid w:val="00230C13"/>
    <w:rsid w:val="002311A3"/>
    <w:rsid w:val="00231713"/>
    <w:rsid w:val="0023353A"/>
    <w:rsid w:val="0023354F"/>
    <w:rsid w:val="0023366E"/>
    <w:rsid w:val="002338FC"/>
    <w:rsid w:val="00233E66"/>
    <w:rsid w:val="00233EF1"/>
    <w:rsid w:val="0023432D"/>
    <w:rsid w:val="00234962"/>
    <w:rsid w:val="00235593"/>
    <w:rsid w:val="00235796"/>
    <w:rsid w:val="00235C52"/>
    <w:rsid w:val="00236052"/>
    <w:rsid w:val="00236B41"/>
    <w:rsid w:val="0023752A"/>
    <w:rsid w:val="00237869"/>
    <w:rsid w:val="002378E2"/>
    <w:rsid w:val="00237986"/>
    <w:rsid w:val="00237A5E"/>
    <w:rsid w:val="00237B10"/>
    <w:rsid w:val="002405E8"/>
    <w:rsid w:val="00240A6B"/>
    <w:rsid w:val="00240F8D"/>
    <w:rsid w:val="002416D7"/>
    <w:rsid w:val="00241927"/>
    <w:rsid w:val="00241D38"/>
    <w:rsid w:val="002427C9"/>
    <w:rsid w:val="00242BE3"/>
    <w:rsid w:val="00244432"/>
    <w:rsid w:val="00244592"/>
    <w:rsid w:val="00244BE2"/>
    <w:rsid w:val="00244E67"/>
    <w:rsid w:val="0024519B"/>
    <w:rsid w:val="002455BF"/>
    <w:rsid w:val="00245D51"/>
    <w:rsid w:val="002460A2"/>
    <w:rsid w:val="002461D4"/>
    <w:rsid w:val="0024681B"/>
    <w:rsid w:val="00247674"/>
    <w:rsid w:val="00247A4A"/>
    <w:rsid w:val="00250031"/>
    <w:rsid w:val="002500C5"/>
    <w:rsid w:val="0025157C"/>
    <w:rsid w:val="00251CA1"/>
    <w:rsid w:val="00251D7D"/>
    <w:rsid w:val="00252B84"/>
    <w:rsid w:val="00252C30"/>
    <w:rsid w:val="00252FDF"/>
    <w:rsid w:val="0025304E"/>
    <w:rsid w:val="00253278"/>
    <w:rsid w:val="00253712"/>
    <w:rsid w:val="00253800"/>
    <w:rsid w:val="002540A4"/>
    <w:rsid w:val="002541F2"/>
    <w:rsid w:val="00254752"/>
    <w:rsid w:val="00254D23"/>
    <w:rsid w:val="002563C3"/>
    <w:rsid w:val="0025680F"/>
    <w:rsid w:val="0025697A"/>
    <w:rsid w:val="00256B29"/>
    <w:rsid w:val="002573A6"/>
    <w:rsid w:val="00257C3A"/>
    <w:rsid w:val="00257E29"/>
    <w:rsid w:val="00257F65"/>
    <w:rsid w:val="00257F9E"/>
    <w:rsid w:val="0026012C"/>
    <w:rsid w:val="00260514"/>
    <w:rsid w:val="002607C1"/>
    <w:rsid w:val="00260E30"/>
    <w:rsid w:val="00261124"/>
    <w:rsid w:val="002615CB"/>
    <w:rsid w:val="00261683"/>
    <w:rsid w:val="002618B6"/>
    <w:rsid w:val="00262254"/>
    <w:rsid w:val="00262653"/>
    <w:rsid w:val="00262C84"/>
    <w:rsid w:val="00263103"/>
    <w:rsid w:val="00263AE9"/>
    <w:rsid w:val="0026547E"/>
    <w:rsid w:val="0026570A"/>
    <w:rsid w:val="002657E7"/>
    <w:rsid w:val="002659FF"/>
    <w:rsid w:val="00265AC3"/>
    <w:rsid w:val="00266036"/>
    <w:rsid w:val="00266F76"/>
    <w:rsid w:val="00267822"/>
    <w:rsid w:val="00267BE8"/>
    <w:rsid w:val="00267E35"/>
    <w:rsid w:val="00270EFA"/>
    <w:rsid w:val="00271500"/>
    <w:rsid w:val="00271548"/>
    <w:rsid w:val="002715D1"/>
    <w:rsid w:val="00271979"/>
    <w:rsid w:val="00271A87"/>
    <w:rsid w:val="0027306B"/>
    <w:rsid w:val="0027350E"/>
    <w:rsid w:val="00273E01"/>
    <w:rsid w:val="002741E0"/>
    <w:rsid w:val="00274238"/>
    <w:rsid w:val="002745BD"/>
    <w:rsid w:val="00274A78"/>
    <w:rsid w:val="002754DB"/>
    <w:rsid w:val="00275CC8"/>
    <w:rsid w:val="00275D14"/>
    <w:rsid w:val="002765FC"/>
    <w:rsid w:val="00276A82"/>
    <w:rsid w:val="00276CB1"/>
    <w:rsid w:val="00277086"/>
    <w:rsid w:val="0027735C"/>
    <w:rsid w:val="002801EC"/>
    <w:rsid w:val="002807DC"/>
    <w:rsid w:val="0028172E"/>
    <w:rsid w:val="00281E35"/>
    <w:rsid w:val="00282FA7"/>
    <w:rsid w:val="002830CE"/>
    <w:rsid w:val="002832B9"/>
    <w:rsid w:val="00283363"/>
    <w:rsid w:val="002838F7"/>
    <w:rsid w:val="002854C5"/>
    <w:rsid w:val="00285879"/>
    <w:rsid w:val="00285C15"/>
    <w:rsid w:val="002861D4"/>
    <w:rsid w:val="00286921"/>
    <w:rsid w:val="00286AEA"/>
    <w:rsid w:val="00286D00"/>
    <w:rsid w:val="00286FF6"/>
    <w:rsid w:val="002870DB"/>
    <w:rsid w:val="0028794D"/>
    <w:rsid w:val="00287BE0"/>
    <w:rsid w:val="00287BFC"/>
    <w:rsid w:val="00290703"/>
    <w:rsid w:val="00290BA7"/>
    <w:rsid w:val="00291399"/>
    <w:rsid w:val="0029165F"/>
    <w:rsid w:val="0029178B"/>
    <w:rsid w:val="0029201A"/>
    <w:rsid w:val="00292360"/>
    <w:rsid w:val="00292675"/>
    <w:rsid w:val="002927E6"/>
    <w:rsid w:val="00292D62"/>
    <w:rsid w:val="002937AF"/>
    <w:rsid w:val="002941EF"/>
    <w:rsid w:val="0029476F"/>
    <w:rsid w:val="00294BD7"/>
    <w:rsid w:val="00294BDB"/>
    <w:rsid w:val="0029512F"/>
    <w:rsid w:val="00295508"/>
    <w:rsid w:val="00295BD3"/>
    <w:rsid w:val="00296B15"/>
    <w:rsid w:val="0029713C"/>
    <w:rsid w:val="00297DF8"/>
    <w:rsid w:val="002A0577"/>
    <w:rsid w:val="002A096C"/>
    <w:rsid w:val="002A0B80"/>
    <w:rsid w:val="002A0C9D"/>
    <w:rsid w:val="002A1447"/>
    <w:rsid w:val="002A26E2"/>
    <w:rsid w:val="002A2788"/>
    <w:rsid w:val="002A2C57"/>
    <w:rsid w:val="002A327F"/>
    <w:rsid w:val="002A33D3"/>
    <w:rsid w:val="002A352C"/>
    <w:rsid w:val="002A4238"/>
    <w:rsid w:val="002A4786"/>
    <w:rsid w:val="002A4A68"/>
    <w:rsid w:val="002A4C99"/>
    <w:rsid w:val="002A4EDD"/>
    <w:rsid w:val="002A52C9"/>
    <w:rsid w:val="002A5D3F"/>
    <w:rsid w:val="002A670D"/>
    <w:rsid w:val="002A6F21"/>
    <w:rsid w:val="002A721F"/>
    <w:rsid w:val="002A7AC7"/>
    <w:rsid w:val="002B0286"/>
    <w:rsid w:val="002B04C0"/>
    <w:rsid w:val="002B05AA"/>
    <w:rsid w:val="002B0E4E"/>
    <w:rsid w:val="002B134A"/>
    <w:rsid w:val="002B1B1F"/>
    <w:rsid w:val="002B311F"/>
    <w:rsid w:val="002B3647"/>
    <w:rsid w:val="002B3B69"/>
    <w:rsid w:val="002B3D5C"/>
    <w:rsid w:val="002B499C"/>
    <w:rsid w:val="002B4DDF"/>
    <w:rsid w:val="002B4ED9"/>
    <w:rsid w:val="002B5CE6"/>
    <w:rsid w:val="002B63C4"/>
    <w:rsid w:val="002B6A2E"/>
    <w:rsid w:val="002B6CE7"/>
    <w:rsid w:val="002B6E52"/>
    <w:rsid w:val="002B723C"/>
    <w:rsid w:val="002B7321"/>
    <w:rsid w:val="002B73B6"/>
    <w:rsid w:val="002B799E"/>
    <w:rsid w:val="002C025E"/>
    <w:rsid w:val="002C0426"/>
    <w:rsid w:val="002C0937"/>
    <w:rsid w:val="002C09C5"/>
    <w:rsid w:val="002C0AFC"/>
    <w:rsid w:val="002C0B45"/>
    <w:rsid w:val="002C0BCC"/>
    <w:rsid w:val="002C0BFE"/>
    <w:rsid w:val="002C0E53"/>
    <w:rsid w:val="002C10D2"/>
    <w:rsid w:val="002C1C49"/>
    <w:rsid w:val="002C21D4"/>
    <w:rsid w:val="002C2A1E"/>
    <w:rsid w:val="002C2E53"/>
    <w:rsid w:val="002C4471"/>
    <w:rsid w:val="002C45A6"/>
    <w:rsid w:val="002C4605"/>
    <w:rsid w:val="002C553F"/>
    <w:rsid w:val="002C564D"/>
    <w:rsid w:val="002C569A"/>
    <w:rsid w:val="002C5792"/>
    <w:rsid w:val="002C586C"/>
    <w:rsid w:val="002C5F23"/>
    <w:rsid w:val="002C6C77"/>
    <w:rsid w:val="002C711B"/>
    <w:rsid w:val="002C7D18"/>
    <w:rsid w:val="002D0519"/>
    <w:rsid w:val="002D10A4"/>
    <w:rsid w:val="002D1849"/>
    <w:rsid w:val="002D1D32"/>
    <w:rsid w:val="002D23DE"/>
    <w:rsid w:val="002D324D"/>
    <w:rsid w:val="002D3527"/>
    <w:rsid w:val="002D3FDD"/>
    <w:rsid w:val="002D55F0"/>
    <w:rsid w:val="002D6FA3"/>
    <w:rsid w:val="002D7857"/>
    <w:rsid w:val="002E0D2B"/>
    <w:rsid w:val="002E1296"/>
    <w:rsid w:val="002E1486"/>
    <w:rsid w:val="002E186D"/>
    <w:rsid w:val="002E2589"/>
    <w:rsid w:val="002E2654"/>
    <w:rsid w:val="002E49C0"/>
    <w:rsid w:val="002E58FA"/>
    <w:rsid w:val="002E5B2A"/>
    <w:rsid w:val="002E6071"/>
    <w:rsid w:val="002E6D1A"/>
    <w:rsid w:val="002E6E9A"/>
    <w:rsid w:val="002E7067"/>
    <w:rsid w:val="002E7435"/>
    <w:rsid w:val="002F036E"/>
    <w:rsid w:val="002F03C2"/>
    <w:rsid w:val="002F0699"/>
    <w:rsid w:val="002F0C0B"/>
    <w:rsid w:val="002F0CF1"/>
    <w:rsid w:val="002F120A"/>
    <w:rsid w:val="002F15F7"/>
    <w:rsid w:val="002F161B"/>
    <w:rsid w:val="002F20B0"/>
    <w:rsid w:val="002F2B0C"/>
    <w:rsid w:val="002F2BB3"/>
    <w:rsid w:val="002F38BA"/>
    <w:rsid w:val="002F3C6C"/>
    <w:rsid w:val="002F48F1"/>
    <w:rsid w:val="002F536C"/>
    <w:rsid w:val="002F56A8"/>
    <w:rsid w:val="002F5784"/>
    <w:rsid w:val="002F5C1E"/>
    <w:rsid w:val="002F5C35"/>
    <w:rsid w:val="002F64B5"/>
    <w:rsid w:val="00300BEE"/>
    <w:rsid w:val="00300D60"/>
    <w:rsid w:val="00300E7C"/>
    <w:rsid w:val="00301A56"/>
    <w:rsid w:val="00301AA4"/>
    <w:rsid w:val="00301CD3"/>
    <w:rsid w:val="003020A0"/>
    <w:rsid w:val="0030216D"/>
    <w:rsid w:val="00302B78"/>
    <w:rsid w:val="00302C4E"/>
    <w:rsid w:val="003034AE"/>
    <w:rsid w:val="00303576"/>
    <w:rsid w:val="0030382A"/>
    <w:rsid w:val="00303BBA"/>
    <w:rsid w:val="00303E94"/>
    <w:rsid w:val="00303EF8"/>
    <w:rsid w:val="00304361"/>
    <w:rsid w:val="0030452E"/>
    <w:rsid w:val="00304638"/>
    <w:rsid w:val="00304698"/>
    <w:rsid w:val="00304CCA"/>
    <w:rsid w:val="003053A8"/>
    <w:rsid w:val="003053C5"/>
    <w:rsid w:val="00305592"/>
    <w:rsid w:val="0030574B"/>
    <w:rsid w:val="00307099"/>
    <w:rsid w:val="0030794C"/>
    <w:rsid w:val="00311198"/>
    <w:rsid w:val="003114CB"/>
    <w:rsid w:val="003118F9"/>
    <w:rsid w:val="00311AAD"/>
    <w:rsid w:val="00311B8B"/>
    <w:rsid w:val="003120FF"/>
    <w:rsid w:val="00313096"/>
    <w:rsid w:val="0031369E"/>
    <w:rsid w:val="003136B8"/>
    <w:rsid w:val="00313A05"/>
    <w:rsid w:val="00313B22"/>
    <w:rsid w:val="003141E7"/>
    <w:rsid w:val="003144A2"/>
    <w:rsid w:val="0031494C"/>
    <w:rsid w:val="00314DD0"/>
    <w:rsid w:val="00314E13"/>
    <w:rsid w:val="003154F4"/>
    <w:rsid w:val="00315BE9"/>
    <w:rsid w:val="00315DE1"/>
    <w:rsid w:val="00315F3B"/>
    <w:rsid w:val="003167BA"/>
    <w:rsid w:val="0031691D"/>
    <w:rsid w:val="00316D5E"/>
    <w:rsid w:val="0031728C"/>
    <w:rsid w:val="0031790B"/>
    <w:rsid w:val="00320320"/>
    <w:rsid w:val="00320813"/>
    <w:rsid w:val="0032191B"/>
    <w:rsid w:val="00321920"/>
    <w:rsid w:val="00321E20"/>
    <w:rsid w:val="0032254B"/>
    <w:rsid w:val="0032273C"/>
    <w:rsid w:val="00323532"/>
    <w:rsid w:val="00323FD6"/>
    <w:rsid w:val="00324253"/>
    <w:rsid w:val="0032474A"/>
    <w:rsid w:val="00324757"/>
    <w:rsid w:val="003249E2"/>
    <w:rsid w:val="003254BF"/>
    <w:rsid w:val="0032576C"/>
    <w:rsid w:val="00325804"/>
    <w:rsid w:val="00325B31"/>
    <w:rsid w:val="00325FF1"/>
    <w:rsid w:val="003261B6"/>
    <w:rsid w:val="003264D5"/>
    <w:rsid w:val="003267BF"/>
    <w:rsid w:val="00326CB4"/>
    <w:rsid w:val="00327984"/>
    <w:rsid w:val="00327E33"/>
    <w:rsid w:val="00327FA3"/>
    <w:rsid w:val="00331654"/>
    <w:rsid w:val="00331B2A"/>
    <w:rsid w:val="0033211B"/>
    <w:rsid w:val="003324EB"/>
    <w:rsid w:val="00332D82"/>
    <w:rsid w:val="00332EDA"/>
    <w:rsid w:val="003337D1"/>
    <w:rsid w:val="003338A6"/>
    <w:rsid w:val="00333B8A"/>
    <w:rsid w:val="0033428B"/>
    <w:rsid w:val="00336741"/>
    <w:rsid w:val="00336D95"/>
    <w:rsid w:val="003372FD"/>
    <w:rsid w:val="00337A2C"/>
    <w:rsid w:val="0034007B"/>
    <w:rsid w:val="00341094"/>
    <w:rsid w:val="0034205B"/>
    <w:rsid w:val="0034209B"/>
    <w:rsid w:val="003422B2"/>
    <w:rsid w:val="0034290C"/>
    <w:rsid w:val="00342BC6"/>
    <w:rsid w:val="00342F8A"/>
    <w:rsid w:val="003435AE"/>
    <w:rsid w:val="0034386B"/>
    <w:rsid w:val="00343A7D"/>
    <w:rsid w:val="00344AF0"/>
    <w:rsid w:val="00344CCD"/>
    <w:rsid w:val="00345113"/>
    <w:rsid w:val="0034527C"/>
    <w:rsid w:val="003457A6"/>
    <w:rsid w:val="00346DA5"/>
    <w:rsid w:val="00346FAA"/>
    <w:rsid w:val="003470F0"/>
    <w:rsid w:val="003478C4"/>
    <w:rsid w:val="00347AB1"/>
    <w:rsid w:val="00350233"/>
    <w:rsid w:val="00350438"/>
    <w:rsid w:val="003510FE"/>
    <w:rsid w:val="0035117D"/>
    <w:rsid w:val="0035124E"/>
    <w:rsid w:val="003515FC"/>
    <w:rsid w:val="003517F7"/>
    <w:rsid w:val="00351AE4"/>
    <w:rsid w:val="00351BBD"/>
    <w:rsid w:val="00351BFE"/>
    <w:rsid w:val="00351C57"/>
    <w:rsid w:val="00351CD7"/>
    <w:rsid w:val="00352922"/>
    <w:rsid w:val="00352DD5"/>
    <w:rsid w:val="0035385E"/>
    <w:rsid w:val="00353B46"/>
    <w:rsid w:val="00353EAE"/>
    <w:rsid w:val="00356062"/>
    <w:rsid w:val="003560A2"/>
    <w:rsid w:val="003561BF"/>
    <w:rsid w:val="003563E3"/>
    <w:rsid w:val="003564A5"/>
    <w:rsid w:val="00356CA5"/>
    <w:rsid w:val="003573DE"/>
    <w:rsid w:val="00357A93"/>
    <w:rsid w:val="003600EA"/>
    <w:rsid w:val="00360170"/>
    <w:rsid w:val="003610A3"/>
    <w:rsid w:val="003615D7"/>
    <w:rsid w:val="00361B4A"/>
    <w:rsid w:val="00362002"/>
    <w:rsid w:val="00362050"/>
    <w:rsid w:val="003626BC"/>
    <w:rsid w:val="0036311B"/>
    <w:rsid w:val="00363907"/>
    <w:rsid w:val="00363CE3"/>
    <w:rsid w:val="00364072"/>
    <w:rsid w:val="0036413E"/>
    <w:rsid w:val="00364435"/>
    <w:rsid w:val="003648AF"/>
    <w:rsid w:val="00364BAA"/>
    <w:rsid w:val="00364F07"/>
    <w:rsid w:val="003653FC"/>
    <w:rsid w:val="00365625"/>
    <w:rsid w:val="003658E1"/>
    <w:rsid w:val="00365AE2"/>
    <w:rsid w:val="0036608D"/>
    <w:rsid w:val="00366A1E"/>
    <w:rsid w:val="00366AE3"/>
    <w:rsid w:val="00366BB9"/>
    <w:rsid w:val="00367F73"/>
    <w:rsid w:val="00370D93"/>
    <w:rsid w:val="00371863"/>
    <w:rsid w:val="00371E07"/>
    <w:rsid w:val="0037260C"/>
    <w:rsid w:val="0037262D"/>
    <w:rsid w:val="0037290F"/>
    <w:rsid w:val="00372997"/>
    <w:rsid w:val="00372A46"/>
    <w:rsid w:val="0037392A"/>
    <w:rsid w:val="00373ABB"/>
    <w:rsid w:val="0037400E"/>
    <w:rsid w:val="003740E3"/>
    <w:rsid w:val="00374804"/>
    <w:rsid w:val="00375097"/>
    <w:rsid w:val="00375AE4"/>
    <w:rsid w:val="00377349"/>
    <w:rsid w:val="00377595"/>
    <w:rsid w:val="00377AF4"/>
    <w:rsid w:val="0038054B"/>
    <w:rsid w:val="00381F31"/>
    <w:rsid w:val="003824AF"/>
    <w:rsid w:val="0038273A"/>
    <w:rsid w:val="00382B8F"/>
    <w:rsid w:val="00382E17"/>
    <w:rsid w:val="00382E4E"/>
    <w:rsid w:val="00382EFC"/>
    <w:rsid w:val="00382F71"/>
    <w:rsid w:val="00382FA0"/>
    <w:rsid w:val="00383614"/>
    <w:rsid w:val="003836B8"/>
    <w:rsid w:val="00384234"/>
    <w:rsid w:val="0038437E"/>
    <w:rsid w:val="00384E20"/>
    <w:rsid w:val="00385CC9"/>
    <w:rsid w:val="00385DF9"/>
    <w:rsid w:val="00386511"/>
    <w:rsid w:val="00386710"/>
    <w:rsid w:val="003871D0"/>
    <w:rsid w:val="0039018D"/>
    <w:rsid w:val="0039086F"/>
    <w:rsid w:val="00390ECE"/>
    <w:rsid w:val="0039149C"/>
    <w:rsid w:val="00391810"/>
    <w:rsid w:val="00391FDB"/>
    <w:rsid w:val="003921E3"/>
    <w:rsid w:val="003938E5"/>
    <w:rsid w:val="0039421B"/>
    <w:rsid w:val="00394644"/>
    <w:rsid w:val="00394706"/>
    <w:rsid w:val="00394D1E"/>
    <w:rsid w:val="00395B6F"/>
    <w:rsid w:val="00395B78"/>
    <w:rsid w:val="003969C1"/>
    <w:rsid w:val="0039761B"/>
    <w:rsid w:val="00397FD7"/>
    <w:rsid w:val="003A0EEE"/>
    <w:rsid w:val="003A170A"/>
    <w:rsid w:val="003A182D"/>
    <w:rsid w:val="003A18F4"/>
    <w:rsid w:val="003A1A95"/>
    <w:rsid w:val="003A1BB6"/>
    <w:rsid w:val="003A1F78"/>
    <w:rsid w:val="003A2288"/>
    <w:rsid w:val="003A26F8"/>
    <w:rsid w:val="003A2AD6"/>
    <w:rsid w:val="003A2CAA"/>
    <w:rsid w:val="003A39A8"/>
    <w:rsid w:val="003A45AD"/>
    <w:rsid w:val="003A4ACA"/>
    <w:rsid w:val="003A4FDD"/>
    <w:rsid w:val="003A5159"/>
    <w:rsid w:val="003A5704"/>
    <w:rsid w:val="003A6BCD"/>
    <w:rsid w:val="003A7487"/>
    <w:rsid w:val="003A74AA"/>
    <w:rsid w:val="003A7587"/>
    <w:rsid w:val="003A7CF5"/>
    <w:rsid w:val="003A7D4C"/>
    <w:rsid w:val="003B0FD5"/>
    <w:rsid w:val="003B1068"/>
    <w:rsid w:val="003B1263"/>
    <w:rsid w:val="003B130B"/>
    <w:rsid w:val="003B13DD"/>
    <w:rsid w:val="003B146C"/>
    <w:rsid w:val="003B253D"/>
    <w:rsid w:val="003B2BDC"/>
    <w:rsid w:val="003B2DF1"/>
    <w:rsid w:val="003B35CC"/>
    <w:rsid w:val="003B36C9"/>
    <w:rsid w:val="003B37A1"/>
    <w:rsid w:val="003B3991"/>
    <w:rsid w:val="003B3B79"/>
    <w:rsid w:val="003B3F7C"/>
    <w:rsid w:val="003B5167"/>
    <w:rsid w:val="003B55EE"/>
    <w:rsid w:val="003B5EC9"/>
    <w:rsid w:val="003B6249"/>
    <w:rsid w:val="003B6278"/>
    <w:rsid w:val="003B643A"/>
    <w:rsid w:val="003B6553"/>
    <w:rsid w:val="003B65DF"/>
    <w:rsid w:val="003B6A6C"/>
    <w:rsid w:val="003B72BB"/>
    <w:rsid w:val="003B7C2B"/>
    <w:rsid w:val="003C035C"/>
    <w:rsid w:val="003C036A"/>
    <w:rsid w:val="003C1C14"/>
    <w:rsid w:val="003C2358"/>
    <w:rsid w:val="003C2F5D"/>
    <w:rsid w:val="003C4510"/>
    <w:rsid w:val="003C5C0B"/>
    <w:rsid w:val="003C6102"/>
    <w:rsid w:val="003C630E"/>
    <w:rsid w:val="003C6FE5"/>
    <w:rsid w:val="003C752F"/>
    <w:rsid w:val="003C7665"/>
    <w:rsid w:val="003C7A64"/>
    <w:rsid w:val="003D0066"/>
    <w:rsid w:val="003D102F"/>
    <w:rsid w:val="003D14A2"/>
    <w:rsid w:val="003D1804"/>
    <w:rsid w:val="003D1B3D"/>
    <w:rsid w:val="003D1D54"/>
    <w:rsid w:val="003D2522"/>
    <w:rsid w:val="003D2977"/>
    <w:rsid w:val="003D3135"/>
    <w:rsid w:val="003D3468"/>
    <w:rsid w:val="003D3987"/>
    <w:rsid w:val="003D3B47"/>
    <w:rsid w:val="003D3C27"/>
    <w:rsid w:val="003D42F9"/>
    <w:rsid w:val="003D43C9"/>
    <w:rsid w:val="003D4EC5"/>
    <w:rsid w:val="003D4FE9"/>
    <w:rsid w:val="003D5D87"/>
    <w:rsid w:val="003D610C"/>
    <w:rsid w:val="003D6344"/>
    <w:rsid w:val="003D6C47"/>
    <w:rsid w:val="003E0CD8"/>
    <w:rsid w:val="003E0CDF"/>
    <w:rsid w:val="003E1277"/>
    <w:rsid w:val="003E1403"/>
    <w:rsid w:val="003E1BE2"/>
    <w:rsid w:val="003E20B3"/>
    <w:rsid w:val="003E2970"/>
    <w:rsid w:val="003E3320"/>
    <w:rsid w:val="003E3A26"/>
    <w:rsid w:val="003E3E8C"/>
    <w:rsid w:val="003E3F32"/>
    <w:rsid w:val="003E41ED"/>
    <w:rsid w:val="003E45BB"/>
    <w:rsid w:val="003E47BE"/>
    <w:rsid w:val="003E5387"/>
    <w:rsid w:val="003E5F2B"/>
    <w:rsid w:val="003E6805"/>
    <w:rsid w:val="003E6D15"/>
    <w:rsid w:val="003E7359"/>
    <w:rsid w:val="003E7D6A"/>
    <w:rsid w:val="003E7E06"/>
    <w:rsid w:val="003E7ED3"/>
    <w:rsid w:val="003F0B36"/>
    <w:rsid w:val="003F111D"/>
    <w:rsid w:val="003F1679"/>
    <w:rsid w:val="003F245D"/>
    <w:rsid w:val="003F34C6"/>
    <w:rsid w:val="003F376F"/>
    <w:rsid w:val="003F3CC7"/>
    <w:rsid w:val="003F478D"/>
    <w:rsid w:val="003F4802"/>
    <w:rsid w:val="003F53A8"/>
    <w:rsid w:val="003F54EE"/>
    <w:rsid w:val="003F65A8"/>
    <w:rsid w:val="003F68C7"/>
    <w:rsid w:val="003F7109"/>
    <w:rsid w:val="003F740C"/>
    <w:rsid w:val="003F7B8B"/>
    <w:rsid w:val="0040155E"/>
    <w:rsid w:val="004016BA"/>
    <w:rsid w:val="004019AB"/>
    <w:rsid w:val="00401AF0"/>
    <w:rsid w:val="00402406"/>
    <w:rsid w:val="004025DC"/>
    <w:rsid w:val="00402E2A"/>
    <w:rsid w:val="004034E3"/>
    <w:rsid w:val="00403809"/>
    <w:rsid w:val="0040411C"/>
    <w:rsid w:val="0040411E"/>
    <w:rsid w:val="004048BD"/>
    <w:rsid w:val="00404C2C"/>
    <w:rsid w:val="00405009"/>
    <w:rsid w:val="00405163"/>
    <w:rsid w:val="00405209"/>
    <w:rsid w:val="00405E34"/>
    <w:rsid w:val="00406392"/>
    <w:rsid w:val="00406933"/>
    <w:rsid w:val="00406B11"/>
    <w:rsid w:val="00406D73"/>
    <w:rsid w:val="004072C3"/>
    <w:rsid w:val="00407C4A"/>
    <w:rsid w:val="00410125"/>
    <w:rsid w:val="004107A5"/>
    <w:rsid w:val="00410A28"/>
    <w:rsid w:val="00411051"/>
    <w:rsid w:val="00411551"/>
    <w:rsid w:val="004116D1"/>
    <w:rsid w:val="0041342A"/>
    <w:rsid w:val="00413461"/>
    <w:rsid w:val="004135C9"/>
    <w:rsid w:val="004136E0"/>
    <w:rsid w:val="00413B27"/>
    <w:rsid w:val="0041459D"/>
    <w:rsid w:val="004148AF"/>
    <w:rsid w:val="00416613"/>
    <w:rsid w:val="00416D5A"/>
    <w:rsid w:val="00416EC5"/>
    <w:rsid w:val="00417679"/>
    <w:rsid w:val="00417C3F"/>
    <w:rsid w:val="00420212"/>
    <w:rsid w:val="004211FD"/>
    <w:rsid w:val="004219AA"/>
    <w:rsid w:val="00421F5E"/>
    <w:rsid w:val="004230DF"/>
    <w:rsid w:val="00423931"/>
    <w:rsid w:val="00423A7F"/>
    <w:rsid w:val="004245E3"/>
    <w:rsid w:val="004246CB"/>
    <w:rsid w:val="00424770"/>
    <w:rsid w:val="004247FC"/>
    <w:rsid w:val="00424ABF"/>
    <w:rsid w:val="00424BD5"/>
    <w:rsid w:val="00424E87"/>
    <w:rsid w:val="0042504B"/>
    <w:rsid w:val="0042531D"/>
    <w:rsid w:val="00425672"/>
    <w:rsid w:val="004261DD"/>
    <w:rsid w:val="0042627D"/>
    <w:rsid w:val="00426858"/>
    <w:rsid w:val="00426A21"/>
    <w:rsid w:val="00426A23"/>
    <w:rsid w:val="00427437"/>
    <w:rsid w:val="00427A28"/>
    <w:rsid w:val="00427DBB"/>
    <w:rsid w:val="0043042B"/>
    <w:rsid w:val="0043050C"/>
    <w:rsid w:val="00430A2B"/>
    <w:rsid w:val="00430A53"/>
    <w:rsid w:val="0043141D"/>
    <w:rsid w:val="00431CDD"/>
    <w:rsid w:val="00431E21"/>
    <w:rsid w:val="00432780"/>
    <w:rsid w:val="00432E64"/>
    <w:rsid w:val="00432EBD"/>
    <w:rsid w:val="004337B7"/>
    <w:rsid w:val="00433899"/>
    <w:rsid w:val="00434116"/>
    <w:rsid w:val="004343BD"/>
    <w:rsid w:val="00434E63"/>
    <w:rsid w:val="00434F2E"/>
    <w:rsid w:val="00435422"/>
    <w:rsid w:val="00435E61"/>
    <w:rsid w:val="004361B6"/>
    <w:rsid w:val="00436684"/>
    <w:rsid w:val="00436ACF"/>
    <w:rsid w:val="00436B00"/>
    <w:rsid w:val="004370A5"/>
    <w:rsid w:val="0044016A"/>
    <w:rsid w:val="004403A1"/>
    <w:rsid w:val="004403EB"/>
    <w:rsid w:val="00440617"/>
    <w:rsid w:val="00442A57"/>
    <w:rsid w:val="00442B84"/>
    <w:rsid w:val="00442C1A"/>
    <w:rsid w:val="00442D15"/>
    <w:rsid w:val="00442EE9"/>
    <w:rsid w:val="00443243"/>
    <w:rsid w:val="00443EDE"/>
    <w:rsid w:val="0044457A"/>
    <w:rsid w:val="004448A3"/>
    <w:rsid w:val="0044493D"/>
    <w:rsid w:val="00444DAD"/>
    <w:rsid w:val="00444FAA"/>
    <w:rsid w:val="004451E5"/>
    <w:rsid w:val="00445970"/>
    <w:rsid w:val="004459BA"/>
    <w:rsid w:val="00445D94"/>
    <w:rsid w:val="00446090"/>
    <w:rsid w:val="004476A5"/>
    <w:rsid w:val="004479E4"/>
    <w:rsid w:val="00447AB9"/>
    <w:rsid w:val="00447AE2"/>
    <w:rsid w:val="00450487"/>
    <w:rsid w:val="00450666"/>
    <w:rsid w:val="0045075B"/>
    <w:rsid w:val="00450C9A"/>
    <w:rsid w:val="004513C4"/>
    <w:rsid w:val="0045183A"/>
    <w:rsid w:val="00451ED4"/>
    <w:rsid w:val="004533B9"/>
    <w:rsid w:val="00453BA2"/>
    <w:rsid w:val="00453E94"/>
    <w:rsid w:val="00454171"/>
    <w:rsid w:val="00455CF6"/>
    <w:rsid w:val="00456078"/>
    <w:rsid w:val="00456673"/>
    <w:rsid w:val="0046063A"/>
    <w:rsid w:val="00460904"/>
    <w:rsid w:val="00461F3D"/>
    <w:rsid w:val="00462025"/>
    <w:rsid w:val="00462206"/>
    <w:rsid w:val="00462425"/>
    <w:rsid w:val="0046280E"/>
    <w:rsid w:val="00463181"/>
    <w:rsid w:val="00463267"/>
    <w:rsid w:val="004638BE"/>
    <w:rsid w:val="00463CB3"/>
    <w:rsid w:val="004646C7"/>
    <w:rsid w:val="00464951"/>
    <w:rsid w:val="00465CCA"/>
    <w:rsid w:val="00466564"/>
    <w:rsid w:val="00466680"/>
    <w:rsid w:val="004667BC"/>
    <w:rsid w:val="00466A37"/>
    <w:rsid w:val="004701E9"/>
    <w:rsid w:val="0047097D"/>
    <w:rsid w:val="0047136A"/>
    <w:rsid w:val="0047147C"/>
    <w:rsid w:val="0047210F"/>
    <w:rsid w:val="0047245A"/>
    <w:rsid w:val="00472997"/>
    <w:rsid w:val="00472D35"/>
    <w:rsid w:val="00473C4A"/>
    <w:rsid w:val="00473EBB"/>
    <w:rsid w:val="00474EAD"/>
    <w:rsid w:val="00474FE1"/>
    <w:rsid w:val="004756BE"/>
    <w:rsid w:val="00475A81"/>
    <w:rsid w:val="00475FC3"/>
    <w:rsid w:val="004764C5"/>
    <w:rsid w:val="0047732B"/>
    <w:rsid w:val="004776AF"/>
    <w:rsid w:val="004802CA"/>
    <w:rsid w:val="004805A9"/>
    <w:rsid w:val="00480717"/>
    <w:rsid w:val="00480B11"/>
    <w:rsid w:val="00480E0F"/>
    <w:rsid w:val="00481AB9"/>
    <w:rsid w:val="0048283F"/>
    <w:rsid w:val="00483781"/>
    <w:rsid w:val="00483DB4"/>
    <w:rsid w:val="00483DF9"/>
    <w:rsid w:val="0048419C"/>
    <w:rsid w:val="00485130"/>
    <w:rsid w:val="00485153"/>
    <w:rsid w:val="00485529"/>
    <w:rsid w:val="004856FD"/>
    <w:rsid w:val="004858F8"/>
    <w:rsid w:val="00485AB0"/>
    <w:rsid w:val="0048607F"/>
    <w:rsid w:val="00486224"/>
    <w:rsid w:val="004863FC"/>
    <w:rsid w:val="00486548"/>
    <w:rsid w:val="00486653"/>
    <w:rsid w:val="00486975"/>
    <w:rsid w:val="004871CF"/>
    <w:rsid w:val="004878EF"/>
    <w:rsid w:val="004902CC"/>
    <w:rsid w:val="00490554"/>
    <w:rsid w:val="004908D6"/>
    <w:rsid w:val="00492B86"/>
    <w:rsid w:val="00492E57"/>
    <w:rsid w:val="00493ED4"/>
    <w:rsid w:val="00494BF4"/>
    <w:rsid w:val="00494CB2"/>
    <w:rsid w:val="0049568A"/>
    <w:rsid w:val="00495821"/>
    <w:rsid w:val="00495CED"/>
    <w:rsid w:val="00495EC6"/>
    <w:rsid w:val="004964DA"/>
    <w:rsid w:val="004976FD"/>
    <w:rsid w:val="00497820"/>
    <w:rsid w:val="00497CF7"/>
    <w:rsid w:val="004A03A3"/>
    <w:rsid w:val="004A062B"/>
    <w:rsid w:val="004A1720"/>
    <w:rsid w:val="004A21E7"/>
    <w:rsid w:val="004A30E0"/>
    <w:rsid w:val="004A33EB"/>
    <w:rsid w:val="004A353D"/>
    <w:rsid w:val="004A3C56"/>
    <w:rsid w:val="004A3DFC"/>
    <w:rsid w:val="004A3E86"/>
    <w:rsid w:val="004A5405"/>
    <w:rsid w:val="004A5B65"/>
    <w:rsid w:val="004A5E29"/>
    <w:rsid w:val="004A6E04"/>
    <w:rsid w:val="004A741D"/>
    <w:rsid w:val="004A7763"/>
    <w:rsid w:val="004A77DF"/>
    <w:rsid w:val="004B0085"/>
    <w:rsid w:val="004B0720"/>
    <w:rsid w:val="004B23E0"/>
    <w:rsid w:val="004B2614"/>
    <w:rsid w:val="004B2627"/>
    <w:rsid w:val="004B268E"/>
    <w:rsid w:val="004B2945"/>
    <w:rsid w:val="004B2AD1"/>
    <w:rsid w:val="004B2C9A"/>
    <w:rsid w:val="004B3805"/>
    <w:rsid w:val="004B3BF2"/>
    <w:rsid w:val="004B3C16"/>
    <w:rsid w:val="004B3F31"/>
    <w:rsid w:val="004B3F38"/>
    <w:rsid w:val="004B407E"/>
    <w:rsid w:val="004B42E7"/>
    <w:rsid w:val="004B4AD0"/>
    <w:rsid w:val="004B4EF3"/>
    <w:rsid w:val="004B55AE"/>
    <w:rsid w:val="004B5AB4"/>
    <w:rsid w:val="004B63EC"/>
    <w:rsid w:val="004B67FA"/>
    <w:rsid w:val="004B7074"/>
    <w:rsid w:val="004B7442"/>
    <w:rsid w:val="004B7557"/>
    <w:rsid w:val="004C01CD"/>
    <w:rsid w:val="004C0363"/>
    <w:rsid w:val="004C0365"/>
    <w:rsid w:val="004C05EF"/>
    <w:rsid w:val="004C0603"/>
    <w:rsid w:val="004C0BDE"/>
    <w:rsid w:val="004C0EA8"/>
    <w:rsid w:val="004C0F02"/>
    <w:rsid w:val="004C1071"/>
    <w:rsid w:val="004C1AE3"/>
    <w:rsid w:val="004C1FA5"/>
    <w:rsid w:val="004C2DF2"/>
    <w:rsid w:val="004C3003"/>
    <w:rsid w:val="004C3074"/>
    <w:rsid w:val="004C3477"/>
    <w:rsid w:val="004C35EC"/>
    <w:rsid w:val="004C4977"/>
    <w:rsid w:val="004C4B1B"/>
    <w:rsid w:val="004C5147"/>
    <w:rsid w:val="004C58EA"/>
    <w:rsid w:val="004C5B95"/>
    <w:rsid w:val="004C637C"/>
    <w:rsid w:val="004C6AEA"/>
    <w:rsid w:val="004C6CBF"/>
    <w:rsid w:val="004C7955"/>
    <w:rsid w:val="004D0095"/>
    <w:rsid w:val="004D03AB"/>
    <w:rsid w:val="004D040F"/>
    <w:rsid w:val="004D0470"/>
    <w:rsid w:val="004D04E5"/>
    <w:rsid w:val="004D0B23"/>
    <w:rsid w:val="004D1471"/>
    <w:rsid w:val="004D1518"/>
    <w:rsid w:val="004D1529"/>
    <w:rsid w:val="004D1EC9"/>
    <w:rsid w:val="004D1F8E"/>
    <w:rsid w:val="004D22D5"/>
    <w:rsid w:val="004D22E8"/>
    <w:rsid w:val="004D2995"/>
    <w:rsid w:val="004D2CB8"/>
    <w:rsid w:val="004D3164"/>
    <w:rsid w:val="004D3992"/>
    <w:rsid w:val="004D3D5E"/>
    <w:rsid w:val="004D4612"/>
    <w:rsid w:val="004D49A4"/>
    <w:rsid w:val="004D4C2F"/>
    <w:rsid w:val="004D5D32"/>
    <w:rsid w:val="004D5FB6"/>
    <w:rsid w:val="004D6169"/>
    <w:rsid w:val="004D61A7"/>
    <w:rsid w:val="004D6212"/>
    <w:rsid w:val="004D6674"/>
    <w:rsid w:val="004D7F84"/>
    <w:rsid w:val="004E051B"/>
    <w:rsid w:val="004E0BDD"/>
    <w:rsid w:val="004E112E"/>
    <w:rsid w:val="004E11C6"/>
    <w:rsid w:val="004E1325"/>
    <w:rsid w:val="004E1582"/>
    <w:rsid w:val="004E17C5"/>
    <w:rsid w:val="004E18B8"/>
    <w:rsid w:val="004E1AB2"/>
    <w:rsid w:val="004E1D6B"/>
    <w:rsid w:val="004E1F33"/>
    <w:rsid w:val="004E24FB"/>
    <w:rsid w:val="004E29EF"/>
    <w:rsid w:val="004E2E33"/>
    <w:rsid w:val="004E31BB"/>
    <w:rsid w:val="004E3299"/>
    <w:rsid w:val="004E35E4"/>
    <w:rsid w:val="004E37BC"/>
    <w:rsid w:val="004E46A6"/>
    <w:rsid w:val="004E535A"/>
    <w:rsid w:val="004E562C"/>
    <w:rsid w:val="004E616E"/>
    <w:rsid w:val="004E6231"/>
    <w:rsid w:val="004E6633"/>
    <w:rsid w:val="004E79D3"/>
    <w:rsid w:val="004F048E"/>
    <w:rsid w:val="004F0CB6"/>
    <w:rsid w:val="004F0DA9"/>
    <w:rsid w:val="004F1213"/>
    <w:rsid w:val="004F178C"/>
    <w:rsid w:val="004F1EBF"/>
    <w:rsid w:val="004F21DF"/>
    <w:rsid w:val="004F2672"/>
    <w:rsid w:val="004F3AC1"/>
    <w:rsid w:val="004F3ADE"/>
    <w:rsid w:val="004F4685"/>
    <w:rsid w:val="004F554A"/>
    <w:rsid w:val="004F5555"/>
    <w:rsid w:val="004F5570"/>
    <w:rsid w:val="004F56FC"/>
    <w:rsid w:val="004F58C0"/>
    <w:rsid w:val="004F605D"/>
    <w:rsid w:val="004F6894"/>
    <w:rsid w:val="004F6F41"/>
    <w:rsid w:val="004F780D"/>
    <w:rsid w:val="004F7A82"/>
    <w:rsid w:val="0050019F"/>
    <w:rsid w:val="00500AEF"/>
    <w:rsid w:val="005018D5"/>
    <w:rsid w:val="00501D57"/>
    <w:rsid w:val="00502406"/>
    <w:rsid w:val="00504211"/>
    <w:rsid w:val="0050461B"/>
    <w:rsid w:val="00505747"/>
    <w:rsid w:val="00505D2C"/>
    <w:rsid w:val="005060A5"/>
    <w:rsid w:val="00507424"/>
    <w:rsid w:val="00507D6D"/>
    <w:rsid w:val="00510665"/>
    <w:rsid w:val="005110D9"/>
    <w:rsid w:val="0051192E"/>
    <w:rsid w:val="00512373"/>
    <w:rsid w:val="005124F0"/>
    <w:rsid w:val="00512791"/>
    <w:rsid w:val="00513361"/>
    <w:rsid w:val="00513684"/>
    <w:rsid w:val="00513BCC"/>
    <w:rsid w:val="00514715"/>
    <w:rsid w:val="00514CAF"/>
    <w:rsid w:val="0051534F"/>
    <w:rsid w:val="00515657"/>
    <w:rsid w:val="00515BEE"/>
    <w:rsid w:val="0051705F"/>
    <w:rsid w:val="00517E0A"/>
    <w:rsid w:val="0052000A"/>
    <w:rsid w:val="0052026A"/>
    <w:rsid w:val="0052065E"/>
    <w:rsid w:val="005206A4"/>
    <w:rsid w:val="00520EBD"/>
    <w:rsid w:val="00520F23"/>
    <w:rsid w:val="00521B0B"/>
    <w:rsid w:val="00522583"/>
    <w:rsid w:val="00522AD7"/>
    <w:rsid w:val="005235DF"/>
    <w:rsid w:val="005248C2"/>
    <w:rsid w:val="00525101"/>
    <w:rsid w:val="00525512"/>
    <w:rsid w:val="005257B7"/>
    <w:rsid w:val="00525897"/>
    <w:rsid w:val="00525D2E"/>
    <w:rsid w:val="00526041"/>
    <w:rsid w:val="0052670F"/>
    <w:rsid w:val="00526B69"/>
    <w:rsid w:val="00526DAA"/>
    <w:rsid w:val="00527FA9"/>
    <w:rsid w:val="0053011E"/>
    <w:rsid w:val="005306B1"/>
    <w:rsid w:val="005315F9"/>
    <w:rsid w:val="00531B3C"/>
    <w:rsid w:val="00532217"/>
    <w:rsid w:val="0053267C"/>
    <w:rsid w:val="0053275F"/>
    <w:rsid w:val="0053282A"/>
    <w:rsid w:val="00533072"/>
    <w:rsid w:val="005330B2"/>
    <w:rsid w:val="00533259"/>
    <w:rsid w:val="005332C8"/>
    <w:rsid w:val="00533D45"/>
    <w:rsid w:val="005341FD"/>
    <w:rsid w:val="005347C0"/>
    <w:rsid w:val="005352DA"/>
    <w:rsid w:val="00535557"/>
    <w:rsid w:val="00535C51"/>
    <w:rsid w:val="005361C7"/>
    <w:rsid w:val="00536B86"/>
    <w:rsid w:val="005370FB"/>
    <w:rsid w:val="00537348"/>
    <w:rsid w:val="0054009D"/>
    <w:rsid w:val="005413C2"/>
    <w:rsid w:val="00541867"/>
    <w:rsid w:val="00542F32"/>
    <w:rsid w:val="00543085"/>
    <w:rsid w:val="005433F4"/>
    <w:rsid w:val="00544DBB"/>
    <w:rsid w:val="0054511E"/>
    <w:rsid w:val="0054527C"/>
    <w:rsid w:val="005453B7"/>
    <w:rsid w:val="00546288"/>
    <w:rsid w:val="00547387"/>
    <w:rsid w:val="0054789B"/>
    <w:rsid w:val="00547C6B"/>
    <w:rsid w:val="005504E3"/>
    <w:rsid w:val="00551A9A"/>
    <w:rsid w:val="00552302"/>
    <w:rsid w:val="00552A5A"/>
    <w:rsid w:val="00552CAD"/>
    <w:rsid w:val="00553320"/>
    <w:rsid w:val="00553DEB"/>
    <w:rsid w:val="00553EE6"/>
    <w:rsid w:val="00554009"/>
    <w:rsid w:val="00554AD9"/>
    <w:rsid w:val="005558BF"/>
    <w:rsid w:val="0055604D"/>
    <w:rsid w:val="00556449"/>
    <w:rsid w:val="00556A58"/>
    <w:rsid w:val="00556DAD"/>
    <w:rsid w:val="0055776A"/>
    <w:rsid w:val="0055786F"/>
    <w:rsid w:val="00557BCF"/>
    <w:rsid w:val="00557FC4"/>
    <w:rsid w:val="00560275"/>
    <w:rsid w:val="00560426"/>
    <w:rsid w:val="00560C40"/>
    <w:rsid w:val="00561E24"/>
    <w:rsid w:val="0056218D"/>
    <w:rsid w:val="00562190"/>
    <w:rsid w:val="0056261A"/>
    <w:rsid w:val="00562DD0"/>
    <w:rsid w:val="00562DE1"/>
    <w:rsid w:val="00563ABA"/>
    <w:rsid w:val="00564A28"/>
    <w:rsid w:val="00564A5E"/>
    <w:rsid w:val="00564B5E"/>
    <w:rsid w:val="00564BB7"/>
    <w:rsid w:val="005650CB"/>
    <w:rsid w:val="005659A4"/>
    <w:rsid w:val="00565A5A"/>
    <w:rsid w:val="005662EE"/>
    <w:rsid w:val="00566678"/>
    <w:rsid w:val="00566C44"/>
    <w:rsid w:val="005672F8"/>
    <w:rsid w:val="00567449"/>
    <w:rsid w:val="00567EF2"/>
    <w:rsid w:val="00570585"/>
    <w:rsid w:val="005706A9"/>
    <w:rsid w:val="005710CE"/>
    <w:rsid w:val="005711DA"/>
    <w:rsid w:val="00571344"/>
    <w:rsid w:val="00571913"/>
    <w:rsid w:val="00571D6D"/>
    <w:rsid w:val="00573D9F"/>
    <w:rsid w:val="00573DFB"/>
    <w:rsid w:val="00574298"/>
    <w:rsid w:val="00574B46"/>
    <w:rsid w:val="00575CA5"/>
    <w:rsid w:val="005761E4"/>
    <w:rsid w:val="0057628D"/>
    <w:rsid w:val="00576C98"/>
    <w:rsid w:val="00577712"/>
    <w:rsid w:val="005777B9"/>
    <w:rsid w:val="00577F73"/>
    <w:rsid w:val="00580743"/>
    <w:rsid w:val="00580BE1"/>
    <w:rsid w:val="00581126"/>
    <w:rsid w:val="00581595"/>
    <w:rsid w:val="005820FA"/>
    <w:rsid w:val="005822DF"/>
    <w:rsid w:val="00582344"/>
    <w:rsid w:val="00583233"/>
    <w:rsid w:val="005839E5"/>
    <w:rsid w:val="00583C5B"/>
    <w:rsid w:val="00583FDD"/>
    <w:rsid w:val="005849A0"/>
    <w:rsid w:val="00584F32"/>
    <w:rsid w:val="00584F4E"/>
    <w:rsid w:val="00586556"/>
    <w:rsid w:val="00586613"/>
    <w:rsid w:val="0058672E"/>
    <w:rsid w:val="00586A64"/>
    <w:rsid w:val="005871A1"/>
    <w:rsid w:val="0058730F"/>
    <w:rsid w:val="0058753E"/>
    <w:rsid w:val="0058784A"/>
    <w:rsid w:val="005878C3"/>
    <w:rsid w:val="005878D4"/>
    <w:rsid w:val="00590902"/>
    <w:rsid w:val="00590BAE"/>
    <w:rsid w:val="005912A7"/>
    <w:rsid w:val="00591633"/>
    <w:rsid w:val="00591768"/>
    <w:rsid w:val="00591C9F"/>
    <w:rsid w:val="00591CBB"/>
    <w:rsid w:val="00591FCA"/>
    <w:rsid w:val="00592ABF"/>
    <w:rsid w:val="00592FAA"/>
    <w:rsid w:val="00593859"/>
    <w:rsid w:val="00593F22"/>
    <w:rsid w:val="00594219"/>
    <w:rsid w:val="005962F7"/>
    <w:rsid w:val="005974D3"/>
    <w:rsid w:val="00597606"/>
    <w:rsid w:val="00597A06"/>
    <w:rsid w:val="00597F64"/>
    <w:rsid w:val="005A0566"/>
    <w:rsid w:val="005A0D85"/>
    <w:rsid w:val="005A0F81"/>
    <w:rsid w:val="005A1228"/>
    <w:rsid w:val="005A180C"/>
    <w:rsid w:val="005A1E4D"/>
    <w:rsid w:val="005A1F8A"/>
    <w:rsid w:val="005A2857"/>
    <w:rsid w:val="005A29E1"/>
    <w:rsid w:val="005A315D"/>
    <w:rsid w:val="005A32AC"/>
    <w:rsid w:val="005A39D7"/>
    <w:rsid w:val="005A3A25"/>
    <w:rsid w:val="005A3F03"/>
    <w:rsid w:val="005A41D4"/>
    <w:rsid w:val="005A6060"/>
    <w:rsid w:val="005B037B"/>
    <w:rsid w:val="005B06FE"/>
    <w:rsid w:val="005B0759"/>
    <w:rsid w:val="005B0D6E"/>
    <w:rsid w:val="005B159F"/>
    <w:rsid w:val="005B1940"/>
    <w:rsid w:val="005B1D5D"/>
    <w:rsid w:val="005B23B7"/>
    <w:rsid w:val="005B25CE"/>
    <w:rsid w:val="005B2F30"/>
    <w:rsid w:val="005B3A20"/>
    <w:rsid w:val="005B3F2C"/>
    <w:rsid w:val="005B414F"/>
    <w:rsid w:val="005B41B7"/>
    <w:rsid w:val="005B44DA"/>
    <w:rsid w:val="005B4CFA"/>
    <w:rsid w:val="005B503E"/>
    <w:rsid w:val="005B55EC"/>
    <w:rsid w:val="005B5D4E"/>
    <w:rsid w:val="005B6255"/>
    <w:rsid w:val="005B6B06"/>
    <w:rsid w:val="005B6CF5"/>
    <w:rsid w:val="005B7173"/>
    <w:rsid w:val="005B75EB"/>
    <w:rsid w:val="005B7888"/>
    <w:rsid w:val="005B7CBB"/>
    <w:rsid w:val="005C074D"/>
    <w:rsid w:val="005C1244"/>
    <w:rsid w:val="005C1564"/>
    <w:rsid w:val="005C204C"/>
    <w:rsid w:val="005C20D5"/>
    <w:rsid w:val="005C2440"/>
    <w:rsid w:val="005C2A05"/>
    <w:rsid w:val="005C2A09"/>
    <w:rsid w:val="005C2A78"/>
    <w:rsid w:val="005C2D0C"/>
    <w:rsid w:val="005C30E1"/>
    <w:rsid w:val="005C3D01"/>
    <w:rsid w:val="005C439D"/>
    <w:rsid w:val="005C4731"/>
    <w:rsid w:val="005C47B8"/>
    <w:rsid w:val="005C4845"/>
    <w:rsid w:val="005C4D8D"/>
    <w:rsid w:val="005C62F8"/>
    <w:rsid w:val="005C7BA4"/>
    <w:rsid w:val="005D0284"/>
    <w:rsid w:val="005D074E"/>
    <w:rsid w:val="005D0947"/>
    <w:rsid w:val="005D103D"/>
    <w:rsid w:val="005D1BA2"/>
    <w:rsid w:val="005D1C32"/>
    <w:rsid w:val="005D2081"/>
    <w:rsid w:val="005D225B"/>
    <w:rsid w:val="005D33DF"/>
    <w:rsid w:val="005D369A"/>
    <w:rsid w:val="005D3871"/>
    <w:rsid w:val="005D3A0D"/>
    <w:rsid w:val="005D3B0A"/>
    <w:rsid w:val="005D3B52"/>
    <w:rsid w:val="005D3C09"/>
    <w:rsid w:val="005D4C54"/>
    <w:rsid w:val="005D5FE5"/>
    <w:rsid w:val="005D628F"/>
    <w:rsid w:val="005D6FB1"/>
    <w:rsid w:val="005D72B2"/>
    <w:rsid w:val="005D7DE3"/>
    <w:rsid w:val="005E053F"/>
    <w:rsid w:val="005E0A21"/>
    <w:rsid w:val="005E0F3D"/>
    <w:rsid w:val="005E151E"/>
    <w:rsid w:val="005E17D9"/>
    <w:rsid w:val="005E26D8"/>
    <w:rsid w:val="005E275E"/>
    <w:rsid w:val="005E29AA"/>
    <w:rsid w:val="005E2BE1"/>
    <w:rsid w:val="005E2BEE"/>
    <w:rsid w:val="005E2C33"/>
    <w:rsid w:val="005E2E50"/>
    <w:rsid w:val="005E3CBC"/>
    <w:rsid w:val="005E4570"/>
    <w:rsid w:val="005E46A6"/>
    <w:rsid w:val="005E6180"/>
    <w:rsid w:val="005E62B3"/>
    <w:rsid w:val="005E6B80"/>
    <w:rsid w:val="005E6E48"/>
    <w:rsid w:val="005E77A2"/>
    <w:rsid w:val="005E7B0D"/>
    <w:rsid w:val="005E7B6B"/>
    <w:rsid w:val="005F1410"/>
    <w:rsid w:val="005F24A1"/>
    <w:rsid w:val="005F28A6"/>
    <w:rsid w:val="005F333D"/>
    <w:rsid w:val="005F3D3E"/>
    <w:rsid w:val="005F48FB"/>
    <w:rsid w:val="005F49D2"/>
    <w:rsid w:val="005F5073"/>
    <w:rsid w:val="005F55BF"/>
    <w:rsid w:val="005F6578"/>
    <w:rsid w:val="005F680B"/>
    <w:rsid w:val="005F7671"/>
    <w:rsid w:val="005F7E1B"/>
    <w:rsid w:val="005F7F20"/>
    <w:rsid w:val="00600FA3"/>
    <w:rsid w:val="006026AC"/>
    <w:rsid w:val="00602D12"/>
    <w:rsid w:val="00602E27"/>
    <w:rsid w:val="00603AC9"/>
    <w:rsid w:val="00603BA0"/>
    <w:rsid w:val="00603E1A"/>
    <w:rsid w:val="0060421E"/>
    <w:rsid w:val="00604BEE"/>
    <w:rsid w:val="00605F23"/>
    <w:rsid w:val="0060612C"/>
    <w:rsid w:val="006061B1"/>
    <w:rsid w:val="006066A5"/>
    <w:rsid w:val="006066E7"/>
    <w:rsid w:val="00606F13"/>
    <w:rsid w:val="006106F9"/>
    <w:rsid w:val="00611508"/>
    <w:rsid w:val="006123EE"/>
    <w:rsid w:val="0061283F"/>
    <w:rsid w:val="00613509"/>
    <w:rsid w:val="006138D0"/>
    <w:rsid w:val="00613AA4"/>
    <w:rsid w:val="00614772"/>
    <w:rsid w:val="0061583A"/>
    <w:rsid w:val="00615A0C"/>
    <w:rsid w:val="00615DCB"/>
    <w:rsid w:val="0061613D"/>
    <w:rsid w:val="0061687C"/>
    <w:rsid w:val="006169E4"/>
    <w:rsid w:val="00616EEB"/>
    <w:rsid w:val="006172F9"/>
    <w:rsid w:val="006178BB"/>
    <w:rsid w:val="006203C3"/>
    <w:rsid w:val="00620654"/>
    <w:rsid w:val="006208D3"/>
    <w:rsid w:val="006211C9"/>
    <w:rsid w:val="006213FF"/>
    <w:rsid w:val="006221E3"/>
    <w:rsid w:val="00622BCD"/>
    <w:rsid w:val="006238EC"/>
    <w:rsid w:val="00623D2C"/>
    <w:rsid w:val="00624E4C"/>
    <w:rsid w:val="00624FBF"/>
    <w:rsid w:val="00625662"/>
    <w:rsid w:val="00625A5F"/>
    <w:rsid w:val="00625B7D"/>
    <w:rsid w:val="00625BE5"/>
    <w:rsid w:val="00625ECC"/>
    <w:rsid w:val="0062617C"/>
    <w:rsid w:val="00626B06"/>
    <w:rsid w:val="00626D62"/>
    <w:rsid w:val="006270FD"/>
    <w:rsid w:val="006301C3"/>
    <w:rsid w:val="00630DC5"/>
    <w:rsid w:val="00630E6A"/>
    <w:rsid w:val="0063121C"/>
    <w:rsid w:val="0063166A"/>
    <w:rsid w:val="00631763"/>
    <w:rsid w:val="00632417"/>
    <w:rsid w:val="006326DF"/>
    <w:rsid w:val="006335EB"/>
    <w:rsid w:val="006337F7"/>
    <w:rsid w:val="00633E4F"/>
    <w:rsid w:val="00634A75"/>
    <w:rsid w:val="00635288"/>
    <w:rsid w:val="006357E5"/>
    <w:rsid w:val="006359B0"/>
    <w:rsid w:val="00636235"/>
    <w:rsid w:val="006362F5"/>
    <w:rsid w:val="00636DB4"/>
    <w:rsid w:val="00637504"/>
    <w:rsid w:val="006375B8"/>
    <w:rsid w:val="00640599"/>
    <w:rsid w:val="0064068C"/>
    <w:rsid w:val="00640BCC"/>
    <w:rsid w:val="00640D49"/>
    <w:rsid w:val="006421F7"/>
    <w:rsid w:val="006426B7"/>
    <w:rsid w:val="006427C7"/>
    <w:rsid w:val="00642BC5"/>
    <w:rsid w:val="00643796"/>
    <w:rsid w:val="00643DF3"/>
    <w:rsid w:val="00643E2B"/>
    <w:rsid w:val="0064475D"/>
    <w:rsid w:val="00644C14"/>
    <w:rsid w:val="00644CA0"/>
    <w:rsid w:val="00644D65"/>
    <w:rsid w:val="006456D6"/>
    <w:rsid w:val="00645991"/>
    <w:rsid w:val="00645F3E"/>
    <w:rsid w:val="00646693"/>
    <w:rsid w:val="006466A4"/>
    <w:rsid w:val="0064694D"/>
    <w:rsid w:val="006469CE"/>
    <w:rsid w:val="00646B46"/>
    <w:rsid w:val="00646E9C"/>
    <w:rsid w:val="00647610"/>
    <w:rsid w:val="00647655"/>
    <w:rsid w:val="00650176"/>
    <w:rsid w:val="00650F9D"/>
    <w:rsid w:val="006517B0"/>
    <w:rsid w:val="00652168"/>
    <w:rsid w:val="006522C4"/>
    <w:rsid w:val="0065284A"/>
    <w:rsid w:val="00652BBC"/>
    <w:rsid w:val="006533D2"/>
    <w:rsid w:val="00653C30"/>
    <w:rsid w:val="00654E21"/>
    <w:rsid w:val="00654F3C"/>
    <w:rsid w:val="00654F48"/>
    <w:rsid w:val="006551C3"/>
    <w:rsid w:val="006555B0"/>
    <w:rsid w:val="006556A0"/>
    <w:rsid w:val="006559FE"/>
    <w:rsid w:val="00655FF5"/>
    <w:rsid w:val="006564AF"/>
    <w:rsid w:val="006565F4"/>
    <w:rsid w:val="006602D8"/>
    <w:rsid w:val="00660991"/>
    <w:rsid w:val="006612C9"/>
    <w:rsid w:val="00661A6A"/>
    <w:rsid w:val="00661ACA"/>
    <w:rsid w:val="00661DC0"/>
    <w:rsid w:val="00662A9A"/>
    <w:rsid w:val="00662CA8"/>
    <w:rsid w:val="00663BE6"/>
    <w:rsid w:val="00664851"/>
    <w:rsid w:val="00664DF4"/>
    <w:rsid w:val="0066529D"/>
    <w:rsid w:val="00665422"/>
    <w:rsid w:val="00665660"/>
    <w:rsid w:val="00665986"/>
    <w:rsid w:val="00666B7B"/>
    <w:rsid w:val="00667320"/>
    <w:rsid w:val="00667430"/>
    <w:rsid w:val="0066746A"/>
    <w:rsid w:val="00667A48"/>
    <w:rsid w:val="00667C23"/>
    <w:rsid w:val="00670213"/>
    <w:rsid w:val="00670850"/>
    <w:rsid w:val="00670EE3"/>
    <w:rsid w:val="0067109A"/>
    <w:rsid w:val="00671F9E"/>
    <w:rsid w:val="00673037"/>
    <w:rsid w:val="00673B48"/>
    <w:rsid w:val="00673DF8"/>
    <w:rsid w:val="00673F1B"/>
    <w:rsid w:val="00674640"/>
    <w:rsid w:val="00675092"/>
    <w:rsid w:val="00675527"/>
    <w:rsid w:val="00675BFD"/>
    <w:rsid w:val="00675EA0"/>
    <w:rsid w:val="00676799"/>
    <w:rsid w:val="00676833"/>
    <w:rsid w:val="00676D14"/>
    <w:rsid w:val="00677397"/>
    <w:rsid w:val="0067748E"/>
    <w:rsid w:val="006775B8"/>
    <w:rsid w:val="00677B10"/>
    <w:rsid w:val="00677C57"/>
    <w:rsid w:val="00677CF7"/>
    <w:rsid w:val="00677F68"/>
    <w:rsid w:val="00680F26"/>
    <w:rsid w:val="00681250"/>
    <w:rsid w:val="0068129A"/>
    <w:rsid w:val="00681702"/>
    <w:rsid w:val="00681EA0"/>
    <w:rsid w:val="0068276A"/>
    <w:rsid w:val="00682E65"/>
    <w:rsid w:val="006831D9"/>
    <w:rsid w:val="00683A70"/>
    <w:rsid w:val="00683E3F"/>
    <w:rsid w:val="0068416D"/>
    <w:rsid w:val="00684649"/>
    <w:rsid w:val="0068515B"/>
    <w:rsid w:val="0068536B"/>
    <w:rsid w:val="00685553"/>
    <w:rsid w:val="0068559C"/>
    <w:rsid w:val="00685823"/>
    <w:rsid w:val="00685A27"/>
    <w:rsid w:val="00686D1C"/>
    <w:rsid w:val="00686DC1"/>
    <w:rsid w:val="00687489"/>
    <w:rsid w:val="0068794C"/>
    <w:rsid w:val="00687F76"/>
    <w:rsid w:val="00691725"/>
    <w:rsid w:val="00691D81"/>
    <w:rsid w:val="00691E7A"/>
    <w:rsid w:val="00691EFE"/>
    <w:rsid w:val="00692109"/>
    <w:rsid w:val="0069223E"/>
    <w:rsid w:val="00692A1D"/>
    <w:rsid w:val="006930F8"/>
    <w:rsid w:val="006932A9"/>
    <w:rsid w:val="00693BD8"/>
    <w:rsid w:val="00693CDF"/>
    <w:rsid w:val="006940C4"/>
    <w:rsid w:val="00694A6C"/>
    <w:rsid w:val="006953F2"/>
    <w:rsid w:val="006959A0"/>
    <w:rsid w:val="0069683C"/>
    <w:rsid w:val="00697073"/>
    <w:rsid w:val="00697C14"/>
    <w:rsid w:val="006A0A5F"/>
    <w:rsid w:val="006A0CD0"/>
    <w:rsid w:val="006A0DEC"/>
    <w:rsid w:val="006A1185"/>
    <w:rsid w:val="006A1853"/>
    <w:rsid w:val="006A18C6"/>
    <w:rsid w:val="006A244C"/>
    <w:rsid w:val="006A2742"/>
    <w:rsid w:val="006A2F02"/>
    <w:rsid w:val="006A2FD5"/>
    <w:rsid w:val="006A3E96"/>
    <w:rsid w:val="006A420B"/>
    <w:rsid w:val="006A46C1"/>
    <w:rsid w:val="006A52D1"/>
    <w:rsid w:val="006A55F8"/>
    <w:rsid w:val="006A5737"/>
    <w:rsid w:val="006A5A4E"/>
    <w:rsid w:val="006A61AE"/>
    <w:rsid w:val="006A6FDC"/>
    <w:rsid w:val="006A7097"/>
    <w:rsid w:val="006A73BA"/>
    <w:rsid w:val="006A7F04"/>
    <w:rsid w:val="006B07BF"/>
    <w:rsid w:val="006B09C4"/>
    <w:rsid w:val="006B0B10"/>
    <w:rsid w:val="006B10F7"/>
    <w:rsid w:val="006B117A"/>
    <w:rsid w:val="006B184E"/>
    <w:rsid w:val="006B1ECA"/>
    <w:rsid w:val="006B306E"/>
    <w:rsid w:val="006B3092"/>
    <w:rsid w:val="006B3100"/>
    <w:rsid w:val="006B3B14"/>
    <w:rsid w:val="006B3ED8"/>
    <w:rsid w:val="006B407E"/>
    <w:rsid w:val="006B41FD"/>
    <w:rsid w:val="006B44C0"/>
    <w:rsid w:val="006B59B1"/>
    <w:rsid w:val="006B5C58"/>
    <w:rsid w:val="006B5F4D"/>
    <w:rsid w:val="006B659A"/>
    <w:rsid w:val="006B6846"/>
    <w:rsid w:val="006B6F8D"/>
    <w:rsid w:val="006C03F7"/>
    <w:rsid w:val="006C072C"/>
    <w:rsid w:val="006C14D2"/>
    <w:rsid w:val="006C1B65"/>
    <w:rsid w:val="006C1C07"/>
    <w:rsid w:val="006C1FC7"/>
    <w:rsid w:val="006C2319"/>
    <w:rsid w:val="006C2B8F"/>
    <w:rsid w:val="006C332E"/>
    <w:rsid w:val="006C367D"/>
    <w:rsid w:val="006C3B04"/>
    <w:rsid w:val="006C3E4D"/>
    <w:rsid w:val="006C421E"/>
    <w:rsid w:val="006C4489"/>
    <w:rsid w:val="006C448F"/>
    <w:rsid w:val="006C493C"/>
    <w:rsid w:val="006C4C36"/>
    <w:rsid w:val="006C51FB"/>
    <w:rsid w:val="006C5206"/>
    <w:rsid w:val="006C5E47"/>
    <w:rsid w:val="006C60D6"/>
    <w:rsid w:val="006C632F"/>
    <w:rsid w:val="006C69E0"/>
    <w:rsid w:val="006C69F7"/>
    <w:rsid w:val="006C6A60"/>
    <w:rsid w:val="006C6CE2"/>
    <w:rsid w:val="006C6CED"/>
    <w:rsid w:val="006C7573"/>
    <w:rsid w:val="006C7926"/>
    <w:rsid w:val="006C7A44"/>
    <w:rsid w:val="006C7D9A"/>
    <w:rsid w:val="006D10DD"/>
    <w:rsid w:val="006D1109"/>
    <w:rsid w:val="006D14B1"/>
    <w:rsid w:val="006D164F"/>
    <w:rsid w:val="006D2018"/>
    <w:rsid w:val="006D24A4"/>
    <w:rsid w:val="006D2929"/>
    <w:rsid w:val="006D2FA7"/>
    <w:rsid w:val="006D3076"/>
    <w:rsid w:val="006D3B12"/>
    <w:rsid w:val="006D416B"/>
    <w:rsid w:val="006D446D"/>
    <w:rsid w:val="006D4805"/>
    <w:rsid w:val="006D58FB"/>
    <w:rsid w:val="006D5F05"/>
    <w:rsid w:val="006D6708"/>
    <w:rsid w:val="006D68DA"/>
    <w:rsid w:val="006D6D03"/>
    <w:rsid w:val="006D6D5E"/>
    <w:rsid w:val="006D7034"/>
    <w:rsid w:val="006D724A"/>
    <w:rsid w:val="006D7E9E"/>
    <w:rsid w:val="006E0AD7"/>
    <w:rsid w:val="006E0AFB"/>
    <w:rsid w:val="006E0CCF"/>
    <w:rsid w:val="006E116D"/>
    <w:rsid w:val="006E229A"/>
    <w:rsid w:val="006E241E"/>
    <w:rsid w:val="006E2B91"/>
    <w:rsid w:val="006E48CD"/>
    <w:rsid w:val="006E48D2"/>
    <w:rsid w:val="006E49A6"/>
    <w:rsid w:val="006E4B1E"/>
    <w:rsid w:val="006E55D1"/>
    <w:rsid w:val="006E633B"/>
    <w:rsid w:val="006E68BD"/>
    <w:rsid w:val="006E6E72"/>
    <w:rsid w:val="006F010C"/>
    <w:rsid w:val="006F0300"/>
    <w:rsid w:val="006F04C2"/>
    <w:rsid w:val="006F04FD"/>
    <w:rsid w:val="006F058D"/>
    <w:rsid w:val="006F0E1A"/>
    <w:rsid w:val="006F163B"/>
    <w:rsid w:val="006F1AD7"/>
    <w:rsid w:val="006F1ADF"/>
    <w:rsid w:val="006F2BAD"/>
    <w:rsid w:val="006F3199"/>
    <w:rsid w:val="006F3617"/>
    <w:rsid w:val="006F3874"/>
    <w:rsid w:val="006F38AD"/>
    <w:rsid w:val="006F43B7"/>
    <w:rsid w:val="006F4566"/>
    <w:rsid w:val="006F47D3"/>
    <w:rsid w:val="006F50E8"/>
    <w:rsid w:val="006F5309"/>
    <w:rsid w:val="006F5EE5"/>
    <w:rsid w:val="006F6DB3"/>
    <w:rsid w:val="006F6EC5"/>
    <w:rsid w:val="006F6F7C"/>
    <w:rsid w:val="006F7988"/>
    <w:rsid w:val="006F7CEF"/>
    <w:rsid w:val="006F7FE1"/>
    <w:rsid w:val="007007DA"/>
    <w:rsid w:val="007015AE"/>
    <w:rsid w:val="007017F4"/>
    <w:rsid w:val="00701C57"/>
    <w:rsid w:val="00701DCC"/>
    <w:rsid w:val="00702631"/>
    <w:rsid w:val="0070263E"/>
    <w:rsid w:val="00702839"/>
    <w:rsid w:val="00702DB1"/>
    <w:rsid w:val="00703E55"/>
    <w:rsid w:val="0070420F"/>
    <w:rsid w:val="00704328"/>
    <w:rsid w:val="007043E7"/>
    <w:rsid w:val="007047E8"/>
    <w:rsid w:val="00704833"/>
    <w:rsid w:val="00704C86"/>
    <w:rsid w:val="00704E8A"/>
    <w:rsid w:val="007052DA"/>
    <w:rsid w:val="00705840"/>
    <w:rsid w:val="007058FF"/>
    <w:rsid w:val="007059C4"/>
    <w:rsid w:val="0070634B"/>
    <w:rsid w:val="00706A81"/>
    <w:rsid w:val="00710738"/>
    <w:rsid w:val="00710A34"/>
    <w:rsid w:val="00710E8F"/>
    <w:rsid w:val="007111A4"/>
    <w:rsid w:val="0071163E"/>
    <w:rsid w:val="00712425"/>
    <w:rsid w:val="007136EE"/>
    <w:rsid w:val="00713D14"/>
    <w:rsid w:val="007150AC"/>
    <w:rsid w:val="007157DD"/>
    <w:rsid w:val="00715F31"/>
    <w:rsid w:val="00717255"/>
    <w:rsid w:val="0071727F"/>
    <w:rsid w:val="007178D5"/>
    <w:rsid w:val="00717D0D"/>
    <w:rsid w:val="007204E1"/>
    <w:rsid w:val="007209BF"/>
    <w:rsid w:val="00720D0F"/>
    <w:rsid w:val="00720F80"/>
    <w:rsid w:val="00721152"/>
    <w:rsid w:val="007215D3"/>
    <w:rsid w:val="00721A1E"/>
    <w:rsid w:val="00721D99"/>
    <w:rsid w:val="0072211D"/>
    <w:rsid w:val="0072216C"/>
    <w:rsid w:val="00722A51"/>
    <w:rsid w:val="00723036"/>
    <w:rsid w:val="007242F0"/>
    <w:rsid w:val="0072442A"/>
    <w:rsid w:val="007244D4"/>
    <w:rsid w:val="00724FAB"/>
    <w:rsid w:val="00725037"/>
    <w:rsid w:val="00725208"/>
    <w:rsid w:val="00725A6F"/>
    <w:rsid w:val="00726260"/>
    <w:rsid w:val="00726A0F"/>
    <w:rsid w:val="00726B5B"/>
    <w:rsid w:val="00726DC9"/>
    <w:rsid w:val="00726EFB"/>
    <w:rsid w:val="00727119"/>
    <w:rsid w:val="0072742E"/>
    <w:rsid w:val="007274EA"/>
    <w:rsid w:val="00727F14"/>
    <w:rsid w:val="007301DA"/>
    <w:rsid w:val="00730251"/>
    <w:rsid w:val="00730A8C"/>
    <w:rsid w:val="00730F6A"/>
    <w:rsid w:val="007318AF"/>
    <w:rsid w:val="00733040"/>
    <w:rsid w:val="00733336"/>
    <w:rsid w:val="0073376A"/>
    <w:rsid w:val="007347E5"/>
    <w:rsid w:val="007350CF"/>
    <w:rsid w:val="007359EF"/>
    <w:rsid w:val="00735A6A"/>
    <w:rsid w:val="007363D9"/>
    <w:rsid w:val="007373A6"/>
    <w:rsid w:val="00737CF1"/>
    <w:rsid w:val="00737FD8"/>
    <w:rsid w:val="0074021D"/>
    <w:rsid w:val="00740588"/>
    <w:rsid w:val="00741589"/>
    <w:rsid w:val="00741A3B"/>
    <w:rsid w:val="00741AA8"/>
    <w:rsid w:val="007423B5"/>
    <w:rsid w:val="0074245E"/>
    <w:rsid w:val="0074302C"/>
    <w:rsid w:val="00743470"/>
    <w:rsid w:val="0074426C"/>
    <w:rsid w:val="00744A29"/>
    <w:rsid w:val="00744FDA"/>
    <w:rsid w:val="007453FC"/>
    <w:rsid w:val="0074547C"/>
    <w:rsid w:val="00745495"/>
    <w:rsid w:val="00746DBE"/>
    <w:rsid w:val="00746F7A"/>
    <w:rsid w:val="00747861"/>
    <w:rsid w:val="00747D68"/>
    <w:rsid w:val="007503E1"/>
    <w:rsid w:val="0075104F"/>
    <w:rsid w:val="00751461"/>
    <w:rsid w:val="00751CF0"/>
    <w:rsid w:val="00751F49"/>
    <w:rsid w:val="00752148"/>
    <w:rsid w:val="00752CDD"/>
    <w:rsid w:val="007535DE"/>
    <w:rsid w:val="00753666"/>
    <w:rsid w:val="00753B74"/>
    <w:rsid w:val="00754560"/>
    <w:rsid w:val="00754CC7"/>
    <w:rsid w:val="007553C1"/>
    <w:rsid w:val="0075591F"/>
    <w:rsid w:val="00755C95"/>
    <w:rsid w:val="00755EBD"/>
    <w:rsid w:val="00756003"/>
    <w:rsid w:val="0076209F"/>
    <w:rsid w:val="0076230D"/>
    <w:rsid w:val="0076245E"/>
    <w:rsid w:val="00762A66"/>
    <w:rsid w:val="007634F6"/>
    <w:rsid w:val="00763A19"/>
    <w:rsid w:val="00763A32"/>
    <w:rsid w:val="00763E07"/>
    <w:rsid w:val="00763EFE"/>
    <w:rsid w:val="007640F6"/>
    <w:rsid w:val="0076451E"/>
    <w:rsid w:val="00764534"/>
    <w:rsid w:val="00765228"/>
    <w:rsid w:val="007652C0"/>
    <w:rsid w:val="007660C6"/>
    <w:rsid w:val="00766172"/>
    <w:rsid w:val="0076631B"/>
    <w:rsid w:val="007665BF"/>
    <w:rsid w:val="00766784"/>
    <w:rsid w:val="007667BE"/>
    <w:rsid w:val="00766D95"/>
    <w:rsid w:val="007679D8"/>
    <w:rsid w:val="00767A6C"/>
    <w:rsid w:val="00770C08"/>
    <w:rsid w:val="0077153A"/>
    <w:rsid w:val="00772256"/>
    <w:rsid w:val="00772860"/>
    <w:rsid w:val="00772C27"/>
    <w:rsid w:val="00772DA4"/>
    <w:rsid w:val="00773814"/>
    <w:rsid w:val="0077383C"/>
    <w:rsid w:val="007738C5"/>
    <w:rsid w:val="00774A5C"/>
    <w:rsid w:val="00774D06"/>
    <w:rsid w:val="00775A8E"/>
    <w:rsid w:val="00775FE6"/>
    <w:rsid w:val="0077629A"/>
    <w:rsid w:val="00776949"/>
    <w:rsid w:val="0077696A"/>
    <w:rsid w:val="00776AC9"/>
    <w:rsid w:val="00777BA3"/>
    <w:rsid w:val="007803DE"/>
    <w:rsid w:val="00780C24"/>
    <w:rsid w:val="00780C25"/>
    <w:rsid w:val="00781A20"/>
    <w:rsid w:val="00782481"/>
    <w:rsid w:val="00782AF5"/>
    <w:rsid w:val="00782E1B"/>
    <w:rsid w:val="0078371A"/>
    <w:rsid w:val="00783FDA"/>
    <w:rsid w:val="00784045"/>
    <w:rsid w:val="007841D4"/>
    <w:rsid w:val="007846CD"/>
    <w:rsid w:val="007855F2"/>
    <w:rsid w:val="00785656"/>
    <w:rsid w:val="007857A5"/>
    <w:rsid w:val="00786C1A"/>
    <w:rsid w:val="00786EEC"/>
    <w:rsid w:val="0078741F"/>
    <w:rsid w:val="007876E4"/>
    <w:rsid w:val="0078797B"/>
    <w:rsid w:val="00787C39"/>
    <w:rsid w:val="007903D7"/>
    <w:rsid w:val="00790428"/>
    <w:rsid w:val="0079059E"/>
    <w:rsid w:val="0079059F"/>
    <w:rsid w:val="00790702"/>
    <w:rsid w:val="00791C72"/>
    <w:rsid w:val="00792916"/>
    <w:rsid w:val="007939B8"/>
    <w:rsid w:val="007943DA"/>
    <w:rsid w:val="0079441C"/>
    <w:rsid w:val="007945CD"/>
    <w:rsid w:val="007948EE"/>
    <w:rsid w:val="00795243"/>
    <w:rsid w:val="0079550A"/>
    <w:rsid w:val="00795ABB"/>
    <w:rsid w:val="00795C35"/>
    <w:rsid w:val="007964AE"/>
    <w:rsid w:val="00796A31"/>
    <w:rsid w:val="00796B4E"/>
    <w:rsid w:val="0079706C"/>
    <w:rsid w:val="0079716D"/>
    <w:rsid w:val="0079759E"/>
    <w:rsid w:val="007A0120"/>
    <w:rsid w:val="007A02FA"/>
    <w:rsid w:val="007A09DA"/>
    <w:rsid w:val="007A1FE5"/>
    <w:rsid w:val="007A267A"/>
    <w:rsid w:val="007A294E"/>
    <w:rsid w:val="007A2D68"/>
    <w:rsid w:val="007A36F9"/>
    <w:rsid w:val="007A3AFE"/>
    <w:rsid w:val="007A3DB0"/>
    <w:rsid w:val="007A3E37"/>
    <w:rsid w:val="007A407D"/>
    <w:rsid w:val="007A4707"/>
    <w:rsid w:val="007A49E0"/>
    <w:rsid w:val="007A4FDA"/>
    <w:rsid w:val="007A514F"/>
    <w:rsid w:val="007A5CDE"/>
    <w:rsid w:val="007A6632"/>
    <w:rsid w:val="007A669E"/>
    <w:rsid w:val="007A6946"/>
    <w:rsid w:val="007A73CD"/>
    <w:rsid w:val="007A7457"/>
    <w:rsid w:val="007A7990"/>
    <w:rsid w:val="007B0025"/>
    <w:rsid w:val="007B01D7"/>
    <w:rsid w:val="007B01FE"/>
    <w:rsid w:val="007B0412"/>
    <w:rsid w:val="007B0CD9"/>
    <w:rsid w:val="007B1730"/>
    <w:rsid w:val="007B1B61"/>
    <w:rsid w:val="007B252A"/>
    <w:rsid w:val="007B29B7"/>
    <w:rsid w:val="007B300C"/>
    <w:rsid w:val="007B320A"/>
    <w:rsid w:val="007B331A"/>
    <w:rsid w:val="007B33BB"/>
    <w:rsid w:val="007B356C"/>
    <w:rsid w:val="007B35B1"/>
    <w:rsid w:val="007B3786"/>
    <w:rsid w:val="007B39E0"/>
    <w:rsid w:val="007B3A85"/>
    <w:rsid w:val="007B3C2E"/>
    <w:rsid w:val="007B4444"/>
    <w:rsid w:val="007B4742"/>
    <w:rsid w:val="007B48AD"/>
    <w:rsid w:val="007B58B9"/>
    <w:rsid w:val="007B6146"/>
    <w:rsid w:val="007B68A8"/>
    <w:rsid w:val="007B6A09"/>
    <w:rsid w:val="007B74EC"/>
    <w:rsid w:val="007C0FBC"/>
    <w:rsid w:val="007C19E7"/>
    <w:rsid w:val="007C1D92"/>
    <w:rsid w:val="007C225A"/>
    <w:rsid w:val="007C2CB2"/>
    <w:rsid w:val="007C2F39"/>
    <w:rsid w:val="007C2F96"/>
    <w:rsid w:val="007C30A4"/>
    <w:rsid w:val="007C34C9"/>
    <w:rsid w:val="007C3C2F"/>
    <w:rsid w:val="007C3EA1"/>
    <w:rsid w:val="007C3ED0"/>
    <w:rsid w:val="007C449C"/>
    <w:rsid w:val="007C4BCC"/>
    <w:rsid w:val="007C53BA"/>
    <w:rsid w:val="007C53C4"/>
    <w:rsid w:val="007C5B32"/>
    <w:rsid w:val="007C5E1F"/>
    <w:rsid w:val="007C6CE0"/>
    <w:rsid w:val="007C710F"/>
    <w:rsid w:val="007C7256"/>
    <w:rsid w:val="007C7343"/>
    <w:rsid w:val="007C747F"/>
    <w:rsid w:val="007C7908"/>
    <w:rsid w:val="007C7954"/>
    <w:rsid w:val="007D04E9"/>
    <w:rsid w:val="007D06FB"/>
    <w:rsid w:val="007D0C6B"/>
    <w:rsid w:val="007D19AE"/>
    <w:rsid w:val="007D1C99"/>
    <w:rsid w:val="007D2E94"/>
    <w:rsid w:val="007D38C1"/>
    <w:rsid w:val="007D3915"/>
    <w:rsid w:val="007D3F78"/>
    <w:rsid w:val="007D51A5"/>
    <w:rsid w:val="007D7098"/>
    <w:rsid w:val="007D715A"/>
    <w:rsid w:val="007D72B0"/>
    <w:rsid w:val="007D78A1"/>
    <w:rsid w:val="007D7A4D"/>
    <w:rsid w:val="007E08FF"/>
    <w:rsid w:val="007E0925"/>
    <w:rsid w:val="007E0A2E"/>
    <w:rsid w:val="007E0E65"/>
    <w:rsid w:val="007E19CB"/>
    <w:rsid w:val="007E20CA"/>
    <w:rsid w:val="007E445A"/>
    <w:rsid w:val="007E4FCD"/>
    <w:rsid w:val="007E535C"/>
    <w:rsid w:val="007E5543"/>
    <w:rsid w:val="007E6677"/>
    <w:rsid w:val="007E6879"/>
    <w:rsid w:val="007E6BC6"/>
    <w:rsid w:val="007E7355"/>
    <w:rsid w:val="007E73C2"/>
    <w:rsid w:val="007E73FE"/>
    <w:rsid w:val="007E74BD"/>
    <w:rsid w:val="007F05AC"/>
    <w:rsid w:val="007F06A5"/>
    <w:rsid w:val="007F0B55"/>
    <w:rsid w:val="007F17D0"/>
    <w:rsid w:val="007F1E95"/>
    <w:rsid w:val="007F2199"/>
    <w:rsid w:val="007F28AD"/>
    <w:rsid w:val="007F3497"/>
    <w:rsid w:val="007F370B"/>
    <w:rsid w:val="007F4177"/>
    <w:rsid w:val="007F4495"/>
    <w:rsid w:val="007F4811"/>
    <w:rsid w:val="007F48A5"/>
    <w:rsid w:val="007F48CD"/>
    <w:rsid w:val="007F5634"/>
    <w:rsid w:val="007F5DB3"/>
    <w:rsid w:val="007F613D"/>
    <w:rsid w:val="007F62A0"/>
    <w:rsid w:val="007F6600"/>
    <w:rsid w:val="007F7AA2"/>
    <w:rsid w:val="008003EB"/>
    <w:rsid w:val="00800ADD"/>
    <w:rsid w:val="0080125F"/>
    <w:rsid w:val="00802097"/>
    <w:rsid w:val="00802146"/>
    <w:rsid w:val="00802285"/>
    <w:rsid w:val="00802DE0"/>
    <w:rsid w:val="00803141"/>
    <w:rsid w:val="008032F0"/>
    <w:rsid w:val="0080334B"/>
    <w:rsid w:val="00803DD5"/>
    <w:rsid w:val="0080468A"/>
    <w:rsid w:val="00804802"/>
    <w:rsid w:val="00804BEF"/>
    <w:rsid w:val="00805082"/>
    <w:rsid w:val="0080570C"/>
    <w:rsid w:val="008061EC"/>
    <w:rsid w:val="00807455"/>
    <w:rsid w:val="008075EB"/>
    <w:rsid w:val="008077D3"/>
    <w:rsid w:val="00807AE8"/>
    <w:rsid w:val="008104CF"/>
    <w:rsid w:val="008105BE"/>
    <w:rsid w:val="00810BE9"/>
    <w:rsid w:val="00811A39"/>
    <w:rsid w:val="00811AC3"/>
    <w:rsid w:val="00812387"/>
    <w:rsid w:val="0081251E"/>
    <w:rsid w:val="00812587"/>
    <w:rsid w:val="00812808"/>
    <w:rsid w:val="00812F31"/>
    <w:rsid w:val="0081314D"/>
    <w:rsid w:val="008135C3"/>
    <w:rsid w:val="00813989"/>
    <w:rsid w:val="00813B45"/>
    <w:rsid w:val="008140A1"/>
    <w:rsid w:val="0081532C"/>
    <w:rsid w:val="008155D4"/>
    <w:rsid w:val="008162AD"/>
    <w:rsid w:val="00816861"/>
    <w:rsid w:val="008169BB"/>
    <w:rsid w:val="00816DE6"/>
    <w:rsid w:val="008172C8"/>
    <w:rsid w:val="00817424"/>
    <w:rsid w:val="00817434"/>
    <w:rsid w:val="00820A21"/>
    <w:rsid w:val="00820D35"/>
    <w:rsid w:val="00821280"/>
    <w:rsid w:val="008215A5"/>
    <w:rsid w:val="00821636"/>
    <w:rsid w:val="00821AAA"/>
    <w:rsid w:val="00821D8D"/>
    <w:rsid w:val="00822774"/>
    <w:rsid w:val="00822AD5"/>
    <w:rsid w:val="00822EC3"/>
    <w:rsid w:val="00822F9A"/>
    <w:rsid w:val="0082336C"/>
    <w:rsid w:val="008235CF"/>
    <w:rsid w:val="00823EE9"/>
    <w:rsid w:val="00824170"/>
    <w:rsid w:val="0082469B"/>
    <w:rsid w:val="008248A3"/>
    <w:rsid w:val="008248C2"/>
    <w:rsid w:val="00824D03"/>
    <w:rsid w:val="00824DAE"/>
    <w:rsid w:val="00824FE1"/>
    <w:rsid w:val="00825D8D"/>
    <w:rsid w:val="00826F63"/>
    <w:rsid w:val="00827BA4"/>
    <w:rsid w:val="0083081D"/>
    <w:rsid w:val="00830ACE"/>
    <w:rsid w:val="00830CF3"/>
    <w:rsid w:val="00830E9C"/>
    <w:rsid w:val="008315FC"/>
    <w:rsid w:val="008329BE"/>
    <w:rsid w:val="00832DF8"/>
    <w:rsid w:val="00832EF4"/>
    <w:rsid w:val="00833069"/>
    <w:rsid w:val="00833220"/>
    <w:rsid w:val="00833C2A"/>
    <w:rsid w:val="00833C94"/>
    <w:rsid w:val="00834C18"/>
    <w:rsid w:val="008359EA"/>
    <w:rsid w:val="0083631D"/>
    <w:rsid w:val="0083636B"/>
    <w:rsid w:val="00836A15"/>
    <w:rsid w:val="008379A7"/>
    <w:rsid w:val="00840C77"/>
    <w:rsid w:val="00840D4B"/>
    <w:rsid w:val="00842097"/>
    <w:rsid w:val="00842B5B"/>
    <w:rsid w:val="00842E69"/>
    <w:rsid w:val="00843505"/>
    <w:rsid w:val="0084417F"/>
    <w:rsid w:val="008441FC"/>
    <w:rsid w:val="00844694"/>
    <w:rsid w:val="0084489D"/>
    <w:rsid w:val="00844CDC"/>
    <w:rsid w:val="008453D5"/>
    <w:rsid w:val="008454F2"/>
    <w:rsid w:val="00846427"/>
    <w:rsid w:val="00846920"/>
    <w:rsid w:val="00847976"/>
    <w:rsid w:val="008507F2"/>
    <w:rsid w:val="00850FA0"/>
    <w:rsid w:val="0085168F"/>
    <w:rsid w:val="0085181D"/>
    <w:rsid w:val="00851895"/>
    <w:rsid w:val="008519C8"/>
    <w:rsid w:val="00851BD2"/>
    <w:rsid w:val="00852257"/>
    <w:rsid w:val="00852E62"/>
    <w:rsid w:val="008532B4"/>
    <w:rsid w:val="00854663"/>
    <w:rsid w:val="008546CD"/>
    <w:rsid w:val="00854761"/>
    <w:rsid w:val="00855260"/>
    <w:rsid w:val="00855BC4"/>
    <w:rsid w:val="00856FBC"/>
    <w:rsid w:val="00856FF2"/>
    <w:rsid w:val="00857041"/>
    <w:rsid w:val="00857708"/>
    <w:rsid w:val="008601F3"/>
    <w:rsid w:val="00860DB2"/>
    <w:rsid w:val="00860FE5"/>
    <w:rsid w:val="00861D30"/>
    <w:rsid w:val="0086214C"/>
    <w:rsid w:val="008623DD"/>
    <w:rsid w:val="008626C8"/>
    <w:rsid w:val="008629C9"/>
    <w:rsid w:val="00862A14"/>
    <w:rsid w:val="00862C0A"/>
    <w:rsid w:val="0086304C"/>
    <w:rsid w:val="00863426"/>
    <w:rsid w:val="0086465B"/>
    <w:rsid w:val="00864A6E"/>
    <w:rsid w:val="00864BB7"/>
    <w:rsid w:val="008652F3"/>
    <w:rsid w:val="008661DB"/>
    <w:rsid w:val="008662C7"/>
    <w:rsid w:val="00866B32"/>
    <w:rsid w:val="00866EA1"/>
    <w:rsid w:val="00867914"/>
    <w:rsid w:val="00867CE7"/>
    <w:rsid w:val="00870E23"/>
    <w:rsid w:val="00871819"/>
    <w:rsid w:val="00871C25"/>
    <w:rsid w:val="00871F51"/>
    <w:rsid w:val="008721F7"/>
    <w:rsid w:val="00872793"/>
    <w:rsid w:val="00872A1F"/>
    <w:rsid w:val="008735DD"/>
    <w:rsid w:val="0087383F"/>
    <w:rsid w:val="00873850"/>
    <w:rsid w:val="008738D3"/>
    <w:rsid w:val="00874527"/>
    <w:rsid w:val="00874719"/>
    <w:rsid w:val="00875303"/>
    <w:rsid w:val="00875414"/>
    <w:rsid w:val="00875555"/>
    <w:rsid w:val="008756E5"/>
    <w:rsid w:val="008757AA"/>
    <w:rsid w:val="008757F4"/>
    <w:rsid w:val="00876113"/>
    <w:rsid w:val="008765DB"/>
    <w:rsid w:val="00876652"/>
    <w:rsid w:val="00876C1E"/>
    <w:rsid w:val="0087785E"/>
    <w:rsid w:val="00877A0F"/>
    <w:rsid w:val="00877B84"/>
    <w:rsid w:val="0088015D"/>
    <w:rsid w:val="00880F67"/>
    <w:rsid w:val="008814BC"/>
    <w:rsid w:val="0088156B"/>
    <w:rsid w:val="008819BC"/>
    <w:rsid w:val="00881A24"/>
    <w:rsid w:val="00881A32"/>
    <w:rsid w:val="0088273F"/>
    <w:rsid w:val="00882747"/>
    <w:rsid w:val="00882756"/>
    <w:rsid w:val="0088285A"/>
    <w:rsid w:val="00885112"/>
    <w:rsid w:val="008852F8"/>
    <w:rsid w:val="008863D3"/>
    <w:rsid w:val="00886555"/>
    <w:rsid w:val="00886CA4"/>
    <w:rsid w:val="0088718A"/>
    <w:rsid w:val="00887374"/>
    <w:rsid w:val="00887409"/>
    <w:rsid w:val="008875CF"/>
    <w:rsid w:val="00887E2F"/>
    <w:rsid w:val="00887EF1"/>
    <w:rsid w:val="00887F11"/>
    <w:rsid w:val="008904FB"/>
    <w:rsid w:val="00890B0C"/>
    <w:rsid w:val="008911B3"/>
    <w:rsid w:val="008911D1"/>
    <w:rsid w:val="00891354"/>
    <w:rsid w:val="008914B9"/>
    <w:rsid w:val="0089207B"/>
    <w:rsid w:val="00892617"/>
    <w:rsid w:val="0089270F"/>
    <w:rsid w:val="008941B4"/>
    <w:rsid w:val="00894804"/>
    <w:rsid w:val="008948E5"/>
    <w:rsid w:val="00894D1E"/>
    <w:rsid w:val="00894E75"/>
    <w:rsid w:val="00894F17"/>
    <w:rsid w:val="008962CC"/>
    <w:rsid w:val="0089654A"/>
    <w:rsid w:val="00896F55"/>
    <w:rsid w:val="0089754B"/>
    <w:rsid w:val="008A115F"/>
    <w:rsid w:val="008A21FC"/>
    <w:rsid w:val="008A2297"/>
    <w:rsid w:val="008A2C2C"/>
    <w:rsid w:val="008A34D3"/>
    <w:rsid w:val="008A36C6"/>
    <w:rsid w:val="008A4203"/>
    <w:rsid w:val="008A47E8"/>
    <w:rsid w:val="008A4FD0"/>
    <w:rsid w:val="008A4FE7"/>
    <w:rsid w:val="008A506F"/>
    <w:rsid w:val="008A5432"/>
    <w:rsid w:val="008A55B3"/>
    <w:rsid w:val="008A6332"/>
    <w:rsid w:val="008A64FC"/>
    <w:rsid w:val="008A6E42"/>
    <w:rsid w:val="008A7446"/>
    <w:rsid w:val="008A7C5B"/>
    <w:rsid w:val="008B0127"/>
    <w:rsid w:val="008B02AF"/>
    <w:rsid w:val="008B04C8"/>
    <w:rsid w:val="008B13EA"/>
    <w:rsid w:val="008B1795"/>
    <w:rsid w:val="008B1A8D"/>
    <w:rsid w:val="008B1E2B"/>
    <w:rsid w:val="008B27F7"/>
    <w:rsid w:val="008B35AD"/>
    <w:rsid w:val="008B35F2"/>
    <w:rsid w:val="008B38C7"/>
    <w:rsid w:val="008B3CC5"/>
    <w:rsid w:val="008B3DD9"/>
    <w:rsid w:val="008B3E4E"/>
    <w:rsid w:val="008B51E6"/>
    <w:rsid w:val="008B5DA4"/>
    <w:rsid w:val="008B60BC"/>
    <w:rsid w:val="008B6864"/>
    <w:rsid w:val="008B688E"/>
    <w:rsid w:val="008B71D8"/>
    <w:rsid w:val="008B738A"/>
    <w:rsid w:val="008C03C2"/>
    <w:rsid w:val="008C040A"/>
    <w:rsid w:val="008C0420"/>
    <w:rsid w:val="008C07B1"/>
    <w:rsid w:val="008C0D0D"/>
    <w:rsid w:val="008C1273"/>
    <w:rsid w:val="008C1430"/>
    <w:rsid w:val="008C14AA"/>
    <w:rsid w:val="008C159E"/>
    <w:rsid w:val="008C369F"/>
    <w:rsid w:val="008C4540"/>
    <w:rsid w:val="008C46A2"/>
    <w:rsid w:val="008C4A04"/>
    <w:rsid w:val="008C4A37"/>
    <w:rsid w:val="008C5294"/>
    <w:rsid w:val="008C6404"/>
    <w:rsid w:val="008C66C5"/>
    <w:rsid w:val="008C6E84"/>
    <w:rsid w:val="008C6FB8"/>
    <w:rsid w:val="008C74F3"/>
    <w:rsid w:val="008D02A9"/>
    <w:rsid w:val="008D072F"/>
    <w:rsid w:val="008D0C20"/>
    <w:rsid w:val="008D0C43"/>
    <w:rsid w:val="008D1143"/>
    <w:rsid w:val="008D17B0"/>
    <w:rsid w:val="008D1892"/>
    <w:rsid w:val="008D1A8C"/>
    <w:rsid w:val="008D1C87"/>
    <w:rsid w:val="008D1C99"/>
    <w:rsid w:val="008D21BB"/>
    <w:rsid w:val="008D2782"/>
    <w:rsid w:val="008D2E3F"/>
    <w:rsid w:val="008D33ED"/>
    <w:rsid w:val="008D360A"/>
    <w:rsid w:val="008D3916"/>
    <w:rsid w:val="008D3A4E"/>
    <w:rsid w:val="008D51E2"/>
    <w:rsid w:val="008D537C"/>
    <w:rsid w:val="008D56D3"/>
    <w:rsid w:val="008D717C"/>
    <w:rsid w:val="008D7762"/>
    <w:rsid w:val="008D7A8F"/>
    <w:rsid w:val="008D7C6E"/>
    <w:rsid w:val="008D7DC6"/>
    <w:rsid w:val="008E1ABF"/>
    <w:rsid w:val="008E1D58"/>
    <w:rsid w:val="008E1F58"/>
    <w:rsid w:val="008E2099"/>
    <w:rsid w:val="008E27E7"/>
    <w:rsid w:val="008E2AF9"/>
    <w:rsid w:val="008E342F"/>
    <w:rsid w:val="008E37E7"/>
    <w:rsid w:val="008E3867"/>
    <w:rsid w:val="008E398C"/>
    <w:rsid w:val="008E3BEA"/>
    <w:rsid w:val="008E4619"/>
    <w:rsid w:val="008E5F2C"/>
    <w:rsid w:val="008E6132"/>
    <w:rsid w:val="008E6872"/>
    <w:rsid w:val="008E7916"/>
    <w:rsid w:val="008E7D0A"/>
    <w:rsid w:val="008E7FBA"/>
    <w:rsid w:val="008F0C80"/>
    <w:rsid w:val="008F0EDD"/>
    <w:rsid w:val="008F0EF1"/>
    <w:rsid w:val="008F0F87"/>
    <w:rsid w:val="008F1C3C"/>
    <w:rsid w:val="008F24AE"/>
    <w:rsid w:val="008F256E"/>
    <w:rsid w:val="008F274C"/>
    <w:rsid w:val="008F2BB6"/>
    <w:rsid w:val="008F2C2B"/>
    <w:rsid w:val="008F395E"/>
    <w:rsid w:val="008F3C82"/>
    <w:rsid w:val="008F4028"/>
    <w:rsid w:val="008F4BF8"/>
    <w:rsid w:val="008F53B8"/>
    <w:rsid w:val="008F5BFA"/>
    <w:rsid w:val="008F5E7D"/>
    <w:rsid w:val="008F6E57"/>
    <w:rsid w:val="008F724C"/>
    <w:rsid w:val="008F7EE0"/>
    <w:rsid w:val="0090016A"/>
    <w:rsid w:val="009002F1"/>
    <w:rsid w:val="00900387"/>
    <w:rsid w:val="0090077E"/>
    <w:rsid w:val="00900804"/>
    <w:rsid w:val="00900F2D"/>
    <w:rsid w:val="00901084"/>
    <w:rsid w:val="0090127C"/>
    <w:rsid w:val="00901974"/>
    <w:rsid w:val="00901C1E"/>
    <w:rsid w:val="00902628"/>
    <w:rsid w:val="00902DB3"/>
    <w:rsid w:val="009039F6"/>
    <w:rsid w:val="00903CA6"/>
    <w:rsid w:val="0090442C"/>
    <w:rsid w:val="00904712"/>
    <w:rsid w:val="00904BA7"/>
    <w:rsid w:val="00904EAB"/>
    <w:rsid w:val="009050F0"/>
    <w:rsid w:val="00905126"/>
    <w:rsid w:val="009052B6"/>
    <w:rsid w:val="00905D75"/>
    <w:rsid w:val="00905E8A"/>
    <w:rsid w:val="00905EA0"/>
    <w:rsid w:val="009062AE"/>
    <w:rsid w:val="009067AC"/>
    <w:rsid w:val="00906E0C"/>
    <w:rsid w:val="009070C9"/>
    <w:rsid w:val="00907749"/>
    <w:rsid w:val="0090774F"/>
    <w:rsid w:val="00907802"/>
    <w:rsid w:val="00907FCA"/>
    <w:rsid w:val="0091045F"/>
    <w:rsid w:val="009108C9"/>
    <w:rsid w:val="00910D4A"/>
    <w:rsid w:val="009117BB"/>
    <w:rsid w:val="00911867"/>
    <w:rsid w:val="00911AF8"/>
    <w:rsid w:val="00912316"/>
    <w:rsid w:val="00912E86"/>
    <w:rsid w:val="009131F6"/>
    <w:rsid w:val="009132C1"/>
    <w:rsid w:val="00913425"/>
    <w:rsid w:val="009140F2"/>
    <w:rsid w:val="00914E14"/>
    <w:rsid w:val="00914F1B"/>
    <w:rsid w:val="0091522D"/>
    <w:rsid w:val="00915E80"/>
    <w:rsid w:val="00915E8D"/>
    <w:rsid w:val="00916469"/>
    <w:rsid w:val="009166FD"/>
    <w:rsid w:val="0092028D"/>
    <w:rsid w:val="0092085D"/>
    <w:rsid w:val="00921AF2"/>
    <w:rsid w:val="00922897"/>
    <w:rsid w:val="009229A6"/>
    <w:rsid w:val="0092355F"/>
    <w:rsid w:val="009237F6"/>
    <w:rsid w:val="00923B52"/>
    <w:rsid w:val="00923FA7"/>
    <w:rsid w:val="00924702"/>
    <w:rsid w:val="00924950"/>
    <w:rsid w:val="009250FC"/>
    <w:rsid w:val="0092629C"/>
    <w:rsid w:val="00926607"/>
    <w:rsid w:val="00927497"/>
    <w:rsid w:val="009276BF"/>
    <w:rsid w:val="00927A6A"/>
    <w:rsid w:val="00927DEE"/>
    <w:rsid w:val="00930264"/>
    <w:rsid w:val="00930360"/>
    <w:rsid w:val="00930CAA"/>
    <w:rsid w:val="009312A6"/>
    <w:rsid w:val="009312E1"/>
    <w:rsid w:val="0093173D"/>
    <w:rsid w:val="009323CE"/>
    <w:rsid w:val="0093279F"/>
    <w:rsid w:val="0093321A"/>
    <w:rsid w:val="00933E86"/>
    <w:rsid w:val="009343DE"/>
    <w:rsid w:val="00935704"/>
    <w:rsid w:val="00936275"/>
    <w:rsid w:val="009369BE"/>
    <w:rsid w:val="00936A99"/>
    <w:rsid w:val="009379D6"/>
    <w:rsid w:val="00937B10"/>
    <w:rsid w:val="00937DD3"/>
    <w:rsid w:val="00937FC2"/>
    <w:rsid w:val="00940EC1"/>
    <w:rsid w:val="00940FB9"/>
    <w:rsid w:val="00942066"/>
    <w:rsid w:val="00942539"/>
    <w:rsid w:val="00942918"/>
    <w:rsid w:val="009433F7"/>
    <w:rsid w:val="00943E37"/>
    <w:rsid w:val="009444AC"/>
    <w:rsid w:val="009449CB"/>
    <w:rsid w:val="00944CE6"/>
    <w:rsid w:val="00944F4D"/>
    <w:rsid w:val="009450CC"/>
    <w:rsid w:val="00945FAA"/>
    <w:rsid w:val="00946093"/>
    <w:rsid w:val="0094618B"/>
    <w:rsid w:val="00946525"/>
    <w:rsid w:val="0094659F"/>
    <w:rsid w:val="00947395"/>
    <w:rsid w:val="009474FC"/>
    <w:rsid w:val="00947528"/>
    <w:rsid w:val="009476B6"/>
    <w:rsid w:val="009478CD"/>
    <w:rsid w:val="00947A43"/>
    <w:rsid w:val="009504E0"/>
    <w:rsid w:val="0095089F"/>
    <w:rsid w:val="0095164E"/>
    <w:rsid w:val="00951899"/>
    <w:rsid w:val="00951EBF"/>
    <w:rsid w:val="00952249"/>
    <w:rsid w:val="0095292A"/>
    <w:rsid w:val="00952B8B"/>
    <w:rsid w:val="009534D3"/>
    <w:rsid w:val="00953560"/>
    <w:rsid w:val="009535FF"/>
    <w:rsid w:val="00954143"/>
    <w:rsid w:val="0095419E"/>
    <w:rsid w:val="00954617"/>
    <w:rsid w:val="00954632"/>
    <w:rsid w:val="0095479F"/>
    <w:rsid w:val="00955028"/>
    <w:rsid w:val="00955442"/>
    <w:rsid w:val="00955751"/>
    <w:rsid w:val="009559FD"/>
    <w:rsid w:val="00955DCE"/>
    <w:rsid w:val="009560DF"/>
    <w:rsid w:val="00956164"/>
    <w:rsid w:val="0095796D"/>
    <w:rsid w:val="00960261"/>
    <w:rsid w:val="009602F8"/>
    <w:rsid w:val="0096047A"/>
    <w:rsid w:val="009608FD"/>
    <w:rsid w:val="009619A5"/>
    <w:rsid w:val="00961D2F"/>
    <w:rsid w:val="0096210E"/>
    <w:rsid w:val="009623C5"/>
    <w:rsid w:val="00963C26"/>
    <w:rsid w:val="0096412E"/>
    <w:rsid w:val="00964BD8"/>
    <w:rsid w:val="0096503B"/>
    <w:rsid w:val="00965366"/>
    <w:rsid w:val="0096593D"/>
    <w:rsid w:val="00965D7D"/>
    <w:rsid w:val="0096631E"/>
    <w:rsid w:val="0096679C"/>
    <w:rsid w:val="009668F4"/>
    <w:rsid w:val="00966EE1"/>
    <w:rsid w:val="0096748E"/>
    <w:rsid w:val="009675B8"/>
    <w:rsid w:val="00967938"/>
    <w:rsid w:val="009708EA"/>
    <w:rsid w:val="009725AD"/>
    <w:rsid w:val="009725D7"/>
    <w:rsid w:val="0097294F"/>
    <w:rsid w:val="00972FAB"/>
    <w:rsid w:val="009736F5"/>
    <w:rsid w:val="009738C3"/>
    <w:rsid w:val="00973D98"/>
    <w:rsid w:val="00973FED"/>
    <w:rsid w:val="0097408B"/>
    <w:rsid w:val="0097429E"/>
    <w:rsid w:val="0097455F"/>
    <w:rsid w:val="00974A5C"/>
    <w:rsid w:val="00974F02"/>
    <w:rsid w:val="009750B9"/>
    <w:rsid w:val="009755AE"/>
    <w:rsid w:val="009756E1"/>
    <w:rsid w:val="00975F7D"/>
    <w:rsid w:val="00976671"/>
    <w:rsid w:val="009769E0"/>
    <w:rsid w:val="00977453"/>
    <w:rsid w:val="009775C2"/>
    <w:rsid w:val="00977B9F"/>
    <w:rsid w:val="0098049F"/>
    <w:rsid w:val="00980BAC"/>
    <w:rsid w:val="00981789"/>
    <w:rsid w:val="00981A46"/>
    <w:rsid w:val="00981FA8"/>
    <w:rsid w:val="0098229F"/>
    <w:rsid w:val="00982A5C"/>
    <w:rsid w:val="00982C17"/>
    <w:rsid w:val="00983370"/>
    <w:rsid w:val="009834F6"/>
    <w:rsid w:val="00983983"/>
    <w:rsid w:val="00983F44"/>
    <w:rsid w:val="00983F70"/>
    <w:rsid w:val="00984ABD"/>
    <w:rsid w:val="009850C2"/>
    <w:rsid w:val="009855D1"/>
    <w:rsid w:val="0098584A"/>
    <w:rsid w:val="00985872"/>
    <w:rsid w:val="009858D8"/>
    <w:rsid w:val="0098641F"/>
    <w:rsid w:val="00986C63"/>
    <w:rsid w:val="00986CD6"/>
    <w:rsid w:val="009870C5"/>
    <w:rsid w:val="00987140"/>
    <w:rsid w:val="00987249"/>
    <w:rsid w:val="00987430"/>
    <w:rsid w:val="00990360"/>
    <w:rsid w:val="00990B62"/>
    <w:rsid w:val="00990BA8"/>
    <w:rsid w:val="009914E1"/>
    <w:rsid w:val="009917EB"/>
    <w:rsid w:val="0099186C"/>
    <w:rsid w:val="00992CEA"/>
    <w:rsid w:val="009932B4"/>
    <w:rsid w:val="00993D66"/>
    <w:rsid w:val="00994AA6"/>
    <w:rsid w:val="00994FAF"/>
    <w:rsid w:val="009953D1"/>
    <w:rsid w:val="0099692D"/>
    <w:rsid w:val="0099699B"/>
    <w:rsid w:val="00997051"/>
    <w:rsid w:val="0099793B"/>
    <w:rsid w:val="009A0301"/>
    <w:rsid w:val="009A03E3"/>
    <w:rsid w:val="009A09B1"/>
    <w:rsid w:val="009A1513"/>
    <w:rsid w:val="009A18D0"/>
    <w:rsid w:val="009A1976"/>
    <w:rsid w:val="009A1F09"/>
    <w:rsid w:val="009A2289"/>
    <w:rsid w:val="009A2362"/>
    <w:rsid w:val="009A27F7"/>
    <w:rsid w:val="009A2E19"/>
    <w:rsid w:val="009A33A4"/>
    <w:rsid w:val="009A384B"/>
    <w:rsid w:val="009A3C80"/>
    <w:rsid w:val="009A4EED"/>
    <w:rsid w:val="009A5102"/>
    <w:rsid w:val="009A52FC"/>
    <w:rsid w:val="009A547D"/>
    <w:rsid w:val="009A5568"/>
    <w:rsid w:val="009A590E"/>
    <w:rsid w:val="009A5CE1"/>
    <w:rsid w:val="009A64AC"/>
    <w:rsid w:val="009A6A73"/>
    <w:rsid w:val="009B01A5"/>
    <w:rsid w:val="009B0323"/>
    <w:rsid w:val="009B038F"/>
    <w:rsid w:val="009B03A4"/>
    <w:rsid w:val="009B0AD1"/>
    <w:rsid w:val="009B10D7"/>
    <w:rsid w:val="009B1577"/>
    <w:rsid w:val="009B1737"/>
    <w:rsid w:val="009B1ED2"/>
    <w:rsid w:val="009B1FEB"/>
    <w:rsid w:val="009B34F9"/>
    <w:rsid w:val="009B3548"/>
    <w:rsid w:val="009B380B"/>
    <w:rsid w:val="009B38B7"/>
    <w:rsid w:val="009B4AE7"/>
    <w:rsid w:val="009B54D6"/>
    <w:rsid w:val="009B6019"/>
    <w:rsid w:val="009B608B"/>
    <w:rsid w:val="009B642E"/>
    <w:rsid w:val="009B6D9B"/>
    <w:rsid w:val="009B7080"/>
    <w:rsid w:val="009B70D0"/>
    <w:rsid w:val="009B7F16"/>
    <w:rsid w:val="009C00AF"/>
    <w:rsid w:val="009C01F0"/>
    <w:rsid w:val="009C0E98"/>
    <w:rsid w:val="009C1043"/>
    <w:rsid w:val="009C105D"/>
    <w:rsid w:val="009C1CEF"/>
    <w:rsid w:val="009C1EAA"/>
    <w:rsid w:val="009C1F1C"/>
    <w:rsid w:val="009C226A"/>
    <w:rsid w:val="009C2F17"/>
    <w:rsid w:val="009C3082"/>
    <w:rsid w:val="009C35B3"/>
    <w:rsid w:val="009C3740"/>
    <w:rsid w:val="009C37CC"/>
    <w:rsid w:val="009C3916"/>
    <w:rsid w:val="009C4DE2"/>
    <w:rsid w:val="009C4EBF"/>
    <w:rsid w:val="009C57BE"/>
    <w:rsid w:val="009C5B91"/>
    <w:rsid w:val="009C5C6B"/>
    <w:rsid w:val="009C614F"/>
    <w:rsid w:val="009C6680"/>
    <w:rsid w:val="009C67C3"/>
    <w:rsid w:val="009C69D0"/>
    <w:rsid w:val="009C6C9F"/>
    <w:rsid w:val="009C7315"/>
    <w:rsid w:val="009C743D"/>
    <w:rsid w:val="009C75F8"/>
    <w:rsid w:val="009C772D"/>
    <w:rsid w:val="009C78E1"/>
    <w:rsid w:val="009C7B82"/>
    <w:rsid w:val="009D00F9"/>
    <w:rsid w:val="009D03DB"/>
    <w:rsid w:val="009D161C"/>
    <w:rsid w:val="009D16AA"/>
    <w:rsid w:val="009D1731"/>
    <w:rsid w:val="009D1D1B"/>
    <w:rsid w:val="009D23C6"/>
    <w:rsid w:val="009D2430"/>
    <w:rsid w:val="009D387C"/>
    <w:rsid w:val="009D5579"/>
    <w:rsid w:val="009D5786"/>
    <w:rsid w:val="009D67F8"/>
    <w:rsid w:val="009E0AF8"/>
    <w:rsid w:val="009E0C22"/>
    <w:rsid w:val="009E0E67"/>
    <w:rsid w:val="009E121C"/>
    <w:rsid w:val="009E121D"/>
    <w:rsid w:val="009E159C"/>
    <w:rsid w:val="009E1A68"/>
    <w:rsid w:val="009E1B18"/>
    <w:rsid w:val="009E1BA7"/>
    <w:rsid w:val="009E1D2D"/>
    <w:rsid w:val="009E2DFA"/>
    <w:rsid w:val="009E3445"/>
    <w:rsid w:val="009E3853"/>
    <w:rsid w:val="009E3B4B"/>
    <w:rsid w:val="009E412F"/>
    <w:rsid w:val="009E4415"/>
    <w:rsid w:val="009E479D"/>
    <w:rsid w:val="009E52BC"/>
    <w:rsid w:val="009E5B71"/>
    <w:rsid w:val="009E6133"/>
    <w:rsid w:val="009E697F"/>
    <w:rsid w:val="009E717A"/>
    <w:rsid w:val="009F0074"/>
    <w:rsid w:val="009F0375"/>
    <w:rsid w:val="009F0D59"/>
    <w:rsid w:val="009F1492"/>
    <w:rsid w:val="009F1976"/>
    <w:rsid w:val="009F2092"/>
    <w:rsid w:val="009F247D"/>
    <w:rsid w:val="009F3130"/>
    <w:rsid w:val="009F33A7"/>
    <w:rsid w:val="009F37C0"/>
    <w:rsid w:val="009F441F"/>
    <w:rsid w:val="009F44C9"/>
    <w:rsid w:val="009F50A6"/>
    <w:rsid w:val="009F53F8"/>
    <w:rsid w:val="009F582D"/>
    <w:rsid w:val="009F6656"/>
    <w:rsid w:val="009F6B9E"/>
    <w:rsid w:val="009F7356"/>
    <w:rsid w:val="009F7A73"/>
    <w:rsid w:val="009F7F43"/>
    <w:rsid w:val="00A00685"/>
    <w:rsid w:val="00A009DF"/>
    <w:rsid w:val="00A00F12"/>
    <w:rsid w:val="00A01008"/>
    <w:rsid w:val="00A01C83"/>
    <w:rsid w:val="00A01CEA"/>
    <w:rsid w:val="00A01F5D"/>
    <w:rsid w:val="00A0201D"/>
    <w:rsid w:val="00A021A6"/>
    <w:rsid w:val="00A02254"/>
    <w:rsid w:val="00A023A3"/>
    <w:rsid w:val="00A02BC6"/>
    <w:rsid w:val="00A02D83"/>
    <w:rsid w:val="00A0348E"/>
    <w:rsid w:val="00A03617"/>
    <w:rsid w:val="00A03DE7"/>
    <w:rsid w:val="00A04DA8"/>
    <w:rsid w:val="00A050F1"/>
    <w:rsid w:val="00A0532A"/>
    <w:rsid w:val="00A05808"/>
    <w:rsid w:val="00A06A0B"/>
    <w:rsid w:val="00A06D82"/>
    <w:rsid w:val="00A11D11"/>
    <w:rsid w:val="00A11E50"/>
    <w:rsid w:val="00A11E55"/>
    <w:rsid w:val="00A141F7"/>
    <w:rsid w:val="00A14AA7"/>
    <w:rsid w:val="00A14C9E"/>
    <w:rsid w:val="00A150BD"/>
    <w:rsid w:val="00A1514E"/>
    <w:rsid w:val="00A15FBF"/>
    <w:rsid w:val="00A164AF"/>
    <w:rsid w:val="00A1699B"/>
    <w:rsid w:val="00A1719F"/>
    <w:rsid w:val="00A176C5"/>
    <w:rsid w:val="00A17743"/>
    <w:rsid w:val="00A17974"/>
    <w:rsid w:val="00A204E0"/>
    <w:rsid w:val="00A23619"/>
    <w:rsid w:val="00A237D9"/>
    <w:rsid w:val="00A237EF"/>
    <w:rsid w:val="00A249C5"/>
    <w:rsid w:val="00A24E70"/>
    <w:rsid w:val="00A2505C"/>
    <w:rsid w:val="00A25188"/>
    <w:rsid w:val="00A253D6"/>
    <w:rsid w:val="00A254B8"/>
    <w:rsid w:val="00A2561A"/>
    <w:rsid w:val="00A25DB5"/>
    <w:rsid w:val="00A26123"/>
    <w:rsid w:val="00A2648F"/>
    <w:rsid w:val="00A26A13"/>
    <w:rsid w:val="00A27150"/>
    <w:rsid w:val="00A30565"/>
    <w:rsid w:val="00A31528"/>
    <w:rsid w:val="00A317A1"/>
    <w:rsid w:val="00A31B5D"/>
    <w:rsid w:val="00A341FA"/>
    <w:rsid w:val="00A34697"/>
    <w:rsid w:val="00A354AA"/>
    <w:rsid w:val="00A3585C"/>
    <w:rsid w:val="00A35CAF"/>
    <w:rsid w:val="00A35F3D"/>
    <w:rsid w:val="00A361FD"/>
    <w:rsid w:val="00A36524"/>
    <w:rsid w:val="00A36911"/>
    <w:rsid w:val="00A36924"/>
    <w:rsid w:val="00A36E18"/>
    <w:rsid w:val="00A36F8F"/>
    <w:rsid w:val="00A37B55"/>
    <w:rsid w:val="00A37E1A"/>
    <w:rsid w:val="00A4066B"/>
    <w:rsid w:val="00A407E5"/>
    <w:rsid w:val="00A40DA9"/>
    <w:rsid w:val="00A411C7"/>
    <w:rsid w:val="00A4157E"/>
    <w:rsid w:val="00A416A9"/>
    <w:rsid w:val="00A41BCA"/>
    <w:rsid w:val="00A41DAE"/>
    <w:rsid w:val="00A42094"/>
    <w:rsid w:val="00A420AA"/>
    <w:rsid w:val="00A42C88"/>
    <w:rsid w:val="00A42FA7"/>
    <w:rsid w:val="00A4333C"/>
    <w:rsid w:val="00A43531"/>
    <w:rsid w:val="00A447C3"/>
    <w:rsid w:val="00A44AFE"/>
    <w:rsid w:val="00A44E70"/>
    <w:rsid w:val="00A452AE"/>
    <w:rsid w:val="00A4560E"/>
    <w:rsid w:val="00A4581E"/>
    <w:rsid w:val="00A45B58"/>
    <w:rsid w:val="00A45D1F"/>
    <w:rsid w:val="00A46547"/>
    <w:rsid w:val="00A469DB"/>
    <w:rsid w:val="00A46D8C"/>
    <w:rsid w:val="00A473D9"/>
    <w:rsid w:val="00A4768E"/>
    <w:rsid w:val="00A47782"/>
    <w:rsid w:val="00A479C0"/>
    <w:rsid w:val="00A504EF"/>
    <w:rsid w:val="00A51241"/>
    <w:rsid w:val="00A51367"/>
    <w:rsid w:val="00A515CE"/>
    <w:rsid w:val="00A5166C"/>
    <w:rsid w:val="00A5169A"/>
    <w:rsid w:val="00A51B14"/>
    <w:rsid w:val="00A525BD"/>
    <w:rsid w:val="00A52845"/>
    <w:rsid w:val="00A53DF3"/>
    <w:rsid w:val="00A53F17"/>
    <w:rsid w:val="00A5410E"/>
    <w:rsid w:val="00A543FC"/>
    <w:rsid w:val="00A5471C"/>
    <w:rsid w:val="00A54C98"/>
    <w:rsid w:val="00A54CDB"/>
    <w:rsid w:val="00A54D4D"/>
    <w:rsid w:val="00A54FAE"/>
    <w:rsid w:val="00A55289"/>
    <w:rsid w:val="00A5529E"/>
    <w:rsid w:val="00A5610C"/>
    <w:rsid w:val="00A563DE"/>
    <w:rsid w:val="00A564AC"/>
    <w:rsid w:val="00A56727"/>
    <w:rsid w:val="00A5688C"/>
    <w:rsid w:val="00A5692B"/>
    <w:rsid w:val="00A57054"/>
    <w:rsid w:val="00A57069"/>
    <w:rsid w:val="00A57514"/>
    <w:rsid w:val="00A6089F"/>
    <w:rsid w:val="00A613C0"/>
    <w:rsid w:val="00A627A4"/>
    <w:rsid w:val="00A62970"/>
    <w:rsid w:val="00A63562"/>
    <w:rsid w:val="00A6470A"/>
    <w:rsid w:val="00A6473D"/>
    <w:rsid w:val="00A65667"/>
    <w:rsid w:val="00A657D0"/>
    <w:rsid w:val="00A65C0A"/>
    <w:rsid w:val="00A66B27"/>
    <w:rsid w:val="00A66D17"/>
    <w:rsid w:val="00A67189"/>
    <w:rsid w:val="00A67735"/>
    <w:rsid w:val="00A67E3E"/>
    <w:rsid w:val="00A67E70"/>
    <w:rsid w:val="00A67ED0"/>
    <w:rsid w:val="00A67F08"/>
    <w:rsid w:val="00A70163"/>
    <w:rsid w:val="00A7031E"/>
    <w:rsid w:val="00A705AF"/>
    <w:rsid w:val="00A7077B"/>
    <w:rsid w:val="00A71EEA"/>
    <w:rsid w:val="00A72291"/>
    <w:rsid w:val="00A72802"/>
    <w:rsid w:val="00A72F49"/>
    <w:rsid w:val="00A7362D"/>
    <w:rsid w:val="00A737FC"/>
    <w:rsid w:val="00A739CA"/>
    <w:rsid w:val="00A740B7"/>
    <w:rsid w:val="00A74388"/>
    <w:rsid w:val="00A754AE"/>
    <w:rsid w:val="00A75632"/>
    <w:rsid w:val="00A763BF"/>
    <w:rsid w:val="00A7641A"/>
    <w:rsid w:val="00A76611"/>
    <w:rsid w:val="00A76A8E"/>
    <w:rsid w:val="00A76AD0"/>
    <w:rsid w:val="00A76AFB"/>
    <w:rsid w:val="00A76F34"/>
    <w:rsid w:val="00A77EB7"/>
    <w:rsid w:val="00A8046E"/>
    <w:rsid w:val="00A8121C"/>
    <w:rsid w:val="00A82869"/>
    <w:rsid w:val="00A82B41"/>
    <w:rsid w:val="00A82BDE"/>
    <w:rsid w:val="00A83A44"/>
    <w:rsid w:val="00A84B8F"/>
    <w:rsid w:val="00A84D82"/>
    <w:rsid w:val="00A851BA"/>
    <w:rsid w:val="00A85575"/>
    <w:rsid w:val="00A873B7"/>
    <w:rsid w:val="00A87755"/>
    <w:rsid w:val="00A87990"/>
    <w:rsid w:val="00A9028B"/>
    <w:rsid w:val="00A90A86"/>
    <w:rsid w:val="00A9148D"/>
    <w:rsid w:val="00A914B3"/>
    <w:rsid w:val="00A9220E"/>
    <w:rsid w:val="00A925C4"/>
    <w:rsid w:val="00A92B77"/>
    <w:rsid w:val="00A94A76"/>
    <w:rsid w:val="00A95629"/>
    <w:rsid w:val="00A962E1"/>
    <w:rsid w:val="00A96461"/>
    <w:rsid w:val="00A96864"/>
    <w:rsid w:val="00A96F48"/>
    <w:rsid w:val="00A974D3"/>
    <w:rsid w:val="00A976A3"/>
    <w:rsid w:val="00A978BB"/>
    <w:rsid w:val="00A979D5"/>
    <w:rsid w:val="00AA0202"/>
    <w:rsid w:val="00AA0498"/>
    <w:rsid w:val="00AA1765"/>
    <w:rsid w:val="00AA1C74"/>
    <w:rsid w:val="00AA1FC2"/>
    <w:rsid w:val="00AA24A3"/>
    <w:rsid w:val="00AA251F"/>
    <w:rsid w:val="00AA27A4"/>
    <w:rsid w:val="00AA2EB3"/>
    <w:rsid w:val="00AA3E19"/>
    <w:rsid w:val="00AA4597"/>
    <w:rsid w:val="00AA4981"/>
    <w:rsid w:val="00AA4DFE"/>
    <w:rsid w:val="00AA5362"/>
    <w:rsid w:val="00AA5B57"/>
    <w:rsid w:val="00AA67A1"/>
    <w:rsid w:val="00AA6804"/>
    <w:rsid w:val="00AA6B85"/>
    <w:rsid w:val="00AA6BA4"/>
    <w:rsid w:val="00AA74D0"/>
    <w:rsid w:val="00AA760F"/>
    <w:rsid w:val="00AA7D51"/>
    <w:rsid w:val="00AB0393"/>
    <w:rsid w:val="00AB0BC1"/>
    <w:rsid w:val="00AB0C95"/>
    <w:rsid w:val="00AB101C"/>
    <w:rsid w:val="00AB1326"/>
    <w:rsid w:val="00AB2644"/>
    <w:rsid w:val="00AB28E9"/>
    <w:rsid w:val="00AB2E6F"/>
    <w:rsid w:val="00AB3B7C"/>
    <w:rsid w:val="00AB3FFB"/>
    <w:rsid w:val="00AB499C"/>
    <w:rsid w:val="00AB5D72"/>
    <w:rsid w:val="00AB6026"/>
    <w:rsid w:val="00AB6253"/>
    <w:rsid w:val="00AB6882"/>
    <w:rsid w:val="00AB6FBD"/>
    <w:rsid w:val="00AB7352"/>
    <w:rsid w:val="00AB76C4"/>
    <w:rsid w:val="00AB7701"/>
    <w:rsid w:val="00AB7C8D"/>
    <w:rsid w:val="00AB7EF7"/>
    <w:rsid w:val="00AC0169"/>
    <w:rsid w:val="00AC04CF"/>
    <w:rsid w:val="00AC1880"/>
    <w:rsid w:val="00AC18BA"/>
    <w:rsid w:val="00AC19F5"/>
    <w:rsid w:val="00AC2982"/>
    <w:rsid w:val="00AC310C"/>
    <w:rsid w:val="00AC383C"/>
    <w:rsid w:val="00AC3BE7"/>
    <w:rsid w:val="00AC3E6B"/>
    <w:rsid w:val="00AC4DAE"/>
    <w:rsid w:val="00AC5783"/>
    <w:rsid w:val="00AC58AB"/>
    <w:rsid w:val="00AC5D6B"/>
    <w:rsid w:val="00AC699A"/>
    <w:rsid w:val="00AC6D66"/>
    <w:rsid w:val="00AC6EF0"/>
    <w:rsid w:val="00AC7056"/>
    <w:rsid w:val="00AC71F6"/>
    <w:rsid w:val="00AC79C1"/>
    <w:rsid w:val="00AC7DE4"/>
    <w:rsid w:val="00AD0F54"/>
    <w:rsid w:val="00AD2065"/>
    <w:rsid w:val="00AD514A"/>
    <w:rsid w:val="00AD5790"/>
    <w:rsid w:val="00AD5817"/>
    <w:rsid w:val="00AD5998"/>
    <w:rsid w:val="00AD6119"/>
    <w:rsid w:val="00AD6B23"/>
    <w:rsid w:val="00AD6FCF"/>
    <w:rsid w:val="00AD7393"/>
    <w:rsid w:val="00AD765E"/>
    <w:rsid w:val="00AD7D95"/>
    <w:rsid w:val="00AD7E19"/>
    <w:rsid w:val="00AD7FDE"/>
    <w:rsid w:val="00AE07CF"/>
    <w:rsid w:val="00AE0FFC"/>
    <w:rsid w:val="00AE1062"/>
    <w:rsid w:val="00AE1335"/>
    <w:rsid w:val="00AE27FF"/>
    <w:rsid w:val="00AE2A9A"/>
    <w:rsid w:val="00AE2D2A"/>
    <w:rsid w:val="00AE2F9F"/>
    <w:rsid w:val="00AE30B4"/>
    <w:rsid w:val="00AE3210"/>
    <w:rsid w:val="00AE3673"/>
    <w:rsid w:val="00AE3823"/>
    <w:rsid w:val="00AE3A2E"/>
    <w:rsid w:val="00AE3B4B"/>
    <w:rsid w:val="00AE3B5D"/>
    <w:rsid w:val="00AE3E94"/>
    <w:rsid w:val="00AE4627"/>
    <w:rsid w:val="00AE47D4"/>
    <w:rsid w:val="00AE4963"/>
    <w:rsid w:val="00AE50BF"/>
    <w:rsid w:val="00AE5BAB"/>
    <w:rsid w:val="00AE6440"/>
    <w:rsid w:val="00AE6509"/>
    <w:rsid w:val="00AE6904"/>
    <w:rsid w:val="00AE771D"/>
    <w:rsid w:val="00AE77E4"/>
    <w:rsid w:val="00AE7E82"/>
    <w:rsid w:val="00AF13BA"/>
    <w:rsid w:val="00AF1AB4"/>
    <w:rsid w:val="00AF1D81"/>
    <w:rsid w:val="00AF1E1E"/>
    <w:rsid w:val="00AF1FD2"/>
    <w:rsid w:val="00AF3919"/>
    <w:rsid w:val="00AF49DB"/>
    <w:rsid w:val="00AF518B"/>
    <w:rsid w:val="00AF630F"/>
    <w:rsid w:val="00AF6DEF"/>
    <w:rsid w:val="00AF6DF8"/>
    <w:rsid w:val="00AF73BF"/>
    <w:rsid w:val="00AF7522"/>
    <w:rsid w:val="00B00179"/>
    <w:rsid w:val="00B00326"/>
    <w:rsid w:val="00B0049F"/>
    <w:rsid w:val="00B009D4"/>
    <w:rsid w:val="00B00E8C"/>
    <w:rsid w:val="00B00F1A"/>
    <w:rsid w:val="00B011AB"/>
    <w:rsid w:val="00B01F29"/>
    <w:rsid w:val="00B02B05"/>
    <w:rsid w:val="00B02D22"/>
    <w:rsid w:val="00B03222"/>
    <w:rsid w:val="00B0354F"/>
    <w:rsid w:val="00B03671"/>
    <w:rsid w:val="00B03F6E"/>
    <w:rsid w:val="00B04F38"/>
    <w:rsid w:val="00B05284"/>
    <w:rsid w:val="00B0554E"/>
    <w:rsid w:val="00B06168"/>
    <w:rsid w:val="00B0661B"/>
    <w:rsid w:val="00B06709"/>
    <w:rsid w:val="00B077D5"/>
    <w:rsid w:val="00B07A9C"/>
    <w:rsid w:val="00B07E2E"/>
    <w:rsid w:val="00B07F00"/>
    <w:rsid w:val="00B106D2"/>
    <w:rsid w:val="00B10A95"/>
    <w:rsid w:val="00B1187C"/>
    <w:rsid w:val="00B11DD1"/>
    <w:rsid w:val="00B12910"/>
    <w:rsid w:val="00B13213"/>
    <w:rsid w:val="00B13446"/>
    <w:rsid w:val="00B1398B"/>
    <w:rsid w:val="00B13A34"/>
    <w:rsid w:val="00B13BC0"/>
    <w:rsid w:val="00B13F6A"/>
    <w:rsid w:val="00B1435B"/>
    <w:rsid w:val="00B15176"/>
    <w:rsid w:val="00B1563B"/>
    <w:rsid w:val="00B15859"/>
    <w:rsid w:val="00B15B3C"/>
    <w:rsid w:val="00B15FC9"/>
    <w:rsid w:val="00B1701F"/>
    <w:rsid w:val="00B1787A"/>
    <w:rsid w:val="00B1793B"/>
    <w:rsid w:val="00B17B94"/>
    <w:rsid w:val="00B17C74"/>
    <w:rsid w:val="00B2027B"/>
    <w:rsid w:val="00B20839"/>
    <w:rsid w:val="00B20D40"/>
    <w:rsid w:val="00B21743"/>
    <w:rsid w:val="00B21A48"/>
    <w:rsid w:val="00B21B82"/>
    <w:rsid w:val="00B22268"/>
    <w:rsid w:val="00B22C0A"/>
    <w:rsid w:val="00B22CE6"/>
    <w:rsid w:val="00B237B0"/>
    <w:rsid w:val="00B23A76"/>
    <w:rsid w:val="00B2448D"/>
    <w:rsid w:val="00B246A1"/>
    <w:rsid w:val="00B2543A"/>
    <w:rsid w:val="00B256B7"/>
    <w:rsid w:val="00B25AAC"/>
    <w:rsid w:val="00B26310"/>
    <w:rsid w:val="00B263F8"/>
    <w:rsid w:val="00B26722"/>
    <w:rsid w:val="00B26DEF"/>
    <w:rsid w:val="00B276F8"/>
    <w:rsid w:val="00B27D06"/>
    <w:rsid w:val="00B301C5"/>
    <w:rsid w:val="00B31D34"/>
    <w:rsid w:val="00B31F13"/>
    <w:rsid w:val="00B31FEB"/>
    <w:rsid w:val="00B323A2"/>
    <w:rsid w:val="00B32CEF"/>
    <w:rsid w:val="00B32D78"/>
    <w:rsid w:val="00B336A3"/>
    <w:rsid w:val="00B339BB"/>
    <w:rsid w:val="00B345FF"/>
    <w:rsid w:val="00B35235"/>
    <w:rsid w:val="00B35995"/>
    <w:rsid w:val="00B35AC6"/>
    <w:rsid w:val="00B37F57"/>
    <w:rsid w:val="00B401D3"/>
    <w:rsid w:val="00B402FC"/>
    <w:rsid w:val="00B4070D"/>
    <w:rsid w:val="00B40AD5"/>
    <w:rsid w:val="00B40F22"/>
    <w:rsid w:val="00B413E1"/>
    <w:rsid w:val="00B4146E"/>
    <w:rsid w:val="00B4175F"/>
    <w:rsid w:val="00B41A75"/>
    <w:rsid w:val="00B42764"/>
    <w:rsid w:val="00B429D8"/>
    <w:rsid w:val="00B431ED"/>
    <w:rsid w:val="00B43406"/>
    <w:rsid w:val="00B43884"/>
    <w:rsid w:val="00B43AB5"/>
    <w:rsid w:val="00B43E0C"/>
    <w:rsid w:val="00B44532"/>
    <w:rsid w:val="00B450B9"/>
    <w:rsid w:val="00B45533"/>
    <w:rsid w:val="00B45B92"/>
    <w:rsid w:val="00B46495"/>
    <w:rsid w:val="00B465D1"/>
    <w:rsid w:val="00B47267"/>
    <w:rsid w:val="00B475FD"/>
    <w:rsid w:val="00B47C4A"/>
    <w:rsid w:val="00B47CB9"/>
    <w:rsid w:val="00B50862"/>
    <w:rsid w:val="00B50B6F"/>
    <w:rsid w:val="00B5145D"/>
    <w:rsid w:val="00B51C95"/>
    <w:rsid w:val="00B529CF"/>
    <w:rsid w:val="00B52F03"/>
    <w:rsid w:val="00B53704"/>
    <w:rsid w:val="00B53C97"/>
    <w:rsid w:val="00B54203"/>
    <w:rsid w:val="00B54320"/>
    <w:rsid w:val="00B54954"/>
    <w:rsid w:val="00B54C3B"/>
    <w:rsid w:val="00B54E23"/>
    <w:rsid w:val="00B55248"/>
    <w:rsid w:val="00B557D6"/>
    <w:rsid w:val="00B55E3B"/>
    <w:rsid w:val="00B564CE"/>
    <w:rsid w:val="00B5651D"/>
    <w:rsid w:val="00B5667E"/>
    <w:rsid w:val="00B575C4"/>
    <w:rsid w:val="00B57842"/>
    <w:rsid w:val="00B60569"/>
    <w:rsid w:val="00B60F5A"/>
    <w:rsid w:val="00B617A8"/>
    <w:rsid w:val="00B61D07"/>
    <w:rsid w:val="00B62863"/>
    <w:rsid w:val="00B62E92"/>
    <w:rsid w:val="00B631C4"/>
    <w:rsid w:val="00B632FC"/>
    <w:rsid w:val="00B63A80"/>
    <w:rsid w:val="00B640E1"/>
    <w:rsid w:val="00B64B1F"/>
    <w:rsid w:val="00B65065"/>
    <w:rsid w:val="00B658F2"/>
    <w:rsid w:val="00B65B3B"/>
    <w:rsid w:val="00B661B7"/>
    <w:rsid w:val="00B6632B"/>
    <w:rsid w:val="00B678DE"/>
    <w:rsid w:val="00B67E1A"/>
    <w:rsid w:val="00B70A5F"/>
    <w:rsid w:val="00B70C4C"/>
    <w:rsid w:val="00B70E54"/>
    <w:rsid w:val="00B7102E"/>
    <w:rsid w:val="00B71DD3"/>
    <w:rsid w:val="00B72440"/>
    <w:rsid w:val="00B725F5"/>
    <w:rsid w:val="00B72F48"/>
    <w:rsid w:val="00B72FFF"/>
    <w:rsid w:val="00B7303E"/>
    <w:rsid w:val="00B7328F"/>
    <w:rsid w:val="00B73463"/>
    <w:rsid w:val="00B73ABB"/>
    <w:rsid w:val="00B74013"/>
    <w:rsid w:val="00B7475A"/>
    <w:rsid w:val="00B74E01"/>
    <w:rsid w:val="00B75BE8"/>
    <w:rsid w:val="00B75E3D"/>
    <w:rsid w:val="00B76706"/>
    <w:rsid w:val="00B77DD4"/>
    <w:rsid w:val="00B77F1D"/>
    <w:rsid w:val="00B800A0"/>
    <w:rsid w:val="00B80B78"/>
    <w:rsid w:val="00B80BA0"/>
    <w:rsid w:val="00B8186E"/>
    <w:rsid w:val="00B82614"/>
    <w:rsid w:val="00B82A6A"/>
    <w:rsid w:val="00B82C33"/>
    <w:rsid w:val="00B8316F"/>
    <w:rsid w:val="00B84021"/>
    <w:rsid w:val="00B8435F"/>
    <w:rsid w:val="00B84418"/>
    <w:rsid w:val="00B844A6"/>
    <w:rsid w:val="00B844B1"/>
    <w:rsid w:val="00B84547"/>
    <w:rsid w:val="00B84628"/>
    <w:rsid w:val="00B84B09"/>
    <w:rsid w:val="00B84F2E"/>
    <w:rsid w:val="00B84F89"/>
    <w:rsid w:val="00B8508E"/>
    <w:rsid w:val="00B8522B"/>
    <w:rsid w:val="00B85F5F"/>
    <w:rsid w:val="00B86D9E"/>
    <w:rsid w:val="00B87083"/>
    <w:rsid w:val="00B876E3"/>
    <w:rsid w:val="00B87867"/>
    <w:rsid w:val="00B878D9"/>
    <w:rsid w:val="00B87D85"/>
    <w:rsid w:val="00B9032C"/>
    <w:rsid w:val="00B90372"/>
    <w:rsid w:val="00B90569"/>
    <w:rsid w:val="00B90641"/>
    <w:rsid w:val="00B90EB7"/>
    <w:rsid w:val="00B91971"/>
    <w:rsid w:val="00B92015"/>
    <w:rsid w:val="00B92C39"/>
    <w:rsid w:val="00B92C54"/>
    <w:rsid w:val="00B93BBF"/>
    <w:rsid w:val="00B94A30"/>
    <w:rsid w:val="00B94FC1"/>
    <w:rsid w:val="00B95012"/>
    <w:rsid w:val="00B95D46"/>
    <w:rsid w:val="00B95D6C"/>
    <w:rsid w:val="00B961A1"/>
    <w:rsid w:val="00B96BDD"/>
    <w:rsid w:val="00B9711F"/>
    <w:rsid w:val="00B97902"/>
    <w:rsid w:val="00BA008C"/>
    <w:rsid w:val="00BA0CA6"/>
    <w:rsid w:val="00BA0CC6"/>
    <w:rsid w:val="00BA0D13"/>
    <w:rsid w:val="00BA211B"/>
    <w:rsid w:val="00BA261A"/>
    <w:rsid w:val="00BA2835"/>
    <w:rsid w:val="00BA2BB5"/>
    <w:rsid w:val="00BA2FCB"/>
    <w:rsid w:val="00BA34FF"/>
    <w:rsid w:val="00BA3895"/>
    <w:rsid w:val="00BA3B2B"/>
    <w:rsid w:val="00BA4808"/>
    <w:rsid w:val="00BA5266"/>
    <w:rsid w:val="00BA544D"/>
    <w:rsid w:val="00BA5647"/>
    <w:rsid w:val="00BA5E9C"/>
    <w:rsid w:val="00BA6159"/>
    <w:rsid w:val="00BA687E"/>
    <w:rsid w:val="00BA694A"/>
    <w:rsid w:val="00BB0015"/>
    <w:rsid w:val="00BB06F2"/>
    <w:rsid w:val="00BB10CF"/>
    <w:rsid w:val="00BB14E5"/>
    <w:rsid w:val="00BB24D6"/>
    <w:rsid w:val="00BB2970"/>
    <w:rsid w:val="00BB2E6E"/>
    <w:rsid w:val="00BB34EC"/>
    <w:rsid w:val="00BB3C1F"/>
    <w:rsid w:val="00BB426C"/>
    <w:rsid w:val="00BB4354"/>
    <w:rsid w:val="00BB4AEF"/>
    <w:rsid w:val="00BB4CAD"/>
    <w:rsid w:val="00BB6510"/>
    <w:rsid w:val="00BB691C"/>
    <w:rsid w:val="00BB693A"/>
    <w:rsid w:val="00BB7300"/>
    <w:rsid w:val="00BB7792"/>
    <w:rsid w:val="00BC0A09"/>
    <w:rsid w:val="00BC0A4D"/>
    <w:rsid w:val="00BC163B"/>
    <w:rsid w:val="00BC17A2"/>
    <w:rsid w:val="00BC2CFE"/>
    <w:rsid w:val="00BC2F99"/>
    <w:rsid w:val="00BC312B"/>
    <w:rsid w:val="00BC32FE"/>
    <w:rsid w:val="00BC3C84"/>
    <w:rsid w:val="00BC45B5"/>
    <w:rsid w:val="00BC47C8"/>
    <w:rsid w:val="00BC48C8"/>
    <w:rsid w:val="00BC4A3E"/>
    <w:rsid w:val="00BC5813"/>
    <w:rsid w:val="00BC5B26"/>
    <w:rsid w:val="00BC600E"/>
    <w:rsid w:val="00BC6338"/>
    <w:rsid w:val="00BC675E"/>
    <w:rsid w:val="00BC70B6"/>
    <w:rsid w:val="00BC73D4"/>
    <w:rsid w:val="00BC74FD"/>
    <w:rsid w:val="00BC770E"/>
    <w:rsid w:val="00BD1220"/>
    <w:rsid w:val="00BD1F73"/>
    <w:rsid w:val="00BD2002"/>
    <w:rsid w:val="00BD23C1"/>
    <w:rsid w:val="00BD2463"/>
    <w:rsid w:val="00BD27B3"/>
    <w:rsid w:val="00BD2C37"/>
    <w:rsid w:val="00BD30DF"/>
    <w:rsid w:val="00BD312D"/>
    <w:rsid w:val="00BD3504"/>
    <w:rsid w:val="00BD36BE"/>
    <w:rsid w:val="00BD4349"/>
    <w:rsid w:val="00BD4518"/>
    <w:rsid w:val="00BD4CBA"/>
    <w:rsid w:val="00BD4F75"/>
    <w:rsid w:val="00BD558E"/>
    <w:rsid w:val="00BD7346"/>
    <w:rsid w:val="00BD76F6"/>
    <w:rsid w:val="00BD79F3"/>
    <w:rsid w:val="00BD7AB9"/>
    <w:rsid w:val="00BE0B61"/>
    <w:rsid w:val="00BE139C"/>
    <w:rsid w:val="00BE15E0"/>
    <w:rsid w:val="00BE197F"/>
    <w:rsid w:val="00BE1A35"/>
    <w:rsid w:val="00BE1A5C"/>
    <w:rsid w:val="00BE1E50"/>
    <w:rsid w:val="00BE1E87"/>
    <w:rsid w:val="00BE2024"/>
    <w:rsid w:val="00BE212D"/>
    <w:rsid w:val="00BE23D7"/>
    <w:rsid w:val="00BE2C22"/>
    <w:rsid w:val="00BE3580"/>
    <w:rsid w:val="00BE3B48"/>
    <w:rsid w:val="00BE3DBC"/>
    <w:rsid w:val="00BE3FB3"/>
    <w:rsid w:val="00BE40ED"/>
    <w:rsid w:val="00BE43CA"/>
    <w:rsid w:val="00BE469F"/>
    <w:rsid w:val="00BE51CA"/>
    <w:rsid w:val="00BE54D9"/>
    <w:rsid w:val="00BE5614"/>
    <w:rsid w:val="00BE68BF"/>
    <w:rsid w:val="00BE6BAA"/>
    <w:rsid w:val="00BE6E95"/>
    <w:rsid w:val="00BE6FB1"/>
    <w:rsid w:val="00BE7608"/>
    <w:rsid w:val="00BE7ACE"/>
    <w:rsid w:val="00BE7BD9"/>
    <w:rsid w:val="00BE7E99"/>
    <w:rsid w:val="00BF00BC"/>
    <w:rsid w:val="00BF016A"/>
    <w:rsid w:val="00BF0194"/>
    <w:rsid w:val="00BF080A"/>
    <w:rsid w:val="00BF0A2E"/>
    <w:rsid w:val="00BF16D8"/>
    <w:rsid w:val="00BF1CDC"/>
    <w:rsid w:val="00BF2A9F"/>
    <w:rsid w:val="00BF3086"/>
    <w:rsid w:val="00BF3399"/>
    <w:rsid w:val="00BF35C5"/>
    <w:rsid w:val="00BF3DEB"/>
    <w:rsid w:val="00BF40C0"/>
    <w:rsid w:val="00BF4CBB"/>
    <w:rsid w:val="00BF5C96"/>
    <w:rsid w:val="00BF6D87"/>
    <w:rsid w:val="00BF7138"/>
    <w:rsid w:val="00BF75C3"/>
    <w:rsid w:val="00BF793D"/>
    <w:rsid w:val="00BF7A92"/>
    <w:rsid w:val="00C0003F"/>
    <w:rsid w:val="00C00374"/>
    <w:rsid w:val="00C00545"/>
    <w:rsid w:val="00C00BBA"/>
    <w:rsid w:val="00C010A3"/>
    <w:rsid w:val="00C0156F"/>
    <w:rsid w:val="00C01C17"/>
    <w:rsid w:val="00C01FF7"/>
    <w:rsid w:val="00C022BD"/>
    <w:rsid w:val="00C028B5"/>
    <w:rsid w:val="00C02FA1"/>
    <w:rsid w:val="00C030D7"/>
    <w:rsid w:val="00C03107"/>
    <w:rsid w:val="00C038CE"/>
    <w:rsid w:val="00C03E73"/>
    <w:rsid w:val="00C04A2D"/>
    <w:rsid w:val="00C04CE1"/>
    <w:rsid w:val="00C04FC2"/>
    <w:rsid w:val="00C04FCC"/>
    <w:rsid w:val="00C05473"/>
    <w:rsid w:val="00C058FC"/>
    <w:rsid w:val="00C059EA"/>
    <w:rsid w:val="00C05A29"/>
    <w:rsid w:val="00C05AD6"/>
    <w:rsid w:val="00C05C7A"/>
    <w:rsid w:val="00C0662B"/>
    <w:rsid w:val="00C07373"/>
    <w:rsid w:val="00C07BC0"/>
    <w:rsid w:val="00C10073"/>
    <w:rsid w:val="00C101C2"/>
    <w:rsid w:val="00C11243"/>
    <w:rsid w:val="00C1139D"/>
    <w:rsid w:val="00C1172F"/>
    <w:rsid w:val="00C12376"/>
    <w:rsid w:val="00C139DF"/>
    <w:rsid w:val="00C13ACF"/>
    <w:rsid w:val="00C14775"/>
    <w:rsid w:val="00C148C0"/>
    <w:rsid w:val="00C14906"/>
    <w:rsid w:val="00C149B8"/>
    <w:rsid w:val="00C14B51"/>
    <w:rsid w:val="00C15206"/>
    <w:rsid w:val="00C15571"/>
    <w:rsid w:val="00C156A2"/>
    <w:rsid w:val="00C157B2"/>
    <w:rsid w:val="00C15853"/>
    <w:rsid w:val="00C1630A"/>
    <w:rsid w:val="00C17360"/>
    <w:rsid w:val="00C1777C"/>
    <w:rsid w:val="00C17856"/>
    <w:rsid w:val="00C17B3E"/>
    <w:rsid w:val="00C20159"/>
    <w:rsid w:val="00C201AB"/>
    <w:rsid w:val="00C203DB"/>
    <w:rsid w:val="00C205C8"/>
    <w:rsid w:val="00C20CD0"/>
    <w:rsid w:val="00C20DAF"/>
    <w:rsid w:val="00C2213B"/>
    <w:rsid w:val="00C22176"/>
    <w:rsid w:val="00C2269E"/>
    <w:rsid w:val="00C23363"/>
    <w:rsid w:val="00C23B28"/>
    <w:rsid w:val="00C23CDC"/>
    <w:rsid w:val="00C255F1"/>
    <w:rsid w:val="00C262A7"/>
    <w:rsid w:val="00C263B4"/>
    <w:rsid w:val="00C26943"/>
    <w:rsid w:val="00C302C9"/>
    <w:rsid w:val="00C30930"/>
    <w:rsid w:val="00C313F8"/>
    <w:rsid w:val="00C31D4F"/>
    <w:rsid w:val="00C32436"/>
    <w:rsid w:val="00C329B3"/>
    <w:rsid w:val="00C32E5F"/>
    <w:rsid w:val="00C3301B"/>
    <w:rsid w:val="00C3380F"/>
    <w:rsid w:val="00C33836"/>
    <w:rsid w:val="00C34033"/>
    <w:rsid w:val="00C34B86"/>
    <w:rsid w:val="00C34CFD"/>
    <w:rsid w:val="00C3583E"/>
    <w:rsid w:val="00C35B0A"/>
    <w:rsid w:val="00C3655B"/>
    <w:rsid w:val="00C36679"/>
    <w:rsid w:val="00C3698D"/>
    <w:rsid w:val="00C36B00"/>
    <w:rsid w:val="00C36CF1"/>
    <w:rsid w:val="00C36D02"/>
    <w:rsid w:val="00C378BA"/>
    <w:rsid w:val="00C37D33"/>
    <w:rsid w:val="00C4065D"/>
    <w:rsid w:val="00C40B52"/>
    <w:rsid w:val="00C414B6"/>
    <w:rsid w:val="00C42982"/>
    <w:rsid w:val="00C42DBC"/>
    <w:rsid w:val="00C432AB"/>
    <w:rsid w:val="00C4342F"/>
    <w:rsid w:val="00C43785"/>
    <w:rsid w:val="00C43A89"/>
    <w:rsid w:val="00C44326"/>
    <w:rsid w:val="00C444A5"/>
    <w:rsid w:val="00C445A9"/>
    <w:rsid w:val="00C45365"/>
    <w:rsid w:val="00C45424"/>
    <w:rsid w:val="00C45531"/>
    <w:rsid w:val="00C4572F"/>
    <w:rsid w:val="00C45912"/>
    <w:rsid w:val="00C463DF"/>
    <w:rsid w:val="00C46987"/>
    <w:rsid w:val="00C46CBB"/>
    <w:rsid w:val="00C4729E"/>
    <w:rsid w:val="00C50086"/>
    <w:rsid w:val="00C50521"/>
    <w:rsid w:val="00C50B8C"/>
    <w:rsid w:val="00C50F19"/>
    <w:rsid w:val="00C511D5"/>
    <w:rsid w:val="00C5141F"/>
    <w:rsid w:val="00C51649"/>
    <w:rsid w:val="00C52020"/>
    <w:rsid w:val="00C52521"/>
    <w:rsid w:val="00C53482"/>
    <w:rsid w:val="00C53DAD"/>
    <w:rsid w:val="00C55138"/>
    <w:rsid w:val="00C552EA"/>
    <w:rsid w:val="00C56EA6"/>
    <w:rsid w:val="00C57331"/>
    <w:rsid w:val="00C57923"/>
    <w:rsid w:val="00C57A80"/>
    <w:rsid w:val="00C603FB"/>
    <w:rsid w:val="00C60B0D"/>
    <w:rsid w:val="00C60E09"/>
    <w:rsid w:val="00C612A4"/>
    <w:rsid w:val="00C612EE"/>
    <w:rsid w:val="00C6193E"/>
    <w:rsid w:val="00C62D72"/>
    <w:rsid w:val="00C62F90"/>
    <w:rsid w:val="00C635AA"/>
    <w:rsid w:val="00C63B01"/>
    <w:rsid w:val="00C63D58"/>
    <w:rsid w:val="00C642CC"/>
    <w:rsid w:val="00C6456A"/>
    <w:rsid w:val="00C64884"/>
    <w:rsid w:val="00C649EE"/>
    <w:rsid w:val="00C64CA6"/>
    <w:rsid w:val="00C65F84"/>
    <w:rsid w:val="00C66856"/>
    <w:rsid w:val="00C67253"/>
    <w:rsid w:val="00C67627"/>
    <w:rsid w:val="00C67885"/>
    <w:rsid w:val="00C67BB3"/>
    <w:rsid w:val="00C7003D"/>
    <w:rsid w:val="00C700ED"/>
    <w:rsid w:val="00C704D6"/>
    <w:rsid w:val="00C70B4D"/>
    <w:rsid w:val="00C711F7"/>
    <w:rsid w:val="00C71892"/>
    <w:rsid w:val="00C71A35"/>
    <w:rsid w:val="00C71EBD"/>
    <w:rsid w:val="00C727F6"/>
    <w:rsid w:val="00C72909"/>
    <w:rsid w:val="00C72CB3"/>
    <w:rsid w:val="00C73027"/>
    <w:rsid w:val="00C73C24"/>
    <w:rsid w:val="00C73D76"/>
    <w:rsid w:val="00C74649"/>
    <w:rsid w:val="00C74712"/>
    <w:rsid w:val="00C74F35"/>
    <w:rsid w:val="00C74F92"/>
    <w:rsid w:val="00C75776"/>
    <w:rsid w:val="00C75C4D"/>
    <w:rsid w:val="00C75F74"/>
    <w:rsid w:val="00C761F7"/>
    <w:rsid w:val="00C7686E"/>
    <w:rsid w:val="00C76C18"/>
    <w:rsid w:val="00C76D40"/>
    <w:rsid w:val="00C77D75"/>
    <w:rsid w:val="00C80267"/>
    <w:rsid w:val="00C80295"/>
    <w:rsid w:val="00C80412"/>
    <w:rsid w:val="00C80785"/>
    <w:rsid w:val="00C80DED"/>
    <w:rsid w:val="00C80E78"/>
    <w:rsid w:val="00C81151"/>
    <w:rsid w:val="00C81299"/>
    <w:rsid w:val="00C814D0"/>
    <w:rsid w:val="00C819BB"/>
    <w:rsid w:val="00C81E8D"/>
    <w:rsid w:val="00C82685"/>
    <w:rsid w:val="00C82BB0"/>
    <w:rsid w:val="00C82CAE"/>
    <w:rsid w:val="00C82FEF"/>
    <w:rsid w:val="00C8351C"/>
    <w:rsid w:val="00C84019"/>
    <w:rsid w:val="00C84418"/>
    <w:rsid w:val="00C8482F"/>
    <w:rsid w:val="00C84ACF"/>
    <w:rsid w:val="00C84B17"/>
    <w:rsid w:val="00C84FDE"/>
    <w:rsid w:val="00C86023"/>
    <w:rsid w:val="00C860A0"/>
    <w:rsid w:val="00C86159"/>
    <w:rsid w:val="00C8635F"/>
    <w:rsid w:val="00C86FBE"/>
    <w:rsid w:val="00C873D9"/>
    <w:rsid w:val="00C87B40"/>
    <w:rsid w:val="00C87B49"/>
    <w:rsid w:val="00C908BE"/>
    <w:rsid w:val="00C90D77"/>
    <w:rsid w:val="00C911A7"/>
    <w:rsid w:val="00C9221B"/>
    <w:rsid w:val="00C922C6"/>
    <w:rsid w:val="00C92483"/>
    <w:rsid w:val="00C927DB"/>
    <w:rsid w:val="00C93925"/>
    <w:rsid w:val="00C94363"/>
    <w:rsid w:val="00C945C6"/>
    <w:rsid w:val="00C958B6"/>
    <w:rsid w:val="00C962A4"/>
    <w:rsid w:val="00C96ECA"/>
    <w:rsid w:val="00C96EE6"/>
    <w:rsid w:val="00C9701B"/>
    <w:rsid w:val="00C9794B"/>
    <w:rsid w:val="00CA0EA5"/>
    <w:rsid w:val="00CA11A3"/>
    <w:rsid w:val="00CA18B8"/>
    <w:rsid w:val="00CA1C24"/>
    <w:rsid w:val="00CA1DE2"/>
    <w:rsid w:val="00CA2116"/>
    <w:rsid w:val="00CA23F3"/>
    <w:rsid w:val="00CA2F67"/>
    <w:rsid w:val="00CA3218"/>
    <w:rsid w:val="00CA332A"/>
    <w:rsid w:val="00CA3605"/>
    <w:rsid w:val="00CA43B5"/>
    <w:rsid w:val="00CA468A"/>
    <w:rsid w:val="00CA49A7"/>
    <w:rsid w:val="00CA50F7"/>
    <w:rsid w:val="00CA5151"/>
    <w:rsid w:val="00CA522F"/>
    <w:rsid w:val="00CA5345"/>
    <w:rsid w:val="00CA54AE"/>
    <w:rsid w:val="00CA58CA"/>
    <w:rsid w:val="00CA62E7"/>
    <w:rsid w:val="00CA680B"/>
    <w:rsid w:val="00CA6956"/>
    <w:rsid w:val="00CA6CA3"/>
    <w:rsid w:val="00CA77A3"/>
    <w:rsid w:val="00CA78E9"/>
    <w:rsid w:val="00CA7E43"/>
    <w:rsid w:val="00CB0137"/>
    <w:rsid w:val="00CB121D"/>
    <w:rsid w:val="00CB1CC4"/>
    <w:rsid w:val="00CB1EED"/>
    <w:rsid w:val="00CB240E"/>
    <w:rsid w:val="00CB2964"/>
    <w:rsid w:val="00CB3476"/>
    <w:rsid w:val="00CB34F5"/>
    <w:rsid w:val="00CB4084"/>
    <w:rsid w:val="00CB4433"/>
    <w:rsid w:val="00CB480F"/>
    <w:rsid w:val="00CB4F47"/>
    <w:rsid w:val="00CB5A36"/>
    <w:rsid w:val="00CB6100"/>
    <w:rsid w:val="00CB6A0F"/>
    <w:rsid w:val="00CB6A17"/>
    <w:rsid w:val="00CB722A"/>
    <w:rsid w:val="00CB78FC"/>
    <w:rsid w:val="00CB7CD6"/>
    <w:rsid w:val="00CC0EE5"/>
    <w:rsid w:val="00CC13B1"/>
    <w:rsid w:val="00CC141D"/>
    <w:rsid w:val="00CC2185"/>
    <w:rsid w:val="00CC3492"/>
    <w:rsid w:val="00CC4025"/>
    <w:rsid w:val="00CC6236"/>
    <w:rsid w:val="00CC77F0"/>
    <w:rsid w:val="00CC7B12"/>
    <w:rsid w:val="00CD026F"/>
    <w:rsid w:val="00CD059E"/>
    <w:rsid w:val="00CD0A86"/>
    <w:rsid w:val="00CD1DCF"/>
    <w:rsid w:val="00CD2230"/>
    <w:rsid w:val="00CD25C1"/>
    <w:rsid w:val="00CD30C0"/>
    <w:rsid w:val="00CD3271"/>
    <w:rsid w:val="00CD36AA"/>
    <w:rsid w:val="00CD3C63"/>
    <w:rsid w:val="00CD3FE4"/>
    <w:rsid w:val="00CD56B5"/>
    <w:rsid w:val="00CD5A17"/>
    <w:rsid w:val="00CD6038"/>
    <w:rsid w:val="00CD747F"/>
    <w:rsid w:val="00CD78D2"/>
    <w:rsid w:val="00CD7AB8"/>
    <w:rsid w:val="00CE1003"/>
    <w:rsid w:val="00CE1190"/>
    <w:rsid w:val="00CE189A"/>
    <w:rsid w:val="00CE1DE2"/>
    <w:rsid w:val="00CE28E2"/>
    <w:rsid w:val="00CE33D6"/>
    <w:rsid w:val="00CE3878"/>
    <w:rsid w:val="00CE38E9"/>
    <w:rsid w:val="00CE4721"/>
    <w:rsid w:val="00CE4731"/>
    <w:rsid w:val="00CE48CC"/>
    <w:rsid w:val="00CE5A2C"/>
    <w:rsid w:val="00CE6042"/>
    <w:rsid w:val="00CE6554"/>
    <w:rsid w:val="00CE6818"/>
    <w:rsid w:val="00CE6E20"/>
    <w:rsid w:val="00CE74C1"/>
    <w:rsid w:val="00CE78D9"/>
    <w:rsid w:val="00CE7D1B"/>
    <w:rsid w:val="00CF05C4"/>
    <w:rsid w:val="00CF075B"/>
    <w:rsid w:val="00CF0960"/>
    <w:rsid w:val="00CF09FA"/>
    <w:rsid w:val="00CF0A0A"/>
    <w:rsid w:val="00CF0E71"/>
    <w:rsid w:val="00CF1278"/>
    <w:rsid w:val="00CF1EDD"/>
    <w:rsid w:val="00CF245C"/>
    <w:rsid w:val="00CF28DC"/>
    <w:rsid w:val="00CF3338"/>
    <w:rsid w:val="00CF3876"/>
    <w:rsid w:val="00CF3A96"/>
    <w:rsid w:val="00CF3DFC"/>
    <w:rsid w:val="00CF4914"/>
    <w:rsid w:val="00CF4D39"/>
    <w:rsid w:val="00CF4E06"/>
    <w:rsid w:val="00CF5137"/>
    <w:rsid w:val="00CF542C"/>
    <w:rsid w:val="00CF544E"/>
    <w:rsid w:val="00CF5610"/>
    <w:rsid w:val="00CF597A"/>
    <w:rsid w:val="00CF5AA1"/>
    <w:rsid w:val="00CF6222"/>
    <w:rsid w:val="00CF640F"/>
    <w:rsid w:val="00CF643E"/>
    <w:rsid w:val="00CF66C0"/>
    <w:rsid w:val="00CF717A"/>
    <w:rsid w:val="00CF76ED"/>
    <w:rsid w:val="00D002D7"/>
    <w:rsid w:val="00D01D79"/>
    <w:rsid w:val="00D01F6F"/>
    <w:rsid w:val="00D023C2"/>
    <w:rsid w:val="00D0249B"/>
    <w:rsid w:val="00D0275F"/>
    <w:rsid w:val="00D02AC0"/>
    <w:rsid w:val="00D02E5C"/>
    <w:rsid w:val="00D02F42"/>
    <w:rsid w:val="00D039E8"/>
    <w:rsid w:val="00D03B11"/>
    <w:rsid w:val="00D03B3E"/>
    <w:rsid w:val="00D0439B"/>
    <w:rsid w:val="00D04D5E"/>
    <w:rsid w:val="00D05067"/>
    <w:rsid w:val="00D055AC"/>
    <w:rsid w:val="00D05BAE"/>
    <w:rsid w:val="00D05DF1"/>
    <w:rsid w:val="00D05EFC"/>
    <w:rsid w:val="00D06C2B"/>
    <w:rsid w:val="00D07A9E"/>
    <w:rsid w:val="00D07B18"/>
    <w:rsid w:val="00D1072C"/>
    <w:rsid w:val="00D10A08"/>
    <w:rsid w:val="00D11968"/>
    <w:rsid w:val="00D11C76"/>
    <w:rsid w:val="00D121DA"/>
    <w:rsid w:val="00D12B8C"/>
    <w:rsid w:val="00D12C1F"/>
    <w:rsid w:val="00D146FB"/>
    <w:rsid w:val="00D14D91"/>
    <w:rsid w:val="00D14E06"/>
    <w:rsid w:val="00D14F4B"/>
    <w:rsid w:val="00D15052"/>
    <w:rsid w:val="00D15269"/>
    <w:rsid w:val="00D161ED"/>
    <w:rsid w:val="00D17A8C"/>
    <w:rsid w:val="00D17F19"/>
    <w:rsid w:val="00D211BB"/>
    <w:rsid w:val="00D21BCF"/>
    <w:rsid w:val="00D222E4"/>
    <w:rsid w:val="00D22E87"/>
    <w:rsid w:val="00D22EDF"/>
    <w:rsid w:val="00D23271"/>
    <w:rsid w:val="00D245F6"/>
    <w:rsid w:val="00D24EA6"/>
    <w:rsid w:val="00D24F88"/>
    <w:rsid w:val="00D25054"/>
    <w:rsid w:val="00D2522D"/>
    <w:rsid w:val="00D254D7"/>
    <w:rsid w:val="00D27152"/>
    <w:rsid w:val="00D27174"/>
    <w:rsid w:val="00D2767F"/>
    <w:rsid w:val="00D276BF"/>
    <w:rsid w:val="00D27EC7"/>
    <w:rsid w:val="00D30C15"/>
    <w:rsid w:val="00D30EA8"/>
    <w:rsid w:val="00D30FAB"/>
    <w:rsid w:val="00D31496"/>
    <w:rsid w:val="00D31CF1"/>
    <w:rsid w:val="00D32384"/>
    <w:rsid w:val="00D323DA"/>
    <w:rsid w:val="00D326D3"/>
    <w:rsid w:val="00D326F0"/>
    <w:rsid w:val="00D32814"/>
    <w:rsid w:val="00D32889"/>
    <w:rsid w:val="00D33164"/>
    <w:rsid w:val="00D3333A"/>
    <w:rsid w:val="00D3336A"/>
    <w:rsid w:val="00D34AA9"/>
    <w:rsid w:val="00D34E3A"/>
    <w:rsid w:val="00D352B3"/>
    <w:rsid w:val="00D35856"/>
    <w:rsid w:val="00D3650F"/>
    <w:rsid w:val="00D36871"/>
    <w:rsid w:val="00D37238"/>
    <w:rsid w:val="00D37430"/>
    <w:rsid w:val="00D37612"/>
    <w:rsid w:val="00D37B86"/>
    <w:rsid w:val="00D40728"/>
    <w:rsid w:val="00D4117F"/>
    <w:rsid w:val="00D418E9"/>
    <w:rsid w:val="00D419C2"/>
    <w:rsid w:val="00D41D2B"/>
    <w:rsid w:val="00D42FCB"/>
    <w:rsid w:val="00D43B7D"/>
    <w:rsid w:val="00D44303"/>
    <w:rsid w:val="00D45151"/>
    <w:rsid w:val="00D459B1"/>
    <w:rsid w:val="00D45A0F"/>
    <w:rsid w:val="00D45B9A"/>
    <w:rsid w:val="00D45ECF"/>
    <w:rsid w:val="00D47427"/>
    <w:rsid w:val="00D47541"/>
    <w:rsid w:val="00D4762C"/>
    <w:rsid w:val="00D47EBB"/>
    <w:rsid w:val="00D50487"/>
    <w:rsid w:val="00D50AA6"/>
    <w:rsid w:val="00D51CAC"/>
    <w:rsid w:val="00D51CEA"/>
    <w:rsid w:val="00D51EC3"/>
    <w:rsid w:val="00D52271"/>
    <w:rsid w:val="00D52614"/>
    <w:rsid w:val="00D526B1"/>
    <w:rsid w:val="00D527C3"/>
    <w:rsid w:val="00D52979"/>
    <w:rsid w:val="00D52BE9"/>
    <w:rsid w:val="00D535C2"/>
    <w:rsid w:val="00D54186"/>
    <w:rsid w:val="00D54282"/>
    <w:rsid w:val="00D56185"/>
    <w:rsid w:val="00D56653"/>
    <w:rsid w:val="00D56CA5"/>
    <w:rsid w:val="00D57524"/>
    <w:rsid w:val="00D600E9"/>
    <w:rsid w:val="00D610D1"/>
    <w:rsid w:val="00D61270"/>
    <w:rsid w:val="00D61CD5"/>
    <w:rsid w:val="00D639CE"/>
    <w:rsid w:val="00D63A9F"/>
    <w:rsid w:val="00D6453A"/>
    <w:rsid w:val="00D647C6"/>
    <w:rsid w:val="00D6520F"/>
    <w:rsid w:val="00D65C27"/>
    <w:rsid w:val="00D66615"/>
    <w:rsid w:val="00D66FAA"/>
    <w:rsid w:val="00D6745E"/>
    <w:rsid w:val="00D674F3"/>
    <w:rsid w:val="00D67B8E"/>
    <w:rsid w:val="00D70AD3"/>
    <w:rsid w:val="00D712F9"/>
    <w:rsid w:val="00D717A6"/>
    <w:rsid w:val="00D71E78"/>
    <w:rsid w:val="00D720D1"/>
    <w:rsid w:val="00D723B3"/>
    <w:rsid w:val="00D725F7"/>
    <w:rsid w:val="00D72AAA"/>
    <w:rsid w:val="00D72BCC"/>
    <w:rsid w:val="00D7401E"/>
    <w:rsid w:val="00D743CE"/>
    <w:rsid w:val="00D7455F"/>
    <w:rsid w:val="00D74ED0"/>
    <w:rsid w:val="00D756CC"/>
    <w:rsid w:val="00D7604E"/>
    <w:rsid w:val="00D76143"/>
    <w:rsid w:val="00D768DB"/>
    <w:rsid w:val="00D769A3"/>
    <w:rsid w:val="00D770CB"/>
    <w:rsid w:val="00D771DA"/>
    <w:rsid w:val="00D7734F"/>
    <w:rsid w:val="00D77422"/>
    <w:rsid w:val="00D775C5"/>
    <w:rsid w:val="00D776D2"/>
    <w:rsid w:val="00D77828"/>
    <w:rsid w:val="00D77B63"/>
    <w:rsid w:val="00D80445"/>
    <w:rsid w:val="00D80499"/>
    <w:rsid w:val="00D806B9"/>
    <w:rsid w:val="00D80FD4"/>
    <w:rsid w:val="00D82C9A"/>
    <w:rsid w:val="00D82CE0"/>
    <w:rsid w:val="00D82D80"/>
    <w:rsid w:val="00D835AC"/>
    <w:rsid w:val="00D83B97"/>
    <w:rsid w:val="00D83DA0"/>
    <w:rsid w:val="00D841A7"/>
    <w:rsid w:val="00D84326"/>
    <w:rsid w:val="00D8441B"/>
    <w:rsid w:val="00D84767"/>
    <w:rsid w:val="00D8540C"/>
    <w:rsid w:val="00D85894"/>
    <w:rsid w:val="00D85BE4"/>
    <w:rsid w:val="00D85CD3"/>
    <w:rsid w:val="00D868C3"/>
    <w:rsid w:val="00D869EE"/>
    <w:rsid w:val="00D86BC1"/>
    <w:rsid w:val="00D87075"/>
    <w:rsid w:val="00D879F8"/>
    <w:rsid w:val="00D87E64"/>
    <w:rsid w:val="00D87E83"/>
    <w:rsid w:val="00D87F10"/>
    <w:rsid w:val="00D901D4"/>
    <w:rsid w:val="00D90391"/>
    <w:rsid w:val="00D904A4"/>
    <w:rsid w:val="00D9060E"/>
    <w:rsid w:val="00D923D5"/>
    <w:rsid w:val="00D929D3"/>
    <w:rsid w:val="00D9339C"/>
    <w:rsid w:val="00D938C8"/>
    <w:rsid w:val="00D938CC"/>
    <w:rsid w:val="00D94468"/>
    <w:rsid w:val="00D9450C"/>
    <w:rsid w:val="00D9465A"/>
    <w:rsid w:val="00D94CC2"/>
    <w:rsid w:val="00D94E20"/>
    <w:rsid w:val="00D954A8"/>
    <w:rsid w:val="00D955A9"/>
    <w:rsid w:val="00D95E8A"/>
    <w:rsid w:val="00D96404"/>
    <w:rsid w:val="00D97D08"/>
    <w:rsid w:val="00DA00C0"/>
    <w:rsid w:val="00DA0267"/>
    <w:rsid w:val="00DA0294"/>
    <w:rsid w:val="00DA1759"/>
    <w:rsid w:val="00DA1879"/>
    <w:rsid w:val="00DA1DD5"/>
    <w:rsid w:val="00DA274D"/>
    <w:rsid w:val="00DA285A"/>
    <w:rsid w:val="00DA29A4"/>
    <w:rsid w:val="00DA2F23"/>
    <w:rsid w:val="00DA3234"/>
    <w:rsid w:val="00DA3725"/>
    <w:rsid w:val="00DA3B30"/>
    <w:rsid w:val="00DA3C4D"/>
    <w:rsid w:val="00DA3F28"/>
    <w:rsid w:val="00DA3FA7"/>
    <w:rsid w:val="00DA4C1F"/>
    <w:rsid w:val="00DA5008"/>
    <w:rsid w:val="00DA5615"/>
    <w:rsid w:val="00DA653A"/>
    <w:rsid w:val="00DA69BC"/>
    <w:rsid w:val="00DA69E8"/>
    <w:rsid w:val="00DA6ED5"/>
    <w:rsid w:val="00DA72D5"/>
    <w:rsid w:val="00DA747E"/>
    <w:rsid w:val="00DA7FB6"/>
    <w:rsid w:val="00DB066E"/>
    <w:rsid w:val="00DB0EBE"/>
    <w:rsid w:val="00DB1C2A"/>
    <w:rsid w:val="00DB1D06"/>
    <w:rsid w:val="00DB1FCD"/>
    <w:rsid w:val="00DB317F"/>
    <w:rsid w:val="00DB404F"/>
    <w:rsid w:val="00DB43E2"/>
    <w:rsid w:val="00DB4558"/>
    <w:rsid w:val="00DB456A"/>
    <w:rsid w:val="00DB4642"/>
    <w:rsid w:val="00DB4D5F"/>
    <w:rsid w:val="00DB4E79"/>
    <w:rsid w:val="00DB55A1"/>
    <w:rsid w:val="00DB6401"/>
    <w:rsid w:val="00DB6E45"/>
    <w:rsid w:val="00DB758A"/>
    <w:rsid w:val="00DB7E34"/>
    <w:rsid w:val="00DB7FB7"/>
    <w:rsid w:val="00DC00F2"/>
    <w:rsid w:val="00DC0477"/>
    <w:rsid w:val="00DC0C45"/>
    <w:rsid w:val="00DC1237"/>
    <w:rsid w:val="00DC1B4C"/>
    <w:rsid w:val="00DC1B7D"/>
    <w:rsid w:val="00DC2121"/>
    <w:rsid w:val="00DC218D"/>
    <w:rsid w:val="00DC2312"/>
    <w:rsid w:val="00DC2559"/>
    <w:rsid w:val="00DC28C4"/>
    <w:rsid w:val="00DC2F96"/>
    <w:rsid w:val="00DC3AA4"/>
    <w:rsid w:val="00DC3E9D"/>
    <w:rsid w:val="00DC3ED7"/>
    <w:rsid w:val="00DC3F5E"/>
    <w:rsid w:val="00DC497E"/>
    <w:rsid w:val="00DC4D2B"/>
    <w:rsid w:val="00DC50C8"/>
    <w:rsid w:val="00DC50F3"/>
    <w:rsid w:val="00DC6138"/>
    <w:rsid w:val="00DC6AB6"/>
    <w:rsid w:val="00DC6FB1"/>
    <w:rsid w:val="00DC6FCD"/>
    <w:rsid w:val="00DC7158"/>
    <w:rsid w:val="00DC7946"/>
    <w:rsid w:val="00DC7A03"/>
    <w:rsid w:val="00DD0FA3"/>
    <w:rsid w:val="00DD11DE"/>
    <w:rsid w:val="00DD1663"/>
    <w:rsid w:val="00DD21C3"/>
    <w:rsid w:val="00DD2CD1"/>
    <w:rsid w:val="00DD35AA"/>
    <w:rsid w:val="00DD38D4"/>
    <w:rsid w:val="00DD4196"/>
    <w:rsid w:val="00DD4318"/>
    <w:rsid w:val="00DD4762"/>
    <w:rsid w:val="00DD5DDA"/>
    <w:rsid w:val="00DD6B96"/>
    <w:rsid w:val="00DD6F40"/>
    <w:rsid w:val="00DD71D4"/>
    <w:rsid w:val="00DD769F"/>
    <w:rsid w:val="00DD773F"/>
    <w:rsid w:val="00DD77B0"/>
    <w:rsid w:val="00DD7970"/>
    <w:rsid w:val="00DD7ADB"/>
    <w:rsid w:val="00DE094B"/>
    <w:rsid w:val="00DE1FD5"/>
    <w:rsid w:val="00DE2DA4"/>
    <w:rsid w:val="00DE3A4B"/>
    <w:rsid w:val="00DE3C73"/>
    <w:rsid w:val="00DE491E"/>
    <w:rsid w:val="00DE4B57"/>
    <w:rsid w:val="00DE52F5"/>
    <w:rsid w:val="00DE5AB2"/>
    <w:rsid w:val="00DE5C04"/>
    <w:rsid w:val="00DE6184"/>
    <w:rsid w:val="00DE6509"/>
    <w:rsid w:val="00DE657F"/>
    <w:rsid w:val="00DE65AB"/>
    <w:rsid w:val="00DE7371"/>
    <w:rsid w:val="00DF04DE"/>
    <w:rsid w:val="00DF06D7"/>
    <w:rsid w:val="00DF08A8"/>
    <w:rsid w:val="00DF0AC0"/>
    <w:rsid w:val="00DF0C19"/>
    <w:rsid w:val="00DF0C49"/>
    <w:rsid w:val="00DF1126"/>
    <w:rsid w:val="00DF1404"/>
    <w:rsid w:val="00DF2400"/>
    <w:rsid w:val="00DF273A"/>
    <w:rsid w:val="00DF286F"/>
    <w:rsid w:val="00DF3533"/>
    <w:rsid w:val="00DF393E"/>
    <w:rsid w:val="00DF3B0C"/>
    <w:rsid w:val="00DF3F9E"/>
    <w:rsid w:val="00DF4AB7"/>
    <w:rsid w:val="00DF5286"/>
    <w:rsid w:val="00DF580B"/>
    <w:rsid w:val="00DF5E59"/>
    <w:rsid w:val="00DF6649"/>
    <w:rsid w:val="00DF6A86"/>
    <w:rsid w:val="00DF6D3D"/>
    <w:rsid w:val="00DF73B2"/>
    <w:rsid w:val="00DF7567"/>
    <w:rsid w:val="00DF7F56"/>
    <w:rsid w:val="00E010F1"/>
    <w:rsid w:val="00E01908"/>
    <w:rsid w:val="00E01B4B"/>
    <w:rsid w:val="00E01BF0"/>
    <w:rsid w:val="00E01C5E"/>
    <w:rsid w:val="00E02476"/>
    <w:rsid w:val="00E024BC"/>
    <w:rsid w:val="00E02865"/>
    <w:rsid w:val="00E02D9F"/>
    <w:rsid w:val="00E03AF2"/>
    <w:rsid w:val="00E04C21"/>
    <w:rsid w:val="00E053B1"/>
    <w:rsid w:val="00E057FC"/>
    <w:rsid w:val="00E05CBA"/>
    <w:rsid w:val="00E0639C"/>
    <w:rsid w:val="00E06C9D"/>
    <w:rsid w:val="00E0701A"/>
    <w:rsid w:val="00E072B5"/>
    <w:rsid w:val="00E07BEE"/>
    <w:rsid w:val="00E07D01"/>
    <w:rsid w:val="00E07D98"/>
    <w:rsid w:val="00E10167"/>
    <w:rsid w:val="00E109A2"/>
    <w:rsid w:val="00E10C35"/>
    <w:rsid w:val="00E110AD"/>
    <w:rsid w:val="00E11120"/>
    <w:rsid w:val="00E118A4"/>
    <w:rsid w:val="00E123DA"/>
    <w:rsid w:val="00E12847"/>
    <w:rsid w:val="00E1285E"/>
    <w:rsid w:val="00E12C50"/>
    <w:rsid w:val="00E1443E"/>
    <w:rsid w:val="00E148A9"/>
    <w:rsid w:val="00E15120"/>
    <w:rsid w:val="00E1522F"/>
    <w:rsid w:val="00E15F35"/>
    <w:rsid w:val="00E162EC"/>
    <w:rsid w:val="00E16D9F"/>
    <w:rsid w:val="00E1725B"/>
    <w:rsid w:val="00E17284"/>
    <w:rsid w:val="00E17677"/>
    <w:rsid w:val="00E179D8"/>
    <w:rsid w:val="00E2030F"/>
    <w:rsid w:val="00E20B28"/>
    <w:rsid w:val="00E20EF0"/>
    <w:rsid w:val="00E20FB6"/>
    <w:rsid w:val="00E2124A"/>
    <w:rsid w:val="00E216D9"/>
    <w:rsid w:val="00E21810"/>
    <w:rsid w:val="00E22215"/>
    <w:rsid w:val="00E22FA5"/>
    <w:rsid w:val="00E244F2"/>
    <w:rsid w:val="00E2535D"/>
    <w:rsid w:val="00E258AE"/>
    <w:rsid w:val="00E25A73"/>
    <w:rsid w:val="00E25E33"/>
    <w:rsid w:val="00E260CF"/>
    <w:rsid w:val="00E2618F"/>
    <w:rsid w:val="00E26422"/>
    <w:rsid w:val="00E270CF"/>
    <w:rsid w:val="00E27285"/>
    <w:rsid w:val="00E278A6"/>
    <w:rsid w:val="00E27BCC"/>
    <w:rsid w:val="00E314A9"/>
    <w:rsid w:val="00E32223"/>
    <w:rsid w:val="00E32613"/>
    <w:rsid w:val="00E3281C"/>
    <w:rsid w:val="00E32E19"/>
    <w:rsid w:val="00E336FE"/>
    <w:rsid w:val="00E337A3"/>
    <w:rsid w:val="00E3382E"/>
    <w:rsid w:val="00E34DA2"/>
    <w:rsid w:val="00E353BE"/>
    <w:rsid w:val="00E35F29"/>
    <w:rsid w:val="00E360C3"/>
    <w:rsid w:val="00E367CC"/>
    <w:rsid w:val="00E374C2"/>
    <w:rsid w:val="00E404C5"/>
    <w:rsid w:val="00E4067E"/>
    <w:rsid w:val="00E40D16"/>
    <w:rsid w:val="00E40E50"/>
    <w:rsid w:val="00E413D9"/>
    <w:rsid w:val="00E41D5B"/>
    <w:rsid w:val="00E424AD"/>
    <w:rsid w:val="00E435DD"/>
    <w:rsid w:val="00E43A42"/>
    <w:rsid w:val="00E43AB3"/>
    <w:rsid w:val="00E4540C"/>
    <w:rsid w:val="00E45CBA"/>
    <w:rsid w:val="00E45D64"/>
    <w:rsid w:val="00E46467"/>
    <w:rsid w:val="00E46892"/>
    <w:rsid w:val="00E4697E"/>
    <w:rsid w:val="00E4712B"/>
    <w:rsid w:val="00E47A2D"/>
    <w:rsid w:val="00E47AC5"/>
    <w:rsid w:val="00E47D2E"/>
    <w:rsid w:val="00E50A94"/>
    <w:rsid w:val="00E5102D"/>
    <w:rsid w:val="00E51A30"/>
    <w:rsid w:val="00E51A6A"/>
    <w:rsid w:val="00E51B26"/>
    <w:rsid w:val="00E5213B"/>
    <w:rsid w:val="00E52750"/>
    <w:rsid w:val="00E527C4"/>
    <w:rsid w:val="00E52E18"/>
    <w:rsid w:val="00E533BF"/>
    <w:rsid w:val="00E53401"/>
    <w:rsid w:val="00E53E25"/>
    <w:rsid w:val="00E53F7F"/>
    <w:rsid w:val="00E557EF"/>
    <w:rsid w:val="00E55DAF"/>
    <w:rsid w:val="00E55F00"/>
    <w:rsid w:val="00E55F92"/>
    <w:rsid w:val="00E55FF0"/>
    <w:rsid w:val="00E568BC"/>
    <w:rsid w:val="00E5778F"/>
    <w:rsid w:val="00E578B4"/>
    <w:rsid w:val="00E60126"/>
    <w:rsid w:val="00E60229"/>
    <w:rsid w:val="00E60933"/>
    <w:rsid w:val="00E61053"/>
    <w:rsid w:val="00E615BF"/>
    <w:rsid w:val="00E62664"/>
    <w:rsid w:val="00E627D7"/>
    <w:rsid w:val="00E62865"/>
    <w:rsid w:val="00E63C50"/>
    <w:rsid w:val="00E65965"/>
    <w:rsid w:val="00E65D4D"/>
    <w:rsid w:val="00E6653A"/>
    <w:rsid w:val="00E6688F"/>
    <w:rsid w:val="00E66B39"/>
    <w:rsid w:val="00E66B56"/>
    <w:rsid w:val="00E66B9B"/>
    <w:rsid w:val="00E66BC5"/>
    <w:rsid w:val="00E6730F"/>
    <w:rsid w:val="00E67489"/>
    <w:rsid w:val="00E67BAF"/>
    <w:rsid w:val="00E700AB"/>
    <w:rsid w:val="00E7018B"/>
    <w:rsid w:val="00E70D58"/>
    <w:rsid w:val="00E71BD8"/>
    <w:rsid w:val="00E71FBC"/>
    <w:rsid w:val="00E72045"/>
    <w:rsid w:val="00E732E7"/>
    <w:rsid w:val="00E73415"/>
    <w:rsid w:val="00E738B1"/>
    <w:rsid w:val="00E73984"/>
    <w:rsid w:val="00E73E79"/>
    <w:rsid w:val="00E74004"/>
    <w:rsid w:val="00E7405F"/>
    <w:rsid w:val="00E745EB"/>
    <w:rsid w:val="00E749CB"/>
    <w:rsid w:val="00E74F37"/>
    <w:rsid w:val="00E75673"/>
    <w:rsid w:val="00E759C6"/>
    <w:rsid w:val="00E75ECD"/>
    <w:rsid w:val="00E76B42"/>
    <w:rsid w:val="00E772C2"/>
    <w:rsid w:val="00E805DE"/>
    <w:rsid w:val="00E80DEB"/>
    <w:rsid w:val="00E82602"/>
    <w:rsid w:val="00E8275F"/>
    <w:rsid w:val="00E82AEC"/>
    <w:rsid w:val="00E82D2D"/>
    <w:rsid w:val="00E82DA1"/>
    <w:rsid w:val="00E83429"/>
    <w:rsid w:val="00E85AC6"/>
    <w:rsid w:val="00E8636D"/>
    <w:rsid w:val="00E86BEC"/>
    <w:rsid w:val="00E8720E"/>
    <w:rsid w:val="00E90220"/>
    <w:rsid w:val="00E903A7"/>
    <w:rsid w:val="00E903CF"/>
    <w:rsid w:val="00E904EA"/>
    <w:rsid w:val="00E9065F"/>
    <w:rsid w:val="00E90AE4"/>
    <w:rsid w:val="00E90DCA"/>
    <w:rsid w:val="00E91D41"/>
    <w:rsid w:val="00E92216"/>
    <w:rsid w:val="00E924D0"/>
    <w:rsid w:val="00E93CFE"/>
    <w:rsid w:val="00E94581"/>
    <w:rsid w:val="00E94AAA"/>
    <w:rsid w:val="00E9616E"/>
    <w:rsid w:val="00E9621D"/>
    <w:rsid w:val="00E966AD"/>
    <w:rsid w:val="00E968FE"/>
    <w:rsid w:val="00E96948"/>
    <w:rsid w:val="00EA045C"/>
    <w:rsid w:val="00EA0541"/>
    <w:rsid w:val="00EA1838"/>
    <w:rsid w:val="00EA1AC6"/>
    <w:rsid w:val="00EA29D6"/>
    <w:rsid w:val="00EA35BF"/>
    <w:rsid w:val="00EA395D"/>
    <w:rsid w:val="00EA3C7F"/>
    <w:rsid w:val="00EA4E79"/>
    <w:rsid w:val="00EA580F"/>
    <w:rsid w:val="00EA5EF5"/>
    <w:rsid w:val="00EA66A7"/>
    <w:rsid w:val="00EA6856"/>
    <w:rsid w:val="00EA6CF3"/>
    <w:rsid w:val="00EA74B0"/>
    <w:rsid w:val="00EB026E"/>
    <w:rsid w:val="00EB0661"/>
    <w:rsid w:val="00EB0845"/>
    <w:rsid w:val="00EB08EB"/>
    <w:rsid w:val="00EB0DE6"/>
    <w:rsid w:val="00EB0FD8"/>
    <w:rsid w:val="00EB17B2"/>
    <w:rsid w:val="00EB18E6"/>
    <w:rsid w:val="00EB1BBE"/>
    <w:rsid w:val="00EB23B1"/>
    <w:rsid w:val="00EB2509"/>
    <w:rsid w:val="00EB297E"/>
    <w:rsid w:val="00EB3337"/>
    <w:rsid w:val="00EB3737"/>
    <w:rsid w:val="00EB3C56"/>
    <w:rsid w:val="00EB3DD4"/>
    <w:rsid w:val="00EB3FA3"/>
    <w:rsid w:val="00EB48B0"/>
    <w:rsid w:val="00EB4DBD"/>
    <w:rsid w:val="00EB4DE1"/>
    <w:rsid w:val="00EB5660"/>
    <w:rsid w:val="00EB57E5"/>
    <w:rsid w:val="00EB5F13"/>
    <w:rsid w:val="00EB76EB"/>
    <w:rsid w:val="00EB7B60"/>
    <w:rsid w:val="00EB7CA6"/>
    <w:rsid w:val="00EB7D71"/>
    <w:rsid w:val="00EC003F"/>
    <w:rsid w:val="00EC0196"/>
    <w:rsid w:val="00EC0FA6"/>
    <w:rsid w:val="00EC2EE5"/>
    <w:rsid w:val="00EC2F0C"/>
    <w:rsid w:val="00EC323A"/>
    <w:rsid w:val="00EC329D"/>
    <w:rsid w:val="00EC3973"/>
    <w:rsid w:val="00EC44C8"/>
    <w:rsid w:val="00EC4912"/>
    <w:rsid w:val="00EC49C4"/>
    <w:rsid w:val="00EC4C89"/>
    <w:rsid w:val="00EC5020"/>
    <w:rsid w:val="00EC53EA"/>
    <w:rsid w:val="00EC593F"/>
    <w:rsid w:val="00EC5B43"/>
    <w:rsid w:val="00EC60B6"/>
    <w:rsid w:val="00EC63B9"/>
    <w:rsid w:val="00EC6E36"/>
    <w:rsid w:val="00EC6FDD"/>
    <w:rsid w:val="00EC76FF"/>
    <w:rsid w:val="00EC7ADC"/>
    <w:rsid w:val="00ED00F1"/>
    <w:rsid w:val="00ED05D0"/>
    <w:rsid w:val="00ED0751"/>
    <w:rsid w:val="00ED07FD"/>
    <w:rsid w:val="00ED08AE"/>
    <w:rsid w:val="00ED0ABB"/>
    <w:rsid w:val="00ED11FE"/>
    <w:rsid w:val="00ED1A94"/>
    <w:rsid w:val="00ED2201"/>
    <w:rsid w:val="00ED253B"/>
    <w:rsid w:val="00ED27F8"/>
    <w:rsid w:val="00ED390B"/>
    <w:rsid w:val="00ED393A"/>
    <w:rsid w:val="00ED3FBB"/>
    <w:rsid w:val="00ED4011"/>
    <w:rsid w:val="00ED4397"/>
    <w:rsid w:val="00ED610F"/>
    <w:rsid w:val="00ED7159"/>
    <w:rsid w:val="00ED7BDA"/>
    <w:rsid w:val="00ED7C33"/>
    <w:rsid w:val="00ED7CA9"/>
    <w:rsid w:val="00ED7FE8"/>
    <w:rsid w:val="00EE0539"/>
    <w:rsid w:val="00EE0750"/>
    <w:rsid w:val="00EE07F3"/>
    <w:rsid w:val="00EE0AB1"/>
    <w:rsid w:val="00EE0E26"/>
    <w:rsid w:val="00EE1901"/>
    <w:rsid w:val="00EE1F0A"/>
    <w:rsid w:val="00EE201B"/>
    <w:rsid w:val="00EE29ED"/>
    <w:rsid w:val="00EE2AE5"/>
    <w:rsid w:val="00EE2BD0"/>
    <w:rsid w:val="00EE2DE7"/>
    <w:rsid w:val="00EE344D"/>
    <w:rsid w:val="00EE382C"/>
    <w:rsid w:val="00EE3974"/>
    <w:rsid w:val="00EE400C"/>
    <w:rsid w:val="00EE43CA"/>
    <w:rsid w:val="00EE4BBC"/>
    <w:rsid w:val="00EE54AC"/>
    <w:rsid w:val="00EE5730"/>
    <w:rsid w:val="00EE5A4D"/>
    <w:rsid w:val="00EE5F9E"/>
    <w:rsid w:val="00EE6CE2"/>
    <w:rsid w:val="00EE70B8"/>
    <w:rsid w:val="00EE74F1"/>
    <w:rsid w:val="00EF0682"/>
    <w:rsid w:val="00EF0AF0"/>
    <w:rsid w:val="00EF1289"/>
    <w:rsid w:val="00EF1537"/>
    <w:rsid w:val="00EF1A08"/>
    <w:rsid w:val="00EF1D22"/>
    <w:rsid w:val="00EF1DBA"/>
    <w:rsid w:val="00EF2057"/>
    <w:rsid w:val="00EF2342"/>
    <w:rsid w:val="00EF258A"/>
    <w:rsid w:val="00EF32B7"/>
    <w:rsid w:val="00EF3528"/>
    <w:rsid w:val="00EF3F0F"/>
    <w:rsid w:val="00EF4025"/>
    <w:rsid w:val="00EF412C"/>
    <w:rsid w:val="00EF424A"/>
    <w:rsid w:val="00EF498E"/>
    <w:rsid w:val="00EF4A16"/>
    <w:rsid w:val="00EF65E6"/>
    <w:rsid w:val="00EF6649"/>
    <w:rsid w:val="00EF6A25"/>
    <w:rsid w:val="00EF791E"/>
    <w:rsid w:val="00EF7D16"/>
    <w:rsid w:val="00F000B0"/>
    <w:rsid w:val="00F014D3"/>
    <w:rsid w:val="00F019FB"/>
    <w:rsid w:val="00F038BA"/>
    <w:rsid w:val="00F04B8C"/>
    <w:rsid w:val="00F04E95"/>
    <w:rsid w:val="00F04F74"/>
    <w:rsid w:val="00F05CB0"/>
    <w:rsid w:val="00F06771"/>
    <w:rsid w:val="00F07335"/>
    <w:rsid w:val="00F07438"/>
    <w:rsid w:val="00F0750B"/>
    <w:rsid w:val="00F07B28"/>
    <w:rsid w:val="00F07C51"/>
    <w:rsid w:val="00F07C5B"/>
    <w:rsid w:val="00F07D8D"/>
    <w:rsid w:val="00F10694"/>
    <w:rsid w:val="00F10898"/>
    <w:rsid w:val="00F10941"/>
    <w:rsid w:val="00F10971"/>
    <w:rsid w:val="00F10BA1"/>
    <w:rsid w:val="00F10FED"/>
    <w:rsid w:val="00F1152C"/>
    <w:rsid w:val="00F11574"/>
    <w:rsid w:val="00F119DC"/>
    <w:rsid w:val="00F125B3"/>
    <w:rsid w:val="00F12677"/>
    <w:rsid w:val="00F12882"/>
    <w:rsid w:val="00F12F23"/>
    <w:rsid w:val="00F1311F"/>
    <w:rsid w:val="00F13162"/>
    <w:rsid w:val="00F13194"/>
    <w:rsid w:val="00F139D4"/>
    <w:rsid w:val="00F13A59"/>
    <w:rsid w:val="00F13AE5"/>
    <w:rsid w:val="00F13F56"/>
    <w:rsid w:val="00F1457F"/>
    <w:rsid w:val="00F146D6"/>
    <w:rsid w:val="00F14B1F"/>
    <w:rsid w:val="00F15057"/>
    <w:rsid w:val="00F15C6C"/>
    <w:rsid w:val="00F168C9"/>
    <w:rsid w:val="00F16A17"/>
    <w:rsid w:val="00F16BCC"/>
    <w:rsid w:val="00F1713B"/>
    <w:rsid w:val="00F206C1"/>
    <w:rsid w:val="00F20937"/>
    <w:rsid w:val="00F21C62"/>
    <w:rsid w:val="00F225D7"/>
    <w:rsid w:val="00F229DE"/>
    <w:rsid w:val="00F22A53"/>
    <w:rsid w:val="00F22D1C"/>
    <w:rsid w:val="00F23E9E"/>
    <w:rsid w:val="00F2422F"/>
    <w:rsid w:val="00F24A6A"/>
    <w:rsid w:val="00F24E43"/>
    <w:rsid w:val="00F250DB"/>
    <w:rsid w:val="00F254AC"/>
    <w:rsid w:val="00F2574C"/>
    <w:rsid w:val="00F25C02"/>
    <w:rsid w:val="00F25DBC"/>
    <w:rsid w:val="00F26119"/>
    <w:rsid w:val="00F2652D"/>
    <w:rsid w:val="00F274A9"/>
    <w:rsid w:val="00F276F9"/>
    <w:rsid w:val="00F279C4"/>
    <w:rsid w:val="00F30744"/>
    <w:rsid w:val="00F328FF"/>
    <w:rsid w:val="00F32BD1"/>
    <w:rsid w:val="00F32FA0"/>
    <w:rsid w:val="00F33D49"/>
    <w:rsid w:val="00F33DF1"/>
    <w:rsid w:val="00F355B1"/>
    <w:rsid w:val="00F36AA8"/>
    <w:rsid w:val="00F36F8F"/>
    <w:rsid w:val="00F37281"/>
    <w:rsid w:val="00F372EA"/>
    <w:rsid w:val="00F3731B"/>
    <w:rsid w:val="00F37FB3"/>
    <w:rsid w:val="00F407BD"/>
    <w:rsid w:val="00F40E0E"/>
    <w:rsid w:val="00F4128B"/>
    <w:rsid w:val="00F4153E"/>
    <w:rsid w:val="00F415B9"/>
    <w:rsid w:val="00F4172F"/>
    <w:rsid w:val="00F41E5A"/>
    <w:rsid w:val="00F42A5C"/>
    <w:rsid w:val="00F42D8B"/>
    <w:rsid w:val="00F441E1"/>
    <w:rsid w:val="00F444F0"/>
    <w:rsid w:val="00F451B2"/>
    <w:rsid w:val="00F4522A"/>
    <w:rsid w:val="00F452B5"/>
    <w:rsid w:val="00F458AE"/>
    <w:rsid w:val="00F45901"/>
    <w:rsid w:val="00F45941"/>
    <w:rsid w:val="00F45B5B"/>
    <w:rsid w:val="00F45C90"/>
    <w:rsid w:val="00F45E44"/>
    <w:rsid w:val="00F45FC3"/>
    <w:rsid w:val="00F460C1"/>
    <w:rsid w:val="00F46FDA"/>
    <w:rsid w:val="00F479A4"/>
    <w:rsid w:val="00F47ABF"/>
    <w:rsid w:val="00F47B07"/>
    <w:rsid w:val="00F50B02"/>
    <w:rsid w:val="00F50FA8"/>
    <w:rsid w:val="00F515E8"/>
    <w:rsid w:val="00F51719"/>
    <w:rsid w:val="00F51F1D"/>
    <w:rsid w:val="00F523CE"/>
    <w:rsid w:val="00F52B8E"/>
    <w:rsid w:val="00F5336A"/>
    <w:rsid w:val="00F5357F"/>
    <w:rsid w:val="00F53AC3"/>
    <w:rsid w:val="00F547EE"/>
    <w:rsid w:val="00F54837"/>
    <w:rsid w:val="00F54C65"/>
    <w:rsid w:val="00F55415"/>
    <w:rsid w:val="00F55A52"/>
    <w:rsid w:val="00F55D5E"/>
    <w:rsid w:val="00F56209"/>
    <w:rsid w:val="00F565E4"/>
    <w:rsid w:val="00F56D25"/>
    <w:rsid w:val="00F576CE"/>
    <w:rsid w:val="00F57947"/>
    <w:rsid w:val="00F57A59"/>
    <w:rsid w:val="00F57FC9"/>
    <w:rsid w:val="00F60206"/>
    <w:rsid w:val="00F6090D"/>
    <w:rsid w:val="00F61B57"/>
    <w:rsid w:val="00F62DDD"/>
    <w:rsid w:val="00F62E09"/>
    <w:rsid w:val="00F62E63"/>
    <w:rsid w:val="00F62EC9"/>
    <w:rsid w:val="00F63C47"/>
    <w:rsid w:val="00F64A96"/>
    <w:rsid w:val="00F656CB"/>
    <w:rsid w:val="00F657AE"/>
    <w:rsid w:val="00F6593A"/>
    <w:rsid w:val="00F659F9"/>
    <w:rsid w:val="00F66FCA"/>
    <w:rsid w:val="00F7070E"/>
    <w:rsid w:val="00F7071B"/>
    <w:rsid w:val="00F71236"/>
    <w:rsid w:val="00F71741"/>
    <w:rsid w:val="00F71921"/>
    <w:rsid w:val="00F724D5"/>
    <w:rsid w:val="00F72915"/>
    <w:rsid w:val="00F734B2"/>
    <w:rsid w:val="00F73BA4"/>
    <w:rsid w:val="00F73ED2"/>
    <w:rsid w:val="00F74712"/>
    <w:rsid w:val="00F751D8"/>
    <w:rsid w:val="00F75446"/>
    <w:rsid w:val="00F7609F"/>
    <w:rsid w:val="00F76648"/>
    <w:rsid w:val="00F76F94"/>
    <w:rsid w:val="00F7717D"/>
    <w:rsid w:val="00F774C8"/>
    <w:rsid w:val="00F800C8"/>
    <w:rsid w:val="00F80E29"/>
    <w:rsid w:val="00F8102C"/>
    <w:rsid w:val="00F81997"/>
    <w:rsid w:val="00F81FC2"/>
    <w:rsid w:val="00F82512"/>
    <w:rsid w:val="00F825D6"/>
    <w:rsid w:val="00F8312F"/>
    <w:rsid w:val="00F83A9F"/>
    <w:rsid w:val="00F83BE1"/>
    <w:rsid w:val="00F841E2"/>
    <w:rsid w:val="00F8437A"/>
    <w:rsid w:val="00F8466F"/>
    <w:rsid w:val="00F84C6C"/>
    <w:rsid w:val="00F8543E"/>
    <w:rsid w:val="00F857FE"/>
    <w:rsid w:val="00F8680D"/>
    <w:rsid w:val="00F8691D"/>
    <w:rsid w:val="00F86B88"/>
    <w:rsid w:val="00F87416"/>
    <w:rsid w:val="00F876CE"/>
    <w:rsid w:val="00F87FEE"/>
    <w:rsid w:val="00F902A1"/>
    <w:rsid w:val="00F902AB"/>
    <w:rsid w:val="00F9135F"/>
    <w:rsid w:val="00F914D6"/>
    <w:rsid w:val="00F91877"/>
    <w:rsid w:val="00F91885"/>
    <w:rsid w:val="00F939FD"/>
    <w:rsid w:val="00F93E61"/>
    <w:rsid w:val="00F943D3"/>
    <w:rsid w:val="00F94AD4"/>
    <w:rsid w:val="00F95478"/>
    <w:rsid w:val="00F954CB"/>
    <w:rsid w:val="00F96FCB"/>
    <w:rsid w:val="00F97176"/>
    <w:rsid w:val="00F97258"/>
    <w:rsid w:val="00F972AA"/>
    <w:rsid w:val="00F97AD3"/>
    <w:rsid w:val="00FA0842"/>
    <w:rsid w:val="00FA0939"/>
    <w:rsid w:val="00FA0A2F"/>
    <w:rsid w:val="00FA0CAA"/>
    <w:rsid w:val="00FA0D43"/>
    <w:rsid w:val="00FA103D"/>
    <w:rsid w:val="00FA1CC5"/>
    <w:rsid w:val="00FA1E43"/>
    <w:rsid w:val="00FA2914"/>
    <w:rsid w:val="00FA297C"/>
    <w:rsid w:val="00FA2EBB"/>
    <w:rsid w:val="00FA2ED5"/>
    <w:rsid w:val="00FA2F1C"/>
    <w:rsid w:val="00FA3CB4"/>
    <w:rsid w:val="00FA4314"/>
    <w:rsid w:val="00FA4336"/>
    <w:rsid w:val="00FA49D7"/>
    <w:rsid w:val="00FA545F"/>
    <w:rsid w:val="00FA54AD"/>
    <w:rsid w:val="00FA57C2"/>
    <w:rsid w:val="00FA6349"/>
    <w:rsid w:val="00FA68F0"/>
    <w:rsid w:val="00FA72F6"/>
    <w:rsid w:val="00FB0268"/>
    <w:rsid w:val="00FB0735"/>
    <w:rsid w:val="00FB0C3C"/>
    <w:rsid w:val="00FB0CA9"/>
    <w:rsid w:val="00FB1243"/>
    <w:rsid w:val="00FB129B"/>
    <w:rsid w:val="00FB192A"/>
    <w:rsid w:val="00FB3156"/>
    <w:rsid w:val="00FB3525"/>
    <w:rsid w:val="00FB4B53"/>
    <w:rsid w:val="00FB5AFA"/>
    <w:rsid w:val="00FB692E"/>
    <w:rsid w:val="00FB6934"/>
    <w:rsid w:val="00FB6A7B"/>
    <w:rsid w:val="00FB6BFC"/>
    <w:rsid w:val="00FB71E3"/>
    <w:rsid w:val="00FB7268"/>
    <w:rsid w:val="00FC067B"/>
    <w:rsid w:val="00FC06F6"/>
    <w:rsid w:val="00FC0821"/>
    <w:rsid w:val="00FC0E0A"/>
    <w:rsid w:val="00FC0F8E"/>
    <w:rsid w:val="00FC11BC"/>
    <w:rsid w:val="00FC156E"/>
    <w:rsid w:val="00FC19EF"/>
    <w:rsid w:val="00FC217D"/>
    <w:rsid w:val="00FC233B"/>
    <w:rsid w:val="00FC26CA"/>
    <w:rsid w:val="00FC2F64"/>
    <w:rsid w:val="00FC3A1A"/>
    <w:rsid w:val="00FC3D27"/>
    <w:rsid w:val="00FC3FD6"/>
    <w:rsid w:val="00FC4423"/>
    <w:rsid w:val="00FC4ACA"/>
    <w:rsid w:val="00FC4F73"/>
    <w:rsid w:val="00FC52DD"/>
    <w:rsid w:val="00FC58B4"/>
    <w:rsid w:val="00FC5DBE"/>
    <w:rsid w:val="00FC5F11"/>
    <w:rsid w:val="00FC60B8"/>
    <w:rsid w:val="00FC643C"/>
    <w:rsid w:val="00FC6520"/>
    <w:rsid w:val="00FC6581"/>
    <w:rsid w:val="00FC6A55"/>
    <w:rsid w:val="00FC6A98"/>
    <w:rsid w:val="00FC734A"/>
    <w:rsid w:val="00FC749A"/>
    <w:rsid w:val="00FC786A"/>
    <w:rsid w:val="00FC7A7C"/>
    <w:rsid w:val="00FC7ADE"/>
    <w:rsid w:val="00FC7B4F"/>
    <w:rsid w:val="00FC7B54"/>
    <w:rsid w:val="00FC7C79"/>
    <w:rsid w:val="00FC7CC1"/>
    <w:rsid w:val="00FD027E"/>
    <w:rsid w:val="00FD0D47"/>
    <w:rsid w:val="00FD1734"/>
    <w:rsid w:val="00FD1AF9"/>
    <w:rsid w:val="00FD1D63"/>
    <w:rsid w:val="00FD244D"/>
    <w:rsid w:val="00FD2553"/>
    <w:rsid w:val="00FD2662"/>
    <w:rsid w:val="00FD28A2"/>
    <w:rsid w:val="00FD3437"/>
    <w:rsid w:val="00FD3C16"/>
    <w:rsid w:val="00FD3EE9"/>
    <w:rsid w:val="00FD45C9"/>
    <w:rsid w:val="00FD4C68"/>
    <w:rsid w:val="00FD569F"/>
    <w:rsid w:val="00FD58E9"/>
    <w:rsid w:val="00FD6509"/>
    <w:rsid w:val="00FD6775"/>
    <w:rsid w:val="00FD6EC3"/>
    <w:rsid w:val="00FD7399"/>
    <w:rsid w:val="00FD76B4"/>
    <w:rsid w:val="00FD7B5F"/>
    <w:rsid w:val="00FE13CD"/>
    <w:rsid w:val="00FE1F8D"/>
    <w:rsid w:val="00FE2DB3"/>
    <w:rsid w:val="00FE3698"/>
    <w:rsid w:val="00FE5478"/>
    <w:rsid w:val="00FE54F2"/>
    <w:rsid w:val="00FE58B6"/>
    <w:rsid w:val="00FE6B9E"/>
    <w:rsid w:val="00FE73B0"/>
    <w:rsid w:val="00FF0127"/>
    <w:rsid w:val="00FF033A"/>
    <w:rsid w:val="00FF0630"/>
    <w:rsid w:val="00FF1F23"/>
    <w:rsid w:val="00FF1FBF"/>
    <w:rsid w:val="00FF257D"/>
    <w:rsid w:val="00FF25A0"/>
    <w:rsid w:val="00FF3BA3"/>
    <w:rsid w:val="00FF427E"/>
    <w:rsid w:val="00FF4782"/>
    <w:rsid w:val="00FF4AE1"/>
    <w:rsid w:val="00FF4D1C"/>
    <w:rsid w:val="00FF52BA"/>
    <w:rsid w:val="00FF5315"/>
    <w:rsid w:val="00FF6061"/>
    <w:rsid w:val="00FF63D5"/>
    <w:rsid w:val="00FF65BA"/>
    <w:rsid w:val="00FF673C"/>
    <w:rsid w:val="00FF7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fill="f" fillcolor="white" stroke="f">
      <v:fill color="white" on="f"/>
      <v:stroke on="f"/>
      <o:colormru v:ext="edit" colors="#a50021,#003,#1c5639,#369,#030,#699,#033,#366"/>
    </o:shapedefaults>
    <o:shapelayout v:ext="edit">
      <o:idmap v:ext="edit" data="2"/>
    </o:shapelayout>
  </w:shapeDefaults>
  <w:decimalSymbol w:val="."/>
  <w:listSeparator w:val=","/>
  <w15:docId w15:val="{DAE73D72-1F52-45D8-8D68-784934B2C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mbria Math"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annotation text" w:uiPriority="99"/>
    <w:lsdException w:name="caption" w:qFormat="1"/>
    <w:lsdException w:name="annotation reference" w:uiPriority="99"/>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C23CDC"/>
    <w:pPr>
      <w:spacing w:before="100" w:after="100" w:line="320" w:lineRule="atLeast"/>
      <w:jc w:val="both"/>
    </w:pPr>
    <w:rPr>
      <w:color w:val="000000"/>
      <w:sz w:val="26"/>
      <w:szCs w:val="22"/>
      <w:lang w:val="en-GB"/>
    </w:rPr>
  </w:style>
  <w:style w:type="paragraph" w:styleId="Heading1">
    <w:name w:val="heading 1"/>
    <w:aliases w:val="HV_H1"/>
    <w:basedOn w:val="Normal"/>
    <w:next w:val="Normal"/>
    <w:qFormat/>
    <w:rsid w:val="00767A6C"/>
    <w:pPr>
      <w:keepNext/>
      <w:pageBreakBefore/>
      <w:numPr>
        <w:numId w:val="1"/>
      </w:numPr>
      <w:ind w:left="0" w:firstLine="0"/>
      <w:jc w:val="left"/>
      <w:outlineLvl w:val="0"/>
    </w:pPr>
    <w:rPr>
      <w:b/>
      <w:kern w:val="28"/>
      <w:sz w:val="30"/>
    </w:rPr>
  </w:style>
  <w:style w:type="paragraph" w:styleId="Heading2">
    <w:name w:val="heading 2"/>
    <w:aliases w:val="HV_H2"/>
    <w:basedOn w:val="Normal"/>
    <w:next w:val="Normal"/>
    <w:link w:val="Heading2Char"/>
    <w:qFormat/>
    <w:rsid w:val="00767A6C"/>
    <w:pPr>
      <w:keepNext/>
      <w:numPr>
        <w:ilvl w:val="1"/>
        <w:numId w:val="1"/>
      </w:numPr>
      <w:spacing w:before="240"/>
      <w:ind w:left="0" w:firstLine="0"/>
      <w:jc w:val="left"/>
      <w:outlineLvl w:val="1"/>
    </w:pPr>
    <w:rPr>
      <w:b/>
      <w:sz w:val="30"/>
    </w:rPr>
  </w:style>
  <w:style w:type="paragraph" w:styleId="Heading3">
    <w:name w:val="heading 3"/>
    <w:aliases w:val="HV_H3"/>
    <w:basedOn w:val="Normal"/>
    <w:next w:val="Normal"/>
    <w:link w:val="Heading3Char"/>
    <w:qFormat/>
    <w:rsid w:val="00767A6C"/>
    <w:pPr>
      <w:keepNext/>
      <w:numPr>
        <w:ilvl w:val="2"/>
        <w:numId w:val="1"/>
      </w:numPr>
      <w:spacing w:before="240"/>
      <w:ind w:left="0" w:firstLine="0"/>
      <w:jc w:val="left"/>
      <w:outlineLvl w:val="2"/>
    </w:pPr>
    <w:rPr>
      <w:b/>
      <w:i/>
      <w:color w:val="auto"/>
    </w:rPr>
  </w:style>
  <w:style w:type="paragraph" w:styleId="Heading4">
    <w:name w:val="heading 4"/>
    <w:aliases w:val="HV_H4"/>
    <w:basedOn w:val="Normal"/>
    <w:next w:val="Normal"/>
    <w:link w:val="Heading4Char"/>
    <w:qFormat/>
    <w:rsid w:val="00767A6C"/>
    <w:pPr>
      <w:keepNext/>
      <w:numPr>
        <w:ilvl w:val="3"/>
        <w:numId w:val="1"/>
      </w:numPr>
      <w:ind w:left="0" w:firstLine="0"/>
      <w:jc w:val="left"/>
      <w:outlineLvl w:val="3"/>
    </w:pPr>
    <w:rPr>
      <w:b/>
      <w:bCs/>
      <w:color w:val="auto"/>
    </w:rPr>
  </w:style>
  <w:style w:type="paragraph" w:styleId="Heading5">
    <w:name w:val="heading 5"/>
    <w:aliases w:val="HV_H5"/>
    <w:basedOn w:val="Normal"/>
    <w:next w:val="Normal"/>
    <w:link w:val="Heading5Char"/>
    <w:qFormat/>
    <w:rsid w:val="00B475FD"/>
    <w:pPr>
      <w:keepNext/>
      <w:numPr>
        <w:ilvl w:val="4"/>
        <w:numId w:val="1"/>
      </w:numPr>
      <w:ind w:left="0" w:firstLine="0"/>
      <w:jc w:val="left"/>
      <w:outlineLvl w:val="4"/>
    </w:pPr>
    <w:rPr>
      <w:b/>
      <w:bCs/>
      <w:color w:val="auto"/>
    </w:rPr>
  </w:style>
  <w:style w:type="paragraph" w:styleId="Heading6">
    <w:name w:val="heading 6"/>
    <w:aliases w:val="Do Not Use,sub-dash,sd,Legal Level 1.,cnp,Caption number (page-wide),h6,H6,6,H61,61,h61,Requirement1,H62,62,h62,H611,611,h611,Requirement11,H63,63,h63,Requirement3,H64,64,h64,Requirement4,H65,65,h65,Requirement5,H621,621,h621,Requirement21,631"/>
    <w:basedOn w:val="Normal"/>
    <w:next w:val="Normal"/>
    <w:qFormat/>
    <w:rsid w:val="00F0750B"/>
    <w:pPr>
      <w:numPr>
        <w:ilvl w:val="5"/>
        <w:numId w:val="1"/>
      </w:numPr>
      <w:spacing w:before="240"/>
      <w:ind w:left="0" w:firstLine="0"/>
      <w:jc w:val="left"/>
      <w:outlineLvl w:val="5"/>
    </w:pPr>
    <w:rPr>
      <w:i/>
      <w:color w:val="auto"/>
      <w:szCs w:val="20"/>
    </w:rPr>
  </w:style>
  <w:style w:type="paragraph" w:styleId="Heading7">
    <w:name w:val="heading 7"/>
    <w:aliases w:val="Do Not Use3,cnc,Caption number (column-wide),st"/>
    <w:basedOn w:val="Normal"/>
    <w:next w:val="Normal"/>
    <w:qFormat/>
    <w:rsid w:val="00A46547"/>
    <w:pPr>
      <w:keepNext/>
      <w:numPr>
        <w:ilvl w:val="6"/>
        <w:numId w:val="1"/>
      </w:numPr>
      <w:spacing w:before="0" w:after="0"/>
      <w:ind w:left="0" w:firstLine="0"/>
      <w:jc w:val="left"/>
      <w:outlineLvl w:val="6"/>
    </w:pPr>
    <w:rPr>
      <w:b/>
      <w:bCs/>
      <w:color w:val="auto"/>
      <w:szCs w:val="20"/>
      <w:lang w:val="en-US"/>
    </w:rPr>
  </w:style>
  <w:style w:type="paragraph" w:styleId="Heading8">
    <w:name w:val="heading 8"/>
    <w:basedOn w:val="Normal"/>
    <w:next w:val="Normal"/>
    <w:qFormat/>
    <w:rsid w:val="00A46547"/>
    <w:pPr>
      <w:keepNext/>
      <w:spacing w:before="0" w:after="0"/>
      <w:jc w:val="left"/>
      <w:outlineLvl w:val="7"/>
    </w:pPr>
    <w:rPr>
      <w:b/>
      <w:bCs/>
      <w:i/>
      <w:iCs/>
      <w:color w:val="FFFFFF"/>
      <w:szCs w:val="20"/>
      <w:lang w:val="en-US"/>
    </w:rPr>
  </w:style>
  <w:style w:type="paragraph" w:styleId="Heading9">
    <w:name w:val="heading 9"/>
    <w:aliases w:val="Do Not Use1,Appendix,ctc,Caption text (column-wide),ft"/>
    <w:basedOn w:val="Normal"/>
    <w:next w:val="Normal"/>
    <w:qFormat/>
    <w:rsid w:val="00F0750B"/>
    <w:pPr>
      <w:numPr>
        <w:ilvl w:val="8"/>
        <w:numId w:val="1"/>
      </w:numPr>
      <w:spacing w:before="240"/>
      <w:ind w:left="0" w:firstLine="0"/>
      <w:jc w:val="left"/>
      <w:outlineLvl w:val="8"/>
    </w:pPr>
    <w:rPr>
      <w:b/>
      <w:i/>
      <w:color w:val="auto"/>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17395C"/>
    <w:pPr>
      <w:tabs>
        <w:tab w:val="right" w:leader="dot" w:pos="9391"/>
      </w:tabs>
      <w:spacing w:before="60" w:after="60" w:line="312" w:lineRule="auto"/>
    </w:pPr>
    <w:rPr>
      <w:b/>
    </w:rPr>
  </w:style>
  <w:style w:type="paragraph" w:styleId="TOC2">
    <w:name w:val="toc 2"/>
    <w:basedOn w:val="Normal"/>
    <w:next w:val="Normal"/>
    <w:autoRedefine/>
    <w:uiPriority w:val="39"/>
    <w:rsid w:val="0017395C"/>
    <w:pPr>
      <w:tabs>
        <w:tab w:val="right" w:leader="dot" w:pos="9391"/>
      </w:tabs>
      <w:spacing w:before="0" w:after="0" w:line="312" w:lineRule="auto"/>
      <w:ind w:left="221"/>
    </w:pPr>
    <w:rPr>
      <w:b/>
    </w:rPr>
  </w:style>
  <w:style w:type="paragraph" w:styleId="TOC3">
    <w:name w:val="toc 3"/>
    <w:basedOn w:val="Normal"/>
    <w:next w:val="Normal"/>
    <w:autoRedefine/>
    <w:uiPriority w:val="39"/>
    <w:rsid w:val="0017395C"/>
    <w:pPr>
      <w:spacing w:before="0" w:after="0"/>
      <w:ind w:left="442"/>
    </w:pPr>
  </w:style>
  <w:style w:type="paragraph" w:customStyle="1" w:styleId="CaptionHinh">
    <w:name w:val="Caption Hinh"/>
    <w:basedOn w:val="Normal"/>
    <w:link w:val="CaptionHinhChar"/>
    <w:qFormat/>
    <w:rsid w:val="00B80BA0"/>
    <w:pPr>
      <w:numPr>
        <w:numId w:val="3"/>
      </w:numPr>
      <w:jc w:val="center"/>
    </w:pPr>
    <w:rPr>
      <w:b/>
      <w:color w:val="auto"/>
    </w:rPr>
  </w:style>
  <w:style w:type="character" w:customStyle="1" w:styleId="CaptionHinhChar">
    <w:name w:val="Caption Hinh Char"/>
    <w:link w:val="CaptionHinh"/>
    <w:rsid w:val="00B80BA0"/>
    <w:rPr>
      <w:b/>
      <w:sz w:val="26"/>
      <w:szCs w:val="22"/>
      <w:lang w:val="en-GB"/>
    </w:rPr>
  </w:style>
  <w:style w:type="paragraph" w:styleId="Header">
    <w:name w:val="header"/>
    <w:basedOn w:val="Normal"/>
    <w:link w:val="HeaderChar"/>
    <w:rsid w:val="00A46547"/>
    <w:pPr>
      <w:tabs>
        <w:tab w:val="center" w:pos="4153"/>
        <w:tab w:val="right" w:pos="8306"/>
      </w:tabs>
    </w:pPr>
    <w:rPr>
      <w:sz w:val="20"/>
      <w:lang w:eastAsia="x-none"/>
    </w:rPr>
  </w:style>
  <w:style w:type="character" w:customStyle="1" w:styleId="HeaderChar">
    <w:name w:val="Header Char"/>
    <w:link w:val="Header"/>
    <w:rsid w:val="007A407D"/>
    <w:rPr>
      <w:rFonts w:ascii="Symbol" w:hAnsi="Symbol"/>
      <w:color w:val="000000"/>
      <w:szCs w:val="22"/>
      <w:lang w:val="en-GB"/>
    </w:rPr>
  </w:style>
  <w:style w:type="paragraph" w:customStyle="1" w:styleId="CaptionBng">
    <w:name w:val="Caption Bảng"/>
    <w:basedOn w:val="Normal"/>
    <w:link w:val="CaptionBngChar"/>
    <w:qFormat/>
    <w:rsid w:val="00D769A3"/>
    <w:pPr>
      <w:numPr>
        <w:numId w:val="4"/>
      </w:numPr>
      <w:jc w:val="center"/>
    </w:pPr>
    <w:rPr>
      <w:b/>
    </w:rPr>
  </w:style>
  <w:style w:type="character" w:customStyle="1" w:styleId="CaptionBngChar">
    <w:name w:val="Caption Bảng Char"/>
    <w:link w:val="CaptionBng"/>
    <w:rsid w:val="00D769A3"/>
    <w:rPr>
      <w:b/>
      <w:color w:val="000000"/>
      <w:sz w:val="26"/>
      <w:szCs w:val="22"/>
      <w:lang w:val="en-GB"/>
    </w:rPr>
  </w:style>
  <w:style w:type="character" w:styleId="Hyperlink">
    <w:name w:val="Hyperlink"/>
    <w:uiPriority w:val="99"/>
    <w:rsid w:val="00A46547"/>
    <w:rPr>
      <w:color w:val="0000FF"/>
      <w:u w:val="single"/>
    </w:rPr>
  </w:style>
  <w:style w:type="paragraph" w:styleId="Footer">
    <w:name w:val="footer"/>
    <w:basedOn w:val="Normal"/>
    <w:link w:val="FooterChar"/>
    <w:uiPriority w:val="99"/>
    <w:rsid w:val="00A46547"/>
    <w:pPr>
      <w:tabs>
        <w:tab w:val="center" w:pos="4320"/>
        <w:tab w:val="right" w:pos="8640"/>
      </w:tabs>
      <w:spacing w:before="0" w:after="0"/>
    </w:pPr>
    <w:rPr>
      <w:sz w:val="16"/>
      <w:lang w:eastAsia="x-none"/>
    </w:rPr>
  </w:style>
  <w:style w:type="character" w:customStyle="1" w:styleId="FooterChar">
    <w:name w:val="Footer Char"/>
    <w:link w:val="Footer"/>
    <w:uiPriority w:val="99"/>
    <w:rsid w:val="00C82FEF"/>
    <w:rPr>
      <w:rFonts w:ascii="Symbol" w:hAnsi="Symbol"/>
      <w:color w:val="000000"/>
      <w:sz w:val="16"/>
      <w:szCs w:val="22"/>
      <w:lang w:val="en-GB"/>
    </w:rPr>
  </w:style>
  <w:style w:type="table" w:styleId="TableList1">
    <w:name w:val="Table List 1"/>
    <w:basedOn w:val="TableNormal"/>
    <w:rsid w:val="00A46547"/>
    <w:pPr>
      <w:spacing w:before="120" w:after="120"/>
      <w:ind w:left="1344"/>
    </w:pPr>
    <w:rPr>
      <w:rFonts w:eastAsia="Arial"/>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Caption">
    <w:name w:val="caption"/>
    <w:basedOn w:val="Normal"/>
    <w:next w:val="Normal"/>
    <w:qFormat/>
    <w:rsid w:val="00A46547"/>
    <w:pPr>
      <w:jc w:val="center"/>
    </w:pPr>
    <w:rPr>
      <w:b/>
      <w:bCs/>
      <w:szCs w:val="20"/>
    </w:rPr>
  </w:style>
  <w:style w:type="paragraph" w:styleId="BalloonText">
    <w:name w:val="Balloon Text"/>
    <w:basedOn w:val="Normal"/>
    <w:semiHidden/>
    <w:rsid w:val="00A46547"/>
    <w:rPr>
      <w:rFonts w:ascii="Symbol" w:hAnsi="Symbol" w:cs="Symbol"/>
      <w:sz w:val="16"/>
      <w:szCs w:val="16"/>
    </w:rPr>
  </w:style>
  <w:style w:type="character" w:styleId="CommentReference">
    <w:name w:val="annotation reference"/>
    <w:uiPriority w:val="99"/>
    <w:semiHidden/>
    <w:rsid w:val="00A46547"/>
    <w:rPr>
      <w:sz w:val="16"/>
      <w:szCs w:val="16"/>
    </w:rPr>
  </w:style>
  <w:style w:type="paragraph" w:styleId="CommentText">
    <w:name w:val="annotation text"/>
    <w:basedOn w:val="Normal"/>
    <w:link w:val="CommentTextChar"/>
    <w:uiPriority w:val="99"/>
    <w:rsid w:val="00A46547"/>
    <w:rPr>
      <w:szCs w:val="20"/>
    </w:rPr>
  </w:style>
  <w:style w:type="paragraph" w:styleId="CommentSubject">
    <w:name w:val="annotation subject"/>
    <w:basedOn w:val="CommentText"/>
    <w:next w:val="CommentText"/>
    <w:semiHidden/>
    <w:rsid w:val="00A46547"/>
    <w:rPr>
      <w:b/>
      <w:bCs/>
    </w:rPr>
  </w:style>
  <w:style w:type="character" w:customStyle="1" w:styleId="ACNHeading0CharChar">
    <w:name w:val="ACN Heading 0 Char Char"/>
    <w:link w:val="ACNHeading0"/>
    <w:rsid w:val="00A46547"/>
    <w:rPr>
      <w:rFonts w:ascii="Symbol" w:hAnsi="Symbol"/>
      <w:b/>
      <w:caps/>
      <w:color w:val="003366"/>
      <w:sz w:val="24"/>
      <w:szCs w:val="36"/>
      <w:lang w:val="en-AU" w:eastAsia="en-US" w:bidi="ar-SA"/>
    </w:rPr>
  </w:style>
  <w:style w:type="paragraph" w:customStyle="1" w:styleId="ACNHeading0">
    <w:name w:val="ACN Heading 0"/>
    <w:basedOn w:val="Normal"/>
    <w:next w:val="Normal"/>
    <w:link w:val="ACNHeading0CharChar"/>
    <w:rsid w:val="00A46547"/>
    <w:pPr>
      <w:keepNext/>
      <w:spacing w:before="240" w:after="240"/>
    </w:pPr>
    <w:rPr>
      <w:b/>
      <w:caps/>
      <w:color w:val="003366"/>
      <w:sz w:val="24"/>
      <w:szCs w:val="36"/>
      <w:lang w:val="en-AU"/>
    </w:rPr>
  </w:style>
  <w:style w:type="paragraph" w:styleId="TOC4">
    <w:name w:val="toc 4"/>
    <w:basedOn w:val="Normal"/>
    <w:next w:val="Normal"/>
    <w:semiHidden/>
    <w:rsid w:val="00A46547"/>
    <w:pPr>
      <w:tabs>
        <w:tab w:val="left" w:pos="3600"/>
        <w:tab w:val="left" w:leader="dot" w:pos="9072"/>
      </w:tabs>
      <w:ind w:left="2592"/>
    </w:pPr>
  </w:style>
  <w:style w:type="paragraph" w:styleId="TOC5">
    <w:name w:val="toc 5"/>
    <w:basedOn w:val="Normal"/>
    <w:next w:val="Normal"/>
    <w:autoRedefine/>
    <w:semiHidden/>
    <w:rsid w:val="00A46547"/>
    <w:pPr>
      <w:ind w:left="658"/>
    </w:pPr>
  </w:style>
  <w:style w:type="paragraph" w:customStyle="1" w:styleId="ACNTableText">
    <w:name w:val="ACN Table Text"/>
    <w:basedOn w:val="Normal"/>
    <w:link w:val="ACNTableTextCharChar"/>
    <w:rsid w:val="00A46547"/>
    <w:pPr>
      <w:spacing w:before="60" w:after="60"/>
      <w:ind w:left="1"/>
    </w:pPr>
    <w:rPr>
      <w:sz w:val="20"/>
      <w:szCs w:val="20"/>
      <w:lang w:eastAsia="ja-JP"/>
    </w:rPr>
  </w:style>
  <w:style w:type="character" w:customStyle="1" w:styleId="ACNTableTextCharChar">
    <w:name w:val="ACN Table Text Char Char"/>
    <w:link w:val="ACNTableText"/>
    <w:rsid w:val="00A46547"/>
    <w:rPr>
      <w:rFonts w:ascii="Symbol" w:hAnsi="Symbol"/>
      <w:color w:val="000000"/>
      <w:lang w:val="en-GB" w:eastAsia="ja-JP" w:bidi="ar-SA"/>
    </w:rPr>
  </w:style>
  <w:style w:type="paragraph" w:customStyle="1" w:styleId="ACNTableHeading">
    <w:name w:val="ACN Table Heading"/>
    <w:basedOn w:val="Normal"/>
    <w:link w:val="ACNTableHeadingCharChar"/>
    <w:rsid w:val="00A46547"/>
    <w:pPr>
      <w:keepNext/>
      <w:spacing w:before="60" w:after="60"/>
    </w:pPr>
    <w:rPr>
      <w:b/>
      <w:bCs/>
      <w:sz w:val="20"/>
      <w:szCs w:val="20"/>
    </w:rPr>
  </w:style>
  <w:style w:type="character" w:customStyle="1" w:styleId="ACNTableHeadingCharChar">
    <w:name w:val="ACN Table Heading Char Char"/>
    <w:link w:val="ACNTableHeading"/>
    <w:rsid w:val="00A46547"/>
    <w:rPr>
      <w:rFonts w:ascii="Symbol" w:hAnsi="Symbol"/>
      <w:b/>
      <w:bCs/>
      <w:color w:val="000000"/>
      <w:lang w:val="en-GB" w:eastAsia="en-US" w:bidi="ar-SA"/>
    </w:rPr>
  </w:style>
  <w:style w:type="paragraph" w:customStyle="1" w:styleId="ACNNormal">
    <w:name w:val="ACN Normal"/>
    <w:rsid w:val="00A46547"/>
    <w:pPr>
      <w:spacing w:before="60" w:after="60"/>
      <w:ind w:left="1267" w:hanging="850"/>
    </w:pPr>
    <w:rPr>
      <w:rFonts w:ascii="Symbol" w:hAnsi="Symbol"/>
      <w:sz w:val="22"/>
      <w:lang w:val="en-GB"/>
    </w:rPr>
  </w:style>
  <w:style w:type="paragraph" w:customStyle="1" w:styleId="Char1CharCharCharCharCharCharCharCharCharCharCharCharCharCharCharCharChar1CharCharChar1CharCharCharCharCharCharCharCharCharCharCharChar1CharCharCharCharChar">
    <w:name w:val="Char1 Char Char Char Char Char Char Char Char Char Char Char Char Char Char Char Char Char1 Char Char Char1 Char Char Char Char Char Char Char Char Char Char Char Char1 Char Char Char Char Char"/>
    <w:basedOn w:val="Normal"/>
    <w:rsid w:val="00B84547"/>
    <w:pPr>
      <w:spacing w:before="0" w:after="160" w:line="240" w:lineRule="exact"/>
    </w:pPr>
    <w:rPr>
      <w:rFonts w:ascii="Wingdings" w:hAnsi="Wingdings"/>
      <w:color w:val="auto"/>
      <w:szCs w:val="20"/>
      <w:lang w:val="en-US"/>
    </w:rPr>
  </w:style>
  <w:style w:type="paragraph" w:styleId="NormalWeb">
    <w:name w:val="Normal (Web)"/>
    <w:basedOn w:val="Normal"/>
    <w:uiPriority w:val="99"/>
    <w:unhideWhenUsed/>
    <w:rsid w:val="00C20DAF"/>
    <w:pPr>
      <w:spacing w:beforeAutospacing="1" w:afterAutospacing="1"/>
    </w:pPr>
    <w:rPr>
      <w:rFonts w:eastAsia="Times New Roman"/>
      <w:sz w:val="24"/>
      <w:szCs w:val="24"/>
      <w:lang w:eastAsia="zh-CN"/>
    </w:rPr>
  </w:style>
  <w:style w:type="paragraph" w:styleId="DocumentMap">
    <w:name w:val="Document Map"/>
    <w:basedOn w:val="Normal"/>
    <w:link w:val="DocumentMapChar"/>
    <w:rsid w:val="004C6CBF"/>
    <w:rPr>
      <w:rFonts w:ascii="Symbol" w:hAnsi="Symbol"/>
      <w:sz w:val="16"/>
      <w:szCs w:val="16"/>
      <w:lang w:eastAsia="x-none"/>
    </w:rPr>
  </w:style>
  <w:style w:type="character" w:customStyle="1" w:styleId="DocumentMapChar">
    <w:name w:val="Document Map Char"/>
    <w:link w:val="DocumentMap"/>
    <w:rsid w:val="004C6CBF"/>
    <w:rPr>
      <w:rFonts w:ascii="Symbol" w:hAnsi="Symbol" w:cs="Symbol"/>
      <w:color w:val="000000"/>
      <w:sz w:val="16"/>
      <w:szCs w:val="16"/>
      <w:lang w:val="en-GB"/>
    </w:rPr>
  </w:style>
  <w:style w:type="paragraph" w:styleId="Revision">
    <w:name w:val="Revision"/>
    <w:hidden/>
    <w:uiPriority w:val="99"/>
    <w:semiHidden/>
    <w:rsid w:val="00BC0A09"/>
    <w:pPr>
      <w:spacing w:before="120" w:after="120"/>
      <w:ind w:left="850" w:hanging="850"/>
    </w:pPr>
    <w:rPr>
      <w:rFonts w:ascii="Symbol" w:hAnsi="Symbol"/>
      <w:color w:val="000000"/>
      <w:szCs w:val="22"/>
      <w:lang w:val="en-GB"/>
    </w:rPr>
  </w:style>
  <w:style w:type="paragraph" w:styleId="ListParagraph">
    <w:name w:val="List Paragraph"/>
    <w:aliases w:val="HV_Dấu trừ,List Paragraph 1,My checklist,List Paragraph1,bullet,Colorful List Accent 1,VNA - List Paragraph,1.,lp1,List Paragraph2,List Paragraph3,Colorful List - Accent 11,List Paragraph11,Resume Title,Citation List,Ha,Heading 41"/>
    <w:basedOn w:val="Normal"/>
    <w:link w:val="ListParagraphChar"/>
    <w:uiPriority w:val="34"/>
    <w:qFormat/>
    <w:rsid w:val="002A5D3F"/>
    <w:pPr>
      <w:spacing w:before="60" w:after="60" w:line="240" w:lineRule="atLeast"/>
      <w:ind w:firstLine="720"/>
    </w:pPr>
  </w:style>
  <w:style w:type="paragraph" w:styleId="FootnoteText">
    <w:name w:val="footnote text"/>
    <w:basedOn w:val="Normal"/>
    <w:semiHidden/>
    <w:rsid w:val="00FB0268"/>
    <w:rPr>
      <w:szCs w:val="20"/>
    </w:rPr>
  </w:style>
  <w:style w:type="character" w:styleId="FootnoteReference">
    <w:name w:val="footnote reference"/>
    <w:semiHidden/>
    <w:rsid w:val="00FB0268"/>
    <w:rPr>
      <w:vertAlign w:val="superscript"/>
    </w:rPr>
  </w:style>
  <w:style w:type="paragraph" w:customStyle="1" w:styleId="ACEQuoteBox">
    <w:name w:val="ACE Quote Box"/>
    <w:basedOn w:val="Normal"/>
    <w:rsid w:val="00105340"/>
    <w:pPr>
      <w:spacing w:before="0" w:after="0" w:line="360" w:lineRule="auto"/>
      <w:ind w:left="1440"/>
    </w:pPr>
    <w:rPr>
      <w:b/>
      <w:color w:val="CC3300"/>
      <w:sz w:val="22"/>
    </w:rPr>
  </w:style>
  <w:style w:type="table" w:styleId="TableGrid">
    <w:name w:val="Table Grid"/>
    <w:aliases w:val="HRT Table Style,MB Table Grid,Table Grid JO,Tabla Microsoft Servicios,Table Grid (MS Design format),unTrang Web nay coi cung hay,vao coi thu di http://nhatquanglan.xlphp.net/,unLoi em noi cho tinh chung ta,Bold Head"/>
    <w:basedOn w:val="TableNormal"/>
    <w:qFormat/>
    <w:rsid w:val="00475FC3"/>
    <w:pPr>
      <w:spacing w:before="120"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VB1">
    <w:name w:val="HV_B1"/>
    <w:basedOn w:val="Normal"/>
    <w:link w:val="HVB1Char"/>
    <w:qFormat/>
    <w:rsid w:val="0031369E"/>
    <w:pPr>
      <w:numPr>
        <w:numId w:val="2"/>
      </w:numPr>
      <w:spacing w:before="60" w:after="60" w:line="240" w:lineRule="atLeast"/>
    </w:pPr>
  </w:style>
  <w:style w:type="paragraph" w:customStyle="1" w:styleId="NormalText">
    <w:name w:val="Normal Text"/>
    <w:basedOn w:val="Normal"/>
    <w:autoRedefine/>
    <w:rsid w:val="008C74F3"/>
    <w:pPr>
      <w:tabs>
        <w:tab w:val="left" w:pos="7668"/>
      </w:tabs>
      <w:spacing w:after="120"/>
      <w:ind w:left="720"/>
    </w:pPr>
    <w:rPr>
      <w:color w:val="auto"/>
      <w:szCs w:val="20"/>
      <w:lang w:val="en-US"/>
    </w:rPr>
  </w:style>
  <w:style w:type="paragraph" w:customStyle="1" w:styleId="HVB2">
    <w:name w:val="HV_B2"/>
    <w:basedOn w:val="Normal"/>
    <w:link w:val="HVB2Char"/>
    <w:qFormat/>
    <w:rsid w:val="00C7686E"/>
    <w:pPr>
      <w:numPr>
        <w:ilvl w:val="1"/>
        <w:numId w:val="2"/>
      </w:numPr>
      <w:spacing w:before="60" w:after="60" w:line="240" w:lineRule="atLeast"/>
    </w:pPr>
  </w:style>
  <w:style w:type="character" w:customStyle="1" w:styleId="HVB1Char">
    <w:name w:val="HV_B1 Char"/>
    <w:link w:val="HVB1"/>
    <w:rsid w:val="002A5D3F"/>
    <w:rPr>
      <w:color w:val="000000"/>
      <w:sz w:val="26"/>
      <w:szCs w:val="22"/>
      <w:lang w:val="en-GB"/>
    </w:rPr>
  </w:style>
  <w:style w:type="paragraph" w:customStyle="1" w:styleId="TNormal">
    <w:name w:val="T Normal"/>
    <w:basedOn w:val="Normal"/>
    <w:autoRedefine/>
    <w:rsid w:val="006375B8"/>
    <w:rPr>
      <w:rFonts w:eastAsia="Times New Roman" w:cs="Symbol"/>
      <w:iCs/>
      <w:color w:val="auto"/>
      <w:lang w:val="da-DK"/>
    </w:rPr>
  </w:style>
  <w:style w:type="paragraph" w:customStyle="1" w:styleId="HVB3">
    <w:name w:val="HV_B3"/>
    <w:basedOn w:val="Normal"/>
    <w:link w:val="HVB3Char"/>
    <w:qFormat/>
    <w:rsid w:val="001B6836"/>
    <w:pPr>
      <w:numPr>
        <w:ilvl w:val="2"/>
        <w:numId w:val="2"/>
      </w:numPr>
      <w:spacing w:before="60" w:after="60" w:line="240" w:lineRule="atLeast"/>
    </w:pPr>
  </w:style>
  <w:style w:type="character" w:customStyle="1" w:styleId="HVB2Char">
    <w:name w:val="HV_B2 Char"/>
    <w:link w:val="HVB2"/>
    <w:rsid w:val="00C7686E"/>
    <w:rPr>
      <w:color w:val="000000"/>
      <w:sz w:val="26"/>
      <w:szCs w:val="22"/>
      <w:lang w:val="en-GB"/>
    </w:rPr>
  </w:style>
  <w:style w:type="paragraph" w:customStyle="1" w:styleId="Bullet40">
    <w:name w:val="Bullet 4"/>
    <w:basedOn w:val="Normal"/>
    <w:link w:val="Bullet4Char"/>
    <w:qFormat/>
    <w:rsid w:val="00C14B51"/>
    <w:pPr>
      <w:numPr>
        <w:ilvl w:val="3"/>
        <w:numId w:val="2"/>
      </w:numPr>
    </w:pPr>
  </w:style>
  <w:style w:type="character" w:customStyle="1" w:styleId="HVB3Char">
    <w:name w:val="HV_B3 Char"/>
    <w:link w:val="HVB3"/>
    <w:rsid w:val="001B6836"/>
    <w:rPr>
      <w:color w:val="000000"/>
      <w:sz w:val="26"/>
      <w:szCs w:val="22"/>
      <w:lang w:val="en-GB"/>
    </w:rPr>
  </w:style>
  <w:style w:type="paragraph" w:customStyle="1" w:styleId="Tenbuoc">
    <w:name w:val="Ten buoc"/>
    <w:basedOn w:val="Normal"/>
    <w:next w:val="Normal"/>
    <w:link w:val="TenbuocChar"/>
    <w:qFormat/>
    <w:rsid w:val="0096412E"/>
    <w:rPr>
      <w:b/>
      <w:i/>
    </w:rPr>
  </w:style>
  <w:style w:type="character" w:customStyle="1" w:styleId="Bullet4Char">
    <w:name w:val="Bullet 4 Char"/>
    <w:link w:val="Bullet40"/>
    <w:rsid w:val="00C14B51"/>
    <w:rPr>
      <w:color w:val="000000"/>
      <w:sz w:val="26"/>
      <w:szCs w:val="22"/>
      <w:lang w:val="en-GB"/>
    </w:rPr>
  </w:style>
  <w:style w:type="paragraph" w:customStyle="1" w:styleId="TBullet01">
    <w:name w:val="T Bullet 01"/>
    <w:basedOn w:val="Normal"/>
    <w:autoRedefine/>
    <w:qFormat/>
    <w:rsid w:val="00795ABB"/>
    <w:pPr>
      <w:spacing w:before="40" w:after="40"/>
      <w:ind w:left="1080" w:hanging="1080"/>
    </w:pPr>
    <w:rPr>
      <w:rFonts w:eastAsia="Times New Roman" w:cs="Symbol"/>
      <w:iCs/>
      <w:color w:val="auto"/>
    </w:rPr>
  </w:style>
  <w:style w:type="character" w:customStyle="1" w:styleId="TenbuocChar">
    <w:name w:val="Ten buoc Char"/>
    <w:link w:val="Tenbuoc"/>
    <w:rsid w:val="0096412E"/>
    <w:rPr>
      <w:rFonts w:ascii="Symbol" w:hAnsi="Symbol"/>
      <w:b/>
      <w:i/>
      <w:color w:val="000000"/>
      <w:sz w:val="22"/>
      <w:szCs w:val="22"/>
      <w:lang w:val="en-GB"/>
    </w:rPr>
  </w:style>
  <w:style w:type="paragraph" w:customStyle="1" w:styleId="CESHeading2">
    <w:name w:val="CES Heading 2"/>
    <w:basedOn w:val="Normal"/>
    <w:next w:val="Normal"/>
    <w:rsid w:val="00300D60"/>
    <w:pPr>
      <w:keepNext/>
      <w:tabs>
        <w:tab w:val="num" w:pos="1021"/>
      </w:tabs>
      <w:snapToGrid w:val="0"/>
      <w:spacing w:before="240" w:after="120"/>
      <w:ind w:left="1021" w:hanging="567"/>
    </w:pPr>
    <w:rPr>
      <w:rFonts w:cs="Symbol"/>
      <w:b/>
      <w:smallCaps/>
      <w:sz w:val="24"/>
      <w:szCs w:val="24"/>
    </w:rPr>
  </w:style>
  <w:style w:type="paragraph" w:customStyle="1" w:styleId="TBullet2">
    <w:name w:val="T Bullet 2"/>
    <w:basedOn w:val="Normal"/>
    <w:autoRedefine/>
    <w:rsid w:val="00300D60"/>
    <w:pPr>
      <w:numPr>
        <w:numId w:val="5"/>
      </w:numPr>
      <w:tabs>
        <w:tab w:val="left" w:pos="1236"/>
        <w:tab w:val="left" w:pos="1509"/>
      </w:tabs>
    </w:pPr>
    <w:rPr>
      <w:rFonts w:eastAsia="Times New Roman" w:cs="Symbol"/>
      <w:iCs/>
      <w:color w:val="auto"/>
    </w:rPr>
  </w:style>
  <w:style w:type="paragraph" w:customStyle="1" w:styleId="ATableL0">
    <w:name w:val="A_Table_L0"/>
    <w:basedOn w:val="Normal"/>
    <w:qFormat/>
    <w:rsid w:val="00952249"/>
    <w:rPr>
      <w:rFonts w:eastAsia="SimSun"/>
      <w:color w:val="auto"/>
      <w:lang w:val="en-AU" w:eastAsia="ja-JP"/>
    </w:rPr>
  </w:style>
  <w:style w:type="paragraph" w:styleId="ListBullet3">
    <w:name w:val="List Bullet 3"/>
    <w:basedOn w:val="Normal"/>
    <w:autoRedefine/>
    <w:rsid w:val="00A4333C"/>
    <w:pPr>
      <w:widowControl w:val="0"/>
      <w:numPr>
        <w:numId w:val="6"/>
      </w:numPr>
      <w:tabs>
        <w:tab w:val="clear" w:pos="720"/>
        <w:tab w:val="num" w:pos="967"/>
        <w:tab w:val="left" w:pos="1014"/>
        <w:tab w:val="left" w:pos="1087"/>
      </w:tabs>
      <w:ind w:left="967" w:hanging="374"/>
    </w:pPr>
    <w:rPr>
      <w:rFonts w:eastAsia="Times New Roman"/>
      <w:color w:val="auto"/>
      <w:szCs w:val="20"/>
      <w:lang w:val="en-US"/>
    </w:rPr>
  </w:style>
  <w:style w:type="character" w:customStyle="1" w:styleId="ListParagraphChar">
    <w:name w:val="List Paragraph Char"/>
    <w:aliases w:val="HV_Dấu trừ Char,List Paragraph 1 Char,My checklist Char,List Paragraph1 Char,bullet Char,Colorful List Accent 1 Char,VNA - List Paragraph Char,1. Char,lp1 Char,List Paragraph2 Char,List Paragraph3 Char,Colorful List - Accent 11 Char"/>
    <w:link w:val="ListParagraph"/>
    <w:uiPriority w:val="34"/>
    <w:locked/>
    <w:rsid w:val="002A5D3F"/>
    <w:rPr>
      <w:color w:val="000000"/>
      <w:sz w:val="26"/>
      <w:szCs w:val="22"/>
      <w:lang w:val="en-GB"/>
    </w:rPr>
  </w:style>
  <w:style w:type="paragraph" w:customStyle="1" w:styleId="ATitle115">
    <w:name w:val="A_Title 1_15"/>
    <w:basedOn w:val="Normal"/>
    <w:uiPriority w:val="99"/>
    <w:qFormat/>
    <w:rsid w:val="00766D95"/>
    <w:pPr>
      <w:numPr>
        <w:ilvl w:val="1"/>
      </w:numPr>
      <w:tabs>
        <w:tab w:val="num" w:pos="360"/>
      </w:tabs>
      <w:spacing w:before="120" w:after="120" w:line="360" w:lineRule="exact"/>
      <w:ind w:left="360" w:hanging="360"/>
      <w:jc w:val="center"/>
    </w:pPr>
    <w:rPr>
      <w:rFonts w:eastAsia="Arial"/>
      <w:color w:val="auto"/>
      <w:lang w:val="en-US"/>
    </w:rPr>
  </w:style>
  <w:style w:type="paragraph" w:customStyle="1" w:styleId="aducng">
    <w:name w:val="a_dấu cộng"/>
    <w:basedOn w:val="Normal"/>
    <w:qFormat/>
    <w:rsid w:val="00766D95"/>
    <w:pPr>
      <w:numPr>
        <w:numId w:val="7"/>
      </w:numPr>
      <w:tabs>
        <w:tab w:val="left" w:pos="709"/>
      </w:tabs>
      <w:spacing w:before="120" w:after="120" w:line="360" w:lineRule="exact"/>
    </w:pPr>
    <w:rPr>
      <w:rFonts w:eastAsia="Symbol"/>
      <w:color w:val="auto"/>
      <w:sz w:val="28"/>
      <w:szCs w:val="26"/>
      <w:lang w:val="sv-SE" w:eastAsia="ko-KR"/>
    </w:rPr>
  </w:style>
  <w:style w:type="character" w:customStyle="1" w:styleId="ACharacterB">
    <w:name w:val="A_Character_B"/>
    <w:uiPriority w:val="1"/>
    <w:qFormat/>
    <w:rsid w:val="00767A6C"/>
    <w:rPr>
      <w:b/>
    </w:rPr>
  </w:style>
  <w:style w:type="paragraph" w:customStyle="1" w:styleId="ATableCenter">
    <w:name w:val="A_Table_Center"/>
    <w:basedOn w:val="ATableL0"/>
    <w:qFormat/>
    <w:rsid w:val="00767A6C"/>
    <w:pPr>
      <w:spacing w:before="120" w:after="120" w:line="360" w:lineRule="exact"/>
      <w:jc w:val="center"/>
    </w:pPr>
    <w:rPr>
      <w:rFonts w:eastAsia="Wingdings" w:cs="Courier New"/>
    </w:rPr>
  </w:style>
  <w:style w:type="paragraph" w:customStyle="1" w:styleId="ANormalBullet6">
    <w:name w:val="A_Normal_Bullet 6"/>
    <w:basedOn w:val="Normal"/>
    <w:uiPriority w:val="1"/>
    <w:qFormat/>
    <w:rsid w:val="001E040D"/>
    <w:pPr>
      <w:numPr>
        <w:ilvl w:val="7"/>
        <w:numId w:val="8"/>
      </w:numPr>
      <w:spacing w:before="120" w:after="120" w:line="360" w:lineRule="exact"/>
    </w:pPr>
    <w:rPr>
      <w:rFonts w:eastAsia="Arial"/>
      <w:color w:val="auto"/>
      <w:lang w:val="en-US"/>
    </w:rPr>
  </w:style>
  <w:style w:type="paragraph" w:customStyle="1" w:styleId="ANormalBullet2">
    <w:name w:val="A_Normal_Bullet 2"/>
    <w:basedOn w:val="Normal"/>
    <w:uiPriority w:val="99"/>
    <w:qFormat/>
    <w:rsid w:val="001E040D"/>
    <w:pPr>
      <w:numPr>
        <w:ilvl w:val="3"/>
        <w:numId w:val="8"/>
      </w:numPr>
      <w:spacing w:before="120" w:after="120" w:line="360" w:lineRule="exact"/>
    </w:pPr>
    <w:rPr>
      <w:rFonts w:eastAsia="Arial"/>
      <w:color w:val="auto"/>
      <w:lang w:val="en-US"/>
    </w:rPr>
  </w:style>
  <w:style w:type="paragraph" w:customStyle="1" w:styleId="ANormalBullet0">
    <w:name w:val="A_Normal_Bullet 0"/>
    <w:basedOn w:val="Normal"/>
    <w:uiPriority w:val="99"/>
    <w:qFormat/>
    <w:rsid w:val="001E040D"/>
    <w:pPr>
      <w:numPr>
        <w:ilvl w:val="1"/>
        <w:numId w:val="8"/>
      </w:numPr>
      <w:spacing w:before="120" w:after="120" w:line="360" w:lineRule="exact"/>
    </w:pPr>
    <w:rPr>
      <w:rFonts w:eastAsia="Arial"/>
      <w:color w:val="auto"/>
      <w:lang w:val="en-US"/>
    </w:rPr>
  </w:style>
  <w:style w:type="paragraph" w:customStyle="1" w:styleId="ANormalBullet1">
    <w:name w:val="A_Normal_Bullet 1"/>
    <w:basedOn w:val="Normal"/>
    <w:uiPriority w:val="99"/>
    <w:qFormat/>
    <w:rsid w:val="001E040D"/>
    <w:pPr>
      <w:numPr>
        <w:ilvl w:val="2"/>
        <w:numId w:val="8"/>
      </w:numPr>
      <w:spacing w:before="120" w:after="120" w:line="360" w:lineRule="exact"/>
    </w:pPr>
    <w:rPr>
      <w:rFonts w:eastAsia="Wingdings"/>
      <w:color w:val="auto"/>
      <w:lang w:val="vi-VN"/>
    </w:rPr>
  </w:style>
  <w:style w:type="paragraph" w:customStyle="1" w:styleId="ANormalBullet3">
    <w:name w:val="A_Normal_Bullet 3"/>
    <w:basedOn w:val="Normal"/>
    <w:uiPriority w:val="99"/>
    <w:qFormat/>
    <w:rsid w:val="001E040D"/>
    <w:pPr>
      <w:numPr>
        <w:ilvl w:val="4"/>
        <w:numId w:val="8"/>
      </w:numPr>
      <w:spacing w:before="120" w:after="120" w:line="360" w:lineRule="exact"/>
    </w:pPr>
    <w:rPr>
      <w:rFonts w:eastAsia="Arial"/>
      <w:color w:val="auto"/>
      <w:lang w:val="en-US"/>
    </w:rPr>
  </w:style>
  <w:style w:type="paragraph" w:customStyle="1" w:styleId="ANormalBullet4">
    <w:name w:val="A_Normal_Bullet 4"/>
    <w:basedOn w:val="Normal"/>
    <w:uiPriority w:val="99"/>
    <w:qFormat/>
    <w:rsid w:val="001E040D"/>
    <w:pPr>
      <w:numPr>
        <w:ilvl w:val="5"/>
        <w:numId w:val="8"/>
      </w:numPr>
      <w:spacing w:before="120" w:after="120" w:line="360" w:lineRule="exact"/>
    </w:pPr>
    <w:rPr>
      <w:rFonts w:eastAsia="Arial"/>
      <w:color w:val="auto"/>
      <w:lang w:val="en-US"/>
    </w:rPr>
  </w:style>
  <w:style w:type="paragraph" w:customStyle="1" w:styleId="ANormalBullet5">
    <w:name w:val="A_Normal_Bullet 5"/>
    <w:basedOn w:val="Normal"/>
    <w:uiPriority w:val="99"/>
    <w:qFormat/>
    <w:rsid w:val="001E040D"/>
    <w:pPr>
      <w:numPr>
        <w:ilvl w:val="6"/>
        <w:numId w:val="8"/>
      </w:numPr>
      <w:spacing w:before="120" w:after="120" w:line="360" w:lineRule="exact"/>
    </w:pPr>
    <w:rPr>
      <w:rFonts w:eastAsia="Arial"/>
      <w:color w:val="auto"/>
      <w:lang w:val="en-US"/>
    </w:rPr>
  </w:style>
  <w:style w:type="paragraph" w:customStyle="1" w:styleId="ANormal">
    <w:name w:val="A_Normal"/>
    <w:basedOn w:val="Normal"/>
    <w:uiPriority w:val="99"/>
    <w:qFormat/>
    <w:rsid w:val="001E040D"/>
    <w:pPr>
      <w:numPr>
        <w:numId w:val="8"/>
      </w:numPr>
      <w:spacing w:before="0" w:after="160" w:line="259" w:lineRule="auto"/>
      <w:ind w:left="432" w:hanging="432"/>
    </w:pPr>
    <w:rPr>
      <w:rFonts w:eastAsia="Wingdings" w:cs="Courier New"/>
      <w:color w:val="auto"/>
    </w:rPr>
  </w:style>
  <w:style w:type="paragraph" w:styleId="BodyText">
    <w:name w:val="Body Text"/>
    <w:basedOn w:val="Normal"/>
    <w:link w:val="BodyTextChar"/>
    <w:rsid w:val="00434116"/>
    <w:pPr>
      <w:spacing w:before="0" w:after="60" w:line="340" w:lineRule="atLeast"/>
      <w:jc w:val="center"/>
    </w:pPr>
    <w:rPr>
      <w:rFonts w:eastAsia="Times New Roman"/>
      <w:color w:val="auto"/>
      <w:sz w:val="22"/>
      <w:szCs w:val="20"/>
      <w:lang w:val="en-US"/>
    </w:rPr>
  </w:style>
  <w:style w:type="character" w:customStyle="1" w:styleId="BodyTextChar">
    <w:name w:val="Body Text Char"/>
    <w:link w:val="BodyText"/>
    <w:rsid w:val="00434116"/>
    <w:rPr>
      <w:rFonts w:eastAsia="Times New Roman"/>
      <w:sz w:val="22"/>
    </w:rPr>
  </w:style>
  <w:style w:type="character" w:customStyle="1" w:styleId="CommentTextChar">
    <w:name w:val="Comment Text Char"/>
    <w:link w:val="CommentText"/>
    <w:uiPriority w:val="99"/>
    <w:rsid w:val="00C00374"/>
    <w:rPr>
      <w:color w:val="000000"/>
      <w:sz w:val="26"/>
      <w:lang w:val="en-GB"/>
    </w:rPr>
  </w:style>
  <w:style w:type="character" w:customStyle="1" w:styleId="Heading5Char">
    <w:name w:val="Heading 5 Char"/>
    <w:aliases w:val="HV_H5 Char"/>
    <w:link w:val="Heading5"/>
    <w:rsid w:val="00C00374"/>
    <w:rPr>
      <w:b/>
      <w:bCs/>
      <w:sz w:val="26"/>
      <w:szCs w:val="22"/>
      <w:lang w:val="en-GB"/>
    </w:rPr>
  </w:style>
  <w:style w:type="paragraph" w:customStyle="1" w:styleId="Table">
    <w:name w:val="Table"/>
    <w:basedOn w:val="Normal"/>
    <w:link w:val="TableChar"/>
    <w:qFormat/>
    <w:rsid w:val="009B1737"/>
    <w:pPr>
      <w:widowControl w:val="0"/>
      <w:spacing w:before="60" w:after="60" w:line="240" w:lineRule="auto"/>
    </w:pPr>
  </w:style>
  <w:style w:type="character" w:customStyle="1" w:styleId="TableChar">
    <w:name w:val="Table Char"/>
    <w:link w:val="Table"/>
    <w:rsid w:val="009B1737"/>
    <w:rPr>
      <w:color w:val="000000"/>
      <w:sz w:val="26"/>
      <w:szCs w:val="22"/>
      <w:lang w:val="en-GB"/>
    </w:rPr>
  </w:style>
  <w:style w:type="character" w:customStyle="1" w:styleId="Heading4Char">
    <w:name w:val="Heading 4 Char"/>
    <w:aliases w:val="HV_H4 Char"/>
    <w:link w:val="Heading4"/>
    <w:rsid w:val="00644C14"/>
    <w:rPr>
      <w:b/>
      <w:bCs/>
      <w:sz w:val="26"/>
      <w:szCs w:val="22"/>
      <w:lang w:val="en-GB"/>
    </w:rPr>
  </w:style>
  <w:style w:type="character" w:styleId="UnresolvedMention">
    <w:name w:val="Unresolved Mention"/>
    <w:uiPriority w:val="99"/>
    <w:semiHidden/>
    <w:unhideWhenUsed/>
    <w:rsid w:val="00EE54AC"/>
    <w:rPr>
      <w:color w:val="605E5C"/>
      <w:shd w:val="clear" w:color="auto" w:fill="E1DFDD"/>
    </w:rPr>
  </w:style>
  <w:style w:type="character" w:styleId="FollowedHyperlink">
    <w:name w:val="FollowedHyperlink"/>
    <w:uiPriority w:val="99"/>
    <w:rsid w:val="0016284A"/>
    <w:rPr>
      <w:color w:val="96607D"/>
      <w:u w:val="single"/>
    </w:rPr>
  </w:style>
  <w:style w:type="paragraph" w:customStyle="1" w:styleId="NormalText1">
    <w:name w:val="Normal Text_1"/>
    <w:basedOn w:val="Normal"/>
    <w:qFormat/>
    <w:rsid w:val="004E1AB2"/>
    <w:pPr>
      <w:widowControl w:val="0"/>
      <w:spacing w:before="120" w:after="120" w:line="240" w:lineRule="auto"/>
      <w:ind w:firstLine="720"/>
    </w:pPr>
    <w:rPr>
      <w:color w:val="auto"/>
      <w:szCs w:val="20"/>
      <w:lang w:eastAsia="x-none"/>
    </w:rPr>
  </w:style>
  <w:style w:type="character" w:customStyle="1" w:styleId="Heading3Char">
    <w:name w:val="Heading 3 Char"/>
    <w:aliases w:val="HV_H3 Char"/>
    <w:link w:val="Heading3"/>
    <w:rsid w:val="00BF7138"/>
    <w:rPr>
      <w:b/>
      <w:i/>
      <w:sz w:val="26"/>
      <w:szCs w:val="22"/>
      <w:lang w:val="en-GB"/>
    </w:rPr>
  </w:style>
  <w:style w:type="character" w:customStyle="1" w:styleId="Heading2Char">
    <w:name w:val="Heading 2 Char"/>
    <w:aliases w:val="HV_H2 Char"/>
    <w:link w:val="Heading2"/>
    <w:rsid w:val="00D3650F"/>
    <w:rPr>
      <w:b/>
      <w:color w:val="000000"/>
      <w:sz w:val="30"/>
      <w:szCs w:val="22"/>
      <w:lang w:val="en-GB"/>
    </w:rPr>
  </w:style>
  <w:style w:type="paragraph" w:customStyle="1" w:styleId="Bullet2">
    <w:name w:val="Bullet2"/>
    <w:basedOn w:val="Normal"/>
    <w:rsid w:val="00C10073"/>
    <w:pPr>
      <w:numPr>
        <w:ilvl w:val="1"/>
        <w:numId w:val="17"/>
      </w:numPr>
      <w:spacing w:before="120" w:after="120" w:line="276" w:lineRule="auto"/>
    </w:pPr>
  </w:style>
  <w:style w:type="paragraph" w:customStyle="1" w:styleId="Bullet3">
    <w:name w:val="Bullet3"/>
    <w:basedOn w:val="Normal"/>
    <w:rsid w:val="00C10073"/>
    <w:pPr>
      <w:numPr>
        <w:ilvl w:val="2"/>
        <w:numId w:val="17"/>
      </w:numPr>
      <w:spacing w:before="120" w:after="120" w:line="276" w:lineRule="auto"/>
    </w:pPr>
    <w:rPr>
      <w:sz w:val="20"/>
    </w:rPr>
  </w:style>
  <w:style w:type="paragraph" w:customStyle="1" w:styleId="Bullet4">
    <w:name w:val="Bullet4"/>
    <w:basedOn w:val="Normal"/>
    <w:rsid w:val="00C10073"/>
    <w:pPr>
      <w:numPr>
        <w:ilvl w:val="3"/>
        <w:numId w:val="17"/>
      </w:numPr>
      <w:spacing w:before="120" w:after="120" w:line="276" w:lineRule="auto"/>
    </w:pPr>
    <w:rPr>
      <w:sz w:val="20"/>
    </w:rPr>
  </w:style>
  <w:style w:type="paragraph" w:customStyle="1" w:styleId="Bullet5">
    <w:name w:val="Bullet5"/>
    <w:basedOn w:val="Normal"/>
    <w:rsid w:val="00C10073"/>
    <w:pPr>
      <w:numPr>
        <w:ilvl w:val="4"/>
        <w:numId w:val="17"/>
      </w:numPr>
      <w:spacing w:before="120" w:after="120" w:line="276" w:lineRule="auto"/>
    </w:pPr>
    <w:rPr>
      <w:sz w:val="20"/>
    </w:rPr>
  </w:style>
  <w:style w:type="paragraph" w:customStyle="1" w:styleId="Bullet6">
    <w:name w:val="Bullet6"/>
    <w:basedOn w:val="Normal"/>
    <w:rsid w:val="00C10073"/>
    <w:pPr>
      <w:numPr>
        <w:ilvl w:val="5"/>
        <w:numId w:val="17"/>
      </w:numPr>
      <w:spacing w:before="120" w:after="120" w:line="276" w:lineRule="auto"/>
    </w:pPr>
    <w:rPr>
      <w:sz w:val="20"/>
    </w:rPr>
  </w:style>
  <w:style w:type="paragraph" w:customStyle="1" w:styleId="Bullet7">
    <w:name w:val="Bullet7"/>
    <w:basedOn w:val="Normal"/>
    <w:rsid w:val="00C10073"/>
    <w:pPr>
      <w:numPr>
        <w:ilvl w:val="6"/>
        <w:numId w:val="17"/>
      </w:numPr>
      <w:spacing w:before="120" w:after="120" w:line="276" w:lineRule="auto"/>
    </w:pPr>
    <w:rPr>
      <w:sz w:val="20"/>
    </w:rPr>
  </w:style>
  <w:style w:type="paragraph" w:customStyle="1" w:styleId="Bullet8">
    <w:name w:val="Bullet8"/>
    <w:basedOn w:val="Normal"/>
    <w:rsid w:val="00C10073"/>
    <w:pPr>
      <w:numPr>
        <w:ilvl w:val="7"/>
        <w:numId w:val="17"/>
      </w:numPr>
      <w:spacing w:before="120" w:after="120" w:line="276" w:lineRule="auto"/>
    </w:pPr>
    <w:rPr>
      <w:sz w:val="20"/>
    </w:rPr>
  </w:style>
  <w:style w:type="paragraph" w:customStyle="1" w:styleId="Bullet9">
    <w:name w:val="Bullet9"/>
    <w:basedOn w:val="Normal"/>
    <w:rsid w:val="00C10073"/>
    <w:pPr>
      <w:numPr>
        <w:ilvl w:val="8"/>
        <w:numId w:val="17"/>
      </w:numPr>
      <w:spacing w:before="120" w:after="120" w:line="276" w:lineRule="auto"/>
    </w:pPr>
    <w:rPr>
      <w:sz w:val="20"/>
    </w:rPr>
  </w:style>
  <w:style w:type="paragraph" w:customStyle="1" w:styleId="Captionmohinh">
    <w:name w:val="Caption_mohinh"/>
    <w:basedOn w:val="CaptionBng"/>
    <w:link w:val="CaptionmohinhChar"/>
    <w:qFormat/>
    <w:rsid w:val="00C10073"/>
    <w:pPr>
      <w:spacing w:before="60" w:after="60" w:line="240" w:lineRule="auto"/>
    </w:pPr>
    <w:rPr>
      <w:lang w:eastAsia="x-none"/>
    </w:rPr>
  </w:style>
  <w:style w:type="character" w:customStyle="1" w:styleId="CaptionmohinhChar">
    <w:name w:val="Caption_mohinh Char"/>
    <w:link w:val="Captionmohinh"/>
    <w:rsid w:val="00C10073"/>
    <w:rPr>
      <w:b/>
      <w:color w:val="000000"/>
      <w:sz w:val="26"/>
      <w:szCs w:val="22"/>
      <w:lang w:val="en-GB" w:eastAsia="x-none"/>
    </w:rPr>
  </w:style>
  <w:style w:type="paragraph" w:customStyle="1" w:styleId="Bullet1">
    <w:name w:val="Bullet 1"/>
    <w:basedOn w:val="Normal"/>
    <w:link w:val="Bullet1Char"/>
    <w:qFormat/>
    <w:rsid w:val="00DC0477"/>
    <w:pPr>
      <w:tabs>
        <w:tab w:val="left" w:pos="993"/>
      </w:tabs>
      <w:spacing w:before="60" w:after="60" w:line="240" w:lineRule="auto"/>
      <w:ind w:left="360" w:hanging="360"/>
    </w:pPr>
  </w:style>
  <w:style w:type="paragraph" w:customStyle="1" w:styleId="Bullet20">
    <w:name w:val="Bullet 2"/>
    <w:basedOn w:val="Normal"/>
    <w:qFormat/>
    <w:rsid w:val="00DC0477"/>
    <w:pPr>
      <w:tabs>
        <w:tab w:val="left" w:pos="1276"/>
      </w:tabs>
      <w:spacing w:before="60" w:after="60" w:line="240" w:lineRule="auto"/>
      <w:ind w:firstLine="993"/>
    </w:pPr>
  </w:style>
  <w:style w:type="character" w:customStyle="1" w:styleId="Bullet1Char">
    <w:name w:val="Bullet 1 Char"/>
    <w:link w:val="Bullet1"/>
    <w:rsid w:val="00DC0477"/>
    <w:rPr>
      <w:color w:val="000000"/>
      <w:sz w:val="26"/>
      <w:szCs w:val="22"/>
      <w:lang w:val="en-GB"/>
    </w:rPr>
  </w:style>
  <w:style w:type="paragraph" w:customStyle="1" w:styleId="Bullet30">
    <w:name w:val="Bullet 3"/>
    <w:basedOn w:val="Normal"/>
    <w:qFormat/>
    <w:rsid w:val="00DC0477"/>
    <w:pPr>
      <w:spacing w:before="60" w:after="60" w:line="240" w:lineRule="auto"/>
      <w:ind w:left="1080" w:hanging="360"/>
    </w:pPr>
  </w:style>
  <w:style w:type="paragraph" w:customStyle="1" w:styleId="ACaption">
    <w:name w:val="A_Caption"/>
    <w:basedOn w:val="Normal"/>
    <w:next w:val="ANormalBullet0"/>
    <w:qFormat/>
    <w:rsid w:val="00866B32"/>
    <w:pPr>
      <w:spacing w:line="320" w:lineRule="exact"/>
      <w:jc w:val="center"/>
    </w:pPr>
    <w:rPr>
      <w:rFonts w:eastAsia="Calibri"/>
      <w:b/>
      <w:iCs/>
      <w:color w:val="auto"/>
      <w:kern w:val="2"/>
      <w:sz w:val="28"/>
      <w:szCs w:val="18"/>
      <w:lang w:val="en-US" w:bidi="th-TH"/>
    </w:rPr>
  </w:style>
  <w:style w:type="paragraph" w:customStyle="1" w:styleId="ATabletext">
    <w:name w:val="A_Table text"/>
    <w:basedOn w:val="Normal"/>
    <w:qFormat/>
    <w:rsid w:val="00866B32"/>
    <w:pPr>
      <w:spacing w:line="264" w:lineRule="auto"/>
    </w:pPr>
    <w:rPr>
      <w:rFonts w:eastAsia="Calibri"/>
      <w:color w:val="auto"/>
      <w:kern w:val="2"/>
      <w:sz w:val="28"/>
      <w:szCs w:val="28"/>
      <w:lang w:val="en-US" w:bidi="th-TH"/>
    </w:rPr>
  </w:style>
  <w:style w:type="paragraph" w:customStyle="1" w:styleId="ATabletextC">
    <w:name w:val="A_Table text C"/>
    <w:basedOn w:val="ATabletext"/>
    <w:qFormat/>
    <w:rsid w:val="00866B32"/>
    <w:pPr>
      <w:jc w:val="center"/>
    </w:pPr>
  </w:style>
  <w:style w:type="numbering" w:customStyle="1" w:styleId="StyleBulleted22111">
    <w:name w:val="Style Bulleted22111"/>
    <w:rsid w:val="00866B32"/>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712092">
      <w:bodyDiv w:val="1"/>
      <w:marLeft w:val="0"/>
      <w:marRight w:val="0"/>
      <w:marTop w:val="0"/>
      <w:marBottom w:val="0"/>
      <w:divBdr>
        <w:top w:val="none" w:sz="0" w:space="0" w:color="auto"/>
        <w:left w:val="none" w:sz="0" w:space="0" w:color="auto"/>
        <w:bottom w:val="none" w:sz="0" w:space="0" w:color="auto"/>
        <w:right w:val="none" w:sz="0" w:space="0" w:color="auto"/>
      </w:divBdr>
    </w:div>
    <w:div w:id="107746793">
      <w:bodyDiv w:val="1"/>
      <w:marLeft w:val="0"/>
      <w:marRight w:val="0"/>
      <w:marTop w:val="0"/>
      <w:marBottom w:val="0"/>
      <w:divBdr>
        <w:top w:val="none" w:sz="0" w:space="0" w:color="auto"/>
        <w:left w:val="none" w:sz="0" w:space="0" w:color="auto"/>
        <w:bottom w:val="none" w:sz="0" w:space="0" w:color="auto"/>
        <w:right w:val="none" w:sz="0" w:space="0" w:color="auto"/>
      </w:divBdr>
    </w:div>
    <w:div w:id="138352501">
      <w:bodyDiv w:val="1"/>
      <w:marLeft w:val="0"/>
      <w:marRight w:val="0"/>
      <w:marTop w:val="0"/>
      <w:marBottom w:val="0"/>
      <w:divBdr>
        <w:top w:val="none" w:sz="0" w:space="0" w:color="auto"/>
        <w:left w:val="none" w:sz="0" w:space="0" w:color="auto"/>
        <w:bottom w:val="none" w:sz="0" w:space="0" w:color="auto"/>
        <w:right w:val="none" w:sz="0" w:space="0" w:color="auto"/>
      </w:divBdr>
    </w:div>
    <w:div w:id="181629301">
      <w:bodyDiv w:val="1"/>
      <w:marLeft w:val="0"/>
      <w:marRight w:val="0"/>
      <w:marTop w:val="0"/>
      <w:marBottom w:val="0"/>
      <w:divBdr>
        <w:top w:val="none" w:sz="0" w:space="0" w:color="auto"/>
        <w:left w:val="none" w:sz="0" w:space="0" w:color="auto"/>
        <w:bottom w:val="none" w:sz="0" w:space="0" w:color="auto"/>
        <w:right w:val="none" w:sz="0" w:space="0" w:color="auto"/>
      </w:divBdr>
    </w:div>
    <w:div w:id="299727251">
      <w:bodyDiv w:val="1"/>
      <w:marLeft w:val="0"/>
      <w:marRight w:val="0"/>
      <w:marTop w:val="0"/>
      <w:marBottom w:val="0"/>
      <w:divBdr>
        <w:top w:val="none" w:sz="0" w:space="0" w:color="auto"/>
        <w:left w:val="none" w:sz="0" w:space="0" w:color="auto"/>
        <w:bottom w:val="none" w:sz="0" w:space="0" w:color="auto"/>
        <w:right w:val="none" w:sz="0" w:space="0" w:color="auto"/>
      </w:divBdr>
    </w:div>
    <w:div w:id="363135381">
      <w:bodyDiv w:val="1"/>
      <w:marLeft w:val="0"/>
      <w:marRight w:val="0"/>
      <w:marTop w:val="0"/>
      <w:marBottom w:val="0"/>
      <w:divBdr>
        <w:top w:val="none" w:sz="0" w:space="0" w:color="auto"/>
        <w:left w:val="none" w:sz="0" w:space="0" w:color="auto"/>
        <w:bottom w:val="none" w:sz="0" w:space="0" w:color="auto"/>
        <w:right w:val="none" w:sz="0" w:space="0" w:color="auto"/>
      </w:divBdr>
    </w:div>
    <w:div w:id="560680171">
      <w:bodyDiv w:val="1"/>
      <w:marLeft w:val="0"/>
      <w:marRight w:val="0"/>
      <w:marTop w:val="0"/>
      <w:marBottom w:val="0"/>
      <w:divBdr>
        <w:top w:val="none" w:sz="0" w:space="0" w:color="auto"/>
        <w:left w:val="none" w:sz="0" w:space="0" w:color="auto"/>
        <w:bottom w:val="none" w:sz="0" w:space="0" w:color="auto"/>
        <w:right w:val="none" w:sz="0" w:space="0" w:color="auto"/>
      </w:divBdr>
    </w:div>
    <w:div w:id="634532606">
      <w:bodyDiv w:val="1"/>
      <w:marLeft w:val="0"/>
      <w:marRight w:val="0"/>
      <w:marTop w:val="0"/>
      <w:marBottom w:val="0"/>
      <w:divBdr>
        <w:top w:val="none" w:sz="0" w:space="0" w:color="auto"/>
        <w:left w:val="none" w:sz="0" w:space="0" w:color="auto"/>
        <w:bottom w:val="none" w:sz="0" w:space="0" w:color="auto"/>
        <w:right w:val="none" w:sz="0" w:space="0" w:color="auto"/>
      </w:divBdr>
    </w:div>
    <w:div w:id="723066756">
      <w:bodyDiv w:val="1"/>
      <w:marLeft w:val="0"/>
      <w:marRight w:val="0"/>
      <w:marTop w:val="0"/>
      <w:marBottom w:val="0"/>
      <w:divBdr>
        <w:top w:val="none" w:sz="0" w:space="0" w:color="auto"/>
        <w:left w:val="none" w:sz="0" w:space="0" w:color="auto"/>
        <w:bottom w:val="none" w:sz="0" w:space="0" w:color="auto"/>
        <w:right w:val="none" w:sz="0" w:space="0" w:color="auto"/>
      </w:divBdr>
    </w:div>
    <w:div w:id="747654283">
      <w:bodyDiv w:val="1"/>
      <w:marLeft w:val="0"/>
      <w:marRight w:val="0"/>
      <w:marTop w:val="0"/>
      <w:marBottom w:val="0"/>
      <w:divBdr>
        <w:top w:val="none" w:sz="0" w:space="0" w:color="auto"/>
        <w:left w:val="none" w:sz="0" w:space="0" w:color="auto"/>
        <w:bottom w:val="none" w:sz="0" w:space="0" w:color="auto"/>
        <w:right w:val="none" w:sz="0" w:space="0" w:color="auto"/>
      </w:divBdr>
    </w:div>
    <w:div w:id="833106900">
      <w:bodyDiv w:val="1"/>
      <w:marLeft w:val="0"/>
      <w:marRight w:val="0"/>
      <w:marTop w:val="0"/>
      <w:marBottom w:val="0"/>
      <w:divBdr>
        <w:top w:val="none" w:sz="0" w:space="0" w:color="auto"/>
        <w:left w:val="none" w:sz="0" w:space="0" w:color="auto"/>
        <w:bottom w:val="none" w:sz="0" w:space="0" w:color="auto"/>
        <w:right w:val="none" w:sz="0" w:space="0" w:color="auto"/>
      </w:divBdr>
    </w:div>
    <w:div w:id="836654431">
      <w:bodyDiv w:val="1"/>
      <w:marLeft w:val="0"/>
      <w:marRight w:val="0"/>
      <w:marTop w:val="0"/>
      <w:marBottom w:val="0"/>
      <w:divBdr>
        <w:top w:val="none" w:sz="0" w:space="0" w:color="auto"/>
        <w:left w:val="none" w:sz="0" w:space="0" w:color="auto"/>
        <w:bottom w:val="none" w:sz="0" w:space="0" w:color="auto"/>
        <w:right w:val="none" w:sz="0" w:space="0" w:color="auto"/>
      </w:divBdr>
    </w:div>
    <w:div w:id="917326548">
      <w:bodyDiv w:val="1"/>
      <w:marLeft w:val="0"/>
      <w:marRight w:val="0"/>
      <w:marTop w:val="0"/>
      <w:marBottom w:val="0"/>
      <w:divBdr>
        <w:top w:val="none" w:sz="0" w:space="0" w:color="auto"/>
        <w:left w:val="none" w:sz="0" w:space="0" w:color="auto"/>
        <w:bottom w:val="none" w:sz="0" w:space="0" w:color="auto"/>
        <w:right w:val="none" w:sz="0" w:space="0" w:color="auto"/>
      </w:divBdr>
    </w:div>
    <w:div w:id="1072507077">
      <w:bodyDiv w:val="1"/>
      <w:marLeft w:val="0"/>
      <w:marRight w:val="0"/>
      <w:marTop w:val="0"/>
      <w:marBottom w:val="0"/>
      <w:divBdr>
        <w:top w:val="none" w:sz="0" w:space="0" w:color="auto"/>
        <w:left w:val="none" w:sz="0" w:space="0" w:color="auto"/>
        <w:bottom w:val="none" w:sz="0" w:space="0" w:color="auto"/>
        <w:right w:val="none" w:sz="0" w:space="0" w:color="auto"/>
      </w:divBdr>
    </w:div>
    <w:div w:id="1211915577">
      <w:bodyDiv w:val="1"/>
      <w:marLeft w:val="0"/>
      <w:marRight w:val="0"/>
      <w:marTop w:val="0"/>
      <w:marBottom w:val="0"/>
      <w:divBdr>
        <w:top w:val="none" w:sz="0" w:space="0" w:color="auto"/>
        <w:left w:val="none" w:sz="0" w:space="0" w:color="auto"/>
        <w:bottom w:val="none" w:sz="0" w:space="0" w:color="auto"/>
        <w:right w:val="none" w:sz="0" w:space="0" w:color="auto"/>
      </w:divBdr>
    </w:div>
    <w:div w:id="1398362305">
      <w:bodyDiv w:val="1"/>
      <w:marLeft w:val="0"/>
      <w:marRight w:val="0"/>
      <w:marTop w:val="0"/>
      <w:marBottom w:val="0"/>
      <w:divBdr>
        <w:top w:val="none" w:sz="0" w:space="0" w:color="auto"/>
        <w:left w:val="none" w:sz="0" w:space="0" w:color="auto"/>
        <w:bottom w:val="none" w:sz="0" w:space="0" w:color="auto"/>
        <w:right w:val="none" w:sz="0" w:space="0" w:color="auto"/>
      </w:divBdr>
    </w:div>
    <w:div w:id="1410468345">
      <w:bodyDiv w:val="1"/>
      <w:marLeft w:val="0"/>
      <w:marRight w:val="0"/>
      <w:marTop w:val="0"/>
      <w:marBottom w:val="0"/>
      <w:divBdr>
        <w:top w:val="none" w:sz="0" w:space="0" w:color="auto"/>
        <w:left w:val="none" w:sz="0" w:space="0" w:color="auto"/>
        <w:bottom w:val="none" w:sz="0" w:space="0" w:color="auto"/>
        <w:right w:val="none" w:sz="0" w:space="0" w:color="auto"/>
      </w:divBdr>
    </w:div>
    <w:div w:id="1451389407">
      <w:bodyDiv w:val="1"/>
      <w:marLeft w:val="0"/>
      <w:marRight w:val="0"/>
      <w:marTop w:val="0"/>
      <w:marBottom w:val="0"/>
      <w:divBdr>
        <w:top w:val="none" w:sz="0" w:space="0" w:color="auto"/>
        <w:left w:val="none" w:sz="0" w:space="0" w:color="auto"/>
        <w:bottom w:val="none" w:sz="0" w:space="0" w:color="auto"/>
        <w:right w:val="none" w:sz="0" w:space="0" w:color="auto"/>
      </w:divBdr>
    </w:div>
    <w:div w:id="1463158714">
      <w:bodyDiv w:val="1"/>
      <w:marLeft w:val="0"/>
      <w:marRight w:val="0"/>
      <w:marTop w:val="0"/>
      <w:marBottom w:val="0"/>
      <w:divBdr>
        <w:top w:val="none" w:sz="0" w:space="0" w:color="auto"/>
        <w:left w:val="none" w:sz="0" w:space="0" w:color="auto"/>
        <w:bottom w:val="none" w:sz="0" w:space="0" w:color="auto"/>
        <w:right w:val="none" w:sz="0" w:space="0" w:color="auto"/>
      </w:divBdr>
    </w:div>
    <w:div w:id="1467816285">
      <w:bodyDiv w:val="1"/>
      <w:marLeft w:val="0"/>
      <w:marRight w:val="0"/>
      <w:marTop w:val="0"/>
      <w:marBottom w:val="0"/>
      <w:divBdr>
        <w:top w:val="none" w:sz="0" w:space="0" w:color="auto"/>
        <w:left w:val="none" w:sz="0" w:space="0" w:color="auto"/>
        <w:bottom w:val="none" w:sz="0" w:space="0" w:color="auto"/>
        <w:right w:val="none" w:sz="0" w:space="0" w:color="auto"/>
      </w:divBdr>
    </w:div>
    <w:div w:id="1524438905">
      <w:bodyDiv w:val="1"/>
      <w:marLeft w:val="0"/>
      <w:marRight w:val="0"/>
      <w:marTop w:val="0"/>
      <w:marBottom w:val="0"/>
      <w:divBdr>
        <w:top w:val="none" w:sz="0" w:space="0" w:color="auto"/>
        <w:left w:val="none" w:sz="0" w:space="0" w:color="auto"/>
        <w:bottom w:val="none" w:sz="0" w:space="0" w:color="auto"/>
        <w:right w:val="none" w:sz="0" w:space="0" w:color="auto"/>
      </w:divBdr>
    </w:div>
    <w:div w:id="1715156465">
      <w:bodyDiv w:val="1"/>
      <w:marLeft w:val="0"/>
      <w:marRight w:val="0"/>
      <w:marTop w:val="0"/>
      <w:marBottom w:val="0"/>
      <w:divBdr>
        <w:top w:val="none" w:sz="0" w:space="0" w:color="auto"/>
        <w:left w:val="none" w:sz="0" w:space="0" w:color="auto"/>
        <w:bottom w:val="none" w:sz="0" w:space="0" w:color="auto"/>
        <w:right w:val="none" w:sz="0" w:space="0" w:color="auto"/>
      </w:divBdr>
    </w:div>
    <w:div w:id="1732733996">
      <w:bodyDiv w:val="1"/>
      <w:marLeft w:val="0"/>
      <w:marRight w:val="0"/>
      <w:marTop w:val="0"/>
      <w:marBottom w:val="0"/>
      <w:divBdr>
        <w:top w:val="none" w:sz="0" w:space="0" w:color="auto"/>
        <w:left w:val="none" w:sz="0" w:space="0" w:color="auto"/>
        <w:bottom w:val="none" w:sz="0" w:space="0" w:color="auto"/>
        <w:right w:val="none" w:sz="0" w:space="0" w:color="auto"/>
      </w:divBdr>
    </w:div>
    <w:div w:id="1776902092">
      <w:bodyDiv w:val="1"/>
      <w:marLeft w:val="0"/>
      <w:marRight w:val="0"/>
      <w:marTop w:val="0"/>
      <w:marBottom w:val="0"/>
      <w:divBdr>
        <w:top w:val="none" w:sz="0" w:space="0" w:color="auto"/>
        <w:left w:val="none" w:sz="0" w:space="0" w:color="auto"/>
        <w:bottom w:val="none" w:sz="0" w:space="0" w:color="auto"/>
        <w:right w:val="none" w:sz="0" w:space="0" w:color="auto"/>
      </w:divBdr>
    </w:div>
    <w:div w:id="1798792504">
      <w:bodyDiv w:val="1"/>
      <w:marLeft w:val="0"/>
      <w:marRight w:val="0"/>
      <w:marTop w:val="0"/>
      <w:marBottom w:val="0"/>
      <w:divBdr>
        <w:top w:val="none" w:sz="0" w:space="0" w:color="auto"/>
        <w:left w:val="none" w:sz="0" w:space="0" w:color="auto"/>
        <w:bottom w:val="none" w:sz="0" w:space="0" w:color="auto"/>
        <w:right w:val="none" w:sz="0" w:space="0" w:color="auto"/>
      </w:divBdr>
    </w:div>
    <w:div w:id="1804807100">
      <w:bodyDiv w:val="1"/>
      <w:marLeft w:val="0"/>
      <w:marRight w:val="0"/>
      <w:marTop w:val="0"/>
      <w:marBottom w:val="0"/>
      <w:divBdr>
        <w:top w:val="none" w:sz="0" w:space="0" w:color="auto"/>
        <w:left w:val="none" w:sz="0" w:space="0" w:color="auto"/>
        <w:bottom w:val="none" w:sz="0" w:space="0" w:color="auto"/>
        <w:right w:val="none" w:sz="0" w:space="0" w:color="auto"/>
      </w:divBdr>
    </w:div>
    <w:div w:id="1940136415">
      <w:bodyDiv w:val="1"/>
      <w:marLeft w:val="0"/>
      <w:marRight w:val="0"/>
      <w:marTop w:val="0"/>
      <w:marBottom w:val="0"/>
      <w:divBdr>
        <w:top w:val="none" w:sz="0" w:space="0" w:color="auto"/>
        <w:left w:val="none" w:sz="0" w:space="0" w:color="auto"/>
        <w:bottom w:val="none" w:sz="0" w:space="0" w:color="auto"/>
        <w:right w:val="none" w:sz="0" w:space="0" w:color="auto"/>
      </w:divBdr>
    </w:div>
    <w:div w:id="2016414616">
      <w:bodyDiv w:val="1"/>
      <w:marLeft w:val="0"/>
      <w:marRight w:val="0"/>
      <w:marTop w:val="0"/>
      <w:marBottom w:val="0"/>
      <w:divBdr>
        <w:top w:val="none" w:sz="0" w:space="0" w:color="auto"/>
        <w:left w:val="none" w:sz="0" w:space="0" w:color="auto"/>
        <w:bottom w:val="none" w:sz="0" w:space="0" w:color="auto"/>
        <w:right w:val="none" w:sz="0" w:space="0" w:color="auto"/>
      </w:divBdr>
      <w:divsChild>
        <w:div w:id="236519486">
          <w:marLeft w:val="547"/>
          <w:marRight w:val="0"/>
          <w:marTop w:val="115"/>
          <w:marBottom w:val="0"/>
          <w:divBdr>
            <w:top w:val="none" w:sz="0" w:space="0" w:color="auto"/>
            <w:left w:val="none" w:sz="0" w:space="0" w:color="auto"/>
            <w:bottom w:val="none" w:sz="0" w:space="0" w:color="auto"/>
            <w:right w:val="none" w:sz="0" w:space="0" w:color="auto"/>
          </w:divBdr>
        </w:div>
        <w:div w:id="792021995">
          <w:marLeft w:val="547"/>
          <w:marRight w:val="0"/>
          <w:marTop w:val="115"/>
          <w:marBottom w:val="0"/>
          <w:divBdr>
            <w:top w:val="none" w:sz="0" w:space="0" w:color="auto"/>
            <w:left w:val="none" w:sz="0" w:space="0" w:color="auto"/>
            <w:bottom w:val="none" w:sz="0" w:space="0" w:color="auto"/>
            <w:right w:val="none" w:sz="0" w:space="0" w:color="auto"/>
          </w:divBdr>
        </w:div>
        <w:div w:id="1257518345">
          <w:marLeft w:val="547"/>
          <w:marRight w:val="0"/>
          <w:marTop w:val="115"/>
          <w:marBottom w:val="0"/>
          <w:divBdr>
            <w:top w:val="none" w:sz="0" w:space="0" w:color="auto"/>
            <w:left w:val="none" w:sz="0" w:space="0" w:color="auto"/>
            <w:bottom w:val="none" w:sz="0" w:space="0" w:color="auto"/>
            <w:right w:val="none" w:sz="0" w:space="0" w:color="auto"/>
          </w:divBdr>
        </w:div>
        <w:div w:id="1437096929">
          <w:marLeft w:val="547"/>
          <w:marRight w:val="0"/>
          <w:marTop w:val="115"/>
          <w:marBottom w:val="0"/>
          <w:divBdr>
            <w:top w:val="none" w:sz="0" w:space="0" w:color="auto"/>
            <w:left w:val="none" w:sz="0" w:space="0" w:color="auto"/>
            <w:bottom w:val="none" w:sz="0" w:space="0" w:color="auto"/>
            <w:right w:val="none" w:sz="0" w:space="0" w:color="auto"/>
          </w:divBdr>
        </w:div>
        <w:div w:id="1659069206">
          <w:marLeft w:val="547"/>
          <w:marRight w:val="0"/>
          <w:marTop w:val="115"/>
          <w:marBottom w:val="0"/>
          <w:divBdr>
            <w:top w:val="none" w:sz="0" w:space="0" w:color="auto"/>
            <w:left w:val="none" w:sz="0" w:space="0" w:color="auto"/>
            <w:bottom w:val="none" w:sz="0" w:space="0" w:color="auto"/>
            <w:right w:val="none" w:sz="0" w:space="0" w:color="auto"/>
          </w:divBdr>
        </w:div>
        <w:div w:id="1887326183">
          <w:marLeft w:val="547"/>
          <w:marRight w:val="0"/>
          <w:marTop w:val="115"/>
          <w:marBottom w:val="0"/>
          <w:divBdr>
            <w:top w:val="none" w:sz="0" w:space="0" w:color="auto"/>
            <w:left w:val="none" w:sz="0" w:space="0" w:color="auto"/>
            <w:bottom w:val="none" w:sz="0" w:space="0" w:color="auto"/>
            <w:right w:val="none" w:sz="0" w:space="0" w:color="auto"/>
          </w:divBdr>
        </w:div>
      </w:divsChild>
    </w:div>
    <w:div w:id="2043943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SRS_BTNN_X&#225;c%20&#273;&#7883;nh%20c&#417;%20quan%20gi&#7843;i%20quy&#7871;t.md" TargetMode="External"/><Relationship Id="rId3" Type="http://schemas.openxmlformats.org/officeDocument/2006/relationships/settings" Target="settings.xml"/><Relationship Id="rId7" Type="http://schemas.openxmlformats.org/officeDocument/2006/relationships/hyperlink" Target="SRS_BTNN_X&#225;c%20&#273;&#7883;nh%20c&#417;%20quan%20gi&#7843;i%20quy&#7871;t.m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SRS_BTNN_X&#225;c%20&#273;&#7883;nh%20c&#417;%20quan%20gi&#7843;i%20quy&#7871;t.m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yong.shan.goh\Desktop\ACE\Requirement%20Validation\Blueprint%20Samples\ACE_F&amp;P_BPB_Fx.x_Level2ProcessName_v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ACE_F&amp;P_BPB_Fx.x_Level2ProcessName_v0.1.dot</Template>
  <TotalTime>6</TotalTime>
  <Pages>68</Pages>
  <Words>21761</Words>
  <Characters>84564</Characters>
  <Application>Microsoft Office Word</Application>
  <DocSecurity>0</DocSecurity>
  <Lines>704</Lines>
  <Paragraphs>212</Paragraphs>
  <ScaleCrop>false</ScaleCrop>
  <HeadingPairs>
    <vt:vector size="2" baseType="variant">
      <vt:variant>
        <vt:lpstr>Title</vt:lpstr>
      </vt:variant>
      <vt:variant>
        <vt:i4>1</vt:i4>
      </vt:variant>
    </vt:vector>
  </HeadingPairs>
  <TitlesOfParts>
    <vt:vector size="1" baseType="lpstr">
      <vt:lpstr>Business Process Blueprint</vt:lpstr>
    </vt:vector>
  </TitlesOfParts>
  <Company/>
  <LinksUpToDate>false</LinksUpToDate>
  <CharactersWithSpaces>106113</CharactersWithSpaces>
  <SharedDoc>false</SharedDoc>
  <HLinks>
    <vt:vector size="114" baseType="variant">
      <vt:variant>
        <vt:i4>1245240</vt:i4>
      </vt:variant>
      <vt:variant>
        <vt:i4>110</vt:i4>
      </vt:variant>
      <vt:variant>
        <vt:i4>0</vt:i4>
      </vt:variant>
      <vt:variant>
        <vt:i4>5</vt:i4>
      </vt:variant>
      <vt:variant>
        <vt:lpwstr/>
      </vt:variant>
      <vt:variant>
        <vt:lpwstr>_Toc208928057</vt:lpwstr>
      </vt:variant>
      <vt:variant>
        <vt:i4>1245240</vt:i4>
      </vt:variant>
      <vt:variant>
        <vt:i4>104</vt:i4>
      </vt:variant>
      <vt:variant>
        <vt:i4>0</vt:i4>
      </vt:variant>
      <vt:variant>
        <vt:i4>5</vt:i4>
      </vt:variant>
      <vt:variant>
        <vt:lpwstr/>
      </vt:variant>
      <vt:variant>
        <vt:lpwstr>_Toc208928056</vt:lpwstr>
      </vt:variant>
      <vt:variant>
        <vt:i4>1245240</vt:i4>
      </vt:variant>
      <vt:variant>
        <vt:i4>98</vt:i4>
      </vt:variant>
      <vt:variant>
        <vt:i4>0</vt:i4>
      </vt:variant>
      <vt:variant>
        <vt:i4>5</vt:i4>
      </vt:variant>
      <vt:variant>
        <vt:lpwstr/>
      </vt:variant>
      <vt:variant>
        <vt:lpwstr>_Toc208928055</vt:lpwstr>
      </vt:variant>
      <vt:variant>
        <vt:i4>1245240</vt:i4>
      </vt:variant>
      <vt:variant>
        <vt:i4>92</vt:i4>
      </vt:variant>
      <vt:variant>
        <vt:i4>0</vt:i4>
      </vt:variant>
      <vt:variant>
        <vt:i4>5</vt:i4>
      </vt:variant>
      <vt:variant>
        <vt:lpwstr/>
      </vt:variant>
      <vt:variant>
        <vt:lpwstr>_Toc208928054</vt:lpwstr>
      </vt:variant>
      <vt:variant>
        <vt:i4>1245240</vt:i4>
      </vt:variant>
      <vt:variant>
        <vt:i4>86</vt:i4>
      </vt:variant>
      <vt:variant>
        <vt:i4>0</vt:i4>
      </vt:variant>
      <vt:variant>
        <vt:i4>5</vt:i4>
      </vt:variant>
      <vt:variant>
        <vt:lpwstr/>
      </vt:variant>
      <vt:variant>
        <vt:lpwstr>_Toc208928053</vt:lpwstr>
      </vt:variant>
      <vt:variant>
        <vt:i4>1245240</vt:i4>
      </vt:variant>
      <vt:variant>
        <vt:i4>80</vt:i4>
      </vt:variant>
      <vt:variant>
        <vt:i4>0</vt:i4>
      </vt:variant>
      <vt:variant>
        <vt:i4>5</vt:i4>
      </vt:variant>
      <vt:variant>
        <vt:lpwstr/>
      </vt:variant>
      <vt:variant>
        <vt:lpwstr>_Toc208928052</vt:lpwstr>
      </vt:variant>
      <vt:variant>
        <vt:i4>1245240</vt:i4>
      </vt:variant>
      <vt:variant>
        <vt:i4>74</vt:i4>
      </vt:variant>
      <vt:variant>
        <vt:i4>0</vt:i4>
      </vt:variant>
      <vt:variant>
        <vt:i4>5</vt:i4>
      </vt:variant>
      <vt:variant>
        <vt:lpwstr/>
      </vt:variant>
      <vt:variant>
        <vt:lpwstr>_Toc208928051</vt:lpwstr>
      </vt:variant>
      <vt:variant>
        <vt:i4>1245240</vt:i4>
      </vt:variant>
      <vt:variant>
        <vt:i4>68</vt:i4>
      </vt:variant>
      <vt:variant>
        <vt:i4>0</vt:i4>
      </vt:variant>
      <vt:variant>
        <vt:i4>5</vt:i4>
      </vt:variant>
      <vt:variant>
        <vt:lpwstr/>
      </vt:variant>
      <vt:variant>
        <vt:lpwstr>_Toc208928050</vt:lpwstr>
      </vt:variant>
      <vt:variant>
        <vt:i4>1179704</vt:i4>
      </vt:variant>
      <vt:variant>
        <vt:i4>62</vt:i4>
      </vt:variant>
      <vt:variant>
        <vt:i4>0</vt:i4>
      </vt:variant>
      <vt:variant>
        <vt:i4>5</vt:i4>
      </vt:variant>
      <vt:variant>
        <vt:lpwstr/>
      </vt:variant>
      <vt:variant>
        <vt:lpwstr>_Toc208928049</vt:lpwstr>
      </vt:variant>
      <vt:variant>
        <vt:i4>1179704</vt:i4>
      </vt:variant>
      <vt:variant>
        <vt:i4>56</vt:i4>
      </vt:variant>
      <vt:variant>
        <vt:i4>0</vt:i4>
      </vt:variant>
      <vt:variant>
        <vt:i4>5</vt:i4>
      </vt:variant>
      <vt:variant>
        <vt:lpwstr/>
      </vt:variant>
      <vt:variant>
        <vt:lpwstr>_Toc208928048</vt:lpwstr>
      </vt:variant>
      <vt:variant>
        <vt:i4>1179704</vt:i4>
      </vt:variant>
      <vt:variant>
        <vt:i4>50</vt:i4>
      </vt:variant>
      <vt:variant>
        <vt:i4>0</vt:i4>
      </vt:variant>
      <vt:variant>
        <vt:i4>5</vt:i4>
      </vt:variant>
      <vt:variant>
        <vt:lpwstr/>
      </vt:variant>
      <vt:variant>
        <vt:lpwstr>_Toc208928047</vt:lpwstr>
      </vt:variant>
      <vt:variant>
        <vt:i4>1179704</vt:i4>
      </vt:variant>
      <vt:variant>
        <vt:i4>44</vt:i4>
      </vt:variant>
      <vt:variant>
        <vt:i4>0</vt:i4>
      </vt:variant>
      <vt:variant>
        <vt:i4>5</vt:i4>
      </vt:variant>
      <vt:variant>
        <vt:lpwstr/>
      </vt:variant>
      <vt:variant>
        <vt:lpwstr>_Toc208928046</vt:lpwstr>
      </vt:variant>
      <vt:variant>
        <vt:i4>1179704</vt:i4>
      </vt:variant>
      <vt:variant>
        <vt:i4>38</vt:i4>
      </vt:variant>
      <vt:variant>
        <vt:i4>0</vt:i4>
      </vt:variant>
      <vt:variant>
        <vt:i4>5</vt:i4>
      </vt:variant>
      <vt:variant>
        <vt:lpwstr/>
      </vt:variant>
      <vt:variant>
        <vt:lpwstr>_Toc208928045</vt:lpwstr>
      </vt:variant>
      <vt:variant>
        <vt:i4>1179704</vt:i4>
      </vt:variant>
      <vt:variant>
        <vt:i4>32</vt:i4>
      </vt:variant>
      <vt:variant>
        <vt:i4>0</vt:i4>
      </vt:variant>
      <vt:variant>
        <vt:i4>5</vt:i4>
      </vt:variant>
      <vt:variant>
        <vt:lpwstr/>
      </vt:variant>
      <vt:variant>
        <vt:lpwstr>_Toc208928044</vt:lpwstr>
      </vt:variant>
      <vt:variant>
        <vt:i4>1179704</vt:i4>
      </vt:variant>
      <vt:variant>
        <vt:i4>26</vt:i4>
      </vt:variant>
      <vt:variant>
        <vt:i4>0</vt:i4>
      </vt:variant>
      <vt:variant>
        <vt:i4>5</vt:i4>
      </vt:variant>
      <vt:variant>
        <vt:lpwstr/>
      </vt:variant>
      <vt:variant>
        <vt:lpwstr>_Toc208928043</vt:lpwstr>
      </vt:variant>
      <vt:variant>
        <vt:i4>1179704</vt:i4>
      </vt:variant>
      <vt:variant>
        <vt:i4>20</vt:i4>
      </vt:variant>
      <vt:variant>
        <vt:i4>0</vt:i4>
      </vt:variant>
      <vt:variant>
        <vt:i4>5</vt:i4>
      </vt:variant>
      <vt:variant>
        <vt:lpwstr/>
      </vt:variant>
      <vt:variant>
        <vt:lpwstr>_Toc208928042</vt:lpwstr>
      </vt:variant>
      <vt:variant>
        <vt:i4>1179704</vt:i4>
      </vt:variant>
      <vt:variant>
        <vt:i4>14</vt:i4>
      </vt:variant>
      <vt:variant>
        <vt:i4>0</vt:i4>
      </vt:variant>
      <vt:variant>
        <vt:i4>5</vt:i4>
      </vt:variant>
      <vt:variant>
        <vt:lpwstr/>
      </vt:variant>
      <vt:variant>
        <vt:lpwstr>_Toc208928041</vt:lpwstr>
      </vt:variant>
      <vt:variant>
        <vt:i4>1179704</vt:i4>
      </vt:variant>
      <vt:variant>
        <vt:i4>8</vt:i4>
      </vt:variant>
      <vt:variant>
        <vt:i4>0</vt:i4>
      </vt:variant>
      <vt:variant>
        <vt:i4>5</vt:i4>
      </vt:variant>
      <vt:variant>
        <vt:lpwstr/>
      </vt:variant>
      <vt:variant>
        <vt:lpwstr>_Toc208928040</vt:lpwstr>
      </vt:variant>
      <vt:variant>
        <vt:i4>1376312</vt:i4>
      </vt:variant>
      <vt:variant>
        <vt:i4>2</vt:i4>
      </vt:variant>
      <vt:variant>
        <vt:i4>0</vt:i4>
      </vt:variant>
      <vt:variant>
        <vt:i4>5</vt:i4>
      </vt:variant>
      <vt:variant>
        <vt:lpwstr/>
      </vt:variant>
      <vt:variant>
        <vt:lpwstr>_Toc208928039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Huyen Dao Thi</cp:lastModifiedBy>
  <cp:revision>2</cp:revision>
  <dcterms:created xsi:type="dcterms:W3CDTF">2026-08-26T02:30:00Z</dcterms:created>
  <dcterms:modified xsi:type="dcterms:W3CDTF">2026-08-26T02:36:00Z</dcterms:modified>
</cp:coreProperties>
</file>